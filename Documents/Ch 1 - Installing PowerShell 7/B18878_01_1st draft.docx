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2E163" w14:textId="7678E99F" w:rsidR="00B81CD8" w:rsidRDefault="00B81CD8" w:rsidP="00B81CD8">
      <w:pPr>
        <w:pStyle w:val="NormalPACKT"/>
        <w:pBdr>
          <w:bottom w:val="single" w:sz="6" w:space="1" w:color="auto"/>
        </w:pBdr>
      </w:pPr>
    </w:p>
    <w:p w14:paraId="30CC3F74" w14:textId="77777777" w:rsidR="00B81CD8" w:rsidRDefault="00B81CD8" w:rsidP="00B81CD8">
      <w:pPr>
        <w:pStyle w:val="NormalPACKT"/>
      </w:pPr>
    </w:p>
    <w:p w14:paraId="73B810DC" w14:textId="39DE4167" w:rsidR="009D0F10" w:rsidRDefault="006E6DE8" w:rsidP="009D0F10">
      <w:pPr>
        <w:pStyle w:val="ChapterNumberPACKT"/>
      </w:pPr>
      <w:r>
        <w:t>1</w:t>
      </w:r>
    </w:p>
    <w:p w14:paraId="776BCE0A" w14:textId="584F4053" w:rsidR="009D0F10" w:rsidRDefault="00B75F98" w:rsidP="009D0F10">
      <w:pPr>
        <w:pStyle w:val="ChapterTitlePACKT"/>
      </w:pPr>
      <w:r>
        <w:t>Installing and Configuring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4B899444" w:rsidR="00D752E1" w:rsidRDefault="00D752E1" w:rsidP="00D752E1">
      <w:pPr>
        <w:pStyle w:val="BulletPACKT"/>
      </w:pPr>
      <w:r>
        <w:t>Install</w:t>
      </w:r>
      <w:r w:rsidR="00D710F0">
        <w:t>ing</w:t>
      </w:r>
      <w:r>
        <w:t xml:space="preserve"> PowerShell 7</w:t>
      </w:r>
    </w:p>
    <w:p w14:paraId="15A62457" w14:textId="2B95F88C" w:rsidR="00D752E1" w:rsidRDefault="007C0211" w:rsidP="00D752E1">
      <w:pPr>
        <w:pStyle w:val="BulletPACKT"/>
      </w:pPr>
      <w:r>
        <w:t xml:space="preserve">Installing PowerShell 7 using </w:t>
      </w:r>
      <w:proofErr w:type="spellStart"/>
      <w:r>
        <w:t>Chocolately</w:t>
      </w:r>
      <w:proofErr w:type="spellEnd"/>
    </w:p>
    <w:p w14:paraId="594D8B5B" w14:textId="36755BAC" w:rsidR="007C0211" w:rsidRDefault="007C0211" w:rsidP="00D752E1">
      <w:pPr>
        <w:pStyle w:val="BulletPACKT"/>
      </w:pPr>
      <w:r>
        <w:t>Using the PowerShell 7 Console</w:t>
      </w:r>
    </w:p>
    <w:p w14:paraId="1D327E59" w14:textId="1DBF36D0" w:rsidR="00D752E1" w:rsidRDefault="00D752E1" w:rsidP="00D752E1">
      <w:pPr>
        <w:pStyle w:val="BulletPACKT"/>
      </w:pPr>
      <w:r>
        <w:t>Building PowerShell 7 profile files</w:t>
      </w:r>
    </w:p>
    <w:p w14:paraId="4BA68475" w14:textId="707F9641" w:rsidR="00D556BC" w:rsidRDefault="00D556BC" w:rsidP="00D752E1">
      <w:pPr>
        <w:pStyle w:val="BulletPACKT"/>
      </w:pPr>
      <w:r>
        <w:t>Exploring Installation artifacts</w:t>
      </w:r>
    </w:p>
    <w:p w14:paraId="3525E730" w14:textId="77777777" w:rsidR="00D752E1" w:rsidRDefault="00D752E1" w:rsidP="00D752E1">
      <w:pPr>
        <w:pStyle w:val="BulletPACKT"/>
      </w:pPr>
      <w:r>
        <w:t>Installing VS Code</w:t>
      </w:r>
    </w:p>
    <w:p w14:paraId="0A22E186" w14:textId="77777777" w:rsidR="00D752E1" w:rsidRDefault="00D752E1" w:rsidP="00D752E1">
      <w:pPr>
        <w:pStyle w:val="BulletPACKT"/>
      </w:pPr>
      <w:r>
        <w:t>Installing Cascadia Code font</w:t>
      </w:r>
    </w:p>
    <w:p w14:paraId="77329749" w14:textId="79DDF6B3" w:rsidR="00D752E1" w:rsidRDefault="00D752E1" w:rsidP="00D752E1">
      <w:pPr>
        <w:pStyle w:val="BulletPACKT"/>
      </w:pPr>
      <w:r>
        <w:t>Explor</w:t>
      </w:r>
      <w:r w:rsidR="00A20590">
        <w:t>ing</w:t>
      </w:r>
      <w:r>
        <w:t xml:space="preserve"> PSReadLine</w:t>
      </w:r>
    </w:p>
    <w:p w14:paraId="2D75899D" w14:textId="77777777" w:rsidR="0018485E" w:rsidRDefault="0018485E" w:rsidP="0018485E">
      <w:pPr>
        <w:pStyle w:val="Heading1"/>
        <w:tabs>
          <w:tab w:val="left" w:pos="0"/>
        </w:tabs>
      </w:pPr>
      <w:r>
        <w:t>Introduction</w:t>
      </w:r>
    </w:p>
    <w:p w14:paraId="112D201C" w14:textId="77777777" w:rsidR="0018485E" w:rsidRDefault="0018485E" w:rsidP="0018485E">
      <w:pPr>
        <w:pStyle w:val="NormalPACKT"/>
      </w:pPr>
    </w:p>
    <w:p w14:paraId="0B357E02" w14:textId="77777777" w:rsidR="0018485E" w:rsidRPr="001A1A7A" w:rsidRDefault="0018485E" w:rsidP="0018485E">
      <w:pPr>
        <w:pStyle w:val="NormalPACKT"/>
      </w:pPr>
      <w:r>
        <w:t>Since moving to Open Source, PowerShell Core or PowerShell 7, or just plain PowerShell, has been a continuing work in progress.</w:t>
      </w:r>
      <w:bookmarkStart w:id="0" w:name="_Hlk53149693"/>
      <w:r>
        <w:t xml:space="preserve"> Windows PowerShell, first </w:t>
      </w:r>
      <w:r w:rsidRPr="001A1A7A">
        <w:t>introduced to the public in 2003</w:t>
      </w:r>
      <w:bookmarkEnd w:id="0"/>
      <w:r w:rsidRPr="001A1A7A">
        <w:t xml:space="preserve">, was </w:t>
      </w:r>
      <w:r>
        <w:t xml:space="preserve">first </w:t>
      </w:r>
      <w:r w:rsidRPr="001A1A7A">
        <w:t xml:space="preserve">released </w:t>
      </w:r>
      <w:r>
        <w:t xml:space="preserve">formally, </w:t>
      </w:r>
      <w:r w:rsidRPr="001A1A7A">
        <w:t xml:space="preserve">as Windows PowerShell </w:t>
      </w:r>
      <w:r>
        <w:t>v</w:t>
      </w:r>
      <w:r w:rsidRPr="001A1A7A">
        <w:t>1</w:t>
      </w:r>
      <w:r>
        <w:t>,</w:t>
      </w:r>
      <w:r w:rsidRPr="001A1A7A">
        <w:t xml:space="preserve"> in 2006. Over the next decade, Microsoft released multiple versions, ending with PowerShell 5.1. During the development of Windows PowerShell, the product moved from </w:t>
      </w:r>
      <w:r>
        <w:t xml:space="preserve">being </w:t>
      </w:r>
      <w:r w:rsidRPr="001A1A7A">
        <w:t>an add-in to Windows to an integrated feature. Microsoft plan</w:t>
      </w:r>
      <w:r>
        <w:t>s</w:t>
      </w:r>
      <w:r w:rsidRPr="001A1A7A">
        <w:t xml:space="preserve"> to support Windows PowerShell 5.1 for a long time</w:t>
      </w:r>
      <w:r>
        <w:t>,</w:t>
      </w:r>
      <w:r w:rsidRPr="001A1A7A">
        <w:t xml:space="preserve"> but no new features are likely. </w:t>
      </w:r>
    </w:p>
    <w:p w14:paraId="1E2FD02C" w14:textId="672FC75A" w:rsidR="0018485E" w:rsidRPr="001A1A7A" w:rsidRDefault="0018485E" w:rsidP="0018485E">
      <w:pPr>
        <w:pStyle w:val="NormalPACKT"/>
      </w:pPr>
      <w:r w:rsidRPr="001A1A7A">
        <w:t xml:space="preserve">The PowerShell development team began working on an </w:t>
      </w:r>
      <w:r>
        <w:t>o</w:t>
      </w:r>
      <w:r w:rsidRPr="001A1A7A">
        <w:t>pen</w:t>
      </w:r>
      <w:r>
        <w:t>-s</w:t>
      </w:r>
      <w:r w:rsidRPr="001A1A7A">
        <w:t>ource version of PowerShell based on the open</w:t>
      </w:r>
      <w:r>
        <w:t>-</w:t>
      </w:r>
      <w:r w:rsidRPr="001A1A7A">
        <w:t xml:space="preserve">source version of .NET Core. The first </w:t>
      </w:r>
      <w:r>
        <w:t>three</w:t>
      </w:r>
      <w:r w:rsidRPr="001A1A7A">
        <w:t xml:space="preserve"> versions, PowerShell Core 6.</w:t>
      </w:r>
      <w:r>
        <w:t>0, 6.1,</w:t>
      </w:r>
      <w:r w:rsidRPr="001A1A7A">
        <w:t xml:space="preserve"> and 6.2</w:t>
      </w:r>
      <w:r>
        <w:t>,</w:t>
      </w:r>
      <w:r w:rsidRPr="001A1A7A">
        <w:t xml:space="preserve"> represented</w:t>
      </w:r>
      <w:r>
        <w:t>, in effect, a</w:t>
      </w:r>
      <w:r w:rsidRPr="001A1A7A">
        <w:t xml:space="preserve"> proof of concept </w:t>
      </w:r>
      <w:r>
        <w:t>–</w:t>
      </w:r>
      <w:r w:rsidRPr="001A1A7A">
        <w:t xml:space="preserve"> you </w:t>
      </w:r>
      <w:r>
        <w:t>could</w:t>
      </w:r>
      <w:r w:rsidRPr="001A1A7A">
        <w:t xml:space="preserve"> run the </w:t>
      </w:r>
      <w:r>
        <w:t xml:space="preserve">core </w:t>
      </w:r>
      <w:r w:rsidRPr="001A1A7A">
        <w:t>function</w:t>
      </w:r>
      <w:r>
        <w:t>s</w:t>
      </w:r>
      <w:r w:rsidRPr="001A1A7A">
        <w:t xml:space="preserve"> and features of PowerShell across the Windows, Mac, and Linux platforms.</w:t>
      </w:r>
      <w:r>
        <w:t xml:space="preserve"> Those early versions also enabled the development team to implement all the necessary tooling to </w:t>
      </w:r>
      <w:r w:rsidR="00E95601">
        <w:t>allow</w:t>
      </w:r>
      <w:r>
        <w:t xml:space="preserve"> future development.</w:t>
      </w:r>
      <w:r w:rsidRPr="001A1A7A">
        <w:t xml:space="preserve"> But the</w:t>
      </w:r>
      <w:r>
        <w:t>y</w:t>
      </w:r>
      <w:r w:rsidRPr="001A1A7A">
        <w:t xml:space="preserve"> were quite limited in supporting the rich needs of the IT </w:t>
      </w:r>
      <w:r>
        <w:t>p</w:t>
      </w:r>
      <w:r w:rsidRPr="001A1A7A">
        <w:t>ro community</w:t>
      </w:r>
      <w:r>
        <w:t>.</w:t>
      </w:r>
    </w:p>
    <w:p w14:paraId="2B51D95D" w14:textId="35C8BD3B" w:rsidR="0018485E" w:rsidRDefault="0018485E" w:rsidP="0018485E">
      <w:pPr>
        <w:pStyle w:val="NormalPACKT"/>
      </w:pPr>
      <w:r>
        <w:t xml:space="preserve">With the release of PowerShell 7.0 came improved parity with Windows PowerShell. </w:t>
      </w:r>
      <w:r w:rsidR="00E95601">
        <w:t>A few modules</w:t>
      </w:r>
      <w:r>
        <w:t xml:space="preserve"> did not work with PowerShell 7, and a few more work via a compatibility mechanism. PowerShell 7.0 shipped in 2019 and was followed by version 7.1. Version 7.2 was released in late 2021. This book uses the term “PowerShell 7” to include both PowerShell 7.0, 7.1, and 7.2.</w:t>
      </w:r>
    </w:p>
    <w:p w14:paraId="7E0C9328" w14:textId="4B8CC2FC" w:rsidR="0018485E" w:rsidRDefault="0018485E" w:rsidP="0018485E">
      <w:pPr>
        <w:pStyle w:val="NormalPACKT"/>
      </w:pPr>
      <w:r>
        <w:t xml:space="preserve">Once you have installed PowerShell 7, you can run it and use it just as you used the Windows PowerShell console. The command you run to start PowerShell 7 is now </w:t>
      </w:r>
      <w:r w:rsidRPr="00FB64E8">
        <w:rPr>
          <w:rStyle w:val="CodeInTextPACKT"/>
        </w:rPr>
        <w:t>pwsh.exe</w:t>
      </w:r>
      <w:r>
        <w:t xml:space="preserve"> (versus </w:t>
      </w:r>
      <w:r w:rsidRPr="003E74EB">
        <w:rPr>
          <w:rStyle w:val="CodeTextPACKTChar"/>
        </w:rPr>
        <w:t>powershell.exe</w:t>
      </w:r>
      <w:r>
        <w:t xml:space="preserve"> for Windows PowerShell). PowerShell 7 also uses different profile file locations from Windows PowerShell. You can customize your PowerShell 7 profiles to </w:t>
      </w:r>
      <w:r w:rsidR="00E95601">
        <w:t>use</w:t>
      </w:r>
      <w:r>
        <w:t xml:space="preserve"> the new PowerShell </w:t>
      </w:r>
      <w:r>
        <w:lastRenderedPageBreak/>
        <w:t xml:space="preserve">7 features. You note that PowerShell 7 uses different profile files for Windows PowerShell and PowerShell 7. That enabled you to run both Windows PowerShell and PowerShell 7 side by side without interference. </w:t>
      </w:r>
    </w:p>
    <w:p w14:paraId="43766595" w14:textId="219A3B94" w:rsidR="0018485E" w:rsidRDefault="0018485E" w:rsidP="0018485E">
      <w:pPr>
        <w:pStyle w:val="NormalPACKT"/>
      </w:pPr>
      <w:r>
        <w:t xml:space="preserve">Most IT Pros who have used Windows PowerShell are familiar with the </w:t>
      </w:r>
      <w:r w:rsidRPr="001F481A">
        <w:rPr>
          <w:rStyle w:val="KeyWordPACKT"/>
        </w:rPr>
        <w:t xml:space="preserve">Integrated Scripting Environment </w:t>
      </w:r>
      <w:r>
        <w:t>(</w:t>
      </w:r>
      <w:r w:rsidRPr="001F481A">
        <w:rPr>
          <w:rStyle w:val="KeyWordPACKT"/>
        </w:rPr>
        <w:t>ISE</w:t>
      </w:r>
      <w:r>
        <w:t>). The ISE was a great tool you used with Windows PowerShell</w:t>
      </w:r>
      <w:r w:rsidR="00E95601">
        <w:t>. However</w:t>
      </w:r>
      <w:r>
        <w:t xml:space="preserve">, you cannot use the ISE with PowerShell 7. A very </w:t>
      </w:r>
      <w:proofErr w:type="spellStart"/>
      <w:r>
        <w:t>worth</w:t>
      </w:r>
      <w:proofErr w:type="spellEnd"/>
      <w:r>
        <w:t xml:space="preserve"> successor to the ISE is </w:t>
      </w:r>
      <w:r w:rsidRPr="00E019D6">
        <w:rPr>
          <w:rStyle w:val="KeyWordPACKT"/>
        </w:rPr>
        <w:t>Visual Studio Code</w:t>
      </w:r>
      <w:r>
        <w:t xml:space="preserve"> (</w:t>
      </w:r>
      <w:r w:rsidRPr="00E019D6">
        <w:rPr>
          <w:rStyle w:val="KeyWordPACKT"/>
        </w:rPr>
        <w:t>VS Code</w:t>
      </w:r>
      <w:r>
        <w:t xml:space="preserve">), an open-source editing project that provides all the features of the ISE and a great deal more. Installation of VS Code is optional but relatively straightforward. </w:t>
      </w:r>
    </w:p>
    <w:p w14:paraId="3023EF4E" w14:textId="77777777" w:rsidR="0018485E" w:rsidRDefault="0018485E" w:rsidP="0018485E">
      <w:pPr>
        <w:pStyle w:val="NormalPACKT"/>
      </w:pPr>
      <w:r>
        <w:t xml:space="preserve">Microsoft also developed a new font, Cascadia Code, to coincide with the launch of VS Code. This font is a nice improvement over Courier or other mono-width fonts. All screenshots of working code in this book use this new font. </w:t>
      </w:r>
    </w:p>
    <w:p w14:paraId="6DA04592" w14:textId="3899E1C2" w:rsidR="0018485E" w:rsidRDefault="0018485E" w:rsidP="0018485E">
      <w:pPr>
        <w:pStyle w:val="NormalPACKT"/>
      </w:pPr>
      <w:r w:rsidRPr="00C13526">
        <w:rPr>
          <w:rStyle w:val="CodeInTextPACKT"/>
        </w:rPr>
        <w:t>PSReadLine</w:t>
      </w:r>
      <w:r>
        <w:t xml:space="preserve"> is a PowerShell module designed to provide color-coding of PowerShell scripts in the PowerShell 7 console. The module, included with PowerShell 7 by default, makes editing at the command line easier and more on par with the features available in Linux shells. You can also use the later versions of PS </w:t>
      </w:r>
      <w:proofErr w:type="spellStart"/>
      <w:r>
        <w:t>Readline</w:t>
      </w:r>
      <w:proofErr w:type="spellEnd"/>
      <w:r>
        <w:t xml:space="preserve"> with Windows PowerShell.  </w:t>
      </w:r>
    </w:p>
    <w:p w14:paraId="0276A2BA" w14:textId="046FAFBC" w:rsidR="0018485E" w:rsidRDefault="0018485E" w:rsidP="0018485E">
      <w:pPr>
        <w:pStyle w:val="Heading2"/>
      </w:pPr>
      <w:r>
        <w:t>Systems used in the chapter</w:t>
      </w:r>
    </w:p>
    <w:p w14:paraId="4BB570E6" w14:textId="77777777" w:rsidR="0018485E" w:rsidRPr="0018485E" w:rsidRDefault="0018485E" w:rsidP="0018485E">
      <w:pPr>
        <w:pStyle w:val="NormalPACKT"/>
        <w:rPr>
          <w:lang w:val="en-GB"/>
        </w:rPr>
      </w:pPr>
    </w:p>
    <w:p w14:paraId="2163959F" w14:textId="77777777" w:rsidR="0018485E" w:rsidRDefault="0018485E" w:rsidP="0018485E">
      <w:pPr>
        <w:pStyle w:val="NormalPACKT"/>
      </w:pPr>
    </w:p>
    <w:p w14:paraId="072B5805" w14:textId="1D11C1C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w:t>
      </w:r>
    </w:p>
    <w:p w14:paraId="6368ADB1" w14:textId="2DD931E8" w:rsidR="008A2B55" w:rsidRDefault="008A2B55" w:rsidP="0000165C">
      <w:pPr>
        <w:pStyle w:val="BulletPACKT"/>
        <w:numPr>
          <w:ilvl w:val="0"/>
          <w:numId w:val="0"/>
        </w:numPr>
      </w:pPr>
      <w:r>
        <w:t xml:space="preserve">PowerShell 7 is not installed in Windows by default, at least not at the time of writing. The </w:t>
      </w:r>
      <w:r w:rsidR="00C41783">
        <w:t xml:space="preserve">PowerShell team </w:t>
      </w:r>
      <w:r w:rsidR="00C13526">
        <w:t xml:space="preserve">has made </w:t>
      </w:r>
      <w:r>
        <w:t>PowerShell 7</w:t>
      </w:r>
      <w:r w:rsidR="00C13526">
        <w:t>.1</w:t>
      </w:r>
      <w:r>
        <w:t xml:space="preserve"> available from the </w:t>
      </w:r>
      <w:r w:rsidR="003E1E02">
        <w:t>Microsoft</w:t>
      </w:r>
      <w:r>
        <w:t xml:space="preserve"> Store</w:t>
      </w:r>
      <w:r w:rsidR="00CF7487">
        <w:t>,</w:t>
      </w:r>
      <w:r w:rsidR="00C13526">
        <w:t xml:space="preserve"> which is useful to install PowerShell 7.1 or later on Windows 10 systems. As the Microsoft Store is not overly relevant to Windows Server installations, </w:t>
      </w:r>
      <w:r>
        <w:t xml:space="preserve">you can install PowerShell by using a script, </w:t>
      </w:r>
      <w:r w:rsidRPr="00C41783">
        <w:rPr>
          <w:rStyle w:val="CodeInTextPACKT"/>
        </w:rPr>
        <w:t>Install-PowerShell.ps1</w:t>
      </w:r>
      <w:r w:rsidR="00CF7487">
        <w:t xml:space="preserve">, </w:t>
      </w:r>
      <w:r>
        <w:t xml:space="preserve">which you download from the </w:t>
      </w:r>
      <w:r w:rsidR="00CF7487">
        <w:t>i</w:t>
      </w:r>
      <w:r>
        <w:t>nternet</w:t>
      </w:r>
      <w:r w:rsidR="00861497">
        <w:t>,</w:t>
      </w:r>
      <w:r w:rsidR="00C13526">
        <w:t xml:space="preserve"> as shown in this recipe. You can also use this recipe on Windows 10 hosts.</w:t>
      </w:r>
    </w:p>
    <w:p w14:paraId="5CE85159" w14:textId="636F9D14" w:rsidR="0000165C" w:rsidRDefault="0000165C" w:rsidP="0000165C">
      <w:pPr>
        <w:pStyle w:val="Heading2"/>
        <w:tabs>
          <w:tab w:val="left" w:pos="0"/>
        </w:tabs>
      </w:pPr>
      <w:r>
        <w:t xml:space="preserve">Getting </w:t>
      </w:r>
      <w:r w:rsidR="00CF7487">
        <w:t>r</w:t>
      </w:r>
      <w:r>
        <w:t>eady</w:t>
      </w:r>
    </w:p>
    <w:p w14:paraId="5785B692" w14:textId="02514607" w:rsidR="0000165C" w:rsidRPr="009D0F10" w:rsidRDefault="00FB64E8" w:rsidP="0000165C">
      <w:pPr>
        <w:pStyle w:val="NormalPACKT"/>
        <w:rPr>
          <w:lang w:val="en-GB"/>
        </w:rPr>
      </w:pPr>
      <w:r>
        <w:rPr>
          <w:lang w:val="en-GB"/>
        </w:rPr>
        <w:t xml:space="preserve">This recipe uses </w:t>
      </w:r>
      <w:r w:rsidRPr="008A2B55">
        <w:rPr>
          <w:rStyle w:val="CodeInTextPACKT"/>
        </w:rPr>
        <w:t>SRV1</w:t>
      </w:r>
      <w:r>
        <w:rPr>
          <w:lang w:val="en-GB"/>
        </w:rPr>
        <w:t xml:space="preserve">, a Windows Server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59D8A95B" w14:textId="77777777" w:rsidR="0000165C" w:rsidRDefault="0000165C" w:rsidP="0000165C">
      <w:pPr>
        <w:pStyle w:val="Heading2"/>
        <w:tabs>
          <w:tab w:val="left" w:pos="0"/>
        </w:tabs>
      </w:pPr>
      <w:r>
        <w:t>How to do it...</w:t>
      </w:r>
    </w:p>
    <w:p w14:paraId="7044A2A4" w14:textId="46854DDE" w:rsidR="008A2B55" w:rsidRDefault="00CE589B" w:rsidP="008A2B55">
      <w:pPr>
        <w:pStyle w:val="NumberedBulletPACKT"/>
        <w:rPr>
          <w:lang w:val="en-GB"/>
        </w:rPr>
      </w:pPr>
      <w:r>
        <w:rPr>
          <w:lang w:val="en-GB"/>
        </w:rPr>
        <w:t>Open</w:t>
      </w:r>
      <w:r w:rsidR="000B465A">
        <w:rPr>
          <w:lang w:val="en-GB"/>
        </w:rPr>
        <w:t>ing</w:t>
      </w:r>
      <w:r>
        <w:rPr>
          <w:lang w:val="en-GB"/>
        </w:rPr>
        <w:t xml:space="preserve"> a new Windows PowerShell console and s</w:t>
      </w:r>
      <w:r w:rsidR="001A2302">
        <w:rPr>
          <w:lang w:val="en-GB"/>
        </w:rPr>
        <w:t>et</w:t>
      </w:r>
      <w:r w:rsidR="000B465A">
        <w:rPr>
          <w:lang w:val="en-GB"/>
        </w:rPr>
        <w:t>ting</w:t>
      </w:r>
      <w:r w:rsidR="001A2302">
        <w:rPr>
          <w:lang w:val="en-GB"/>
        </w:rPr>
        <w:t xml:space="preserve"> </w:t>
      </w:r>
      <w:r w:rsidR="00CF7487">
        <w:rPr>
          <w:lang w:val="en-GB"/>
        </w:rPr>
        <w:t>an e</w:t>
      </w:r>
      <w:r w:rsidR="001A2302">
        <w:rPr>
          <w:lang w:val="en-GB"/>
        </w:rPr>
        <w:t xml:space="preserve">xecution </w:t>
      </w:r>
      <w:r w:rsidR="00CF7487">
        <w:rPr>
          <w:lang w:val="en-GB"/>
        </w:rPr>
        <w:t>p</w:t>
      </w:r>
      <w:r w:rsidR="001A2302">
        <w:rPr>
          <w:lang w:val="en-GB"/>
        </w:rPr>
        <w:t>olicy</w:t>
      </w:r>
      <w:r w:rsidR="00C41783">
        <w:rPr>
          <w:lang w:val="en-GB"/>
        </w:rPr>
        <w:t xml:space="preserve"> for Windows PowerShell</w:t>
      </w:r>
    </w:p>
    <w:p w14:paraId="4639AC97" w14:textId="77777777" w:rsidR="008A2B55" w:rsidRDefault="008A2B55" w:rsidP="008A2B55">
      <w:pPr>
        <w:pStyle w:val="NumberedBulletPACKT"/>
        <w:numPr>
          <w:ilvl w:val="0"/>
          <w:numId w:val="0"/>
        </w:numPr>
        <w:ind w:left="360"/>
        <w:rPr>
          <w:lang w:val="en-GB"/>
        </w:rPr>
      </w:pPr>
    </w:p>
    <w:p w14:paraId="17E77415" w14:textId="777942E7" w:rsidR="008A2B55" w:rsidRDefault="008A2B55" w:rsidP="008A2B55">
      <w:pPr>
        <w:pStyle w:val="CodePACKT"/>
      </w:pPr>
      <w:r w:rsidRPr="008A2B55">
        <w:t>Set-ExecutionPolicy -ExecutionPolicy Unrestricted -Force</w:t>
      </w:r>
    </w:p>
    <w:p w14:paraId="02088A1D" w14:textId="77777777" w:rsidR="008A2B55" w:rsidRPr="008A2B55" w:rsidRDefault="008A2B55" w:rsidP="008A2B55">
      <w:pPr>
        <w:pStyle w:val="CodePACKT"/>
      </w:pPr>
    </w:p>
    <w:p w14:paraId="7D74CECF" w14:textId="3CA8A8D3" w:rsidR="008A2B55" w:rsidRPr="008A2B55" w:rsidRDefault="008A2B55" w:rsidP="008A2B55">
      <w:pPr>
        <w:pStyle w:val="NumberedBulletPACKT"/>
      </w:pPr>
      <w:r w:rsidRPr="008A2B55">
        <w:t>Install</w:t>
      </w:r>
      <w:r w:rsidR="000B465A">
        <w:t>ing</w:t>
      </w:r>
      <w:r w:rsidRPr="008A2B55">
        <w:t> </w:t>
      </w:r>
      <w:r w:rsidR="00C41783">
        <w:t xml:space="preserve">the </w:t>
      </w:r>
      <w:r w:rsidRPr="008A2B55">
        <w:t>latest versions of </w:t>
      </w:r>
      <w:r w:rsidRPr="003B1EF8">
        <w:rPr>
          <w:rStyle w:val="CodeInTextPACKT"/>
        </w:rPr>
        <w:t>Nu</w:t>
      </w:r>
      <w:r w:rsidR="00CF7487" w:rsidRPr="003B1EF8">
        <w:rPr>
          <w:rStyle w:val="CodeInTextPACKT"/>
        </w:rPr>
        <w:t>G</w:t>
      </w:r>
      <w:r w:rsidRPr="003B1EF8">
        <w:rPr>
          <w:rStyle w:val="CodeInTextPACKT"/>
        </w:rPr>
        <w:t>et</w:t>
      </w:r>
      <w:r w:rsidRPr="008A2B55">
        <w:t> and </w:t>
      </w:r>
      <w:r w:rsidRPr="003B1EF8">
        <w:rPr>
          <w:rStyle w:val="CodeInTextPACKT"/>
        </w:rPr>
        <w:t>PowerShellGet</w:t>
      </w:r>
    </w:p>
    <w:p w14:paraId="539486A9" w14:textId="77777777" w:rsidR="008A2B55" w:rsidRPr="008A2B55" w:rsidRDefault="008A2B55" w:rsidP="008A2B55">
      <w:pPr>
        <w:pStyle w:val="NumberedBulletPACKT"/>
        <w:numPr>
          <w:ilvl w:val="0"/>
          <w:numId w:val="0"/>
        </w:numPr>
        <w:ind w:left="360"/>
      </w:pPr>
    </w:p>
    <w:p w14:paraId="052EE811" w14:textId="1CA7271F" w:rsidR="008A2B55" w:rsidRPr="008A2B55" w:rsidRDefault="008A2B55" w:rsidP="008A2B55">
      <w:pPr>
        <w:pStyle w:val="CodePACKT"/>
      </w:pPr>
      <w:r w:rsidRPr="008A2B55">
        <w:t>Install-PackageProvider Nuget -MinimumVersion 2.8.5.201 -Force |</w:t>
      </w:r>
    </w:p>
    <w:p w14:paraId="73899A3B" w14:textId="77777777" w:rsidR="008A2B55" w:rsidRPr="008A2B55" w:rsidRDefault="008A2B55" w:rsidP="008A2B55">
      <w:pPr>
        <w:pStyle w:val="CodePACKT"/>
      </w:pPr>
      <w:r w:rsidRPr="008A2B55">
        <w:t>  Out-Null</w:t>
      </w:r>
    </w:p>
    <w:p w14:paraId="00EEC345" w14:textId="77777777" w:rsidR="008A2B55" w:rsidRPr="008A2B55" w:rsidRDefault="008A2B55" w:rsidP="008A2B55">
      <w:pPr>
        <w:pStyle w:val="CodePACKT"/>
      </w:pPr>
      <w:r w:rsidRPr="008A2B55">
        <w:t>Install-Module -Name PowerShellGet -Force -AllowClobber </w:t>
      </w:r>
    </w:p>
    <w:p w14:paraId="62C5EF07" w14:textId="77777777" w:rsidR="008A2B55" w:rsidRPr="008A2B55" w:rsidRDefault="008A2B55" w:rsidP="008A2B55">
      <w:pPr>
        <w:pStyle w:val="CodePACKT"/>
      </w:pPr>
    </w:p>
    <w:p w14:paraId="5E6FCBE4" w14:textId="2E5BFB84" w:rsidR="008A2B55" w:rsidRPr="008A2B55" w:rsidRDefault="008A2B55" w:rsidP="008A2B55">
      <w:pPr>
        <w:pStyle w:val="NumberedBulletPACKT"/>
      </w:pPr>
      <w:r w:rsidRPr="008A2B55">
        <w:t>Ensur</w:t>
      </w:r>
      <w:r w:rsidR="000B465A">
        <w:t>ing</w:t>
      </w:r>
      <w:r w:rsidRPr="008A2B55">
        <w:t> the </w:t>
      </w:r>
      <w:r w:rsidRPr="008A2B55">
        <w:rPr>
          <w:rStyle w:val="CodeInTextPACKT"/>
        </w:rPr>
        <w:t>C:\Foo</w:t>
      </w:r>
      <w:r w:rsidRPr="008A2B55">
        <w:t> </w:t>
      </w:r>
      <w:r w:rsidR="00C0259C">
        <w:t>f</w:t>
      </w:r>
      <w:r w:rsidRPr="008A2B55">
        <w:t>older exists</w:t>
      </w:r>
    </w:p>
    <w:p w14:paraId="48B821D3" w14:textId="77777777" w:rsidR="008A2B55" w:rsidRDefault="008A2B55" w:rsidP="008A2B55">
      <w:pPr>
        <w:pStyle w:val="NumberedBulletPACKT"/>
        <w:numPr>
          <w:ilvl w:val="0"/>
          <w:numId w:val="0"/>
        </w:numPr>
        <w:ind w:left="360"/>
      </w:pPr>
    </w:p>
    <w:p w14:paraId="01EDC1CC" w14:textId="2D9F060E" w:rsidR="008A2B55" w:rsidRPr="008A2B55" w:rsidRDefault="008A2B55" w:rsidP="008A2B55">
      <w:pPr>
        <w:pStyle w:val="CodePACKT"/>
      </w:pPr>
      <w:r w:rsidRPr="008A2B55">
        <w:t>$LFHT = @{</w:t>
      </w:r>
    </w:p>
    <w:p w14:paraId="19306C07" w14:textId="5D2FFD92" w:rsidR="008A2B55" w:rsidRPr="008A2B55" w:rsidRDefault="008A2B55" w:rsidP="008A2B55">
      <w:pPr>
        <w:pStyle w:val="CodePACKT"/>
      </w:pPr>
      <w:r w:rsidRPr="008A2B55">
        <w:t>  ItemType    = 'Directory'</w:t>
      </w:r>
    </w:p>
    <w:p w14:paraId="71AD15DE" w14:textId="7D0C52CF" w:rsidR="008A2B55" w:rsidRPr="008A2B55" w:rsidRDefault="008A2B55" w:rsidP="008A2B55">
      <w:pPr>
        <w:pStyle w:val="CodePACKT"/>
      </w:pPr>
      <w:r w:rsidRPr="008A2B55">
        <w:lastRenderedPageBreak/>
        <w:t>  ErrorAction = 'SilentlyContinue' # should it already exist</w:t>
      </w:r>
    </w:p>
    <w:p w14:paraId="182CE7E0" w14:textId="77777777" w:rsidR="008A2B55" w:rsidRPr="008A2B55" w:rsidRDefault="008A2B55" w:rsidP="008A2B55">
      <w:pPr>
        <w:pStyle w:val="CodePACKT"/>
      </w:pPr>
      <w:r w:rsidRPr="008A2B55">
        <w:t>}</w:t>
      </w:r>
    </w:p>
    <w:p w14:paraId="0DC84A87" w14:textId="77777777" w:rsidR="008A2B55" w:rsidRPr="008A2B55" w:rsidRDefault="008A2B55" w:rsidP="008A2B55">
      <w:pPr>
        <w:pStyle w:val="CodePACKT"/>
      </w:pPr>
      <w:r w:rsidRPr="008A2B55">
        <w:t>New-Item -Path C:\Foo @LFHT | Out-Null</w:t>
      </w:r>
    </w:p>
    <w:p w14:paraId="57DFE1D3" w14:textId="77777777" w:rsidR="008A2B55" w:rsidRPr="008A2B55" w:rsidRDefault="008A2B55" w:rsidP="008A2B55">
      <w:pPr>
        <w:pStyle w:val="CodePACKT"/>
      </w:pPr>
    </w:p>
    <w:p w14:paraId="42E7521D" w14:textId="4780E9FE" w:rsidR="008A2B55" w:rsidRDefault="008A2B55" w:rsidP="008A2B55">
      <w:pPr>
        <w:pStyle w:val="NumberedBulletPACKT"/>
      </w:pPr>
      <w:r w:rsidRPr="008A2B55">
        <w:t>Download</w:t>
      </w:r>
      <w:r w:rsidR="000B465A">
        <w:t>ing</w:t>
      </w:r>
      <w:r w:rsidRPr="008A2B55">
        <w:t> </w:t>
      </w:r>
      <w:r w:rsidR="00CF7487">
        <w:t xml:space="preserve">the </w:t>
      </w:r>
      <w:r w:rsidRPr="008A2B55">
        <w:t>PowerShell 7 installation script</w:t>
      </w:r>
    </w:p>
    <w:p w14:paraId="1CA8E840" w14:textId="77777777" w:rsidR="008A2B55" w:rsidRPr="008A2B55" w:rsidRDefault="008A2B55" w:rsidP="008A2B55">
      <w:pPr>
        <w:pStyle w:val="CodePACKT"/>
      </w:pPr>
    </w:p>
    <w:p w14:paraId="3F46030B" w14:textId="77777777" w:rsidR="008A2B55" w:rsidRPr="008A2B55" w:rsidRDefault="008A2B55" w:rsidP="008A2B55">
      <w:pPr>
        <w:pStyle w:val="CodePACKT"/>
      </w:pPr>
      <w:r w:rsidRPr="008A2B55">
        <w:t>Set-Location C:\Foo</w:t>
      </w:r>
    </w:p>
    <w:p w14:paraId="7BEF9509" w14:textId="7A13DCE2" w:rsidR="008A2B55" w:rsidRPr="008A2B55" w:rsidRDefault="008A2B55" w:rsidP="008A2B55">
      <w:pPr>
        <w:pStyle w:val="CodePACKT"/>
      </w:pPr>
      <w:r w:rsidRPr="008A2B55">
        <w:t>$URI = </w:t>
      </w:r>
      <w:r w:rsidR="00DD0079">
        <w:t>'</w:t>
      </w:r>
      <w:r w:rsidRPr="008A2B55">
        <w:t>https://aka.ms/install-powershell.ps1</w:t>
      </w:r>
      <w:r w:rsidR="00DD0079">
        <w:t>'</w:t>
      </w:r>
    </w:p>
    <w:p w14:paraId="31356485" w14:textId="77777777" w:rsidR="008A2B55" w:rsidRPr="008A2B55" w:rsidRDefault="008A2B55" w:rsidP="008A2B55">
      <w:pPr>
        <w:pStyle w:val="CodePACKT"/>
      </w:pPr>
      <w:r w:rsidRPr="008A2B55">
        <w:t>Invoke-</w:t>
      </w:r>
      <w:proofErr w:type="spellStart"/>
      <w:r w:rsidRPr="008A2B55">
        <w:t>RestMethod</w:t>
      </w:r>
      <w:proofErr w:type="spellEnd"/>
      <w:r w:rsidRPr="008A2B55">
        <w:t> -Uri $URI | </w:t>
      </w:r>
    </w:p>
    <w:p w14:paraId="685E0BAB" w14:textId="77777777" w:rsidR="008A2B55" w:rsidRPr="008A2B55" w:rsidRDefault="008A2B55" w:rsidP="008A2B55">
      <w:pPr>
        <w:pStyle w:val="CodePACKT"/>
      </w:pPr>
      <w:r w:rsidRPr="008A2B55">
        <w:t>  Out-File -FilePath C:\Foo\Install-PowerShell.ps1</w:t>
      </w:r>
    </w:p>
    <w:p w14:paraId="2A88A103" w14:textId="77777777" w:rsidR="00EA3BC7" w:rsidRPr="008A2B55" w:rsidRDefault="00EA3BC7" w:rsidP="001D1CDB">
      <w:pPr>
        <w:pStyle w:val="CodePACKT"/>
        <w:ind w:left="0"/>
      </w:pPr>
    </w:p>
    <w:p w14:paraId="47D73056" w14:textId="3882E769" w:rsidR="008A2B55" w:rsidRDefault="008A2B55" w:rsidP="008A2B55">
      <w:pPr>
        <w:pStyle w:val="NumberedBulletPACKT"/>
        <w:rPr>
          <w:lang w:val="en-GB"/>
        </w:rPr>
      </w:pPr>
      <w:r w:rsidRPr="008A2B55">
        <w:rPr>
          <w:lang w:val="en-GB"/>
        </w:rPr>
        <w:t>View</w:t>
      </w:r>
      <w:r w:rsidR="000B465A">
        <w:rPr>
          <w:lang w:val="en-GB"/>
        </w:rPr>
        <w:t>ing</w:t>
      </w:r>
      <w:r w:rsidRPr="008A2B55">
        <w:rPr>
          <w:lang w:val="en-GB"/>
        </w:rPr>
        <w:t> </w:t>
      </w:r>
      <w:r w:rsidR="00CF7487">
        <w:t>the i</w:t>
      </w:r>
      <w:r w:rsidRPr="008A2B55">
        <w:t>nstallation</w:t>
      </w:r>
      <w:r w:rsidRPr="008A2B55">
        <w:rPr>
          <w:lang w:val="en-GB"/>
        </w:rPr>
        <w:t> </w:t>
      </w:r>
      <w:r w:rsidR="00CF7487">
        <w:rPr>
          <w:lang w:val="en-GB"/>
        </w:rPr>
        <w:t>s</w:t>
      </w:r>
      <w:r w:rsidRPr="008A2B55">
        <w:rPr>
          <w:lang w:val="en-GB"/>
        </w:rPr>
        <w:t>cript </w:t>
      </w:r>
      <w:r w:rsidR="00BB0A48">
        <w:rPr>
          <w:lang w:val="en-GB"/>
        </w:rPr>
        <w:t>h</w:t>
      </w:r>
      <w:r w:rsidRPr="008A2B55">
        <w:rPr>
          <w:lang w:val="en-GB"/>
        </w:rPr>
        <w:t>elp</w:t>
      </w:r>
    </w:p>
    <w:p w14:paraId="67D935AF" w14:textId="77777777" w:rsidR="008A2B55" w:rsidRPr="008A2B55" w:rsidRDefault="008A2B55" w:rsidP="008A2B55">
      <w:pPr>
        <w:pStyle w:val="CodePACKT"/>
      </w:pPr>
    </w:p>
    <w:p w14:paraId="25661BDA" w14:textId="77777777" w:rsidR="008A2B55" w:rsidRPr="008A2B55" w:rsidRDefault="008A2B55" w:rsidP="008A2B55">
      <w:pPr>
        <w:pStyle w:val="CodePACKT"/>
      </w:pPr>
      <w:r w:rsidRPr="008A2B55">
        <w:t>Get-Help -Name C:\Foo\Install-PowerShell.ps1</w:t>
      </w:r>
    </w:p>
    <w:p w14:paraId="59472E0B" w14:textId="77777777" w:rsidR="008A2B55" w:rsidRPr="008A2B55" w:rsidRDefault="008A2B55" w:rsidP="008A2B55">
      <w:pPr>
        <w:pStyle w:val="CodePACKT"/>
      </w:pPr>
    </w:p>
    <w:p w14:paraId="1ABE5083" w14:textId="50CDA485" w:rsidR="008A2B55" w:rsidRDefault="008A2B55" w:rsidP="001A2302">
      <w:pPr>
        <w:pStyle w:val="NumberedBulletPACKT"/>
        <w:rPr>
          <w:lang w:val="en-GB"/>
        </w:rPr>
      </w:pPr>
      <w:r w:rsidRPr="008A2B55">
        <w:rPr>
          <w:lang w:val="en-GB"/>
        </w:rPr>
        <w:t>Install</w:t>
      </w:r>
      <w:r w:rsidR="000B465A">
        <w:rPr>
          <w:lang w:val="en-GB"/>
        </w:rPr>
        <w:t>ing</w:t>
      </w:r>
      <w:r w:rsidRPr="008A2B55">
        <w:rPr>
          <w:lang w:val="en-GB"/>
        </w:rPr>
        <w:t> PowerShell 7</w:t>
      </w:r>
    </w:p>
    <w:p w14:paraId="755B85FC" w14:textId="77777777" w:rsidR="001A2302" w:rsidRPr="008A2B55" w:rsidRDefault="001A2302" w:rsidP="001A2302">
      <w:pPr>
        <w:pStyle w:val="NumberedBulletPACKT"/>
        <w:numPr>
          <w:ilvl w:val="0"/>
          <w:numId w:val="0"/>
        </w:numPr>
        <w:ind w:left="360"/>
        <w:rPr>
          <w:lang w:val="en-GB"/>
        </w:rPr>
      </w:pPr>
    </w:p>
    <w:p w14:paraId="12237661" w14:textId="77777777" w:rsidR="008A2B55" w:rsidRPr="001A2302" w:rsidRDefault="008A2B55" w:rsidP="001A2302">
      <w:pPr>
        <w:pStyle w:val="CodePACKT"/>
      </w:pPr>
      <w:r w:rsidRPr="001A2302">
        <w:t>$EXTHT = @{</w:t>
      </w:r>
    </w:p>
    <w:p w14:paraId="758110F8" w14:textId="77777777" w:rsidR="008A2B55" w:rsidRPr="001A2302" w:rsidRDefault="008A2B55" w:rsidP="001A2302">
      <w:pPr>
        <w:pStyle w:val="CodePACKT"/>
      </w:pPr>
      <w:r w:rsidRPr="001A2302">
        <w:t>  </w:t>
      </w:r>
      <w:proofErr w:type="spellStart"/>
      <w:r w:rsidRPr="001A2302">
        <w:t>UseMSI</w:t>
      </w:r>
      <w:proofErr w:type="spellEnd"/>
      <w:r w:rsidRPr="001A2302">
        <w:t>                 = $true</w:t>
      </w:r>
    </w:p>
    <w:p w14:paraId="737500F6" w14:textId="77777777" w:rsidR="008A2B55" w:rsidRPr="001A2302" w:rsidRDefault="008A2B55" w:rsidP="001A2302">
      <w:pPr>
        <w:pStyle w:val="CodePACKT"/>
      </w:pPr>
      <w:r w:rsidRPr="001A2302">
        <w:t>  Quiet                  = $true </w:t>
      </w:r>
    </w:p>
    <w:p w14:paraId="6AB2DBC5" w14:textId="77777777" w:rsidR="008A2B55" w:rsidRPr="001A2302" w:rsidRDefault="008A2B55" w:rsidP="001A2302">
      <w:pPr>
        <w:pStyle w:val="CodePACKT"/>
      </w:pPr>
      <w:r w:rsidRPr="001A2302">
        <w:t>  </w:t>
      </w:r>
      <w:proofErr w:type="spellStart"/>
      <w:r w:rsidRPr="001A2302">
        <w:t>AddExplorerContextMenu</w:t>
      </w:r>
      <w:proofErr w:type="spellEnd"/>
      <w:r w:rsidRPr="001A2302">
        <w:t> = $true</w:t>
      </w:r>
    </w:p>
    <w:p w14:paraId="6AA5FEE3" w14:textId="77777777" w:rsidR="008A2B55" w:rsidRPr="001A2302" w:rsidRDefault="008A2B55" w:rsidP="001A2302">
      <w:pPr>
        <w:pStyle w:val="CodePACKT"/>
      </w:pPr>
      <w:r w:rsidRPr="001A2302">
        <w:t>  </w:t>
      </w:r>
      <w:proofErr w:type="spellStart"/>
      <w:r w:rsidRPr="001A2302">
        <w:t>EnablePSRemoting</w:t>
      </w:r>
      <w:proofErr w:type="spellEnd"/>
      <w:r w:rsidRPr="001A2302">
        <w:t>       = $true</w:t>
      </w:r>
    </w:p>
    <w:p w14:paraId="7D3040FF" w14:textId="77777777" w:rsidR="008A2B55" w:rsidRPr="001A2302" w:rsidRDefault="008A2B55" w:rsidP="001A2302">
      <w:pPr>
        <w:pStyle w:val="CodePACKT"/>
      </w:pPr>
      <w:r w:rsidRPr="001A2302">
        <w:t>}</w:t>
      </w:r>
    </w:p>
    <w:p w14:paraId="3F3A847A" w14:textId="77777777" w:rsidR="008A2B55" w:rsidRPr="001A2302" w:rsidRDefault="008A2B55" w:rsidP="001A2302">
      <w:pPr>
        <w:pStyle w:val="CodePACKT"/>
      </w:pPr>
      <w:r w:rsidRPr="001A2302">
        <w:t>C:\Foo\Install-PowerShell.ps1 @EXTHT | Out-Null</w:t>
      </w:r>
    </w:p>
    <w:p w14:paraId="42F91051" w14:textId="77777777" w:rsidR="008A2B55" w:rsidRPr="008A2B55" w:rsidRDefault="008A2B55" w:rsidP="00C41783">
      <w:pPr>
        <w:pStyle w:val="NormalPACKT"/>
        <w:rPr>
          <w:lang w:val="en-GB" w:eastAsia="en-GB"/>
        </w:rPr>
      </w:pPr>
    </w:p>
    <w:p w14:paraId="67F3BEA7" w14:textId="5EBEFC8D" w:rsidR="008A2B55" w:rsidRDefault="008A2B55" w:rsidP="001A2302">
      <w:pPr>
        <w:pStyle w:val="NumberedBulletPACKT"/>
        <w:rPr>
          <w:lang w:val="en-GB"/>
        </w:rPr>
      </w:pPr>
      <w:r w:rsidRPr="008A2B55">
        <w:rPr>
          <w:lang w:val="en-GB"/>
        </w:rPr>
        <w:t>For the </w:t>
      </w:r>
      <w:r w:rsidR="000C7654">
        <w:rPr>
          <w:lang w:val="en-GB"/>
        </w:rPr>
        <w:t>A</w:t>
      </w:r>
      <w:r w:rsidRPr="008A2B55">
        <w:rPr>
          <w:lang w:val="en-GB"/>
        </w:rPr>
        <w:t>dvent</w:t>
      </w:r>
      <w:r w:rsidR="00C41783">
        <w:rPr>
          <w:lang w:val="en-GB"/>
        </w:rPr>
        <w:t>u</w:t>
      </w:r>
      <w:r w:rsidRPr="008A2B55">
        <w:rPr>
          <w:lang w:val="en-GB"/>
        </w:rPr>
        <w:t>rous </w:t>
      </w:r>
      <w:r w:rsidR="00410CC0">
        <w:rPr>
          <w:lang w:val="en-GB"/>
        </w:rPr>
        <w:t xml:space="preserve">– </w:t>
      </w:r>
      <w:r w:rsidRPr="008A2B55">
        <w:rPr>
          <w:lang w:val="en-GB"/>
        </w:rPr>
        <w:t>install</w:t>
      </w:r>
      <w:r w:rsidR="000B465A">
        <w:rPr>
          <w:lang w:val="en-GB"/>
        </w:rPr>
        <w:t>ing</w:t>
      </w:r>
      <w:r w:rsidRPr="008A2B55">
        <w:rPr>
          <w:lang w:val="en-GB"/>
        </w:rPr>
        <w:t> the preview and daily builds as well</w:t>
      </w:r>
    </w:p>
    <w:p w14:paraId="41A36C87" w14:textId="77777777" w:rsidR="00C41783" w:rsidRPr="008A2B55" w:rsidRDefault="00C41783" w:rsidP="00C41783">
      <w:pPr>
        <w:pStyle w:val="NumberedBulletPACKT"/>
        <w:numPr>
          <w:ilvl w:val="0"/>
          <w:numId w:val="0"/>
        </w:numPr>
        <w:ind w:left="360"/>
        <w:rPr>
          <w:lang w:val="en-GB"/>
        </w:rPr>
      </w:pPr>
    </w:p>
    <w:p w14:paraId="30BBFCC9" w14:textId="46D0D768" w:rsidR="001A2302" w:rsidRPr="000B465A" w:rsidRDefault="008A2B55" w:rsidP="000B465A">
      <w:pPr>
        <w:pStyle w:val="CodePACKT"/>
      </w:pPr>
      <w:r w:rsidRPr="000B465A">
        <w:t>C:\Foo\Install-PowerShell.ps1 -Preview -Destination </w:t>
      </w:r>
      <w:r w:rsidR="001A2302" w:rsidRPr="000B465A">
        <w:t>C</w:t>
      </w:r>
      <w:r w:rsidRPr="000B465A">
        <w:t>:\PWSHPreview</w:t>
      </w:r>
      <w:r w:rsidR="001A2302" w:rsidRPr="000B465A">
        <w:t xml:space="preserve"> </w:t>
      </w:r>
      <w:r w:rsidRPr="000B465A">
        <w:t>|</w:t>
      </w:r>
    </w:p>
    <w:p w14:paraId="0CE5F499" w14:textId="400B92FD" w:rsidR="008A2B55" w:rsidRPr="000B465A" w:rsidRDefault="001A2302" w:rsidP="000B465A">
      <w:pPr>
        <w:pStyle w:val="CodePACKT"/>
      </w:pPr>
      <w:r w:rsidRPr="000B465A">
        <w:t xml:space="preserve">  </w:t>
      </w:r>
      <w:r w:rsidR="008A2B55" w:rsidRPr="000B465A">
        <w:t>Out-Null</w:t>
      </w:r>
    </w:p>
    <w:p w14:paraId="5BCB52CE" w14:textId="77777777" w:rsidR="001A2302" w:rsidRPr="000B465A" w:rsidRDefault="008A2B55" w:rsidP="000B465A">
      <w:pPr>
        <w:pStyle w:val="CodePACKT"/>
      </w:pPr>
      <w:r w:rsidRPr="000B465A">
        <w:t>C:\Foo\Install-PowerShell.ps1 -Daily   -Destination </w:t>
      </w:r>
      <w:r w:rsidR="001A2302" w:rsidRPr="000B465A">
        <w:t>C</w:t>
      </w:r>
      <w:r w:rsidRPr="000B465A">
        <w:t>:\PWSHDailBuild |</w:t>
      </w:r>
    </w:p>
    <w:p w14:paraId="6CE54295" w14:textId="56AAD44F" w:rsidR="008A2B55" w:rsidRPr="000B465A" w:rsidRDefault="008A2B55" w:rsidP="000B465A">
      <w:pPr>
        <w:pStyle w:val="CodePACKT"/>
      </w:pPr>
      <w:r w:rsidRPr="000B465A">
        <w:t> </w:t>
      </w:r>
      <w:r w:rsidR="001A2302" w:rsidRPr="000B465A">
        <w:t xml:space="preserve"> </w:t>
      </w:r>
      <w:r w:rsidRPr="000B465A">
        <w:t>Out-Null</w:t>
      </w:r>
    </w:p>
    <w:p w14:paraId="729FB117" w14:textId="77777777" w:rsidR="001A2302" w:rsidRPr="008A2B55" w:rsidRDefault="001A2302" w:rsidP="00C41783">
      <w:pPr>
        <w:pStyle w:val="NormalPACKT"/>
        <w:rPr>
          <w:lang w:val="en-GB"/>
        </w:rPr>
      </w:pPr>
    </w:p>
    <w:p w14:paraId="33F13256" w14:textId="4575ED19" w:rsidR="008A2B55" w:rsidRDefault="008A2B55" w:rsidP="001A2302">
      <w:pPr>
        <w:pStyle w:val="NumberedBulletPACKT"/>
        <w:rPr>
          <w:lang w:val="en-GB"/>
        </w:rPr>
      </w:pPr>
      <w:r w:rsidRPr="008A2B55">
        <w:rPr>
          <w:lang w:val="en-GB"/>
        </w:rPr>
        <w:t>Creat</w:t>
      </w:r>
      <w:r w:rsidR="000B465A">
        <w:rPr>
          <w:lang w:val="en-GB"/>
        </w:rPr>
        <w:t>ing</w:t>
      </w:r>
      <w:r w:rsidRPr="008A2B55">
        <w:rPr>
          <w:lang w:val="en-GB"/>
        </w:rPr>
        <w:t> Windows PowerShell default </w:t>
      </w:r>
      <w:r w:rsidR="00CF7487">
        <w:rPr>
          <w:lang w:val="en-GB"/>
        </w:rPr>
        <w:t>p</w:t>
      </w:r>
      <w:r w:rsidRPr="008A2B55">
        <w:rPr>
          <w:lang w:val="en-GB"/>
        </w:rPr>
        <w:t>rofiles</w:t>
      </w:r>
    </w:p>
    <w:p w14:paraId="2056E0E2" w14:textId="77777777" w:rsidR="00C41783" w:rsidRPr="008A2B55" w:rsidRDefault="00C41783" w:rsidP="00C41783">
      <w:pPr>
        <w:pStyle w:val="NormalPACKT"/>
        <w:rPr>
          <w:lang w:val="en-GB"/>
        </w:rPr>
      </w:pPr>
    </w:p>
    <w:p w14:paraId="4724D613" w14:textId="16228F27" w:rsidR="008A2B55" w:rsidRPr="001A2302" w:rsidRDefault="008A2B55" w:rsidP="001A2302">
      <w:pPr>
        <w:pStyle w:val="CodePACKT"/>
      </w:pPr>
      <w:r w:rsidRPr="001A2302">
        <w:t>$URI = 'https://raw.githubusercontent.com/doctordns/Wiley20/master/' +</w:t>
      </w:r>
    </w:p>
    <w:p w14:paraId="6B355FA8" w14:textId="49FF51AB" w:rsidR="008A2B55" w:rsidRPr="001A2302" w:rsidRDefault="008A2B55" w:rsidP="001A2302">
      <w:pPr>
        <w:pStyle w:val="CodePACKT"/>
      </w:pPr>
      <w:r w:rsidRPr="001A2302">
        <w:t>       'Goodies/Microsoft.PowerShell_Profile.ps1'</w:t>
      </w:r>
    </w:p>
    <w:p w14:paraId="79A3982E" w14:textId="77777777" w:rsidR="008A2B55" w:rsidRPr="001A2302" w:rsidRDefault="008A2B55" w:rsidP="001A2302">
      <w:pPr>
        <w:pStyle w:val="CodePACKT"/>
      </w:pPr>
      <w:r w:rsidRPr="001A2302">
        <w:t>$</w:t>
      </w:r>
      <w:proofErr w:type="spellStart"/>
      <w:r w:rsidRPr="001A2302">
        <w:t>ProfileFile</w:t>
      </w:r>
      <w:proofErr w:type="spellEnd"/>
      <w:r w:rsidRPr="001A2302">
        <w:t> = $</w:t>
      </w:r>
      <w:proofErr w:type="spellStart"/>
      <w:r w:rsidRPr="001A2302">
        <w:t>Profile.CurrentUserCurrentHost</w:t>
      </w:r>
      <w:proofErr w:type="spellEnd"/>
    </w:p>
    <w:p w14:paraId="14120923" w14:textId="77777777" w:rsidR="008A2B55" w:rsidRPr="001A2302" w:rsidRDefault="008A2B55" w:rsidP="001A2302">
      <w:pPr>
        <w:pStyle w:val="CodePACKT"/>
      </w:pPr>
      <w:r w:rsidRPr="001A2302">
        <w:t>New-Item $</w:t>
      </w:r>
      <w:proofErr w:type="spellStart"/>
      <w:r w:rsidRPr="001A2302">
        <w:t>ProfileFile</w:t>
      </w:r>
      <w:proofErr w:type="spellEnd"/>
      <w:r w:rsidRPr="001A2302">
        <w:t> -Force -</w:t>
      </w:r>
      <w:proofErr w:type="spellStart"/>
      <w:r w:rsidRPr="001A2302">
        <w:t>WarningAction</w:t>
      </w:r>
      <w:proofErr w:type="spellEnd"/>
      <w:r w:rsidRPr="001A2302">
        <w:t> </w:t>
      </w:r>
      <w:proofErr w:type="spellStart"/>
      <w:r w:rsidRPr="001A2302">
        <w:t>SilentlyContinue</w:t>
      </w:r>
      <w:proofErr w:type="spellEnd"/>
      <w:r w:rsidRPr="001A2302">
        <w:t> |</w:t>
      </w:r>
    </w:p>
    <w:p w14:paraId="12F530E6" w14:textId="77777777" w:rsidR="008A2B55" w:rsidRPr="001A2302" w:rsidRDefault="008A2B55" w:rsidP="001A2302">
      <w:pPr>
        <w:pStyle w:val="CodePACKT"/>
      </w:pPr>
      <w:r w:rsidRPr="001A2302">
        <w:t>   Out-Null</w:t>
      </w:r>
    </w:p>
    <w:p w14:paraId="6361AF56" w14:textId="77777777" w:rsidR="008A2B55" w:rsidRPr="001A2302" w:rsidRDefault="008A2B55" w:rsidP="001A2302">
      <w:pPr>
        <w:pStyle w:val="CodePACKT"/>
      </w:pPr>
      <w:r w:rsidRPr="001A2302">
        <w:t>(Invoke-</w:t>
      </w:r>
      <w:proofErr w:type="spellStart"/>
      <w:r w:rsidRPr="001A2302">
        <w:t>WebRequest</w:t>
      </w:r>
      <w:proofErr w:type="spellEnd"/>
      <w:r w:rsidRPr="001A2302">
        <w:t> -Uri $</w:t>
      </w:r>
      <w:proofErr w:type="spellStart"/>
      <w:r w:rsidRPr="001A2302">
        <w:t>uri</w:t>
      </w:r>
      <w:proofErr w:type="spellEnd"/>
      <w:r w:rsidRPr="001A2302">
        <w:t> -</w:t>
      </w:r>
      <w:proofErr w:type="spellStart"/>
      <w:r w:rsidRPr="001A2302">
        <w:t>UseBasicParsing</w:t>
      </w:r>
      <w:proofErr w:type="spellEnd"/>
      <w:r w:rsidRPr="001A2302">
        <w:t>).Content | </w:t>
      </w:r>
    </w:p>
    <w:p w14:paraId="35905088" w14:textId="77777777" w:rsidR="008A2B55" w:rsidRPr="001A2302" w:rsidRDefault="008A2B55" w:rsidP="001A2302">
      <w:pPr>
        <w:pStyle w:val="CodePACKT"/>
      </w:pPr>
      <w:r w:rsidRPr="001A2302">
        <w:t>  Out-File -FilePath  $</w:t>
      </w:r>
      <w:proofErr w:type="spellStart"/>
      <w:r w:rsidRPr="001A2302">
        <w:t>ProfileFile</w:t>
      </w:r>
      <w:proofErr w:type="spellEnd"/>
    </w:p>
    <w:p w14:paraId="7C6E4685" w14:textId="77777777" w:rsidR="008A2B55" w:rsidRPr="001A2302" w:rsidRDefault="008A2B55" w:rsidP="001A2302">
      <w:pPr>
        <w:pStyle w:val="CodePACKT"/>
      </w:pPr>
      <w:r w:rsidRPr="001A2302">
        <w:t>$</w:t>
      </w:r>
      <w:proofErr w:type="spellStart"/>
      <w:r w:rsidRPr="001A2302">
        <w:t>ProfilePath</w:t>
      </w:r>
      <w:proofErr w:type="spellEnd"/>
      <w:r w:rsidRPr="001A2302">
        <w:t> = Split-Path -Path $</w:t>
      </w:r>
      <w:proofErr w:type="spellStart"/>
      <w:r w:rsidRPr="001A2302">
        <w:t>ProfileFile</w:t>
      </w:r>
      <w:proofErr w:type="spellEnd"/>
    </w:p>
    <w:p w14:paraId="2D9469B5" w14:textId="3802FEE8" w:rsidR="008A2B55" w:rsidRPr="001A2302" w:rsidRDefault="008A2B55" w:rsidP="001A2302">
      <w:pPr>
        <w:pStyle w:val="CodePACKT"/>
      </w:pPr>
      <w:r w:rsidRPr="001A2302">
        <w:t>$ConsoleProfile = Join-Path -Path $ProfilePath -ChildPath 'Microsoft.PowerShell_profile.ps1'</w:t>
      </w:r>
    </w:p>
    <w:p w14:paraId="31A8154E" w14:textId="77777777" w:rsidR="008A2B55" w:rsidRPr="001A2302" w:rsidRDefault="008A2B55" w:rsidP="001A2302">
      <w:pPr>
        <w:pStyle w:val="CodePACKT"/>
      </w:pPr>
      <w:r w:rsidRPr="001A2302">
        <w:t>(Invoke-</w:t>
      </w:r>
      <w:proofErr w:type="spellStart"/>
      <w:r w:rsidRPr="001A2302">
        <w:t>WebRequest</w:t>
      </w:r>
      <w:proofErr w:type="spellEnd"/>
      <w:r w:rsidRPr="001A2302">
        <w:t> -Uri $URI -</w:t>
      </w:r>
      <w:proofErr w:type="spellStart"/>
      <w:r w:rsidRPr="001A2302">
        <w:t>UseBasicParsing</w:t>
      </w:r>
      <w:proofErr w:type="spellEnd"/>
      <w:r w:rsidRPr="001A2302">
        <w:t>).Content | </w:t>
      </w:r>
    </w:p>
    <w:p w14:paraId="18460EEE" w14:textId="729057A1" w:rsidR="008A2B55" w:rsidRDefault="008A2B55" w:rsidP="001A2302">
      <w:pPr>
        <w:pStyle w:val="CodePACKT"/>
      </w:pPr>
      <w:r w:rsidRPr="001A2302">
        <w:t>  Out-File -FilePath  $</w:t>
      </w:r>
      <w:proofErr w:type="spellStart"/>
      <w:r w:rsidRPr="001A2302">
        <w:t>ConsoleProfile</w:t>
      </w:r>
      <w:proofErr w:type="spellEnd"/>
    </w:p>
    <w:p w14:paraId="267EB76C" w14:textId="77777777" w:rsidR="001A2302" w:rsidRPr="001A2302" w:rsidRDefault="001A2302" w:rsidP="001A2302">
      <w:pPr>
        <w:pStyle w:val="CodePACKT"/>
      </w:pPr>
    </w:p>
    <w:p w14:paraId="64ADBB6D" w14:textId="1F3FED34" w:rsidR="008A2B55" w:rsidRDefault="008A2B55" w:rsidP="001A2302">
      <w:pPr>
        <w:pStyle w:val="NumberedBulletPACKT"/>
        <w:rPr>
          <w:lang w:val="en-GB"/>
        </w:rPr>
      </w:pPr>
      <w:r w:rsidRPr="008A2B55">
        <w:rPr>
          <w:lang w:val="en-GB"/>
        </w:rPr>
        <w:t>Check</w:t>
      </w:r>
      <w:r w:rsidR="000B465A">
        <w:rPr>
          <w:lang w:val="en-GB"/>
        </w:rPr>
        <w:t>ing</w:t>
      </w:r>
      <w:r w:rsidRPr="008A2B55">
        <w:rPr>
          <w:lang w:val="en-GB"/>
        </w:rPr>
        <w:t> </w:t>
      </w:r>
      <w:r w:rsidR="00CF7487">
        <w:rPr>
          <w:lang w:val="en-GB"/>
        </w:rPr>
        <w:t xml:space="preserve">the </w:t>
      </w:r>
      <w:r w:rsidRPr="008A2B55">
        <w:rPr>
          <w:lang w:val="en-GB"/>
        </w:rPr>
        <w:t>versions of PowerShell 7 loaded</w:t>
      </w:r>
    </w:p>
    <w:p w14:paraId="03350CB7" w14:textId="77777777" w:rsidR="00C41783" w:rsidRPr="008A2B55" w:rsidRDefault="00C41783" w:rsidP="00C41783">
      <w:pPr>
        <w:pStyle w:val="NumberedBulletPACKT"/>
        <w:numPr>
          <w:ilvl w:val="0"/>
          <w:numId w:val="0"/>
        </w:numPr>
        <w:ind w:left="360"/>
        <w:rPr>
          <w:lang w:val="en-GB"/>
        </w:rPr>
      </w:pPr>
    </w:p>
    <w:p w14:paraId="77FC1F08" w14:textId="782F26C3" w:rsidR="008A2B55" w:rsidRPr="001A2302" w:rsidRDefault="008A2B55" w:rsidP="001A2302">
      <w:pPr>
        <w:pStyle w:val="CodePACKT"/>
      </w:pPr>
      <w:r w:rsidRPr="001A2302">
        <w:t>Get-ChildItem -Path C:\pwsh.exe -ErrorAction </w:t>
      </w:r>
      <w:proofErr w:type="spellStart"/>
      <w:r w:rsidRPr="001A2302">
        <w:t>SilentlyContinue</w:t>
      </w:r>
      <w:proofErr w:type="spellEnd"/>
      <w:r w:rsidR="00584B32">
        <w:t xml:space="preserve"> </w:t>
      </w:r>
    </w:p>
    <w:p w14:paraId="62CD6005" w14:textId="748293EA" w:rsidR="0000165C" w:rsidRDefault="0000165C" w:rsidP="0000165C">
      <w:pPr>
        <w:pStyle w:val="Heading2"/>
        <w:numPr>
          <w:ilvl w:val="1"/>
          <w:numId w:val="3"/>
        </w:numPr>
        <w:tabs>
          <w:tab w:val="left" w:pos="0"/>
        </w:tabs>
      </w:pPr>
      <w:r>
        <w:lastRenderedPageBreak/>
        <w:t>How it works...</w:t>
      </w:r>
    </w:p>
    <w:p w14:paraId="50715FB5" w14:textId="5C6466D9" w:rsidR="001A2302" w:rsidRPr="00C41783" w:rsidRDefault="001A2302" w:rsidP="00C41783">
      <w:pPr>
        <w:pStyle w:val="NormalPACKT"/>
      </w:pPr>
      <w:r>
        <w:rPr>
          <w:lang w:val="en-GB"/>
        </w:rPr>
        <w:t xml:space="preserve">In </w:t>
      </w:r>
      <w:r w:rsidRPr="001A2302">
        <w:rPr>
          <w:rStyle w:val="ItalicsPACKT"/>
        </w:rPr>
        <w:t>step 1</w:t>
      </w:r>
      <w:r>
        <w:rPr>
          <w:lang w:val="en-GB"/>
        </w:rPr>
        <w:t xml:space="preserve">, you </w:t>
      </w:r>
      <w:r w:rsidR="00CE589B">
        <w:rPr>
          <w:lang w:val="en-GB"/>
        </w:rPr>
        <w:t xml:space="preserve">open a new Windows PowerShell console and </w:t>
      </w:r>
      <w:r>
        <w:rPr>
          <w:lang w:val="en-GB"/>
        </w:rPr>
        <w:t>set the PowerShell execution policy to unrestricted</w:t>
      </w:r>
      <w:r w:rsidR="00CF7487">
        <w:rPr>
          <w:lang w:val="en-GB"/>
        </w:rPr>
        <w:t>,</w:t>
      </w:r>
      <w:r w:rsidR="00C41783">
        <w:rPr>
          <w:lang w:val="en-GB"/>
        </w:rPr>
        <w:t xml:space="preserve"> which</w:t>
      </w:r>
      <w:r>
        <w:rPr>
          <w:lang w:val="en-GB"/>
        </w:rPr>
        <w:t xml:space="preserve"> simplifies using scripts to configure hosts. </w:t>
      </w:r>
      <w:r w:rsidR="00C41783">
        <w:rPr>
          <w:lang w:val="en-GB"/>
        </w:rPr>
        <w:t xml:space="preserve">In production, you may wish to set PowerShell’s execution policy to be more </w:t>
      </w:r>
      <w:r w:rsidR="00C41783" w:rsidRPr="00C41783">
        <w:t>restrictive.</w:t>
      </w:r>
      <w:r w:rsidR="00C13526">
        <w:t xml:space="preserve"> But note that </w:t>
      </w:r>
      <w:r w:rsidR="00CF7487">
        <w:t xml:space="preserve">an </w:t>
      </w:r>
      <w:r w:rsidR="00C13526">
        <w:t xml:space="preserve">execution policy is not truly a security mechanism </w:t>
      </w:r>
      <w:r w:rsidR="00CF7487">
        <w:t>–</w:t>
      </w:r>
      <w:r w:rsidR="00C13526">
        <w:t xml:space="preserve"> it just slows </w:t>
      </w:r>
      <w:r w:rsidR="00CF7487">
        <w:t xml:space="preserve">down </w:t>
      </w:r>
      <w:r w:rsidR="00C13526">
        <w:t>an inexperienced administrator. For a good explanation of PowerShell’s Security Guiding Principles</w:t>
      </w:r>
      <w:r w:rsidR="00197A73">
        <w:t>,</w:t>
      </w:r>
      <w:r w:rsidR="00C13526">
        <w:t xml:space="preserve"> see </w:t>
      </w:r>
      <w:r w:rsidR="00C13526" w:rsidRPr="00A724B5">
        <w:rPr>
          <w:rStyle w:val="URLPACKTChar"/>
        </w:rPr>
        <w:t>https://devblogs.microsoft.com/powershell/powershells-security-guiding-principles/</w:t>
      </w:r>
      <w:r w:rsidR="00C13526">
        <w:t>.</w:t>
      </w:r>
    </w:p>
    <w:p w14:paraId="6C3656EC" w14:textId="5826C12A" w:rsidR="00C41783" w:rsidRPr="00C41783" w:rsidRDefault="00C41783" w:rsidP="00C41783">
      <w:pPr>
        <w:pStyle w:val="NormalPACKT"/>
      </w:pPr>
      <w:r w:rsidRPr="00C41783">
        <w:t>The PowerShell Gallery is a repository of PowerShell modules and scripts</w:t>
      </w:r>
      <w:r w:rsidR="000D669F">
        <w:t xml:space="preserve"> and is </w:t>
      </w:r>
      <w:r w:rsidRPr="00C41783">
        <w:t xml:space="preserve">an essential resource for the IT </w:t>
      </w:r>
      <w:r w:rsidR="00CF7487">
        <w:t>p</w:t>
      </w:r>
      <w:r w:rsidRPr="00C41783">
        <w:t>ro</w:t>
      </w:r>
      <w:r w:rsidR="000D669F">
        <w:t xml:space="preserve">. </w:t>
      </w:r>
      <w:r w:rsidRPr="00C41783">
        <w:t>This book makes use of several modules from the P</w:t>
      </w:r>
      <w:r w:rsidR="00CF7487">
        <w:t>ower</w:t>
      </w:r>
      <w:r w:rsidRPr="00C41783">
        <w:t>S</w:t>
      </w:r>
      <w:r w:rsidR="00CF7487">
        <w:t>hell</w:t>
      </w:r>
      <w:r w:rsidRPr="00C41783">
        <w:t xml:space="preserve"> Gallery. In </w:t>
      </w:r>
      <w:r w:rsidRPr="00422580">
        <w:rPr>
          <w:rStyle w:val="ItalicsPACKT"/>
        </w:rPr>
        <w:t>step 2</w:t>
      </w:r>
      <w:r w:rsidRPr="00C41783">
        <w:t>, you update both the Nu</w:t>
      </w:r>
      <w:r w:rsidR="00CF7487">
        <w:t>G</w:t>
      </w:r>
      <w:r w:rsidRPr="00C41783">
        <w:t xml:space="preserve">et package provider (to version 2.8.5.201 or later) and an updated version of the PowerShellGet module. </w:t>
      </w:r>
    </w:p>
    <w:p w14:paraId="1111B3E0" w14:textId="61CD43E5" w:rsidR="00C41783" w:rsidRDefault="00C41783" w:rsidP="00C41783">
      <w:pPr>
        <w:pStyle w:val="NormalPACKT"/>
      </w:pPr>
      <w:r w:rsidRPr="00C41783">
        <w:t xml:space="preserve">Throughout </w:t>
      </w:r>
      <w:r>
        <w:t>this book, you</w:t>
      </w:r>
      <w:r w:rsidR="00CF7487">
        <w:t>’ll</w:t>
      </w:r>
      <w:r>
        <w:t xml:space="preserve"> use the </w:t>
      </w:r>
      <w:r w:rsidRPr="00C41783">
        <w:rPr>
          <w:rStyle w:val="CodeInTextPACKT"/>
        </w:rPr>
        <w:t>C:\Foo</w:t>
      </w:r>
      <w:r>
        <w:t xml:space="preserve"> folder to hold various files </w:t>
      </w:r>
      <w:r w:rsidR="00CF7487">
        <w:t xml:space="preserve">that </w:t>
      </w:r>
      <w:r>
        <w:t xml:space="preserve">you use in conjunction with the recipes. In </w:t>
      </w:r>
      <w:r w:rsidRPr="00C41783">
        <w:rPr>
          <w:rStyle w:val="ItalicsPACKT"/>
        </w:rPr>
        <w:t>step 3</w:t>
      </w:r>
      <w:r>
        <w:t>, you ensure the folder exists.</w:t>
      </w:r>
    </w:p>
    <w:p w14:paraId="297142BC" w14:textId="109592F5" w:rsidR="00C41783" w:rsidRDefault="00C41783" w:rsidP="00C41783">
      <w:pPr>
        <w:pStyle w:val="NormalPACKT"/>
      </w:pPr>
      <w:r>
        <w:t>PowerShell 7 is not installed</w:t>
      </w:r>
      <w:r w:rsidR="00DD0079">
        <w:t xml:space="preserve"> by default</w:t>
      </w:r>
      <w:r>
        <w:t xml:space="preserve">, at present, in Windows (or macOS or Linux), although this could change. To enable you to install PowerShell 7 in Windows, you retrieve an installation script from GitHub and store that in the </w:t>
      </w:r>
      <w:r w:rsidRPr="00C41783">
        <w:rPr>
          <w:rStyle w:val="CodeInTextPACKT"/>
        </w:rPr>
        <w:t>C:\Foo</w:t>
      </w:r>
      <w:r>
        <w:t xml:space="preserve"> folder. In </w:t>
      </w:r>
      <w:r w:rsidRPr="00C41783">
        <w:rPr>
          <w:rStyle w:val="ItalicsPACKT"/>
        </w:rPr>
        <w:t>step 4</w:t>
      </w:r>
      <w:r>
        <w:t xml:space="preserve">, you use a shortcut URL </w:t>
      </w:r>
      <w:r w:rsidR="00CF7487">
        <w:t xml:space="preserve">that </w:t>
      </w:r>
      <w:r>
        <w:t xml:space="preserve">points to GitHub and then use </w:t>
      </w:r>
      <w:r w:rsidRPr="00C41783">
        <w:rPr>
          <w:rStyle w:val="CodeInTextPACKT"/>
        </w:rPr>
        <w:t>Invoke-</w:t>
      </w:r>
      <w:proofErr w:type="spellStart"/>
      <w:r w:rsidRPr="00C41783">
        <w:rPr>
          <w:rStyle w:val="CodeInTextPACKT"/>
        </w:rPr>
        <w:t>RestMethod</w:t>
      </w:r>
      <w:proofErr w:type="spellEnd"/>
      <w:r>
        <w:t xml:space="preserve"> to download the file. </w:t>
      </w:r>
      <w:r w:rsidR="00DD0079">
        <w:t xml:space="preserve">Note that </w:t>
      </w:r>
      <w:r w:rsidR="00DD0079" w:rsidRPr="00DD0079">
        <w:rPr>
          <w:rStyle w:val="ItalicsPACKT"/>
        </w:rPr>
        <w:t>step</w:t>
      </w:r>
      <w:r w:rsidR="00CF7487">
        <w:rPr>
          <w:rStyle w:val="ItalicsPACKT"/>
        </w:rPr>
        <w:t>s</w:t>
      </w:r>
      <w:r w:rsidR="00DD0079" w:rsidRPr="00DD0079">
        <w:rPr>
          <w:rStyle w:val="ItalicsPACKT"/>
        </w:rPr>
        <w:t xml:space="preserve"> 1</w:t>
      </w:r>
      <w:r w:rsidR="00DD0079">
        <w:t xml:space="preserve"> through </w:t>
      </w:r>
      <w:r w:rsidR="00DD0079" w:rsidRPr="00DD0079">
        <w:rPr>
          <w:rStyle w:val="ItalicsPACKT"/>
        </w:rPr>
        <w:t>4</w:t>
      </w:r>
      <w:r w:rsidR="00DD0079">
        <w:t xml:space="preserve"> produce no output.</w:t>
      </w:r>
    </w:p>
    <w:p w14:paraId="39A21429" w14:textId="77E4BE7A" w:rsidR="00C41783" w:rsidRDefault="00C41783" w:rsidP="00C41783">
      <w:pPr>
        <w:pStyle w:val="NormalPACKT"/>
      </w:pPr>
      <w:r>
        <w:t xml:space="preserve">In </w:t>
      </w:r>
      <w:r w:rsidRPr="00C41783">
        <w:rPr>
          <w:rStyle w:val="ItalicsPACKT"/>
        </w:rPr>
        <w:t xml:space="preserve">step </w:t>
      </w:r>
      <w:r>
        <w:rPr>
          <w:rStyle w:val="ItalicsPACKT"/>
        </w:rPr>
        <w:t>5</w:t>
      </w:r>
      <w:r>
        <w:t>, you view the help information contained in the help file, which produces the following output:</w:t>
      </w:r>
    </w:p>
    <w:p w14:paraId="28645C70" w14:textId="67EF9650" w:rsidR="00C41783" w:rsidRDefault="00584B32" w:rsidP="005439C4">
      <w:pPr>
        <w:pStyle w:val="FigurePACKT"/>
      </w:pPr>
      <w:r>
        <w:drawing>
          <wp:inline distT="0" distB="0" distL="0" distR="0" wp14:anchorId="2341086A" wp14:editId="2997B087">
            <wp:extent cx="5674360" cy="49664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2383" cy="499101"/>
                    </a:xfrm>
                    <a:prstGeom prst="rect">
                      <a:avLst/>
                    </a:prstGeom>
                  </pic:spPr>
                </pic:pic>
              </a:graphicData>
            </a:graphic>
          </wp:inline>
        </w:drawing>
      </w:r>
    </w:p>
    <w:p w14:paraId="6251BE7A" w14:textId="2403E4F3" w:rsidR="00860550" w:rsidRPr="00A37AA0" w:rsidRDefault="00860550" w:rsidP="005439C4">
      <w:pPr>
        <w:pStyle w:val="FigurePACKT"/>
      </w:pPr>
      <w:r w:rsidRPr="00A37AA0">
        <w:t xml:space="preserve">Figure 1.1: </w:t>
      </w:r>
      <w:r w:rsidR="00A37AA0" w:rsidRPr="00A37AA0">
        <w:t>Viewing installation script help</w:t>
      </w:r>
    </w:p>
    <w:p w14:paraId="1E1126E2" w14:textId="5E6C8727" w:rsidR="00C41783" w:rsidRDefault="00C41783" w:rsidP="00C41783">
      <w:pPr>
        <w:pStyle w:val="LayoutInformationPACKT"/>
        <w:rPr>
          <w:noProof/>
        </w:rPr>
      </w:pPr>
      <w:bookmarkStart w:id="1" w:name="_Hlk50554768"/>
      <w:r w:rsidRPr="00023EAD">
        <w:rPr>
          <w:noProof/>
        </w:rPr>
        <w:t xml:space="preserve">  </w:t>
      </w:r>
      <w:r>
        <w:rPr>
          <w:noProof/>
        </w:rPr>
        <w:t xml:space="preserve"> </w:t>
      </w:r>
      <w:r>
        <w:t xml:space="preserve">Insert image </w:t>
      </w:r>
      <w:r>
        <w:rPr>
          <w:noProof/>
        </w:rPr>
        <w:t>B42024_01</w:t>
      </w:r>
      <w:r w:rsidRPr="00023EAD">
        <w:rPr>
          <w:noProof/>
        </w:rPr>
        <w:t>_0</w:t>
      </w:r>
      <w:r>
        <w:rPr>
          <w:noProof/>
        </w:rPr>
        <w:t>1.png</w:t>
      </w:r>
    </w:p>
    <w:p w14:paraId="0489D8FF" w14:textId="322998D4" w:rsidR="00BA2747" w:rsidRPr="00A20604" w:rsidRDefault="00BA2747" w:rsidP="00A20604">
      <w:r>
        <w:t>Note that after installing PowerShell 7</w:t>
      </w:r>
      <w:r w:rsidR="00A20604">
        <w:t>,</w:t>
      </w:r>
      <w:r>
        <w:t xml:space="preserve"> </w:t>
      </w:r>
      <w:r w:rsidR="00A20604">
        <w:t>t</w:t>
      </w:r>
      <w:r>
        <w:t xml:space="preserve">he first time you run </w:t>
      </w:r>
      <w:r w:rsidRPr="00A20604">
        <w:rPr>
          <w:rStyle w:val="CodeTextPACKTChar"/>
        </w:rPr>
        <w:t>Get-Help</w:t>
      </w:r>
      <w:r>
        <w:t xml:space="preserve"> you are prom</w:t>
      </w:r>
      <w:r w:rsidR="00A20604">
        <w:t>p</w:t>
      </w:r>
      <w:r>
        <w:t>ted to download help text (which is not shown in this figure</w:t>
      </w:r>
      <w:r w:rsidR="00A20604">
        <w:t>)</w:t>
      </w:r>
      <w:r>
        <w:t>.</w:t>
      </w:r>
    </w:p>
    <w:bookmarkEnd w:id="1"/>
    <w:p w14:paraId="227C205F" w14:textId="553384F7" w:rsidR="00C41783" w:rsidRDefault="00C41783" w:rsidP="00C41783">
      <w:r>
        <w:t xml:space="preserve">In </w:t>
      </w:r>
      <w:r w:rsidRPr="00C41783">
        <w:rPr>
          <w:rStyle w:val="ItalicsPACKT"/>
        </w:rPr>
        <w:t>step 6</w:t>
      </w:r>
      <w:r>
        <w:t>, you use the installation script and install PowerShell 7. The commands use an MSI</w:t>
      </w:r>
      <w:r w:rsidR="00CF7487">
        <w:t>,</w:t>
      </w:r>
      <w:r>
        <w:t xml:space="preserve"> which you then install silently. The MSI updates the system execution path to add the PowerShell 7 installation folder. The code retrieves the latest supported version of PowerShell 7, and you can view the actual filename in the following output: </w:t>
      </w:r>
    </w:p>
    <w:p w14:paraId="3D82B49B" w14:textId="54416380" w:rsidR="002F45A6" w:rsidRPr="00752021" w:rsidRDefault="002F45A6" w:rsidP="005439C4">
      <w:pPr>
        <w:pStyle w:val="FigurePACKT"/>
      </w:pPr>
      <w:r w:rsidRPr="00752021">
        <w:t xml:space="preserve">Figure 1.2: </w:t>
      </w:r>
      <w:r w:rsidR="00752021" w:rsidRPr="00752021">
        <w:t>Installing PowerShell 7</w:t>
      </w:r>
    </w:p>
    <w:p w14:paraId="15869445" w14:textId="5CB7088A" w:rsidR="00C41783" w:rsidRDefault="00C41783" w:rsidP="00C41783">
      <w:pPr>
        <w:pStyle w:val="LayoutInformationPACKT"/>
        <w:rPr>
          <w:noProof/>
        </w:rPr>
      </w:pPr>
      <w:r w:rsidRPr="00023EAD">
        <w:rPr>
          <w:noProof/>
        </w:rPr>
        <w:t xml:space="preserve">  </w:t>
      </w:r>
      <w:r>
        <w:rPr>
          <w:noProof/>
        </w:rPr>
        <w:t xml:space="preserve"> </w:t>
      </w:r>
      <w:r w:rsidRPr="00C41783">
        <w:t>Insert image</w:t>
      </w:r>
      <w:r>
        <w:t xml:space="preserve"> </w:t>
      </w:r>
      <w:r>
        <w:rPr>
          <w:noProof/>
        </w:rPr>
        <w:t>B42024_01</w:t>
      </w:r>
      <w:r w:rsidRPr="00023EAD">
        <w:rPr>
          <w:noProof/>
        </w:rPr>
        <w:t>_0</w:t>
      </w:r>
      <w:r>
        <w:rPr>
          <w:noProof/>
        </w:rPr>
        <w:t>2.png</w:t>
      </w:r>
    </w:p>
    <w:p w14:paraId="020D6515" w14:textId="484ED2EC" w:rsidR="00C41783" w:rsidRDefault="00C41783" w:rsidP="00C41783">
      <w:pPr>
        <w:rPr>
          <w:lang w:val="en-GB"/>
        </w:rPr>
      </w:pPr>
      <w:r>
        <w:rPr>
          <w:lang w:val="en-GB"/>
        </w:rPr>
        <w:t xml:space="preserve">PowerShell 7 is a work in progress. Every day, the PowerShell team builds updated versions of PowerShell and releases previews of the next major release. The preview builds are mostly stable and allow you to try out new features that are coming in the next major release. The daily build allows you to view progress on a specific bug or feature. You may find it useful to install both of these (and ensure you keep them up to date as time goes by). </w:t>
      </w:r>
    </w:p>
    <w:p w14:paraId="7E35049F" w14:textId="455B73CE" w:rsidR="00C41783" w:rsidRDefault="00C41783" w:rsidP="00C41783">
      <w:pPr>
        <w:rPr>
          <w:lang w:val="en-GB"/>
        </w:rPr>
      </w:pPr>
      <w:r w:rsidRPr="00C41783">
        <w:rPr>
          <w:lang w:val="en-GB"/>
        </w:rPr>
        <w:t xml:space="preserve">In </w:t>
      </w:r>
      <w:r w:rsidRPr="00C41783">
        <w:rPr>
          <w:rStyle w:val="ItalicsPACKT"/>
        </w:rPr>
        <w:t>step 7</w:t>
      </w:r>
      <w:r w:rsidRPr="00C41783">
        <w:rPr>
          <w:lang w:val="en-GB"/>
        </w:rPr>
        <w:t xml:space="preserve">, you </w:t>
      </w:r>
      <w:r>
        <w:rPr>
          <w:lang w:val="en-GB"/>
        </w:rPr>
        <w:t xml:space="preserve">install the daily build and the latest </w:t>
      </w:r>
      <w:r w:rsidR="00547D6E">
        <w:rPr>
          <w:lang w:val="en-GB"/>
        </w:rPr>
        <w:t>p</w:t>
      </w:r>
      <w:r>
        <w:rPr>
          <w:lang w:val="en-GB"/>
        </w:rPr>
        <w:t>review build, which looks like this:</w:t>
      </w:r>
    </w:p>
    <w:p w14:paraId="2EC149CB" w14:textId="6B931511" w:rsidR="00C41783" w:rsidRDefault="00584B32" w:rsidP="005439C4">
      <w:pPr>
        <w:pStyle w:val="FigurePACKT"/>
        <w:rPr>
          <w:lang w:val="en-GB"/>
        </w:rPr>
      </w:pPr>
      <w:r>
        <w:lastRenderedPageBreak/>
        <w:drawing>
          <wp:inline distT="0" distB="0" distL="0" distR="0" wp14:anchorId="68FD9991" wp14:editId="12B2F8DE">
            <wp:extent cx="5093335" cy="11827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259" cy="1185533"/>
                    </a:xfrm>
                    <a:prstGeom prst="rect">
                      <a:avLst/>
                    </a:prstGeom>
                  </pic:spPr>
                </pic:pic>
              </a:graphicData>
            </a:graphic>
          </wp:inline>
        </w:drawing>
      </w:r>
    </w:p>
    <w:p w14:paraId="3F4607EA" w14:textId="1378A065" w:rsidR="00547D6E" w:rsidRPr="00547D6E" w:rsidRDefault="00547D6E" w:rsidP="005439C4">
      <w:pPr>
        <w:pStyle w:val="FigurePACKT"/>
        <w:rPr>
          <w:lang w:val="en-GB"/>
        </w:rPr>
      </w:pPr>
      <w:r w:rsidRPr="00547D6E">
        <w:rPr>
          <w:lang w:val="en-GB"/>
        </w:rPr>
        <w:t>Figure 1.3: Installing the preview and daily builds</w:t>
      </w:r>
    </w:p>
    <w:p w14:paraId="7D0A9DF2" w14:textId="0DE74E71"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3.png</w:t>
      </w:r>
    </w:p>
    <w:p w14:paraId="42801827" w14:textId="4B81D065" w:rsidR="00C41783" w:rsidRDefault="00C41783" w:rsidP="00C41783">
      <w:r>
        <w:t xml:space="preserve">PowerShell uses </w:t>
      </w:r>
      <w:r w:rsidR="00CF7487">
        <w:t>p</w:t>
      </w:r>
      <w:r>
        <w:t xml:space="preserve">rofile files to enable you to configure PowerShell each time you run </w:t>
      </w:r>
      <w:r w:rsidR="00A16F57">
        <w:t>it</w:t>
      </w:r>
      <w:r>
        <w:t xml:space="preserve"> (whether in th</w:t>
      </w:r>
      <w:r w:rsidR="000D669F">
        <w:t>e</w:t>
      </w:r>
      <w:r>
        <w:t xml:space="preserve"> PowerShell console or as part of VS Code or the ISE). In </w:t>
      </w:r>
      <w:r w:rsidRPr="00C41783">
        <w:rPr>
          <w:rStyle w:val="ItalicsPACKT"/>
        </w:rPr>
        <w:t>step 8</w:t>
      </w:r>
      <w:r>
        <w:t xml:space="preserve">, you download a sample PowerShell profile script and save it locally. Note that the profile file you create in </w:t>
      </w:r>
      <w:r w:rsidRPr="00C41783">
        <w:rPr>
          <w:rStyle w:val="ItalicsPACKT"/>
        </w:rPr>
        <w:t>step 8</w:t>
      </w:r>
      <w:r>
        <w:t xml:space="preserve"> is for Windows PowerShell only.</w:t>
      </w:r>
    </w:p>
    <w:p w14:paraId="2310E59B" w14:textId="4E24869C" w:rsidR="00C41783" w:rsidRDefault="00C41783" w:rsidP="00C41783">
      <w:r>
        <w:t xml:space="preserve">The </w:t>
      </w:r>
      <w:r w:rsidR="00CF7487">
        <w:t>e</w:t>
      </w:r>
      <w:r>
        <w:t xml:space="preserve">xecutable name for PowerShell </w:t>
      </w:r>
      <w:r w:rsidR="00AA3787">
        <w:t>7</w:t>
      </w:r>
      <w:r>
        <w:t xml:space="preserve"> is </w:t>
      </w:r>
      <w:r w:rsidRPr="00C41783">
        <w:rPr>
          <w:rStyle w:val="CodeInTextPACKT"/>
        </w:rPr>
        <w:t>pwsh.exe</w:t>
      </w:r>
      <w:r>
        <w:t xml:space="preserve">. In </w:t>
      </w:r>
      <w:r w:rsidRPr="005E5193">
        <w:rPr>
          <w:rStyle w:val="ItalicsPACKT"/>
        </w:rPr>
        <w:t>step 9</w:t>
      </w:r>
      <w:r>
        <w:t>, you view the versions of this file as follows:</w:t>
      </w:r>
    </w:p>
    <w:p w14:paraId="7F4270A1" w14:textId="2F49EE9D" w:rsidR="00C41783" w:rsidRDefault="00584B32" w:rsidP="005439C4">
      <w:pPr>
        <w:pStyle w:val="FigurePACKT"/>
      </w:pPr>
      <w:r>
        <w:drawing>
          <wp:inline distT="0" distB="0" distL="0" distR="0" wp14:anchorId="6E2E8871" wp14:editId="509998DA">
            <wp:extent cx="4087451" cy="23444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852" cy="2349239"/>
                    </a:xfrm>
                    <a:prstGeom prst="rect">
                      <a:avLst/>
                    </a:prstGeom>
                  </pic:spPr>
                </pic:pic>
              </a:graphicData>
            </a:graphic>
          </wp:inline>
        </w:drawing>
      </w:r>
    </w:p>
    <w:p w14:paraId="5B67C364" w14:textId="1A8DA83D" w:rsidR="00334384" w:rsidRPr="00334384" w:rsidRDefault="00334384" w:rsidP="005439C4">
      <w:pPr>
        <w:pStyle w:val="FigurePACKT"/>
      </w:pPr>
      <w:r w:rsidRPr="00334384">
        <w:t>Figure 1.4: Checking PowerShell 7 versions loaded</w:t>
      </w:r>
    </w:p>
    <w:p w14:paraId="5CF887D5" w14:textId="12B87FD5"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4.png</w:t>
      </w:r>
    </w:p>
    <w:p w14:paraId="4B0CC1B4" w14:textId="79E17BE1" w:rsidR="00C41783" w:rsidRPr="00C41783" w:rsidRDefault="00C41783" w:rsidP="00C41783">
      <w:r>
        <w:t xml:space="preserve">As you can see, there are </w:t>
      </w:r>
      <w:r w:rsidR="00AB1F9F">
        <w:t>three</w:t>
      </w:r>
      <w:r>
        <w:t xml:space="preserve"> versions of PowerShell 7 installed on </w:t>
      </w:r>
      <w:r w:rsidRPr="00C41783">
        <w:rPr>
          <w:rStyle w:val="CodeInTextPACKT"/>
        </w:rPr>
        <w:t>SRV1</w:t>
      </w:r>
      <w:r>
        <w:t>: the latest full release, the latest preview, and the build of the day.</w:t>
      </w:r>
    </w:p>
    <w:p w14:paraId="5F467473" w14:textId="26CDDC83" w:rsidR="0000165C" w:rsidRDefault="0000165C" w:rsidP="0000165C">
      <w:pPr>
        <w:pStyle w:val="Heading2"/>
      </w:pPr>
      <w:r>
        <w:t>There's more...</w:t>
      </w:r>
    </w:p>
    <w:p w14:paraId="7A6E90BA" w14:textId="6A4CF94B" w:rsidR="00CE589B" w:rsidRPr="00CE589B" w:rsidRDefault="00CE589B" w:rsidP="00CE589B">
      <w:pPr>
        <w:pStyle w:val="NormalPACKT"/>
        <w:rPr>
          <w:lang w:val="en-GB"/>
        </w:rPr>
      </w:pPr>
      <w:r>
        <w:rPr>
          <w:lang w:val="en-GB"/>
        </w:rPr>
        <w:t xml:space="preserve">In </w:t>
      </w:r>
      <w:r w:rsidRPr="00CE589B">
        <w:rPr>
          <w:rStyle w:val="ItalicsPACKT"/>
        </w:rPr>
        <w:t>step 1</w:t>
      </w:r>
      <w:r>
        <w:rPr>
          <w:lang w:val="en-GB"/>
        </w:rPr>
        <w:t xml:space="preserve">, you open a new Windows PowerShell console. Make sure you run the console as the local </w:t>
      </w:r>
      <w:r w:rsidR="00CF7487">
        <w:rPr>
          <w:lang w:val="en-GB"/>
        </w:rPr>
        <w:t>a</w:t>
      </w:r>
      <w:r>
        <w:rPr>
          <w:lang w:val="en-GB"/>
        </w:rPr>
        <w:t>dministrator.</w:t>
      </w:r>
    </w:p>
    <w:p w14:paraId="72A9C031" w14:textId="438EF318"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w:t>
      </w:r>
      <w:r w:rsidRPr="005147E9">
        <w:rPr>
          <w:rStyle w:val="CodeInTextPACKT"/>
        </w:rPr>
        <w:t>Invoke-</w:t>
      </w:r>
      <w:proofErr w:type="spellStart"/>
      <w:r w:rsidRPr="005147E9">
        <w:rPr>
          <w:rStyle w:val="CodeInTextPACKT"/>
        </w:rP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r w:rsidRPr="004A4ACB">
        <w:rPr>
          <w:rStyle w:val="CodeInTextPACKT"/>
          <w:color w:val="0000FF"/>
        </w:rPr>
        <w:t>https://raw.githubusercontent.com/PowerShell/PowerShell/master/tools/install-powershell.ps1</w:t>
      </w:r>
      <w:r>
        <w:t>.</w:t>
      </w:r>
    </w:p>
    <w:p w14:paraId="21C7551F" w14:textId="7A0717B4" w:rsidR="0000165C" w:rsidRDefault="00C41783" w:rsidP="00C41783">
      <w:pPr>
        <w:pStyle w:val="NormalPACKT"/>
      </w:pPr>
      <w:r>
        <w:t xml:space="preserve">In </w:t>
      </w:r>
      <w:r w:rsidRPr="00C41783">
        <w:rPr>
          <w:rStyle w:val="ItalicsPACKT"/>
        </w:rPr>
        <w:t>step 7</w:t>
      </w:r>
      <w:r>
        <w:t>, you install both the latest daily build and the latest previ</w:t>
      </w:r>
      <w:r w:rsidR="000D669F">
        <w:t>e</w:t>
      </w:r>
      <w:r>
        <w:t>w vers</w:t>
      </w:r>
      <w:r w:rsidR="000D669F">
        <w:t>i</w:t>
      </w:r>
      <w:r>
        <w:t>ons. The specific file versio</w:t>
      </w:r>
      <w:r w:rsidR="000D669F">
        <w:t>ns</w:t>
      </w:r>
      <w:r>
        <w:t xml:space="preserve"> you see are going to be different from the output show</w:t>
      </w:r>
      <w:r w:rsidR="000D669F">
        <w:t>n</w:t>
      </w:r>
      <w:r>
        <w:t xml:space="preserve"> here</w:t>
      </w:r>
      <w:r w:rsidR="007762AB">
        <w:t>,</w:t>
      </w:r>
      <w:r>
        <w:t xml:space="preserve"> at least for the preview versions! </w:t>
      </w:r>
    </w:p>
    <w:p w14:paraId="771956A8" w14:textId="1C6C895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lastRenderedPageBreak/>
        <w:t xml:space="preserve">Using </w:t>
      </w:r>
      <w:r w:rsidR="00033A15">
        <w:t xml:space="preserve">the PowerShell </w:t>
      </w:r>
      <w:r w:rsidR="005B397C">
        <w:t xml:space="preserve">7 </w:t>
      </w:r>
      <w:r w:rsidR="00033A15">
        <w:t>console</w:t>
      </w:r>
    </w:p>
    <w:p w14:paraId="03721511" w14:textId="2D8A482D" w:rsidR="0000165C" w:rsidRDefault="00C41783" w:rsidP="0000165C">
      <w:pPr>
        <w:pStyle w:val="BulletPACKT"/>
        <w:numPr>
          <w:ilvl w:val="0"/>
          <w:numId w:val="0"/>
        </w:numPr>
      </w:pPr>
      <w:r>
        <w:t xml:space="preserve">With PowerShell 7, the name of the PowerShell executable is now </w:t>
      </w:r>
      <w:r w:rsidRPr="000B7FE5">
        <w:rPr>
          <w:rStyle w:val="CodeTextPACKTChar"/>
        </w:rPr>
        <w:t>pwsh.exe</w:t>
      </w:r>
      <w:r>
        <w:t xml:space="preserve">, as you saw in the previous recipe. After installing PowerShell 7 in Windows, you can start the PowerShell 7 console by clicking </w:t>
      </w:r>
      <w:r w:rsidR="00F45021">
        <w:t>S</w:t>
      </w:r>
      <w:r>
        <w:t xml:space="preserve">tart and typing </w:t>
      </w:r>
      <w:r w:rsidRPr="00C41783">
        <w:rPr>
          <w:rStyle w:val="CodeInTextPACKT"/>
        </w:rPr>
        <w:t>pwsh.exe</w:t>
      </w:r>
      <w:r>
        <w:t xml:space="preserve">, then hitting </w:t>
      </w:r>
      <w:r w:rsidR="00F45021" w:rsidRPr="007A3502">
        <w:rPr>
          <w:rStyle w:val="KeyPACKT"/>
        </w:rPr>
        <w:t>R</w:t>
      </w:r>
      <w:r w:rsidRPr="007A3502">
        <w:rPr>
          <w:rStyle w:val="KeyPACKT"/>
        </w:rPr>
        <w:t>eturn</w:t>
      </w:r>
      <w:r>
        <w:t xml:space="preserve">. The PowerShell MSI installer does not create a </w:t>
      </w:r>
      <w:r w:rsidR="00201023">
        <w:t>S</w:t>
      </w:r>
      <w:r>
        <w:t>tart panel or taskbar shortcut.</w:t>
      </w:r>
    </w:p>
    <w:p w14:paraId="4A9EF28F" w14:textId="2C1A16F3" w:rsidR="0000165C" w:rsidRDefault="0000165C" w:rsidP="0000165C">
      <w:pPr>
        <w:pStyle w:val="Heading2"/>
        <w:tabs>
          <w:tab w:val="left" w:pos="0"/>
        </w:tabs>
      </w:pPr>
      <w:r>
        <w:t xml:space="preserve">Getting </w:t>
      </w:r>
      <w:r w:rsidR="00F45021">
        <w:t>r</w:t>
      </w:r>
      <w:r>
        <w:t>eady</w:t>
      </w:r>
    </w:p>
    <w:p w14:paraId="4ECC396E" w14:textId="39BE7433"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7CADF752" w14:textId="5B3C1628" w:rsidR="0000165C" w:rsidRDefault="0000165C" w:rsidP="0000165C">
      <w:pPr>
        <w:pStyle w:val="Heading2"/>
        <w:tabs>
          <w:tab w:val="left" w:pos="0"/>
        </w:tabs>
      </w:pPr>
      <w:r>
        <w:t>How to do it...</w:t>
      </w:r>
    </w:p>
    <w:p w14:paraId="2B2AF10C" w14:textId="77777777" w:rsidR="00784F5C" w:rsidRPr="00784F5C" w:rsidRDefault="00784F5C" w:rsidP="00784F5C">
      <w:pPr>
        <w:pStyle w:val="NormalPACKT"/>
        <w:rPr>
          <w:lang w:val="en-GB"/>
        </w:rPr>
      </w:pPr>
    </w:p>
    <w:p w14:paraId="3BDFF2EC" w14:textId="0B06A526" w:rsidR="004008BB" w:rsidRDefault="00784F5C" w:rsidP="00784F5C">
      <w:pPr>
        <w:pStyle w:val="NumberedBulletPACKT"/>
        <w:numPr>
          <w:ilvl w:val="0"/>
          <w:numId w:val="24"/>
        </w:numPr>
        <w:rPr>
          <w:lang w:val="en-GB" w:eastAsia="en-GB"/>
        </w:rPr>
      </w:pPr>
      <w:r w:rsidRPr="00784F5C">
        <w:rPr>
          <w:lang w:val="en-GB" w:eastAsia="en-GB"/>
        </w:rPr>
        <w:t>Run</w:t>
      </w:r>
      <w:r w:rsidR="00BD033A">
        <w:rPr>
          <w:lang w:val="en-GB" w:eastAsia="en-GB"/>
        </w:rPr>
        <w:t>ning</w:t>
      </w:r>
      <w:r w:rsidRPr="00784F5C">
        <w:rPr>
          <w:lang w:val="en-GB" w:eastAsia="en-GB"/>
        </w:rPr>
        <w:t> </w:t>
      </w:r>
      <w:r w:rsidR="000D669F">
        <w:rPr>
          <w:lang w:val="en-GB" w:eastAsia="en-GB"/>
        </w:rPr>
        <w:t xml:space="preserve">the </w:t>
      </w:r>
      <w:r w:rsidRPr="00784F5C">
        <w:rPr>
          <w:lang w:val="en-GB" w:eastAsia="en-GB"/>
        </w:rPr>
        <w:t>PowerShell 7 </w:t>
      </w:r>
      <w:r w:rsidR="000D669F">
        <w:rPr>
          <w:lang w:val="en-GB" w:eastAsia="en-GB"/>
        </w:rPr>
        <w:t>console</w:t>
      </w:r>
    </w:p>
    <w:p w14:paraId="0AF0CED6" w14:textId="77777777" w:rsidR="004008BB" w:rsidRDefault="004008BB" w:rsidP="004008BB">
      <w:pPr>
        <w:pStyle w:val="NumberedBulletPACKT"/>
        <w:numPr>
          <w:ilvl w:val="0"/>
          <w:numId w:val="0"/>
        </w:numPr>
        <w:ind w:left="360"/>
        <w:rPr>
          <w:lang w:val="en-GB" w:eastAsia="en-GB"/>
        </w:rPr>
      </w:pPr>
    </w:p>
    <w:p w14:paraId="262E1CE6" w14:textId="52F67392" w:rsidR="00784F5C" w:rsidRPr="00784F5C" w:rsidRDefault="00784F5C" w:rsidP="004008BB">
      <w:pPr>
        <w:pStyle w:val="NumberedBulletPACKT"/>
        <w:numPr>
          <w:ilvl w:val="0"/>
          <w:numId w:val="0"/>
        </w:numPr>
        <w:ind w:left="360"/>
        <w:rPr>
          <w:lang w:val="en-GB" w:eastAsia="en-GB"/>
        </w:rPr>
      </w:pPr>
      <w:r w:rsidRPr="00784F5C">
        <w:rPr>
          <w:lang w:val="en-GB" w:eastAsia="en-GB"/>
        </w:rPr>
        <w:t xml:space="preserve">From the Windows desktop in </w:t>
      </w:r>
      <w:r w:rsidRPr="00784F5C">
        <w:rPr>
          <w:rStyle w:val="CodeInTextPACKT"/>
          <w:lang w:val="en-GB" w:eastAsia="en-GB"/>
        </w:rPr>
        <w:t>SRV1</w:t>
      </w:r>
      <w:r w:rsidRPr="00784F5C">
        <w:rPr>
          <w:lang w:val="en-GB" w:eastAsia="en-GB"/>
        </w:rPr>
        <w:t xml:space="preserve">, click on the Windows </w:t>
      </w:r>
      <w:r>
        <w:rPr>
          <w:lang w:val="en-GB" w:eastAsia="en-GB"/>
        </w:rPr>
        <w:t>key</w:t>
      </w:r>
      <w:r w:rsidRPr="00784F5C">
        <w:rPr>
          <w:lang w:val="en-GB" w:eastAsia="en-GB"/>
        </w:rPr>
        <w:t xml:space="preserve">, then type </w:t>
      </w:r>
      <w:r w:rsidRPr="00784F5C">
        <w:rPr>
          <w:rStyle w:val="CodeInTextPACKT"/>
        </w:rPr>
        <w:t>pwsh</w:t>
      </w:r>
      <w:r w:rsidRPr="00476D9C">
        <w:t xml:space="preserve">, </w:t>
      </w:r>
      <w:r w:rsidRPr="00784F5C">
        <w:t xml:space="preserve">followed by the </w:t>
      </w:r>
      <w:r w:rsidR="00F45021" w:rsidRPr="00BD033A">
        <w:rPr>
          <w:rStyle w:val="KeyPACKT"/>
        </w:rPr>
        <w:t>E</w:t>
      </w:r>
      <w:r w:rsidRPr="00BD033A">
        <w:rPr>
          <w:rStyle w:val="KeyPACKT"/>
        </w:rPr>
        <w:t>nter</w:t>
      </w:r>
      <w:r w:rsidRPr="00784F5C">
        <w:t xml:space="preserve"> key</w:t>
      </w:r>
      <w:r w:rsidR="007820E5">
        <w:t>.</w:t>
      </w:r>
    </w:p>
    <w:p w14:paraId="241E4045" w14:textId="392E00F7" w:rsidR="00784F5C" w:rsidRDefault="00784F5C" w:rsidP="00784F5C">
      <w:pPr>
        <w:pStyle w:val="NumberedBulletPACKT"/>
        <w:numPr>
          <w:ilvl w:val="0"/>
          <w:numId w:val="0"/>
        </w:numPr>
        <w:ind w:left="360"/>
        <w:rPr>
          <w:lang w:val="en-GB" w:eastAsia="en-GB"/>
        </w:rPr>
      </w:pPr>
    </w:p>
    <w:p w14:paraId="4436D5B4" w14:textId="0C0BAD9F" w:rsidR="00784F5C" w:rsidRPr="00784F5C" w:rsidRDefault="00784F5C" w:rsidP="00784F5C">
      <w:pPr>
        <w:pStyle w:val="NumberedBulletPACKT"/>
        <w:rPr>
          <w:color w:val="333333"/>
          <w:lang w:val="en-GB" w:eastAsia="en-GB"/>
        </w:rPr>
      </w:pPr>
      <w:r w:rsidRPr="00784F5C">
        <w:rPr>
          <w:lang w:val="en-GB" w:eastAsia="en-GB"/>
        </w:rPr>
        <w:t>View</w:t>
      </w:r>
      <w:r w:rsidR="00BD033A">
        <w:rPr>
          <w:lang w:val="en-GB" w:eastAsia="en-GB"/>
        </w:rPr>
        <w:t>ing</w:t>
      </w:r>
      <w:r w:rsidRPr="00784F5C">
        <w:rPr>
          <w:lang w:val="en-GB" w:eastAsia="en-GB"/>
        </w:rPr>
        <w:t> the PowerShell </w:t>
      </w:r>
      <w:r w:rsidR="00F45021">
        <w:rPr>
          <w:lang w:val="en-GB" w:eastAsia="en-GB"/>
        </w:rPr>
        <w:t>v</w:t>
      </w:r>
      <w:r w:rsidRPr="00784F5C">
        <w:rPr>
          <w:lang w:val="en-GB" w:eastAsia="en-GB"/>
        </w:rPr>
        <w:t>ersion</w:t>
      </w:r>
    </w:p>
    <w:p w14:paraId="782777D1" w14:textId="77777777" w:rsidR="00784F5C" w:rsidRPr="00784F5C" w:rsidRDefault="00784F5C" w:rsidP="00784F5C">
      <w:pPr>
        <w:pStyle w:val="CodePACKT"/>
        <w:rPr>
          <w:lang w:val="en-GB"/>
        </w:rPr>
      </w:pPr>
    </w:p>
    <w:p w14:paraId="06B136EE" w14:textId="77777777" w:rsidR="00784F5C" w:rsidRPr="00784F5C" w:rsidRDefault="00784F5C" w:rsidP="00784F5C">
      <w:pPr>
        <w:pStyle w:val="CodePACKT"/>
        <w:rPr>
          <w:color w:val="333333"/>
          <w:lang w:val="en-GB"/>
        </w:rPr>
      </w:pPr>
      <w:r w:rsidRPr="00784F5C">
        <w:rPr>
          <w:lang w:val="en-GB"/>
        </w:rPr>
        <w:t>$PSVersionTable</w:t>
      </w:r>
    </w:p>
    <w:p w14:paraId="57950873" w14:textId="77777777" w:rsidR="00784F5C" w:rsidRPr="00784F5C" w:rsidRDefault="00784F5C" w:rsidP="00784F5C">
      <w:pPr>
        <w:pStyle w:val="NormalPACKT"/>
        <w:rPr>
          <w:lang w:val="en-GB" w:eastAsia="en-GB"/>
        </w:rPr>
      </w:pPr>
    </w:p>
    <w:p w14:paraId="0B720244" w14:textId="7D7CBBD2" w:rsidR="00784F5C" w:rsidRPr="00784F5C" w:rsidRDefault="00784F5C" w:rsidP="00784F5C">
      <w:pPr>
        <w:pStyle w:val="NumberedBulletPACKT"/>
        <w:rPr>
          <w:color w:val="333333"/>
          <w:lang w:val="en-GB" w:eastAsia="en-GB"/>
        </w:rPr>
      </w:pPr>
      <w:r w:rsidRPr="00784F5C">
        <w:rPr>
          <w:lang w:val="en-GB" w:eastAsia="en-GB"/>
        </w:rPr>
        <w:t>View</w:t>
      </w:r>
      <w:r w:rsidR="00BD033A">
        <w:rPr>
          <w:lang w:val="en-GB" w:eastAsia="en-GB"/>
        </w:rPr>
        <w:t>ing</w:t>
      </w:r>
      <w:r w:rsidRPr="00784F5C">
        <w:rPr>
          <w:lang w:val="en-GB" w:eastAsia="en-GB"/>
        </w:rPr>
        <w:t> the </w:t>
      </w:r>
      <w:r w:rsidRPr="004008BB">
        <w:rPr>
          <w:rStyle w:val="CodeInTextPACKT"/>
        </w:rPr>
        <w:t>$Host</w:t>
      </w:r>
      <w:r w:rsidRPr="00784F5C">
        <w:rPr>
          <w:lang w:val="en-GB" w:eastAsia="en-GB"/>
        </w:rPr>
        <w:t> variable</w:t>
      </w:r>
    </w:p>
    <w:p w14:paraId="4272B00C" w14:textId="77777777" w:rsidR="00784F5C" w:rsidRPr="00784F5C" w:rsidRDefault="00784F5C" w:rsidP="00784F5C">
      <w:pPr>
        <w:pStyle w:val="NormalPACKT"/>
        <w:rPr>
          <w:rStyle w:val="CodeInTextPACKT"/>
        </w:rPr>
      </w:pPr>
    </w:p>
    <w:p w14:paraId="2FCDA00E" w14:textId="1027F960" w:rsidR="00784F5C" w:rsidRDefault="00784F5C" w:rsidP="00784F5C">
      <w:pPr>
        <w:pStyle w:val="CodePACKT"/>
        <w:rPr>
          <w:lang w:val="en-GB"/>
        </w:rPr>
      </w:pPr>
      <w:r w:rsidRPr="00784F5C">
        <w:rPr>
          <w:lang w:val="en-GB"/>
        </w:rPr>
        <w:t>$Host</w:t>
      </w:r>
    </w:p>
    <w:p w14:paraId="6896A0DA" w14:textId="77777777" w:rsidR="004008BB" w:rsidRPr="00784F5C" w:rsidRDefault="004008BB" w:rsidP="00784F5C">
      <w:pPr>
        <w:pStyle w:val="CodePACKT"/>
        <w:rPr>
          <w:color w:val="333333"/>
          <w:lang w:val="en-GB"/>
        </w:rPr>
      </w:pPr>
    </w:p>
    <w:p w14:paraId="5B400C42" w14:textId="3425F5DC" w:rsidR="00784F5C" w:rsidRPr="00784F5C" w:rsidRDefault="00784F5C" w:rsidP="00784F5C">
      <w:pPr>
        <w:pStyle w:val="NumberedBulletPACKT"/>
        <w:rPr>
          <w:color w:val="333333"/>
          <w:lang w:val="en-GB" w:eastAsia="en-GB"/>
        </w:rPr>
      </w:pPr>
      <w:r w:rsidRPr="00784F5C">
        <w:rPr>
          <w:lang w:val="en-GB" w:eastAsia="en-GB"/>
        </w:rPr>
        <w:t>Look</w:t>
      </w:r>
      <w:r w:rsidR="00BD033A">
        <w:rPr>
          <w:lang w:val="en-GB" w:eastAsia="en-GB"/>
        </w:rPr>
        <w:t>ing</w:t>
      </w:r>
      <w:r w:rsidRPr="00784F5C">
        <w:rPr>
          <w:lang w:val="en-GB" w:eastAsia="en-GB"/>
        </w:rPr>
        <w:t> at the PowerShell </w:t>
      </w:r>
      <w:r w:rsidR="004008BB">
        <w:rPr>
          <w:lang w:val="en-GB" w:eastAsia="en-GB"/>
        </w:rPr>
        <w:t>p</w:t>
      </w:r>
      <w:r w:rsidRPr="00784F5C">
        <w:rPr>
          <w:lang w:val="en-GB" w:eastAsia="en-GB"/>
        </w:rPr>
        <w:t>rocess</w:t>
      </w:r>
    </w:p>
    <w:p w14:paraId="6BDFF737" w14:textId="77777777" w:rsidR="00784F5C" w:rsidRPr="00784F5C" w:rsidRDefault="00784F5C" w:rsidP="00784F5C">
      <w:pPr>
        <w:pStyle w:val="CodePACKT"/>
        <w:rPr>
          <w:lang w:val="en-GB"/>
        </w:rPr>
      </w:pPr>
    </w:p>
    <w:p w14:paraId="432317B8" w14:textId="12308EB9" w:rsidR="00784F5C" w:rsidRPr="00784F5C" w:rsidRDefault="00784F5C" w:rsidP="00784F5C">
      <w:pPr>
        <w:pStyle w:val="CodePACKT"/>
      </w:pPr>
      <w:r w:rsidRPr="00784F5C">
        <w:t>Get-Process -Id $Pid | </w:t>
      </w:r>
    </w:p>
    <w:p w14:paraId="3451BC38" w14:textId="77777777" w:rsidR="00784F5C" w:rsidRPr="00784F5C" w:rsidRDefault="00784F5C" w:rsidP="00784F5C">
      <w:pPr>
        <w:pStyle w:val="CodePACKT"/>
      </w:pPr>
      <w:r w:rsidRPr="00784F5C">
        <w:t>  Format-Custom </w:t>
      </w:r>
      <w:proofErr w:type="spellStart"/>
      <w:r w:rsidRPr="00784F5C">
        <w:t>MainModule</w:t>
      </w:r>
      <w:proofErr w:type="spellEnd"/>
      <w:r w:rsidRPr="00784F5C">
        <w:t> -Depth 1</w:t>
      </w:r>
    </w:p>
    <w:p w14:paraId="3EAE8A09" w14:textId="77777777" w:rsidR="00784F5C" w:rsidRPr="00784F5C" w:rsidRDefault="00784F5C" w:rsidP="00784F5C">
      <w:pPr>
        <w:pStyle w:val="CodePACKT"/>
        <w:rPr>
          <w:lang w:val="en-GB"/>
        </w:rPr>
      </w:pPr>
    </w:p>
    <w:p w14:paraId="48F23F01" w14:textId="16D92FE2" w:rsidR="00784F5C" w:rsidRPr="00784F5C" w:rsidRDefault="00784F5C" w:rsidP="00784F5C">
      <w:pPr>
        <w:pStyle w:val="NumberedBulletPACKT"/>
        <w:rPr>
          <w:color w:val="333333"/>
          <w:lang w:val="en-GB" w:eastAsia="en-GB"/>
        </w:rPr>
      </w:pPr>
      <w:r w:rsidRPr="00784F5C">
        <w:rPr>
          <w:lang w:val="en-GB" w:eastAsia="en-GB"/>
        </w:rPr>
        <w:t>Look</w:t>
      </w:r>
      <w:r w:rsidR="00BD033A">
        <w:rPr>
          <w:lang w:val="en-GB" w:eastAsia="en-GB"/>
        </w:rPr>
        <w:t>ing</w:t>
      </w:r>
      <w:r w:rsidRPr="00784F5C">
        <w:rPr>
          <w:lang w:val="en-GB" w:eastAsia="en-GB"/>
        </w:rPr>
        <w:t> at resource usage statistics</w:t>
      </w:r>
    </w:p>
    <w:p w14:paraId="1EAC506F" w14:textId="77777777" w:rsidR="00784F5C" w:rsidRPr="00784F5C" w:rsidRDefault="00784F5C" w:rsidP="00784F5C">
      <w:pPr>
        <w:pStyle w:val="CodePACKT"/>
      </w:pPr>
    </w:p>
    <w:p w14:paraId="1067EB00" w14:textId="07067B14" w:rsidR="00784F5C" w:rsidRPr="00784F5C" w:rsidRDefault="00784F5C" w:rsidP="00784F5C">
      <w:pPr>
        <w:pStyle w:val="CodePACKT"/>
      </w:pPr>
      <w:r w:rsidRPr="00784F5C">
        <w:t>Get-Process -Id $Pid | </w:t>
      </w:r>
    </w:p>
    <w:p w14:paraId="7DAF061C" w14:textId="74C7E848" w:rsidR="00784F5C" w:rsidRPr="00784F5C" w:rsidRDefault="00784F5C" w:rsidP="00784F5C">
      <w:pPr>
        <w:pStyle w:val="CodePACKT"/>
      </w:pPr>
      <w:r w:rsidRPr="00784F5C">
        <w:t>  Format-List </w:t>
      </w:r>
      <w:r w:rsidR="00DB7E58">
        <w:t>CPU</w:t>
      </w:r>
      <w:r w:rsidRPr="00784F5C">
        <w:t>,*</w:t>
      </w:r>
      <w:r w:rsidR="00DB7E58">
        <w:t>M</w:t>
      </w:r>
      <w:r w:rsidRPr="00784F5C">
        <w:t>emory* </w:t>
      </w:r>
    </w:p>
    <w:p w14:paraId="3E8A5955" w14:textId="77777777" w:rsidR="00784F5C" w:rsidRPr="00784F5C" w:rsidRDefault="00784F5C" w:rsidP="00784F5C">
      <w:pPr>
        <w:pStyle w:val="CodePACKT"/>
        <w:rPr>
          <w:lang w:val="en-GB"/>
        </w:rPr>
      </w:pPr>
    </w:p>
    <w:p w14:paraId="5C91E0C7" w14:textId="2E317B10" w:rsidR="00784F5C" w:rsidRPr="00784F5C" w:rsidRDefault="00784F5C" w:rsidP="00784F5C">
      <w:pPr>
        <w:pStyle w:val="NumberedBulletPACKT"/>
        <w:rPr>
          <w:color w:val="333333"/>
          <w:lang w:val="en-GB" w:eastAsia="en-GB"/>
        </w:rPr>
      </w:pPr>
      <w:r w:rsidRPr="00784F5C">
        <w:rPr>
          <w:lang w:val="en-GB" w:eastAsia="en-GB"/>
        </w:rPr>
        <w:t>Updat</w:t>
      </w:r>
      <w:r w:rsidR="00BD033A">
        <w:rPr>
          <w:lang w:val="en-GB" w:eastAsia="en-GB"/>
        </w:rPr>
        <w:t>ing</w:t>
      </w:r>
      <w:r w:rsidRPr="00784F5C">
        <w:rPr>
          <w:lang w:val="en-GB" w:eastAsia="en-GB"/>
        </w:rPr>
        <w:t> </w:t>
      </w:r>
      <w:r w:rsidR="00F45021">
        <w:rPr>
          <w:lang w:val="en-GB" w:eastAsia="en-GB"/>
        </w:rPr>
        <w:t xml:space="preserve">the </w:t>
      </w:r>
      <w:r w:rsidR="004008BB">
        <w:rPr>
          <w:lang w:val="en-GB" w:eastAsia="en-GB"/>
        </w:rPr>
        <w:t xml:space="preserve">PowerShell </w:t>
      </w:r>
      <w:r w:rsidR="00F45021">
        <w:rPr>
          <w:lang w:val="en-GB" w:eastAsia="en-GB"/>
        </w:rPr>
        <w:t>h</w:t>
      </w:r>
      <w:r w:rsidRPr="00784F5C">
        <w:rPr>
          <w:lang w:val="en-GB" w:eastAsia="en-GB"/>
        </w:rPr>
        <w:t>elp</w:t>
      </w:r>
    </w:p>
    <w:p w14:paraId="19DD8759" w14:textId="77777777" w:rsidR="00784F5C" w:rsidRPr="00784F5C" w:rsidRDefault="00784F5C" w:rsidP="00784F5C">
      <w:pPr>
        <w:pStyle w:val="CodePACKT"/>
        <w:rPr>
          <w:lang w:val="en-GB"/>
        </w:rPr>
      </w:pPr>
    </w:p>
    <w:p w14:paraId="63691665" w14:textId="1EFE3900" w:rsidR="00784F5C" w:rsidRPr="00784F5C" w:rsidRDefault="00784F5C" w:rsidP="00784F5C">
      <w:pPr>
        <w:pStyle w:val="CodePACKT"/>
      </w:pPr>
      <w:r w:rsidRPr="00784F5C">
        <w:t>$Before = Get-Help -Name about_*</w:t>
      </w:r>
    </w:p>
    <w:p w14:paraId="518D144E" w14:textId="77777777" w:rsidR="00784F5C" w:rsidRPr="00784F5C" w:rsidRDefault="00784F5C" w:rsidP="00784F5C">
      <w:pPr>
        <w:pStyle w:val="CodePACKT"/>
      </w:pPr>
      <w:r w:rsidRPr="00784F5C">
        <w:t>Update-Help -Force | Out-Null</w:t>
      </w:r>
    </w:p>
    <w:p w14:paraId="2C50D897" w14:textId="77777777" w:rsidR="00784F5C" w:rsidRPr="00784F5C" w:rsidRDefault="00784F5C" w:rsidP="00784F5C">
      <w:pPr>
        <w:pStyle w:val="CodePACKT"/>
      </w:pPr>
      <w:r w:rsidRPr="00784F5C">
        <w:t>$After = Get-Help -Name about_*</w:t>
      </w:r>
    </w:p>
    <w:p w14:paraId="3491F40B" w14:textId="77777777" w:rsidR="00784F5C" w:rsidRPr="00784F5C" w:rsidRDefault="00784F5C" w:rsidP="00784F5C">
      <w:pPr>
        <w:pStyle w:val="CodePACKT"/>
      </w:pPr>
      <w:r w:rsidRPr="00784F5C">
        <w:t>$Delta = $</w:t>
      </w:r>
      <w:proofErr w:type="spellStart"/>
      <w:r w:rsidRPr="00784F5C">
        <w:t>After.Count</w:t>
      </w:r>
      <w:proofErr w:type="spellEnd"/>
      <w:r w:rsidRPr="00784F5C">
        <w:t> - $</w:t>
      </w:r>
      <w:proofErr w:type="spellStart"/>
      <w:r w:rsidRPr="00784F5C">
        <w:t>Before.Count</w:t>
      </w:r>
      <w:proofErr w:type="spellEnd"/>
    </w:p>
    <w:p w14:paraId="5E4C2602" w14:textId="5C4E5A42" w:rsidR="00784F5C" w:rsidRPr="00784F5C" w:rsidRDefault="00784F5C" w:rsidP="00784F5C">
      <w:pPr>
        <w:pStyle w:val="CodePACKT"/>
      </w:pPr>
      <w:r w:rsidRPr="00784F5C">
        <w:t>"{0} Conceptual Help Files Added" -f $Delta</w:t>
      </w:r>
    </w:p>
    <w:p w14:paraId="045EB37D" w14:textId="77777777" w:rsidR="00784F5C" w:rsidRPr="00784F5C" w:rsidRDefault="00784F5C" w:rsidP="00784F5C">
      <w:pPr>
        <w:pStyle w:val="CodePACKT"/>
        <w:rPr>
          <w:lang w:val="en-GB"/>
        </w:rPr>
      </w:pPr>
    </w:p>
    <w:p w14:paraId="7EB5ACB9" w14:textId="40187450" w:rsidR="00784F5C" w:rsidRPr="00784F5C" w:rsidRDefault="00784F5C" w:rsidP="00784F5C">
      <w:pPr>
        <w:pStyle w:val="NumberedBulletPACKT"/>
        <w:rPr>
          <w:color w:val="333333"/>
          <w:lang w:val="en-GB" w:eastAsia="en-GB"/>
        </w:rPr>
      </w:pPr>
      <w:r w:rsidRPr="00784F5C">
        <w:rPr>
          <w:lang w:val="en-GB" w:eastAsia="en-GB"/>
        </w:rPr>
        <w:t>How many commands are available?</w:t>
      </w:r>
    </w:p>
    <w:p w14:paraId="0FA80367" w14:textId="77777777" w:rsidR="00784F5C" w:rsidRPr="00784F5C" w:rsidRDefault="00784F5C" w:rsidP="00784F5C">
      <w:pPr>
        <w:pStyle w:val="CodePACKT"/>
      </w:pPr>
    </w:p>
    <w:p w14:paraId="1AB034AA" w14:textId="0532F9DB" w:rsidR="00784F5C" w:rsidRPr="00784F5C" w:rsidRDefault="00784F5C" w:rsidP="00784F5C">
      <w:pPr>
        <w:pStyle w:val="CodePACKT"/>
      </w:pPr>
      <w:r w:rsidRPr="00784F5C">
        <w:t>Get-Command | </w:t>
      </w:r>
    </w:p>
    <w:p w14:paraId="74E1102F" w14:textId="3B974CC7" w:rsidR="00784F5C" w:rsidRPr="00784F5C" w:rsidRDefault="00784F5C" w:rsidP="00784F5C">
      <w:pPr>
        <w:pStyle w:val="CodePACKT"/>
      </w:pPr>
      <w:r w:rsidRPr="00784F5C">
        <w:t>  Group-Object -Property CommandType</w:t>
      </w:r>
    </w:p>
    <w:p w14:paraId="36693746" w14:textId="77777777" w:rsidR="00784F5C" w:rsidRPr="00784F5C" w:rsidRDefault="00784F5C" w:rsidP="00784F5C">
      <w:pPr>
        <w:pStyle w:val="CodePACKT"/>
      </w:pPr>
    </w:p>
    <w:p w14:paraId="3228FA4F" w14:textId="121484E2" w:rsidR="0000165C" w:rsidRDefault="0000165C" w:rsidP="0000165C">
      <w:pPr>
        <w:pStyle w:val="Heading2"/>
        <w:numPr>
          <w:ilvl w:val="1"/>
          <w:numId w:val="3"/>
        </w:numPr>
        <w:tabs>
          <w:tab w:val="left" w:pos="0"/>
        </w:tabs>
      </w:pPr>
      <w:r>
        <w:lastRenderedPageBreak/>
        <w:t>How it works...</w:t>
      </w:r>
    </w:p>
    <w:p w14:paraId="5214F274" w14:textId="46E6500C"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xml:space="preserve">, you start the PowerShell 7 console on </w:t>
      </w:r>
      <w:r w:rsidR="004008BB" w:rsidRPr="00941AB9">
        <w:rPr>
          <w:rStyle w:val="CodeInTextPACKT"/>
        </w:rPr>
        <w:t>SRV1</w:t>
      </w:r>
      <w:r w:rsidR="004008BB">
        <w:t>. The console should look like this:</w:t>
      </w:r>
    </w:p>
    <w:p w14:paraId="0C99B9CC" w14:textId="1E184FC8" w:rsidR="004008BB" w:rsidRDefault="001A252A" w:rsidP="005439C4">
      <w:pPr>
        <w:pStyle w:val="FigurePACKT"/>
      </w:pPr>
      <w:r>
        <w:drawing>
          <wp:inline distT="0" distB="0" distL="0" distR="0" wp14:anchorId="5911556D" wp14:editId="54CE6BCF">
            <wp:extent cx="3818997" cy="182487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5123" cy="1832582"/>
                    </a:xfrm>
                    <a:prstGeom prst="rect">
                      <a:avLst/>
                    </a:prstGeom>
                  </pic:spPr>
                </pic:pic>
              </a:graphicData>
            </a:graphic>
          </wp:inline>
        </w:drawing>
      </w:r>
    </w:p>
    <w:p w14:paraId="25B97AEF" w14:textId="16469E7E" w:rsidR="00B6355B" w:rsidRPr="00D81E1D" w:rsidRDefault="00B6355B" w:rsidP="005439C4">
      <w:pPr>
        <w:pStyle w:val="FigurePACKT"/>
      </w:pPr>
      <w:r w:rsidRPr="00D81E1D">
        <w:t>Figure 1.</w:t>
      </w:r>
      <w:r w:rsidR="00670AEC" w:rsidRPr="00D81E1D">
        <w:t>5</w:t>
      </w:r>
      <w:r w:rsidRPr="00D81E1D">
        <w:t xml:space="preserve">: </w:t>
      </w:r>
      <w:r w:rsidR="00D81E1D" w:rsidRPr="00D81E1D">
        <w:t>The PowerShell 7 console</w:t>
      </w:r>
    </w:p>
    <w:p w14:paraId="76E87D4A" w14:textId="61CF2EB0" w:rsidR="004008BB" w:rsidRDefault="004008BB" w:rsidP="004008BB">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_0</w:t>
      </w:r>
      <w:r>
        <w:rPr>
          <w:noProof/>
        </w:rPr>
        <w:t>5.png</w:t>
      </w:r>
    </w:p>
    <w:p w14:paraId="643F1158" w14:textId="78AB648F" w:rsidR="004008BB" w:rsidRDefault="00167446" w:rsidP="007820E5">
      <w:pPr>
        <w:pStyle w:val="NumberedBulletPACKT"/>
        <w:numPr>
          <w:ilvl w:val="0"/>
          <w:numId w:val="0"/>
        </w:numPr>
        <w:ind w:left="-3"/>
        <w:rPr>
          <w:rStyle w:val="CodeInTextPACKT"/>
        </w:rPr>
      </w:pPr>
      <w:r>
        <w:t xml:space="preserve">In </w:t>
      </w:r>
      <w:r w:rsidRPr="008E6477">
        <w:rPr>
          <w:rStyle w:val="ItalicsPACKT"/>
        </w:rPr>
        <w:t xml:space="preserve">step </w:t>
      </w:r>
      <w:r w:rsidR="008E6477">
        <w:rPr>
          <w:rStyle w:val="ItalicsPACKT"/>
        </w:rPr>
        <w:t>2</w:t>
      </w:r>
      <w:r>
        <w:t>, you view the specific version of PowerShell</w:t>
      </w:r>
      <w:r w:rsidR="008E6477">
        <w:t xml:space="preserve"> by </w:t>
      </w:r>
      <w:r w:rsidR="00E30191">
        <w:t xml:space="preserve">looking at </w:t>
      </w:r>
      <w:r w:rsidR="008E6477">
        <w:t xml:space="preserve">the built-in variable </w:t>
      </w:r>
      <w:r w:rsidR="008E6477" w:rsidRPr="008E6477">
        <w:rPr>
          <w:rStyle w:val="CodeInTextPACKT"/>
        </w:rPr>
        <w:t>$PSVersionTable</w:t>
      </w:r>
      <w:r w:rsidR="008E6477" w:rsidRPr="008E6477">
        <w:t>, which looks like this:</w:t>
      </w:r>
    </w:p>
    <w:p w14:paraId="2258BFFE" w14:textId="7AF2C6C1" w:rsidR="008E6477" w:rsidRDefault="004568E6" w:rsidP="005439C4">
      <w:pPr>
        <w:pStyle w:val="FigurePACKT"/>
        <w:rPr>
          <w:rStyle w:val="CodeInTextPACKT"/>
        </w:rPr>
      </w:pPr>
      <w:r>
        <w:drawing>
          <wp:inline distT="0" distB="0" distL="0" distR="0" wp14:anchorId="7E8A1548" wp14:editId="061D93B6">
            <wp:extent cx="3332461" cy="16431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4125" cy="1648886"/>
                    </a:xfrm>
                    <a:prstGeom prst="rect">
                      <a:avLst/>
                    </a:prstGeom>
                  </pic:spPr>
                </pic:pic>
              </a:graphicData>
            </a:graphic>
          </wp:inline>
        </w:drawing>
      </w:r>
    </w:p>
    <w:p w14:paraId="57883503" w14:textId="6E8E0634" w:rsidR="001B6BEA" w:rsidRPr="001B6BEA" w:rsidRDefault="001B6BEA" w:rsidP="001B6BEA">
      <w:pPr>
        <w:jc w:val="center"/>
        <w:rPr>
          <w:sz w:val="18"/>
          <w:szCs w:val="18"/>
        </w:rPr>
      </w:pPr>
      <w:r w:rsidRPr="001B6BEA">
        <w:rPr>
          <w:sz w:val="18"/>
          <w:szCs w:val="18"/>
        </w:rPr>
        <w:t>Figure 1.6:</w:t>
      </w:r>
      <w:r>
        <w:rPr>
          <w:sz w:val="18"/>
          <w:szCs w:val="18"/>
        </w:rPr>
        <w:t xml:space="preserve"> Viewing the PowerShell version</w:t>
      </w:r>
    </w:p>
    <w:p w14:paraId="42862D30" w14:textId="49D89ADA" w:rsidR="008E6477" w:rsidRDefault="008E6477" w:rsidP="008E6477">
      <w:pPr>
        <w:pStyle w:val="LayoutInformationPACKT"/>
        <w:rPr>
          <w:noProof/>
        </w:rPr>
      </w:pPr>
      <w:r>
        <w:t xml:space="preserve">Insert </w:t>
      </w:r>
      <w:r w:rsidRPr="00C41783">
        <w:t>image</w:t>
      </w:r>
      <w:r>
        <w:t xml:space="preserve"> </w:t>
      </w:r>
      <w:r>
        <w:rPr>
          <w:noProof/>
        </w:rPr>
        <w:t>B42024_01</w:t>
      </w:r>
      <w:r w:rsidRPr="00023EAD">
        <w:rPr>
          <w:noProof/>
        </w:rPr>
        <w:t>_0</w:t>
      </w:r>
      <w:r>
        <w:rPr>
          <w:noProof/>
        </w:rPr>
        <w:t>6.png</w:t>
      </w:r>
    </w:p>
    <w:p w14:paraId="736A924E" w14:textId="0D38673E" w:rsidR="00167446" w:rsidRDefault="00167446" w:rsidP="004008BB">
      <w:r>
        <w:t>I</w:t>
      </w:r>
      <w:r w:rsidR="008E6477">
        <w:t>n</w:t>
      </w:r>
      <w:r>
        <w:t xml:space="preserve"> </w:t>
      </w:r>
      <w:r w:rsidRPr="008E6477">
        <w:rPr>
          <w:rStyle w:val="ItalicsPACKT"/>
        </w:rPr>
        <w:t>step 3</w:t>
      </w:r>
      <w:r>
        <w:t xml:space="preserve">, you examine the </w:t>
      </w:r>
      <w:r w:rsidRPr="008E6477">
        <w:rPr>
          <w:rStyle w:val="CodeInTextPACKT"/>
        </w:rPr>
        <w:t>$Host</w:t>
      </w:r>
      <w:r>
        <w:t xml:space="preserve"> variable</w:t>
      </w:r>
      <w:r w:rsidR="008E6477">
        <w:t xml:space="preserve"> to determine details about the PowerShell 7 host (the PowerShell console), which looks like this:</w:t>
      </w:r>
    </w:p>
    <w:p w14:paraId="57DC5CE1" w14:textId="47DD5C1D" w:rsidR="008E6477" w:rsidRDefault="001A252A" w:rsidP="005439C4">
      <w:pPr>
        <w:pStyle w:val="FigurePACKT"/>
      </w:pPr>
      <w:r>
        <w:drawing>
          <wp:inline distT="0" distB="0" distL="0" distR="0" wp14:anchorId="06E3ABED" wp14:editId="45FEA6A8">
            <wp:extent cx="4400550" cy="159718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8636" cy="1607380"/>
                    </a:xfrm>
                    <a:prstGeom prst="rect">
                      <a:avLst/>
                    </a:prstGeom>
                  </pic:spPr>
                </pic:pic>
              </a:graphicData>
            </a:graphic>
          </wp:inline>
        </w:drawing>
      </w:r>
    </w:p>
    <w:p w14:paraId="12238CEB" w14:textId="2208D422" w:rsidR="00550E12" w:rsidRDefault="00550E12" w:rsidP="005439C4">
      <w:pPr>
        <w:pStyle w:val="FigurePACKT"/>
      </w:pPr>
      <w:r>
        <w:t>Figure 1.</w:t>
      </w:r>
      <w:r w:rsidR="002F3A5F">
        <w:t>7</w:t>
      </w:r>
      <w:r>
        <w:t xml:space="preserve">: </w:t>
      </w:r>
      <w:r w:rsidR="002F3A5F">
        <w:t>Viewing the $Host variable</w:t>
      </w:r>
    </w:p>
    <w:p w14:paraId="6D562464" w14:textId="257EF6E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7.png</w:t>
      </w:r>
    </w:p>
    <w:p w14:paraId="44F45B0F" w14:textId="290851B3" w:rsidR="00DB7E58" w:rsidRDefault="00DB7E58" w:rsidP="00DB7E58">
      <w:r>
        <w:lastRenderedPageBreak/>
        <w:t xml:space="preserve">As you can see, in this case, the current culture is </w:t>
      </w:r>
      <w:r w:rsidRPr="00DB7E58">
        <w:rPr>
          <w:rStyle w:val="CodeInTextPACKT"/>
        </w:rPr>
        <w:t>EN-GB</w:t>
      </w:r>
      <w:r>
        <w:t>. You may see a different value depending on which specific version of Windows Server you are using.</w:t>
      </w:r>
    </w:p>
    <w:p w14:paraId="5B4E250A" w14:textId="778D458E" w:rsidR="00167446" w:rsidRDefault="00167446" w:rsidP="004008BB">
      <w:r>
        <w:t xml:space="preserve">In </w:t>
      </w:r>
      <w:r w:rsidRPr="00DB7E58">
        <w:rPr>
          <w:rStyle w:val="ItalicsPACKT"/>
        </w:rPr>
        <w:t xml:space="preserve">step </w:t>
      </w:r>
      <w:r w:rsidR="00DB7E58" w:rsidRPr="00DB7E58">
        <w:rPr>
          <w:rStyle w:val="ItalicsPACKT"/>
        </w:rPr>
        <w:t>4</w:t>
      </w:r>
      <w:r>
        <w:t xml:space="preserve">, you use </w:t>
      </w:r>
      <w:r w:rsidRPr="00DB7E58">
        <w:rPr>
          <w:rStyle w:val="CodeInTextPACKT"/>
        </w:rPr>
        <w:t>Get-Process</w:t>
      </w:r>
      <w:r>
        <w:t xml:space="preserve"> to look at the details of the PowerShell process</w:t>
      </w:r>
      <w:r w:rsidR="000D669F">
        <w:t>,</w:t>
      </w:r>
      <w:r w:rsidR="00DB7E58">
        <w:t xml:space="preserve"> which looks like this:</w:t>
      </w:r>
    </w:p>
    <w:p w14:paraId="74C5B4A7" w14:textId="21AC8824" w:rsidR="00DB7E58" w:rsidRDefault="008357CE" w:rsidP="005439C4">
      <w:pPr>
        <w:pStyle w:val="FigurePACKT"/>
      </w:pPr>
      <w:r>
        <w:drawing>
          <wp:inline distT="0" distB="0" distL="0" distR="0" wp14:anchorId="3755222A" wp14:editId="687EE1AB">
            <wp:extent cx="3838575" cy="4184329"/>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3799" cy="4200924"/>
                    </a:xfrm>
                    <a:prstGeom prst="rect">
                      <a:avLst/>
                    </a:prstGeom>
                  </pic:spPr>
                </pic:pic>
              </a:graphicData>
            </a:graphic>
          </wp:inline>
        </w:drawing>
      </w:r>
    </w:p>
    <w:p w14:paraId="72EF8366" w14:textId="065AEDDA" w:rsidR="0046362A" w:rsidRDefault="0046362A" w:rsidP="005439C4">
      <w:pPr>
        <w:pStyle w:val="FigurePACKT"/>
      </w:pPr>
      <w:r>
        <w:t>Figure 1.8: Looking at the PowerShell process details</w:t>
      </w:r>
    </w:p>
    <w:p w14:paraId="250EB1F4" w14:textId="0E5F0B0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8.png</w:t>
      </w:r>
    </w:p>
    <w:p w14:paraId="6F379B88" w14:textId="195FAED1" w:rsidR="00DB7E58" w:rsidRDefault="00DB7E58" w:rsidP="00DB7E58">
      <w:r>
        <w:t xml:space="preserve">In this figure, you can see the path to the PowerShell 7 executable. This value changes </w:t>
      </w:r>
      <w:r w:rsidR="00F45021">
        <w:t>depending on whether</w:t>
      </w:r>
      <w:r>
        <w:t xml:space="preserve"> you are running the release version or the daily/preview releases.</w:t>
      </w:r>
    </w:p>
    <w:p w14:paraId="12340B3B" w14:textId="06C23530" w:rsidR="00167446" w:rsidRDefault="00DB7E58" w:rsidP="004008BB">
      <w:r>
        <w:t>You can see, i</w:t>
      </w:r>
      <w:r w:rsidR="00167446">
        <w:t xml:space="preserve">n </w:t>
      </w:r>
      <w:r w:rsidR="00167446" w:rsidRPr="00DB7E58">
        <w:rPr>
          <w:rStyle w:val="ItalicsPACKT"/>
        </w:rPr>
        <w:t xml:space="preserve">step </w:t>
      </w:r>
      <w:r w:rsidRPr="00DB7E58">
        <w:rPr>
          <w:rStyle w:val="ItalicsPACKT"/>
        </w:rPr>
        <w:t>5</w:t>
      </w:r>
      <w:r w:rsidR="00167446">
        <w:t xml:space="preserve">, </w:t>
      </w:r>
      <w:r>
        <w:t>d</w:t>
      </w:r>
      <w:r w:rsidR="00167446">
        <w:t>etails of resource usage of</w:t>
      </w:r>
      <w:r>
        <w:t xml:space="preserve"> the</w:t>
      </w:r>
      <w:r w:rsidR="00167446">
        <w:t xml:space="preserve"> </w:t>
      </w:r>
      <w:r w:rsidR="00167446" w:rsidRPr="00167446">
        <w:rPr>
          <w:rStyle w:val="CodeInTextPACKT"/>
        </w:rPr>
        <w:t>pwsh.exe</w:t>
      </w:r>
      <w:r w:rsidR="00167446">
        <w:t xml:space="preserve"> pro</w:t>
      </w:r>
      <w:r>
        <w:t>c</w:t>
      </w:r>
      <w:r w:rsidR="00167446">
        <w:t xml:space="preserve">ess running on the </w:t>
      </w:r>
      <w:r w:rsidR="00167446" w:rsidRPr="00167446">
        <w:rPr>
          <w:rStyle w:val="CodeInTextPACKT"/>
        </w:rPr>
        <w:t>SRV1</w:t>
      </w:r>
      <w:r w:rsidR="00167446">
        <w:t xml:space="preserve"> hos</w:t>
      </w:r>
      <w:r>
        <w:t>t</w:t>
      </w:r>
      <w:r w:rsidR="00F45021">
        <w:t>:</w:t>
      </w:r>
    </w:p>
    <w:p w14:paraId="3FB30D57" w14:textId="28001975" w:rsidR="00DB7E58" w:rsidRDefault="008357CE" w:rsidP="005439C4">
      <w:pPr>
        <w:pStyle w:val="FigurePACKT"/>
      </w:pPr>
      <w:r>
        <w:lastRenderedPageBreak/>
        <w:drawing>
          <wp:inline distT="0" distB="0" distL="0" distR="0" wp14:anchorId="616DFCF1" wp14:editId="1A584465">
            <wp:extent cx="2987240" cy="24765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1521" cy="2496629"/>
                    </a:xfrm>
                    <a:prstGeom prst="rect">
                      <a:avLst/>
                    </a:prstGeom>
                  </pic:spPr>
                </pic:pic>
              </a:graphicData>
            </a:graphic>
          </wp:inline>
        </w:drawing>
      </w:r>
    </w:p>
    <w:p w14:paraId="26DD6C7B" w14:textId="17713419" w:rsidR="003414AF" w:rsidRDefault="003414AF" w:rsidP="005439C4">
      <w:pPr>
        <w:pStyle w:val="FigurePACKT"/>
      </w:pPr>
      <w:r>
        <w:t xml:space="preserve">Figure 1.9: Looking at </w:t>
      </w:r>
      <w:r w:rsidR="000A1E3D">
        <w:t xml:space="preserve">the </w:t>
      </w:r>
      <w:r>
        <w:t>resource usage statistics of pwsh.exe</w:t>
      </w:r>
    </w:p>
    <w:p w14:paraId="7004363E" w14:textId="16FD40D7"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9.png</w:t>
      </w:r>
    </w:p>
    <w:p w14:paraId="5B2F2022" w14:textId="69C88D9D" w:rsidR="00167446" w:rsidRDefault="00DB7E58" w:rsidP="004008BB">
      <w:r>
        <w:t>The values of each of the performance counters are likely to</w:t>
      </w:r>
      <w:r w:rsidR="00E30191">
        <w:t xml:space="preserve"> vary</w:t>
      </w:r>
      <w:r w:rsidR="00A76873">
        <w:t>,</w:t>
      </w:r>
      <w:r w:rsidR="00E30191">
        <w:t xml:space="preserve"> and y</w:t>
      </w:r>
      <w:r w:rsidR="000D669F">
        <w:t>ou may see different values.</w:t>
      </w:r>
    </w:p>
    <w:p w14:paraId="5D281358" w14:textId="58586CD5" w:rsidR="00167446" w:rsidRDefault="00DB7E58" w:rsidP="004008BB">
      <w:r>
        <w:t>By default, Power</w:t>
      </w:r>
      <w:r w:rsidR="008357CE">
        <w:t>S</w:t>
      </w:r>
      <w:r>
        <w:t xml:space="preserve">hell 7, like Windows PowerShell, ships with minimum help files. You can, as you can see in </w:t>
      </w:r>
      <w:r w:rsidRPr="004D6912">
        <w:rPr>
          <w:rStyle w:val="ItalicsPACKT"/>
        </w:rPr>
        <w:t>s</w:t>
      </w:r>
      <w:r w:rsidR="00167446" w:rsidRPr="004D6912">
        <w:rPr>
          <w:rStyle w:val="ItalicsPACKT"/>
        </w:rPr>
        <w:t xml:space="preserve">tep </w:t>
      </w:r>
      <w:r w:rsidRPr="004D6912">
        <w:rPr>
          <w:rStyle w:val="ItalicsPACKT"/>
        </w:rPr>
        <w:t>6</w:t>
      </w:r>
      <w:r>
        <w:t xml:space="preserve">, </w:t>
      </w:r>
      <w:r w:rsidR="00167446">
        <w:t xml:space="preserve">use </w:t>
      </w:r>
      <w:r>
        <w:t xml:space="preserve">the </w:t>
      </w:r>
      <w:r w:rsidR="00167446" w:rsidRPr="008357CE">
        <w:rPr>
          <w:rStyle w:val="CodeInTextPACKT"/>
        </w:rPr>
        <w:t>Update-Help</w:t>
      </w:r>
      <w:r w:rsidR="00167446">
        <w:t xml:space="preserve"> </w:t>
      </w:r>
      <w:r>
        <w:t>command t</w:t>
      </w:r>
      <w:r w:rsidR="00167446">
        <w:t>o download updated PowerShell</w:t>
      </w:r>
      <w:r w:rsidR="008357CE">
        <w:t xml:space="preserve"> 7</w:t>
      </w:r>
      <w:r w:rsidR="00167446">
        <w:t xml:space="preserve"> help conte</w:t>
      </w:r>
      <w:r>
        <w:t>nt, like this:</w:t>
      </w:r>
    </w:p>
    <w:p w14:paraId="24ADFEE8" w14:textId="1B1302ED" w:rsidR="00DB7E58" w:rsidRDefault="004568E6" w:rsidP="005439C4">
      <w:pPr>
        <w:pStyle w:val="FigurePACKT"/>
      </w:pPr>
      <w:r>
        <w:drawing>
          <wp:inline distT="0" distB="0" distL="0" distR="0" wp14:anchorId="7442F5E7" wp14:editId="21B1AC1E">
            <wp:extent cx="4474210" cy="117531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108" cy="1180800"/>
                    </a:xfrm>
                    <a:prstGeom prst="rect">
                      <a:avLst/>
                    </a:prstGeom>
                  </pic:spPr>
                </pic:pic>
              </a:graphicData>
            </a:graphic>
          </wp:inline>
        </w:drawing>
      </w:r>
    </w:p>
    <w:p w14:paraId="5493BEEC" w14:textId="637F1AD2" w:rsidR="006F4C8D" w:rsidRDefault="006F4C8D" w:rsidP="005439C4">
      <w:pPr>
        <w:pStyle w:val="FigurePACKT"/>
      </w:pPr>
      <w:r>
        <w:t xml:space="preserve">Figure 1.10: </w:t>
      </w:r>
      <w:r w:rsidR="006022DF">
        <w:t xml:space="preserve">Updating PowerShell </w:t>
      </w:r>
      <w:r w:rsidR="00F45021">
        <w:t>h</w:t>
      </w:r>
      <w:r w:rsidR="006022DF">
        <w:t>elp</w:t>
      </w:r>
    </w:p>
    <w:p w14:paraId="6FC86F75" w14:textId="7BDF7F1E" w:rsidR="004D6912"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10.png</w:t>
      </w:r>
    </w:p>
    <w:p w14:paraId="481CAB3E" w14:textId="6E87DBC8" w:rsidR="004D6912" w:rsidRPr="004D6912" w:rsidRDefault="004D6912" w:rsidP="004D6912">
      <w:r>
        <w:t xml:space="preserve">As you can see from the output, not all help files were updated. In this case, the </w:t>
      </w:r>
      <w:proofErr w:type="spellStart"/>
      <w:r w:rsidRPr="00154C27">
        <w:rPr>
          <w:rStyle w:val="CodeInTextPACKT"/>
        </w:rPr>
        <w:t>ConfigDefender</w:t>
      </w:r>
      <w:proofErr w:type="spellEnd"/>
      <w:r>
        <w:t xml:space="preserve"> module does not, at present, have updated help information. Also note that a</w:t>
      </w:r>
      <w:r w:rsidR="000D669F">
        <w:t>l</w:t>
      </w:r>
      <w:r>
        <w:t xml:space="preserve">though the UK English versions of help details may be missing, there are US English versions that </w:t>
      </w:r>
      <w:r w:rsidR="000D669F">
        <w:t>you c</w:t>
      </w:r>
      <w:r>
        <w:t xml:space="preserve">an install </w:t>
      </w:r>
      <w:r w:rsidR="00F45021">
        <w:t xml:space="preserve">that </w:t>
      </w:r>
      <w:r>
        <w:t xml:space="preserve">may be useful. </w:t>
      </w:r>
      <w:r w:rsidR="00C54E01">
        <w:t xml:space="preserve">There is no material difference between </w:t>
      </w:r>
      <w:r w:rsidR="00A76873">
        <w:t xml:space="preserve">the </w:t>
      </w:r>
      <w:r w:rsidR="00C54E01">
        <w:t xml:space="preserve">UK and </w:t>
      </w:r>
      <w:r w:rsidR="00F45021">
        <w:t xml:space="preserve">US </w:t>
      </w:r>
      <w:r w:rsidR="00C54E01">
        <w:t>texts.</w:t>
      </w:r>
    </w:p>
    <w:p w14:paraId="7B6DBB3B" w14:textId="6D076B29" w:rsidR="00167446" w:rsidRDefault="004D6912" w:rsidP="004008BB">
      <w:r>
        <w:t xml:space="preserve">Commands in PowerShell include functions, cmdlets, and aliases. </w:t>
      </w:r>
      <w:r w:rsidR="00167446">
        <w:t xml:space="preserve">In </w:t>
      </w:r>
      <w:r w:rsidR="00167446" w:rsidRPr="000D669F">
        <w:rPr>
          <w:rStyle w:val="ItalicsPACKT"/>
        </w:rPr>
        <w:t>step 7</w:t>
      </w:r>
      <w:r w:rsidR="00167446">
        <w:t xml:space="preserve">, you examine </w:t>
      </w:r>
      <w:r>
        <w:t>how many of each t</w:t>
      </w:r>
      <w:r w:rsidR="00581C53">
        <w:t>ype</w:t>
      </w:r>
      <w:r>
        <w:t xml:space="preserve"> of command is avai</w:t>
      </w:r>
      <w:r w:rsidR="000D669F">
        <w:t>la</w:t>
      </w:r>
      <w:r>
        <w:t xml:space="preserve">ble </w:t>
      </w:r>
      <w:r w:rsidR="00167446">
        <w:t>by default</w:t>
      </w:r>
      <w:r>
        <w:t>, like this:</w:t>
      </w:r>
    </w:p>
    <w:p w14:paraId="0CC3F0DA" w14:textId="49C89649" w:rsidR="004D6912" w:rsidRDefault="008357CE" w:rsidP="005439C4">
      <w:pPr>
        <w:pStyle w:val="FigurePACKT"/>
      </w:pPr>
      <w:r>
        <w:drawing>
          <wp:inline distT="0" distB="0" distL="0" distR="0" wp14:anchorId="40E4F30A" wp14:editId="0B1D3521">
            <wp:extent cx="4617487" cy="10165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1374" cy="1021761"/>
                    </a:xfrm>
                    <a:prstGeom prst="rect">
                      <a:avLst/>
                    </a:prstGeom>
                  </pic:spPr>
                </pic:pic>
              </a:graphicData>
            </a:graphic>
          </wp:inline>
        </w:drawing>
      </w:r>
    </w:p>
    <w:p w14:paraId="2F3A5C84" w14:textId="1BF9EF63" w:rsidR="00581C53" w:rsidRPr="004008BB" w:rsidRDefault="00581C53" w:rsidP="005439C4">
      <w:pPr>
        <w:pStyle w:val="FigurePACKT"/>
      </w:pPr>
      <w:r>
        <w:t xml:space="preserve">Figure 1.11: </w:t>
      </w:r>
      <w:r w:rsidR="0079732A">
        <w:t>Examining the number of each type of command available</w:t>
      </w:r>
    </w:p>
    <w:p w14:paraId="6B373993" w14:textId="5219FACC" w:rsidR="004008BB" w:rsidRPr="004008BB"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11.png</w:t>
      </w:r>
    </w:p>
    <w:p w14:paraId="7B18035C" w14:textId="44E96CAB" w:rsidR="0000165C" w:rsidRDefault="0000165C" w:rsidP="0000165C">
      <w:pPr>
        <w:pStyle w:val="Heading2"/>
      </w:pPr>
      <w:r>
        <w:lastRenderedPageBreak/>
        <w:t>There's more...</w:t>
      </w:r>
    </w:p>
    <w:p w14:paraId="1FC4CB45" w14:textId="4D2FD751" w:rsidR="00A76873" w:rsidRDefault="004008BB" w:rsidP="00DB7E58">
      <w:pPr>
        <w:pStyle w:val="NormalPACKT"/>
        <w:rPr>
          <w:lang w:val="en-GB"/>
        </w:rPr>
      </w:pPr>
      <w:r>
        <w:rPr>
          <w:lang w:val="en-GB"/>
        </w:rPr>
        <w:t xml:space="preserve">In </w:t>
      </w:r>
      <w:r w:rsidRPr="004008BB">
        <w:rPr>
          <w:rStyle w:val="ItalicsPACKT"/>
        </w:rPr>
        <w:t>step 1</w:t>
      </w:r>
      <w:r>
        <w:rPr>
          <w:lang w:val="en-GB"/>
        </w:rPr>
        <w:t xml:space="preserve">, you </w:t>
      </w:r>
      <w:r w:rsidR="00167446">
        <w:rPr>
          <w:lang w:val="en-GB"/>
        </w:rPr>
        <w:t xml:space="preserve">open the PowerShell console for the version of PowerShell you installed in </w:t>
      </w:r>
      <w:r w:rsidR="00F45021">
        <w:rPr>
          <w:lang w:val="en-GB"/>
        </w:rPr>
        <w:t xml:space="preserve">the </w:t>
      </w:r>
      <w:r w:rsidR="00167446" w:rsidRPr="0041633B">
        <w:rPr>
          <w:rStyle w:val="ItalicsPACKT"/>
        </w:rPr>
        <w:t>Installing PowerShell</w:t>
      </w:r>
      <w:r w:rsidR="001314F7">
        <w:rPr>
          <w:rStyle w:val="ItalicsPACKT"/>
        </w:rPr>
        <w:t xml:space="preserve"> 7</w:t>
      </w:r>
      <w:r w:rsidR="00F45021">
        <w:rPr>
          <w:lang w:val="en-GB"/>
        </w:rPr>
        <w:t xml:space="preserve"> recipe</w:t>
      </w:r>
      <w:r w:rsidR="00167446">
        <w:rPr>
          <w:lang w:val="en-GB"/>
        </w:rPr>
        <w:t xml:space="preserve">. </w:t>
      </w:r>
      <w:r w:rsidR="00F45021">
        <w:rPr>
          <w:lang w:val="en-GB"/>
        </w:rPr>
        <w:t xml:space="preserve">With </w:t>
      </w:r>
      <w:r w:rsidR="000D669F">
        <w:rPr>
          <w:lang w:val="en-GB"/>
        </w:rPr>
        <w:t xml:space="preserve">the </w:t>
      </w:r>
      <w:r w:rsidR="00167446">
        <w:rPr>
          <w:lang w:val="en-GB"/>
        </w:rPr>
        <w:t xml:space="preserve">release of PowerShell 7.1, the version number you would see is 7.1.0. By the time you read this book, that version number may have advanced. To ensure you have the latest released version of PowerShell 7, re-run the </w:t>
      </w:r>
      <w:r w:rsidR="00167446" w:rsidRPr="000D669F">
        <w:rPr>
          <w:rStyle w:val="CodeInTextPACKT"/>
        </w:rPr>
        <w:t>Install-PowerShell</w:t>
      </w:r>
      <w:r w:rsidR="000D669F">
        <w:rPr>
          <w:rStyle w:val="CodeInTextPACKT"/>
        </w:rPr>
        <w:t>.ps1</w:t>
      </w:r>
      <w:r w:rsidR="00167446">
        <w:rPr>
          <w:lang w:val="en-GB"/>
        </w:rPr>
        <w:t xml:space="preserve"> script you downloaded in</w:t>
      </w:r>
      <w:r w:rsidR="00F45021">
        <w:rPr>
          <w:lang w:val="en-GB"/>
        </w:rPr>
        <w:t xml:space="preserve"> the</w:t>
      </w:r>
      <w:r w:rsidR="00167446">
        <w:rPr>
          <w:lang w:val="en-GB"/>
        </w:rPr>
        <w:t xml:space="preserve"> </w:t>
      </w:r>
      <w:r w:rsidR="00167446" w:rsidRPr="008954B7">
        <w:rPr>
          <w:rStyle w:val="ItalicsPACKT"/>
        </w:rPr>
        <w:t>Installing PowerShell 7</w:t>
      </w:r>
      <w:r w:rsidR="00F45021">
        <w:rPr>
          <w:lang w:val="en-GB"/>
        </w:rPr>
        <w:t xml:space="preserve"> recipe.</w:t>
      </w:r>
      <w:r w:rsidR="00A76873">
        <w:rPr>
          <w:lang w:val="en-GB"/>
        </w:rPr>
        <w:t xml:space="preserve"> </w:t>
      </w:r>
    </w:p>
    <w:p w14:paraId="08719A44" w14:textId="46ACB023" w:rsidR="004008BB" w:rsidRDefault="00A76873" w:rsidP="00DB7E58">
      <w:pPr>
        <w:pStyle w:val="NormalPACKT"/>
        <w:rPr>
          <w:lang w:val="en-GB"/>
        </w:rPr>
      </w:pPr>
      <w:r>
        <w:rPr>
          <w:lang w:val="en-GB"/>
        </w:rPr>
        <w:t xml:space="preserve">Also, in </w:t>
      </w:r>
      <w:r w:rsidRPr="00F037D2">
        <w:rPr>
          <w:rStyle w:val="ItalicsPACKT"/>
        </w:rPr>
        <w:t>step 1</w:t>
      </w:r>
      <w:r>
        <w:rPr>
          <w:lang w:val="en-GB"/>
        </w:rPr>
        <w:t>,</w:t>
      </w:r>
      <w:r w:rsidR="00DB7E58">
        <w:rPr>
          <w:lang w:val="en-GB"/>
        </w:rPr>
        <w:t xml:space="preserve"> </w:t>
      </w:r>
      <w:r w:rsidR="00167446">
        <w:rPr>
          <w:lang w:val="en-GB"/>
        </w:rPr>
        <w:t xml:space="preserve">you can </w:t>
      </w:r>
      <w:r w:rsidR="004008BB">
        <w:rPr>
          <w:lang w:val="en-GB"/>
        </w:rPr>
        <w:t xml:space="preserve">see the output generated by the </w:t>
      </w:r>
      <w:r w:rsidR="004008BB" w:rsidRPr="004008BB">
        <w:rPr>
          <w:rStyle w:val="CodeInTextPACKT"/>
        </w:rPr>
        <w:t>Write-Host</w:t>
      </w:r>
      <w:r w:rsidR="004008BB">
        <w:rPr>
          <w:lang w:val="en-GB"/>
        </w:rPr>
        <w:t xml:space="preserve"> statements in the profile file you set up in </w:t>
      </w:r>
      <w:r w:rsidR="000B2368">
        <w:rPr>
          <w:rStyle w:val="ItalicsPACKT"/>
        </w:rPr>
        <w:t>Installing</w:t>
      </w:r>
      <w:r w:rsidR="004008BB" w:rsidRPr="00A76873">
        <w:rPr>
          <w:rStyle w:val="ItalicsPACKT"/>
        </w:rPr>
        <w:t xml:space="preserve"> PowerShell 7</w:t>
      </w:r>
      <w:r w:rsidR="004008BB" w:rsidRPr="000D14DF">
        <w:t>.</w:t>
      </w:r>
      <w:r>
        <w:rPr>
          <w:lang w:val="en-GB"/>
        </w:rPr>
        <w:t xml:space="preserve"> You can remove these statements to reduce the amount of output you see each time you start up PowerShell.</w:t>
      </w:r>
    </w:p>
    <w:p w14:paraId="2764B94F" w14:textId="52C3C414" w:rsidR="00DB7E58" w:rsidRDefault="00DB7E58" w:rsidP="004008BB">
      <w:pPr>
        <w:pStyle w:val="NormalPACKT"/>
        <w:rPr>
          <w:lang w:val="en-GB"/>
        </w:rPr>
      </w:pPr>
      <w:r>
        <w:rPr>
          <w:lang w:val="en-GB"/>
        </w:rPr>
        <w:t xml:space="preserve">In </w:t>
      </w:r>
      <w:r w:rsidRPr="00DB7E58">
        <w:rPr>
          <w:rStyle w:val="ItalicsPACKT"/>
        </w:rPr>
        <w:t>step 4</w:t>
      </w:r>
      <w:r>
        <w:rPr>
          <w:lang w:val="en-GB"/>
        </w:rPr>
        <w:t xml:space="preserve">, you use the variable </w:t>
      </w:r>
      <w:r w:rsidRPr="000D669F">
        <w:rPr>
          <w:rStyle w:val="CodeInTextPACKT"/>
        </w:rPr>
        <w:t>$P</w:t>
      </w:r>
      <w:r w:rsidR="000D669F" w:rsidRPr="000D669F">
        <w:rPr>
          <w:rStyle w:val="CodeInTextPACKT"/>
        </w:rPr>
        <w:t>ID</w:t>
      </w:r>
      <w:r w:rsidR="00F45021">
        <w:rPr>
          <w:lang w:val="en-GB"/>
        </w:rPr>
        <w:t xml:space="preserve">, </w:t>
      </w:r>
      <w:r w:rsidR="000D669F">
        <w:rPr>
          <w:lang w:val="en-GB"/>
        </w:rPr>
        <w:t xml:space="preserve">which contains the Windows </w:t>
      </w:r>
      <w:r>
        <w:rPr>
          <w:lang w:val="en-GB"/>
        </w:rPr>
        <w:t>process id</w:t>
      </w:r>
      <w:r w:rsidR="000D669F">
        <w:rPr>
          <w:lang w:val="en-GB"/>
        </w:rPr>
        <w:t>entifier</w:t>
      </w:r>
      <w:r>
        <w:rPr>
          <w:lang w:val="en-GB"/>
        </w:rPr>
        <w:t xml:space="preserve"> of the PowerShell 7 console pro</w:t>
      </w:r>
      <w:r w:rsidR="000D669F">
        <w:rPr>
          <w:lang w:val="en-GB"/>
        </w:rPr>
        <w:t>c</w:t>
      </w:r>
      <w:r>
        <w:rPr>
          <w:lang w:val="en-GB"/>
        </w:rPr>
        <w:t xml:space="preserve">ess. The actual value of </w:t>
      </w:r>
      <w:r w:rsidRPr="000D669F">
        <w:rPr>
          <w:rStyle w:val="CodeInTextPACKT"/>
        </w:rPr>
        <w:t>$P</w:t>
      </w:r>
      <w:r w:rsidR="000D669F" w:rsidRPr="000D669F">
        <w:rPr>
          <w:rStyle w:val="CodeInTextPACKT"/>
        </w:rPr>
        <w:t>ID</w:t>
      </w:r>
      <w:r>
        <w:rPr>
          <w:lang w:val="en-GB"/>
        </w:rPr>
        <w:t xml:space="preserve"> changes each time you run PowerShell, but the value always contains the process </w:t>
      </w:r>
      <w:r w:rsidR="00C54E01">
        <w:rPr>
          <w:lang w:val="en-GB"/>
        </w:rPr>
        <w:t>ID</w:t>
      </w:r>
      <w:r>
        <w:rPr>
          <w:lang w:val="en-GB"/>
        </w:rPr>
        <w:t xml:space="preserve"> of the current console process. </w:t>
      </w:r>
    </w:p>
    <w:p w14:paraId="46B33461" w14:textId="2B3082C0" w:rsidR="00C54E01" w:rsidRDefault="00C54E01" w:rsidP="004008BB">
      <w:pPr>
        <w:pStyle w:val="NormalPACKT"/>
        <w:rPr>
          <w:lang w:val="en-GB"/>
        </w:rPr>
      </w:pPr>
      <w:r>
        <w:rPr>
          <w:lang w:val="en-GB"/>
        </w:rPr>
        <w:t xml:space="preserve">In </w:t>
      </w:r>
      <w:r w:rsidRPr="00E30191">
        <w:rPr>
          <w:rStyle w:val="ItalicsPACKT"/>
        </w:rPr>
        <w:t>step 6</w:t>
      </w:r>
      <w:r>
        <w:rPr>
          <w:lang w:val="en-GB"/>
        </w:rPr>
        <w:t xml:space="preserve">, you can see an error </w:t>
      </w:r>
      <w:r w:rsidR="00201023">
        <w:rPr>
          <w:lang w:val="en-GB"/>
        </w:rPr>
        <w:t>i</w:t>
      </w:r>
      <w:r>
        <w:rPr>
          <w:lang w:val="en-GB"/>
        </w:rPr>
        <w:t xml:space="preserve">n the </w:t>
      </w:r>
      <w:r w:rsidRPr="00E30191">
        <w:rPr>
          <w:rStyle w:val="CodeInTextPACKT"/>
        </w:rPr>
        <w:t>PSRead</w:t>
      </w:r>
      <w:r w:rsidR="009D3C8D">
        <w:rPr>
          <w:rStyle w:val="CodeInTextPACKT"/>
        </w:rPr>
        <w:t>L</w:t>
      </w:r>
      <w:r w:rsidRPr="00E30191">
        <w:rPr>
          <w:rStyle w:val="CodeInTextPACKT"/>
        </w:rPr>
        <w:t>ine</w:t>
      </w:r>
      <w:r w:rsidR="00F45021">
        <w:rPr>
          <w:lang w:val="en-GB"/>
        </w:rPr>
        <w:t xml:space="preserve"> m</w:t>
      </w:r>
      <w:r>
        <w:rPr>
          <w:lang w:val="en-GB"/>
        </w:rPr>
        <w:t>odule’s help information</w:t>
      </w:r>
      <w:r w:rsidR="000F72A3">
        <w:rPr>
          <w:lang w:val="en-GB"/>
        </w:rPr>
        <w:t xml:space="preserve"> (</w:t>
      </w:r>
      <w:r w:rsidR="000F72A3" w:rsidRPr="006F0D0A">
        <w:rPr>
          <w:i/>
          <w:iCs/>
          <w:lang w:val="en-GB"/>
        </w:rPr>
        <w:t>Figure 1.10</w:t>
      </w:r>
      <w:r w:rsidR="000F72A3">
        <w:rPr>
          <w:lang w:val="en-GB"/>
        </w:rPr>
        <w:t>)</w:t>
      </w:r>
      <w:r>
        <w:rPr>
          <w:lang w:val="en-GB"/>
        </w:rPr>
        <w:t>.</w:t>
      </w:r>
      <w:r w:rsidR="00E30191">
        <w:rPr>
          <w:lang w:val="en-GB"/>
        </w:rPr>
        <w:t xml:space="preserve"> The developers of this module have, in later versions, renamed this module to </w:t>
      </w:r>
      <w:r w:rsidR="00E30191" w:rsidRPr="00E30191">
        <w:rPr>
          <w:rStyle w:val="CodeInTextPACKT"/>
        </w:rPr>
        <w:t>PSReadLine</w:t>
      </w:r>
      <w:r w:rsidR="00E30191">
        <w:rPr>
          <w:lang w:val="en-GB"/>
        </w:rPr>
        <w:t xml:space="preserve"> (capitalizing the L in Line). However, help URLs are, for some reason, case</w:t>
      </w:r>
      <w:r w:rsidR="00F45021">
        <w:rPr>
          <w:lang w:val="en-GB"/>
        </w:rPr>
        <w:t>-</w:t>
      </w:r>
      <w:r w:rsidR="00E30191">
        <w:rPr>
          <w:lang w:val="en-GB"/>
        </w:rPr>
        <w:t>sensitive. You can fix this by renaming the module on disk and capitali</w:t>
      </w:r>
      <w:r w:rsidR="00576806">
        <w:rPr>
          <w:lang w:val="en-GB"/>
        </w:rPr>
        <w:t>z</w:t>
      </w:r>
      <w:r w:rsidR="00E30191">
        <w:rPr>
          <w:lang w:val="en-GB"/>
        </w:rPr>
        <w:t xml:space="preserve">ing the folder name. </w:t>
      </w:r>
    </w:p>
    <w:p w14:paraId="186E26D2" w14:textId="2B8FB4A4" w:rsidR="004D6912" w:rsidRDefault="004D6912" w:rsidP="004008BB">
      <w:pPr>
        <w:pStyle w:val="NormalPACKT"/>
        <w:rPr>
          <w:lang w:val="en-GB"/>
        </w:rPr>
      </w:pPr>
      <w:r>
        <w:rPr>
          <w:lang w:val="en-GB"/>
        </w:rPr>
        <w:t xml:space="preserve">In </w:t>
      </w:r>
      <w:r w:rsidRPr="000D669F">
        <w:rPr>
          <w:rStyle w:val="ItalicsPACKT"/>
        </w:rPr>
        <w:t>step 7</w:t>
      </w:r>
      <w:r>
        <w:rPr>
          <w:lang w:val="en-GB"/>
        </w:rPr>
        <w:t>, you saw that you had 1786 commands available. This number changes as you add more features (and their accompanying modules) or download and install modules from repositories such as the PowerShell Gallery.</w:t>
      </w:r>
    </w:p>
    <w:p w14:paraId="4582A3A2" w14:textId="1D014B17" w:rsidR="00C41783" w:rsidRPr="009D0F10" w:rsidRDefault="00C41783" w:rsidP="00C41783">
      <w:pPr>
        <w:pStyle w:val="Heading1"/>
        <w:pBdr>
          <w:top w:val="none" w:sz="0" w:space="0" w:color="auto"/>
          <w:left w:val="none" w:sz="0" w:space="0" w:color="auto"/>
          <w:bottom w:val="none" w:sz="0" w:space="0" w:color="auto"/>
          <w:right w:val="none" w:sz="0" w:space="0" w:color="auto"/>
        </w:pBdr>
        <w:tabs>
          <w:tab w:val="left" w:pos="0"/>
        </w:tabs>
      </w:pPr>
      <w:r>
        <w:t xml:space="preserve">Exploring PowerShell 7 </w:t>
      </w:r>
      <w:r w:rsidR="00201023">
        <w:t>i</w:t>
      </w:r>
      <w:r>
        <w:t xml:space="preserve">nstallation </w:t>
      </w:r>
      <w:r w:rsidR="00201023">
        <w:t>a</w:t>
      </w:r>
      <w:r>
        <w:t>rtifacts</w:t>
      </w:r>
    </w:p>
    <w:p w14:paraId="10A6CE78" w14:textId="5AC29DB7" w:rsidR="0000165C" w:rsidRDefault="00C41783" w:rsidP="0000165C">
      <w:pPr>
        <w:pStyle w:val="BulletPACKT"/>
        <w:numPr>
          <w:ilvl w:val="0"/>
          <w:numId w:val="0"/>
        </w:numPr>
      </w:pPr>
      <w:r>
        <w:t>In PowerShell 7, certain objects added by the PowerShell 7 inst</w:t>
      </w:r>
      <w:r w:rsidR="000D669F">
        <w:t>a</w:t>
      </w:r>
      <w:r>
        <w:t xml:space="preserve">ller (and PowerShell 7) differ from those used by Windows PowerShell. </w:t>
      </w:r>
    </w:p>
    <w:p w14:paraId="6A4B8105" w14:textId="55AA7AC9" w:rsidR="0000165C" w:rsidRDefault="0000165C" w:rsidP="0000165C">
      <w:pPr>
        <w:pStyle w:val="Heading2"/>
        <w:tabs>
          <w:tab w:val="left" w:pos="0"/>
        </w:tabs>
      </w:pPr>
      <w:r>
        <w:t xml:space="preserve">Getting </w:t>
      </w:r>
      <w:r w:rsidR="00B24BD7">
        <w:t>r</w:t>
      </w:r>
      <w:r>
        <w:t>eady</w:t>
      </w:r>
    </w:p>
    <w:p w14:paraId="6DA19C31" w14:textId="3091EF83" w:rsidR="0000165C" w:rsidRDefault="00C41783" w:rsidP="0000165C">
      <w:pPr>
        <w:pStyle w:val="NormalPACKT"/>
        <w:rPr>
          <w:lang w:val="en-GB"/>
        </w:rPr>
      </w:pPr>
      <w:r>
        <w:rPr>
          <w:lang w:val="en-GB"/>
        </w:rPr>
        <w:t xml:space="preserve">This recipe uses </w:t>
      </w:r>
      <w:r w:rsidRPr="000D669F">
        <w:rPr>
          <w:rStyle w:val="CodeInTextPACKT"/>
        </w:rPr>
        <w:t>SRV1</w:t>
      </w:r>
      <w:r>
        <w:rPr>
          <w:lang w:val="en-GB"/>
        </w:rPr>
        <w:t xml:space="preserve"> after you have installed PowerShell 7.</w:t>
      </w:r>
      <w:r w:rsidR="00204611">
        <w:rPr>
          <w:lang w:val="en-GB"/>
        </w:rPr>
        <w:t xml:space="preserve"> I</w:t>
      </w:r>
      <w:r w:rsidR="00952699">
        <w:rPr>
          <w:lang w:val="en-GB"/>
        </w:rPr>
        <w:t>n</w:t>
      </w:r>
      <w:r w:rsidR="00204611">
        <w:rPr>
          <w:lang w:val="en-GB"/>
        </w:rPr>
        <w:t xml:space="preserve"> this recipe, you use the PowerShell 7 console to run the steps.</w:t>
      </w:r>
    </w:p>
    <w:p w14:paraId="3D59FA14" w14:textId="77777777" w:rsidR="0000165C" w:rsidRDefault="0000165C" w:rsidP="0000165C">
      <w:pPr>
        <w:pStyle w:val="Heading2"/>
        <w:tabs>
          <w:tab w:val="left" w:pos="0"/>
        </w:tabs>
      </w:pPr>
      <w:r>
        <w:t>How to do it...</w:t>
      </w:r>
    </w:p>
    <w:p w14:paraId="3FDBA26A" w14:textId="5F8A196A" w:rsidR="0000165C" w:rsidRPr="00B117F6" w:rsidRDefault="00B117F6" w:rsidP="001A1A7A">
      <w:pPr>
        <w:pStyle w:val="NumberedBulletPACKT"/>
        <w:numPr>
          <w:ilvl w:val="0"/>
          <w:numId w:val="5"/>
        </w:numPr>
      </w:pPr>
      <w:r>
        <w:rPr>
          <w:lang w:val="en-GB"/>
        </w:rPr>
        <w:t>Check</w:t>
      </w:r>
      <w:r w:rsidR="00531667">
        <w:rPr>
          <w:lang w:val="en-GB"/>
        </w:rPr>
        <w:t>ing</w:t>
      </w:r>
      <w:r>
        <w:rPr>
          <w:lang w:val="en-GB"/>
        </w:rPr>
        <w:t xml:space="preserve"> the version table for </w:t>
      </w:r>
      <w:r w:rsidR="00B24BD7">
        <w:rPr>
          <w:lang w:val="en-GB"/>
        </w:rPr>
        <w:t xml:space="preserve">the </w:t>
      </w:r>
      <w:r>
        <w:rPr>
          <w:lang w:val="en-GB"/>
        </w:rPr>
        <w:t>PowerShell 7 console</w:t>
      </w:r>
    </w:p>
    <w:p w14:paraId="5AA16397" w14:textId="77777777" w:rsidR="00B117F6" w:rsidRPr="009D0F10" w:rsidRDefault="00B117F6" w:rsidP="00B117F6">
      <w:pPr>
        <w:pStyle w:val="CodePACKT"/>
      </w:pPr>
    </w:p>
    <w:p w14:paraId="7A8048CE" w14:textId="77777777" w:rsidR="00B117F6" w:rsidRPr="00285E3E" w:rsidRDefault="00B117F6" w:rsidP="00285E3E">
      <w:pPr>
        <w:pStyle w:val="CodePACKT"/>
      </w:pPr>
      <w:r w:rsidRPr="00285E3E">
        <w:t>$PSVersionTable</w:t>
      </w:r>
    </w:p>
    <w:p w14:paraId="2C6E9A6F" w14:textId="77777777" w:rsidR="0000165C" w:rsidRPr="00EE677B" w:rsidRDefault="0000165C" w:rsidP="00B117F6">
      <w:pPr>
        <w:pStyle w:val="CodePACKT"/>
        <w:rPr>
          <w:lang w:val="en-GB"/>
        </w:rPr>
      </w:pPr>
    </w:p>
    <w:p w14:paraId="0E8F84F6" w14:textId="66935178" w:rsidR="00B117F6" w:rsidRPr="00B117F6" w:rsidRDefault="00B117F6" w:rsidP="00B117F6">
      <w:pPr>
        <w:pStyle w:val="NumberedBulletPACKT"/>
        <w:rPr>
          <w:color w:val="000000"/>
          <w:lang w:val="en-GB" w:eastAsia="en-GB"/>
        </w:rPr>
      </w:pPr>
      <w:r w:rsidRPr="00B117F6">
        <w:rPr>
          <w:lang w:val="en-GB" w:eastAsia="en-GB"/>
        </w:rPr>
        <w:t>Examin</w:t>
      </w:r>
      <w:r w:rsidR="00531667">
        <w:rPr>
          <w:lang w:val="en-GB" w:eastAsia="en-GB"/>
        </w:rPr>
        <w:t>ing</w:t>
      </w:r>
      <w:r w:rsidRPr="00B117F6">
        <w:rPr>
          <w:lang w:val="en-GB" w:eastAsia="en-GB"/>
        </w:rPr>
        <w:t> the </w:t>
      </w:r>
      <w:r>
        <w:rPr>
          <w:lang w:val="en-GB" w:eastAsia="en-GB"/>
        </w:rPr>
        <w:t xml:space="preserve">PowerShell 7 </w:t>
      </w:r>
      <w:r w:rsidRPr="00B117F6">
        <w:rPr>
          <w:lang w:val="en-GB" w:eastAsia="en-GB"/>
        </w:rPr>
        <w:t>installation folder</w:t>
      </w:r>
    </w:p>
    <w:p w14:paraId="48DB052D" w14:textId="77777777" w:rsidR="0018485E" w:rsidRPr="00B117F6" w:rsidRDefault="0018485E" w:rsidP="00B117F6">
      <w:pPr>
        <w:pStyle w:val="CodePACKT"/>
        <w:rPr>
          <w:lang w:val="en-GB"/>
        </w:rPr>
      </w:pPr>
    </w:p>
    <w:p w14:paraId="32EC81C6" w14:textId="77777777" w:rsidR="00B117F6" w:rsidRPr="00B117F6" w:rsidRDefault="00B117F6" w:rsidP="00B117F6">
      <w:pPr>
        <w:pStyle w:val="CodePACKT"/>
        <w:rPr>
          <w:lang w:val="en-GB"/>
        </w:rPr>
      </w:pPr>
      <w:r w:rsidRPr="00B117F6">
        <w:rPr>
          <w:lang w:val="en-GB"/>
        </w:rPr>
        <w:t>Get-</w:t>
      </w:r>
      <w:proofErr w:type="spellStart"/>
      <w:r w:rsidRPr="00B117F6">
        <w:rPr>
          <w:lang w:val="en-GB"/>
        </w:rPr>
        <w:t>Childitem</w:t>
      </w:r>
      <w:proofErr w:type="spellEnd"/>
      <w:r w:rsidRPr="00B117F6">
        <w:rPr>
          <w:lang w:val="en-GB"/>
        </w:rPr>
        <w:t> -Path $</w:t>
      </w:r>
      <w:proofErr w:type="spellStart"/>
      <w:r w:rsidRPr="00B117F6">
        <w:rPr>
          <w:lang w:val="en-GB"/>
        </w:rPr>
        <w:t>env:ProgramFiles</w:t>
      </w:r>
      <w:proofErr w:type="spellEnd"/>
      <w:r w:rsidRPr="00B117F6">
        <w:rPr>
          <w:lang w:val="en-GB"/>
        </w:rPr>
        <w:t>\PowerShell\</w:t>
      </w:r>
      <w:r w:rsidRPr="009C1212">
        <w:t>7</w:t>
      </w:r>
      <w:r w:rsidRPr="00B117F6">
        <w:rPr>
          <w:lang w:val="en-GB"/>
        </w:rPr>
        <w:t> -Recurse |</w:t>
      </w:r>
    </w:p>
    <w:p w14:paraId="363B4972" w14:textId="77777777" w:rsidR="00B117F6" w:rsidRPr="00B117F6" w:rsidRDefault="00B117F6" w:rsidP="00B117F6">
      <w:pPr>
        <w:pStyle w:val="CodePACKT"/>
        <w:rPr>
          <w:lang w:val="en-GB"/>
        </w:rPr>
      </w:pPr>
      <w:r w:rsidRPr="00B117F6">
        <w:rPr>
          <w:lang w:val="en-GB"/>
        </w:rPr>
        <w:t>  Measure-Object -Property Length -Sum</w:t>
      </w:r>
    </w:p>
    <w:p w14:paraId="7B51081A" w14:textId="77777777" w:rsidR="0000165C" w:rsidRPr="009D0F10" w:rsidRDefault="0000165C" w:rsidP="00B117F6">
      <w:pPr>
        <w:pStyle w:val="CodePACKT"/>
      </w:pPr>
    </w:p>
    <w:p w14:paraId="047F2B2D" w14:textId="2F96A7C0" w:rsidR="00B117F6" w:rsidRPr="00FE11CF" w:rsidRDefault="00FE11CF" w:rsidP="00A76873">
      <w:pPr>
        <w:pStyle w:val="NumberedBulletPACKT"/>
        <w:rPr>
          <w:color w:val="000000"/>
          <w:lang w:val="en-GB" w:eastAsia="en-GB"/>
        </w:rPr>
      </w:pPr>
      <w:r w:rsidRPr="00FE11CF">
        <w:rPr>
          <w:lang w:val="en-GB" w:eastAsia="en-GB"/>
        </w:rPr>
        <w:t>View</w:t>
      </w:r>
      <w:r w:rsidR="00531667">
        <w:rPr>
          <w:lang w:val="en-GB" w:eastAsia="en-GB"/>
        </w:rPr>
        <w:t>ing</w:t>
      </w:r>
      <w:r w:rsidRPr="00FE11CF">
        <w:rPr>
          <w:lang w:val="en-GB" w:eastAsia="en-GB"/>
        </w:rPr>
        <w:t> </w:t>
      </w:r>
      <w:r w:rsidR="00196E35">
        <w:rPr>
          <w:lang w:val="en-GB" w:eastAsia="en-GB"/>
        </w:rPr>
        <w:t xml:space="preserve">the </w:t>
      </w:r>
      <w:r w:rsidRPr="00FE11CF">
        <w:rPr>
          <w:lang w:val="en-GB" w:eastAsia="en-GB"/>
        </w:rPr>
        <w:t>PowerShell </w:t>
      </w:r>
      <w:r w:rsidR="00285E3E">
        <w:rPr>
          <w:lang w:val="en-GB" w:eastAsia="en-GB"/>
        </w:rPr>
        <w:t xml:space="preserve">7 </w:t>
      </w:r>
      <w:r w:rsidR="00950592">
        <w:rPr>
          <w:lang w:val="en-GB" w:eastAsia="en-GB"/>
        </w:rPr>
        <w:t>c</w:t>
      </w:r>
      <w:r w:rsidRPr="00FE11CF">
        <w:rPr>
          <w:lang w:val="en-GB" w:eastAsia="en-GB"/>
        </w:rPr>
        <w:t>onfiguration JSON file</w:t>
      </w:r>
    </w:p>
    <w:p w14:paraId="2C95009B" w14:textId="77777777" w:rsidR="00B117F6" w:rsidRPr="00B117F6" w:rsidRDefault="00B117F6" w:rsidP="00B117F6">
      <w:pPr>
        <w:pStyle w:val="CodePACKT"/>
      </w:pPr>
    </w:p>
    <w:p w14:paraId="1DA81E2A" w14:textId="77777777" w:rsidR="00B117F6" w:rsidRPr="00B117F6" w:rsidRDefault="00B117F6" w:rsidP="00B117F6">
      <w:pPr>
        <w:pStyle w:val="CodePACKT"/>
      </w:pPr>
      <w:r w:rsidRPr="00B117F6">
        <w:t>Get-ChildItem -Path $env:ProgramFiles\PowerShell\7\powershell*.json | </w:t>
      </w:r>
    </w:p>
    <w:p w14:paraId="5599E94E" w14:textId="6B6E327E" w:rsidR="00B117F6" w:rsidRDefault="00B117F6" w:rsidP="00B117F6">
      <w:pPr>
        <w:pStyle w:val="CodePACKT"/>
      </w:pPr>
      <w:r w:rsidRPr="00B117F6">
        <w:t>  Get-Conten</w:t>
      </w:r>
      <w:r w:rsidR="001737B4">
        <w:t>t</w:t>
      </w:r>
    </w:p>
    <w:p w14:paraId="7D93ECA7" w14:textId="77777777" w:rsidR="001737B4" w:rsidRPr="00B117F6" w:rsidRDefault="001737B4" w:rsidP="00B117F6">
      <w:pPr>
        <w:pStyle w:val="CodePACKT"/>
      </w:pPr>
    </w:p>
    <w:p w14:paraId="013EC063" w14:textId="266A9711" w:rsidR="00B117F6" w:rsidRPr="00B117F6" w:rsidRDefault="00FE11CF" w:rsidP="00B117F6">
      <w:pPr>
        <w:pStyle w:val="NumberedBulletPACKT"/>
        <w:rPr>
          <w:color w:val="000000"/>
          <w:lang w:val="en-GB" w:eastAsia="en-GB"/>
        </w:rPr>
      </w:pPr>
      <w:r w:rsidRPr="00FE11CF">
        <w:rPr>
          <w:lang w:val="en-GB" w:eastAsia="en-GB"/>
        </w:rPr>
        <w:t>Check</w:t>
      </w:r>
      <w:r w:rsidR="00531667">
        <w:rPr>
          <w:lang w:val="en-GB" w:eastAsia="en-GB"/>
        </w:rPr>
        <w:t>ing</w:t>
      </w:r>
      <w:r w:rsidRPr="00FE11CF">
        <w:rPr>
          <w:lang w:val="en-GB" w:eastAsia="en-GB"/>
        </w:rPr>
        <w:t xml:space="preserve"> </w:t>
      </w:r>
      <w:r w:rsidR="00B24BD7">
        <w:rPr>
          <w:lang w:val="en-GB" w:eastAsia="en-GB"/>
        </w:rPr>
        <w:t xml:space="preserve">the </w:t>
      </w:r>
      <w:r w:rsidRPr="00FE11CF">
        <w:rPr>
          <w:lang w:val="en-GB" w:eastAsia="en-GB"/>
        </w:rPr>
        <w:t xml:space="preserve">initial </w:t>
      </w:r>
      <w:r w:rsidR="009C1212">
        <w:rPr>
          <w:lang w:val="en-GB" w:eastAsia="en-GB"/>
        </w:rPr>
        <w:t>E</w:t>
      </w:r>
      <w:r w:rsidRPr="00FE11CF">
        <w:rPr>
          <w:lang w:val="en-GB" w:eastAsia="en-GB"/>
        </w:rPr>
        <w:t xml:space="preserve">xecution </w:t>
      </w:r>
      <w:r w:rsidR="009C1212">
        <w:rPr>
          <w:lang w:val="en-GB" w:eastAsia="en-GB"/>
        </w:rPr>
        <w:t>P</w:t>
      </w:r>
      <w:r w:rsidRPr="00FE11CF">
        <w:rPr>
          <w:lang w:val="en-GB" w:eastAsia="en-GB"/>
        </w:rPr>
        <w:t>olicy</w:t>
      </w:r>
      <w:r w:rsidR="00B117F6">
        <w:rPr>
          <w:lang w:val="en-GB" w:eastAsia="en-GB"/>
        </w:rPr>
        <w:t xml:space="preserve"> for PowerShell 7</w:t>
      </w:r>
    </w:p>
    <w:p w14:paraId="061E94E2" w14:textId="77777777" w:rsidR="00B117F6" w:rsidRPr="00B117F6" w:rsidRDefault="00B117F6" w:rsidP="00B117F6">
      <w:pPr>
        <w:pStyle w:val="CodePACKT"/>
        <w:rPr>
          <w:rStyle w:val="CodeInTextPACKT"/>
          <w:color w:val="7030A0"/>
        </w:rPr>
      </w:pPr>
    </w:p>
    <w:p w14:paraId="5F6754C1" w14:textId="7BEE757F" w:rsidR="00B117F6" w:rsidRPr="00B117F6" w:rsidRDefault="00B117F6" w:rsidP="00B117F6">
      <w:pPr>
        <w:pStyle w:val="CodePACKT"/>
        <w:rPr>
          <w:rStyle w:val="CodeInTextPACKT"/>
          <w:color w:val="7030A0"/>
        </w:rPr>
      </w:pPr>
      <w:r w:rsidRPr="00B117F6">
        <w:rPr>
          <w:rStyle w:val="CodeInTextPACKT"/>
          <w:color w:val="7030A0"/>
        </w:rPr>
        <w:t>Get-ExecutionPolicy  </w:t>
      </w:r>
    </w:p>
    <w:p w14:paraId="1A2B5233" w14:textId="77777777" w:rsidR="00B117F6" w:rsidRPr="00B117F6" w:rsidRDefault="00B117F6" w:rsidP="00B117F6">
      <w:pPr>
        <w:pStyle w:val="CodePACKT"/>
        <w:rPr>
          <w:rStyle w:val="CodeInTextPACKT"/>
          <w:color w:val="7030A0"/>
        </w:rPr>
      </w:pPr>
    </w:p>
    <w:p w14:paraId="25F7DF30" w14:textId="2D91E081" w:rsidR="00B117F6" w:rsidRPr="00B117F6" w:rsidRDefault="00B117F6" w:rsidP="00B117F6">
      <w:pPr>
        <w:pStyle w:val="NumberedBulletPACKT"/>
        <w:rPr>
          <w:color w:val="000000"/>
          <w:lang w:val="en-GB" w:eastAsia="en-GB"/>
        </w:rPr>
      </w:pPr>
      <w:r w:rsidRPr="00B117F6">
        <w:rPr>
          <w:lang w:val="en-GB" w:eastAsia="en-GB"/>
        </w:rPr>
        <w:t>View</w:t>
      </w:r>
      <w:r w:rsidR="005362E7">
        <w:rPr>
          <w:lang w:val="en-GB" w:eastAsia="en-GB"/>
        </w:rPr>
        <w:t>ing</w:t>
      </w:r>
      <w:r w:rsidR="00FE11CF">
        <w:rPr>
          <w:lang w:val="en-GB" w:eastAsia="en-GB"/>
        </w:rPr>
        <w:t xml:space="preserve"> </w:t>
      </w:r>
      <w:r w:rsidR="00B24BD7">
        <w:rPr>
          <w:lang w:val="en-GB" w:eastAsia="en-GB"/>
        </w:rPr>
        <w:t xml:space="preserve">the </w:t>
      </w:r>
      <w:r w:rsidR="00FE11CF">
        <w:rPr>
          <w:lang w:val="en-GB" w:eastAsia="en-GB"/>
        </w:rPr>
        <w:t>m</w:t>
      </w:r>
      <w:r w:rsidRPr="00B117F6">
        <w:rPr>
          <w:lang w:val="en-GB" w:eastAsia="en-GB"/>
        </w:rPr>
        <w:t>odule folders</w:t>
      </w:r>
    </w:p>
    <w:p w14:paraId="6DA8BE5B" w14:textId="77777777" w:rsidR="00B117F6" w:rsidRPr="00285E3E" w:rsidRDefault="00B117F6" w:rsidP="00285E3E">
      <w:pPr>
        <w:pStyle w:val="CodePACKT"/>
      </w:pPr>
    </w:p>
    <w:p w14:paraId="1F138763" w14:textId="77777777" w:rsidR="00285E3E" w:rsidRPr="00285E3E" w:rsidRDefault="00285E3E" w:rsidP="00285E3E">
      <w:pPr>
        <w:pStyle w:val="CodePACKT"/>
      </w:pPr>
      <w:r w:rsidRPr="00285E3E">
        <w:lastRenderedPageBreak/>
        <w:t>$I = 0</w:t>
      </w:r>
    </w:p>
    <w:p w14:paraId="4B3D9B2F" w14:textId="46CA5121" w:rsidR="00285E3E" w:rsidRPr="00285E3E" w:rsidRDefault="00285E3E" w:rsidP="00285E3E">
      <w:pPr>
        <w:pStyle w:val="CodePACKT"/>
      </w:pPr>
      <w:r w:rsidRPr="00285E3E">
        <w:t>$</w:t>
      </w:r>
      <w:proofErr w:type="spellStart"/>
      <w:r w:rsidRPr="00285E3E">
        <w:t>ModPath</w:t>
      </w:r>
      <w:proofErr w:type="spellEnd"/>
      <w:r w:rsidRPr="00285E3E">
        <w:t> = $</w:t>
      </w:r>
      <w:proofErr w:type="spellStart"/>
      <w:r w:rsidRPr="00285E3E">
        <w:t>env:PSModulePath</w:t>
      </w:r>
      <w:proofErr w:type="spellEnd"/>
      <w:r w:rsidRPr="00285E3E">
        <w:t> -split ';'</w:t>
      </w:r>
    </w:p>
    <w:p w14:paraId="15773916" w14:textId="77777777" w:rsidR="00285E3E" w:rsidRPr="00285E3E" w:rsidRDefault="00285E3E" w:rsidP="00285E3E">
      <w:pPr>
        <w:pStyle w:val="CodePACKT"/>
      </w:pPr>
      <w:r w:rsidRPr="00285E3E">
        <w:t>$</w:t>
      </w:r>
      <w:proofErr w:type="spellStart"/>
      <w:r w:rsidRPr="00285E3E">
        <w:t>ModPath</w:t>
      </w:r>
      <w:proofErr w:type="spellEnd"/>
      <w:r w:rsidRPr="00285E3E">
        <w:t> |</w:t>
      </w:r>
    </w:p>
    <w:p w14:paraId="19D5C0C2" w14:textId="77777777" w:rsidR="00285E3E" w:rsidRPr="00285E3E" w:rsidRDefault="00285E3E" w:rsidP="00285E3E">
      <w:pPr>
        <w:pStyle w:val="CodePACKT"/>
      </w:pPr>
      <w:r w:rsidRPr="00285E3E">
        <w:t>  Foreach-Object {</w:t>
      </w:r>
    </w:p>
    <w:p w14:paraId="38509C0F" w14:textId="75973841" w:rsidR="00285E3E" w:rsidRPr="00285E3E" w:rsidRDefault="00285E3E" w:rsidP="00285E3E">
      <w:pPr>
        <w:pStyle w:val="CodePACKT"/>
      </w:pPr>
      <w:r w:rsidRPr="00285E3E">
        <w:t>    "[{0:N0}]   {1}" -f $I++, $_</w:t>
      </w:r>
    </w:p>
    <w:p w14:paraId="077FAD2A" w14:textId="77777777" w:rsidR="00285E3E" w:rsidRPr="00285E3E" w:rsidRDefault="00285E3E" w:rsidP="00285E3E">
      <w:pPr>
        <w:pStyle w:val="CodePACKT"/>
      </w:pPr>
      <w:r w:rsidRPr="00285E3E">
        <w:t>  }</w:t>
      </w:r>
    </w:p>
    <w:p w14:paraId="41526FD8" w14:textId="77777777" w:rsidR="00B117F6" w:rsidRPr="00B117F6" w:rsidRDefault="00B117F6" w:rsidP="00B117F6">
      <w:pPr>
        <w:pStyle w:val="CodePACKT"/>
        <w:rPr>
          <w:lang w:val="en-GB"/>
        </w:rPr>
      </w:pPr>
    </w:p>
    <w:p w14:paraId="1299980C" w14:textId="4D53F534" w:rsidR="00B117F6" w:rsidRDefault="00FE11CF" w:rsidP="00B117F6">
      <w:pPr>
        <w:pStyle w:val="NumberedBulletPACKT"/>
      </w:pPr>
      <w:r w:rsidRPr="00FE11CF">
        <w:t>Check</w:t>
      </w:r>
      <w:r w:rsidR="005362E7">
        <w:t>ing</w:t>
      </w:r>
      <w:r w:rsidRPr="00FE11CF">
        <w:t xml:space="preserve"> the </w:t>
      </w:r>
      <w:r w:rsidR="00950592">
        <w:t>m</w:t>
      </w:r>
      <w:r w:rsidRPr="00FE11CF">
        <w:t>odules</w:t>
      </w:r>
    </w:p>
    <w:p w14:paraId="15830A77" w14:textId="77777777" w:rsidR="00B117F6" w:rsidRPr="00B117F6" w:rsidRDefault="00B117F6" w:rsidP="00B117F6">
      <w:pPr>
        <w:pStyle w:val="CodePACKT"/>
      </w:pPr>
    </w:p>
    <w:p w14:paraId="3953692F" w14:textId="77777777" w:rsidR="00285E3E" w:rsidRDefault="00285E3E" w:rsidP="00285E3E">
      <w:pPr>
        <w:pStyle w:val="CodePACKT"/>
      </w:pPr>
      <w:r>
        <w:t>$TotalCommands = 0</w:t>
      </w:r>
    </w:p>
    <w:p w14:paraId="4FF71467" w14:textId="77777777" w:rsidR="00285E3E" w:rsidRDefault="00285E3E" w:rsidP="00285E3E">
      <w:pPr>
        <w:pStyle w:val="CodePACKT"/>
      </w:pPr>
      <w:r>
        <w:t>Foreach ($Path in $</w:t>
      </w:r>
      <w:proofErr w:type="spellStart"/>
      <w:r>
        <w:t>ModPath</w:t>
      </w:r>
      <w:proofErr w:type="spellEnd"/>
      <w:r>
        <w:t>){</w:t>
      </w:r>
    </w:p>
    <w:p w14:paraId="54D69593" w14:textId="77777777" w:rsidR="00285E3E" w:rsidRDefault="00285E3E" w:rsidP="00285E3E">
      <w:pPr>
        <w:pStyle w:val="CodePACKT"/>
      </w:pPr>
      <w:r>
        <w:t xml:space="preserve">  Try { $Modules = Get-ChildItem -Path $Path -Directory -ErrorAction Stop </w:t>
      </w:r>
    </w:p>
    <w:p w14:paraId="4735004B" w14:textId="1233C8D0" w:rsidR="00285E3E" w:rsidRDefault="00285E3E" w:rsidP="00285E3E">
      <w:pPr>
        <w:pStyle w:val="CodePACKT"/>
      </w:pPr>
      <w:r>
        <w:t xml:space="preserve">        "Checking Module Path:  [$Path]"</w:t>
      </w:r>
    </w:p>
    <w:p w14:paraId="5759198F" w14:textId="77777777" w:rsidR="00285E3E" w:rsidRDefault="00285E3E" w:rsidP="00285E3E">
      <w:pPr>
        <w:pStyle w:val="CodePACKT"/>
      </w:pPr>
      <w:r>
        <w:t xml:space="preserve">  }</w:t>
      </w:r>
    </w:p>
    <w:p w14:paraId="10365466" w14:textId="77777777" w:rsidR="00285E3E" w:rsidRDefault="00285E3E" w:rsidP="00285E3E">
      <w:pPr>
        <w:pStyle w:val="CodePACKT"/>
      </w:pPr>
      <w:r>
        <w:t xml:space="preserve">  Catch [</w:t>
      </w:r>
      <w:proofErr w:type="spellStart"/>
      <w:r>
        <w:t>System.Management.Automation.ItemNotFoundException</w:t>
      </w:r>
      <w:proofErr w:type="spellEnd"/>
      <w:r>
        <w:t>] {</w:t>
      </w:r>
    </w:p>
    <w:p w14:paraId="0F50918B" w14:textId="3DE65416" w:rsidR="00285E3E" w:rsidRDefault="00285E3E" w:rsidP="00285E3E">
      <w:pPr>
        <w:pStyle w:val="CodePACKT"/>
      </w:pPr>
      <w:r>
        <w:t xml:space="preserve">    "Module path [$path] DOES NOT EXIST ON $(hostname)"</w:t>
      </w:r>
    </w:p>
    <w:p w14:paraId="20EC35B9" w14:textId="77777777" w:rsidR="00285E3E" w:rsidRDefault="00285E3E" w:rsidP="00285E3E">
      <w:pPr>
        <w:pStyle w:val="CodePACKT"/>
      </w:pPr>
      <w:r>
        <w:t xml:space="preserve">  }</w:t>
      </w:r>
    </w:p>
    <w:p w14:paraId="20D5C4D6" w14:textId="77777777" w:rsidR="00285E3E" w:rsidRDefault="00285E3E" w:rsidP="00285E3E">
      <w:pPr>
        <w:pStyle w:val="CodePACKT"/>
      </w:pPr>
      <w:r>
        <w:t xml:space="preserve">  $</w:t>
      </w:r>
      <w:proofErr w:type="spellStart"/>
      <w:r>
        <w:t>CmdsInPath</w:t>
      </w:r>
      <w:proofErr w:type="spellEnd"/>
      <w:r>
        <w:t xml:space="preserve"> = 0</w:t>
      </w:r>
    </w:p>
    <w:p w14:paraId="43ED1C49" w14:textId="77777777" w:rsidR="00285E3E" w:rsidRDefault="00285E3E" w:rsidP="00285E3E">
      <w:pPr>
        <w:pStyle w:val="CodePACKT"/>
      </w:pPr>
      <w:r>
        <w:t xml:space="preserve">  Foreach ($Module in $Modules) {</w:t>
      </w:r>
    </w:p>
    <w:p w14:paraId="7A62EE7D" w14:textId="77777777" w:rsidR="00285E3E" w:rsidRDefault="00285E3E" w:rsidP="00285E3E">
      <w:pPr>
        <w:pStyle w:val="CodePACKT"/>
      </w:pPr>
      <w:r>
        <w:t xml:space="preserve">    $</w:t>
      </w:r>
      <w:proofErr w:type="spellStart"/>
      <w:r>
        <w:t>Cmds</w:t>
      </w:r>
      <w:proofErr w:type="spellEnd"/>
      <w:r>
        <w:t xml:space="preserve"> = Get-Command -Module ($Module.name)</w:t>
      </w:r>
    </w:p>
    <w:p w14:paraId="406426AC" w14:textId="77777777" w:rsidR="00285E3E" w:rsidRDefault="00285E3E" w:rsidP="00285E3E">
      <w:pPr>
        <w:pStyle w:val="CodePACKT"/>
      </w:pPr>
      <w:r>
        <w:t xml:space="preserve">    $</w:t>
      </w:r>
      <w:proofErr w:type="spellStart"/>
      <w:r>
        <w:t>TotalCommands</w:t>
      </w:r>
      <w:proofErr w:type="spellEnd"/>
      <w:r>
        <w:t xml:space="preserve"> += $</w:t>
      </w:r>
      <w:proofErr w:type="spellStart"/>
      <w:r>
        <w:t>Cmds.Count</w:t>
      </w:r>
      <w:proofErr w:type="spellEnd"/>
    </w:p>
    <w:p w14:paraId="5D2C78A9" w14:textId="77777777" w:rsidR="00285E3E" w:rsidRDefault="00285E3E" w:rsidP="00285E3E">
      <w:pPr>
        <w:pStyle w:val="CodePACKT"/>
      </w:pPr>
      <w:r>
        <w:t xml:space="preserve">  }</w:t>
      </w:r>
    </w:p>
    <w:p w14:paraId="7A1B07B3" w14:textId="2C0C87F4" w:rsidR="00B117F6" w:rsidRDefault="00285E3E" w:rsidP="00285E3E">
      <w:pPr>
        <w:pStyle w:val="CodePACKT"/>
      </w:pPr>
      <w:r>
        <w:t>}</w:t>
      </w:r>
    </w:p>
    <w:p w14:paraId="77C87733" w14:textId="77777777" w:rsidR="00285E3E" w:rsidRPr="00B117F6" w:rsidRDefault="00285E3E" w:rsidP="00285E3E">
      <w:pPr>
        <w:pStyle w:val="CodePACKT"/>
        <w:rPr>
          <w:lang w:val="en-GB"/>
        </w:rPr>
      </w:pPr>
    </w:p>
    <w:p w14:paraId="3AE8DA00" w14:textId="019AFBA9" w:rsidR="00FE11CF" w:rsidRPr="00FE11CF" w:rsidRDefault="00FE11CF" w:rsidP="00FE11CF">
      <w:pPr>
        <w:pStyle w:val="NumberedBulletPACKT"/>
        <w:rPr>
          <w:color w:val="000000"/>
          <w:lang w:val="en-GB" w:eastAsia="en-GB"/>
        </w:rPr>
      </w:pPr>
      <w:r w:rsidRPr="00FE11CF">
        <w:rPr>
          <w:lang w:val="en-GB" w:eastAsia="en-GB"/>
        </w:rPr>
        <w:t>View</w:t>
      </w:r>
      <w:r w:rsidR="005362E7">
        <w:rPr>
          <w:lang w:val="en-GB" w:eastAsia="en-GB"/>
        </w:rPr>
        <w:t>ing</w:t>
      </w:r>
      <w:r w:rsidRPr="00FE11CF">
        <w:rPr>
          <w:lang w:val="en-GB" w:eastAsia="en-GB"/>
        </w:rPr>
        <w:t> </w:t>
      </w:r>
      <w:r w:rsidR="00B24BD7">
        <w:rPr>
          <w:lang w:val="en-GB" w:eastAsia="en-GB"/>
        </w:rPr>
        <w:t xml:space="preserve">the </w:t>
      </w:r>
      <w:r w:rsidRPr="00FE11CF">
        <w:rPr>
          <w:lang w:val="en-GB" w:eastAsia="en-GB"/>
        </w:rPr>
        <w:t>total</w:t>
      </w:r>
      <w:r w:rsidR="00F83528">
        <w:rPr>
          <w:lang w:val="en-GB" w:eastAsia="en-GB"/>
        </w:rPr>
        <w:t xml:space="preserve"> number</w:t>
      </w:r>
      <w:r w:rsidRPr="00FE11CF">
        <w:rPr>
          <w:lang w:val="en-GB" w:eastAsia="en-GB"/>
        </w:rPr>
        <w:t> of command</w:t>
      </w:r>
      <w:r w:rsidR="00F83528">
        <w:rPr>
          <w:lang w:val="en-GB" w:eastAsia="en-GB"/>
        </w:rPr>
        <w:t>s</w:t>
      </w:r>
      <w:r w:rsidRPr="00FE11CF">
        <w:rPr>
          <w:lang w:val="en-GB" w:eastAsia="en-GB"/>
        </w:rPr>
        <w:t> and modules</w:t>
      </w:r>
    </w:p>
    <w:p w14:paraId="665543EC" w14:textId="77777777" w:rsidR="00285E3E" w:rsidRPr="00285E3E" w:rsidRDefault="00285E3E" w:rsidP="00285E3E">
      <w:pPr>
        <w:pStyle w:val="CodePACKT"/>
      </w:pPr>
    </w:p>
    <w:p w14:paraId="29B4EBED" w14:textId="4BF73912" w:rsidR="00285E3E" w:rsidRPr="00285E3E" w:rsidRDefault="00285E3E" w:rsidP="00285E3E">
      <w:pPr>
        <w:pStyle w:val="CodePACKT"/>
      </w:pPr>
      <w:r w:rsidRPr="00285E3E">
        <w:t>$Mods = (Get-Module * -ListAvailable | Measure-Object).count</w:t>
      </w:r>
    </w:p>
    <w:p w14:paraId="6F417CEC" w14:textId="24FA1DDC" w:rsidR="00B117F6" w:rsidRPr="00285E3E" w:rsidRDefault="00285E3E" w:rsidP="00285E3E">
      <w:pPr>
        <w:pStyle w:val="CodePACKT"/>
      </w:pPr>
      <w:r w:rsidRPr="00285E3E">
        <w:t>"{0} modules providing {1} commands" -f $Mods,$</w:t>
      </w:r>
      <w:proofErr w:type="spellStart"/>
      <w:r w:rsidRPr="00285E3E">
        <w:t>TotalCommands</w:t>
      </w:r>
      <w:proofErr w:type="spellEnd"/>
    </w:p>
    <w:p w14:paraId="0EBFF736" w14:textId="0AA13362" w:rsidR="0000165C" w:rsidRDefault="0000165C" w:rsidP="0000165C">
      <w:pPr>
        <w:pStyle w:val="Heading2"/>
        <w:numPr>
          <w:ilvl w:val="1"/>
          <w:numId w:val="3"/>
        </w:numPr>
        <w:tabs>
          <w:tab w:val="left" w:pos="0"/>
        </w:tabs>
      </w:pPr>
      <w:r>
        <w:t>How it works...</w:t>
      </w:r>
    </w:p>
    <w:p w14:paraId="653CF9D9" w14:textId="23C7F700" w:rsidR="00C41783" w:rsidRDefault="00B117F6" w:rsidP="00C41783">
      <w:pPr>
        <w:pStyle w:val="NormalPACKT"/>
        <w:rPr>
          <w:lang w:val="en-GB"/>
        </w:rPr>
      </w:pPr>
      <w:r>
        <w:rPr>
          <w:lang w:val="en-GB"/>
        </w:rPr>
        <w:t xml:space="preserve">In </w:t>
      </w:r>
      <w:r w:rsidRPr="00B117F6">
        <w:rPr>
          <w:rStyle w:val="ItalicsPACKT"/>
        </w:rPr>
        <w:t>step 1</w:t>
      </w:r>
      <w:r>
        <w:rPr>
          <w:lang w:val="en-GB"/>
        </w:rPr>
        <w:t xml:space="preserve">, you examine the </w:t>
      </w:r>
      <w:r w:rsidRPr="000E31A1">
        <w:rPr>
          <w:rStyle w:val="CodeInTextPACKT"/>
        </w:rPr>
        <w:t>$PSVersionTable</w:t>
      </w:r>
      <w:r>
        <w:rPr>
          <w:lang w:val="en-GB"/>
        </w:rPr>
        <w:t xml:space="preserve"> variable to view the version information for PowerShell 7, which looks like this</w:t>
      </w:r>
      <w:r w:rsidR="005B6FD2">
        <w:rPr>
          <w:lang w:val="en-GB"/>
        </w:rPr>
        <w:t>:</w:t>
      </w:r>
    </w:p>
    <w:p w14:paraId="2E4CCD08" w14:textId="11B4F62F" w:rsidR="00B117F6" w:rsidRDefault="00950592" w:rsidP="005439C4">
      <w:pPr>
        <w:pStyle w:val="FigurePACKT"/>
        <w:rPr>
          <w:lang w:val="en-GB"/>
        </w:rPr>
      </w:pPr>
      <w:r>
        <w:drawing>
          <wp:inline distT="0" distB="0" distL="0" distR="0" wp14:anchorId="41DEC931" wp14:editId="36980789">
            <wp:extent cx="3963949" cy="15906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2116" cy="1605991"/>
                    </a:xfrm>
                    <a:prstGeom prst="rect">
                      <a:avLst/>
                    </a:prstGeom>
                  </pic:spPr>
                </pic:pic>
              </a:graphicData>
            </a:graphic>
          </wp:inline>
        </w:drawing>
      </w:r>
    </w:p>
    <w:p w14:paraId="665527CA" w14:textId="1A9956F0" w:rsidR="009343E2" w:rsidRDefault="009343E2" w:rsidP="005439C4">
      <w:pPr>
        <w:pStyle w:val="FigurePACKT"/>
        <w:rPr>
          <w:lang w:val="en-GB"/>
        </w:rPr>
      </w:pPr>
      <w:r>
        <w:rPr>
          <w:lang w:val="en-GB"/>
        </w:rPr>
        <w:t xml:space="preserve">Figure 1.12: </w:t>
      </w:r>
      <w:r w:rsidR="00B321A4">
        <w:rPr>
          <w:lang w:val="en-GB"/>
        </w:rPr>
        <w:t>Checking the version information for PowerShell 7</w:t>
      </w:r>
    </w:p>
    <w:p w14:paraId="43D440AE" w14:textId="73024C01" w:rsidR="00B117F6" w:rsidRPr="004008BB" w:rsidRDefault="00B117F6" w:rsidP="00B117F6">
      <w:pPr>
        <w:pStyle w:val="LayoutInformationPACKT"/>
        <w:rPr>
          <w:noProof/>
        </w:rPr>
      </w:pPr>
      <w:r>
        <w:t xml:space="preserve">Insert </w:t>
      </w:r>
      <w:r w:rsidRPr="00C41783">
        <w:t>image</w:t>
      </w:r>
      <w:r>
        <w:t xml:space="preserve"> </w:t>
      </w:r>
      <w:r>
        <w:rPr>
          <w:noProof/>
        </w:rPr>
        <w:t>B42024_01</w:t>
      </w:r>
      <w:r w:rsidRPr="00023EAD">
        <w:rPr>
          <w:noProof/>
        </w:rPr>
        <w:t>_</w:t>
      </w:r>
      <w:r>
        <w:rPr>
          <w:noProof/>
        </w:rPr>
        <w:t>12.png</w:t>
      </w:r>
    </w:p>
    <w:p w14:paraId="1E351294" w14:textId="699E5339" w:rsidR="00B117F6" w:rsidRDefault="00B117F6" w:rsidP="00B117F6">
      <w:pPr>
        <w:pStyle w:val="NormalPACKT"/>
        <w:rPr>
          <w:lang w:val="en-GB"/>
        </w:rPr>
      </w:pPr>
      <w:r>
        <w:rPr>
          <w:lang w:val="en-GB"/>
        </w:rPr>
        <w:t>The PowerShell 7 installation program installs PowerShell 7 into a different folder (by default) from that used by Windows PowerShell.</w:t>
      </w:r>
      <w:r w:rsidR="001737B4">
        <w:rPr>
          <w:lang w:val="en-GB"/>
        </w:rPr>
        <w:t xml:space="preserve"> In </w:t>
      </w:r>
      <w:r w:rsidR="001737B4" w:rsidRPr="001737B4">
        <w:rPr>
          <w:rStyle w:val="ItalicsPACKT"/>
        </w:rPr>
        <w:t>step 2</w:t>
      </w:r>
      <w:r w:rsidR="001737B4">
        <w:rPr>
          <w:lang w:val="en-GB"/>
        </w:rPr>
        <w:t>, y</w:t>
      </w:r>
      <w:r>
        <w:rPr>
          <w:lang w:val="en-GB"/>
        </w:rPr>
        <w:t xml:space="preserve">ou </w:t>
      </w:r>
      <w:r w:rsidR="001737B4">
        <w:rPr>
          <w:lang w:val="en-GB"/>
        </w:rPr>
        <w:t>see a summary of the files installed into the PowerShell 7 installati</w:t>
      </w:r>
      <w:r w:rsidR="00952699">
        <w:rPr>
          <w:lang w:val="en-GB"/>
        </w:rPr>
        <w:t>o</w:t>
      </w:r>
      <w:r w:rsidR="001737B4">
        <w:rPr>
          <w:lang w:val="en-GB"/>
        </w:rPr>
        <w:t>n folder as follows:</w:t>
      </w:r>
    </w:p>
    <w:p w14:paraId="78D307C7" w14:textId="7126CF71" w:rsidR="001737B4" w:rsidRDefault="00950592" w:rsidP="005439C4">
      <w:pPr>
        <w:pStyle w:val="FigurePACKT"/>
        <w:rPr>
          <w:lang w:val="en-GB"/>
        </w:rPr>
      </w:pPr>
      <w:r>
        <w:lastRenderedPageBreak/>
        <w:drawing>
          <wp:inline distT="0" distB="0" distL="0" distR="0" wp14:anchorId="206FDDDD" wp14:editId="0A332769">
            <wp:extent cx="4186045" cy="1252660"/>
            <wp:effectExtent l="0" t="0" r="508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568" cy="1257904"/>
                    </a:xfrm>
                    <a:prstGeom prst="rect">
                      <a:avLst/>
                    </a:prstGeom>
                  </pic:spPr>
                </pic:pic>
              </a:graphicData>
            </a:graphic>
          </wp:inline>
        </w:drawing>
      </w:r>
    </w:p>
    <w:p w14:paraId="78F126D2" w14:textId="36285844" w:rsidR="009343E2" w:rsidRDefault="009343E2" w:rsidP="005439C4">
      <w:pPr>
        <w:pStyle w:val="FigurePACKT"/>
        <w:rPr>
          <w:lang w:val="en-GB"/>
        </w:rPr>
      </w:pPr>
      <w:r>
        <w:rPr>
          <w:lang w:val="en-GB"/>
        </w:rPr>
        <w:t>Figure 1.</w:t>
      </w:r>
      <w:r w:rsidR="00B321A4">
        <w:rPr>
          <w:lang w:val="en-GB"/>
        </w:rPr>
        <w:t xml:space="preserve">13: </w:t>
      </w:r>
      <w:r w:rsidR="00A60056">
        <w:rPr>
          <w:lang w:val="en-GB"/>
        </w:rPr>
        <w:t>Examining the installation folder</w:t>
      </w:r>
    </w:p>
    <w:p w14:paraId="6A86BB2B" w14:textId="7ADAB17C"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13.png</w:t>
      </w:r>
    </w:p>
    <w:p w14:paraId="32D7CB06" w14:textId="2B1E7CBF" w:rsidR="001737B4" w:rsidRDefault="001737B4" w:rsidP="001737B4">
      <w:r>
        <w:t xml:space="preserve">PowerShell 7 stores configuration values in a JSON file in the PowerShell 7 installation folder. In </w:t>
      </w:r>
      <w:r w:rsidRPr="001737B4">
        <w:rPr>
          <w:rStyle w:val="ItalicsPACKT"/>
        </w:rPr>
        <w:t>step 3</w:t>
      </w:r>
      <w:r>
        <w:t>, you view the contents of this file:</w:t>
      </w:r>
    </w:p>
    <w:p w14:paraId="1479347B" w14:textId="44CF047E" w:rsidR="001737B4" w:rsidRDefault="00950592" w:rsidP="005439C4">
      <w:pPr>
        <w:pStyle w:val="FigurePACKT"/>
      </w:pPr>
      <w:r>
        <w:drawing>
          <wp:inline distT="0" distB="0" distL="0" distR="0" wp14:anchorId="4AEEFE29" wp14:editId="681D9B44">
            <wp:extent cx="5057074" cy="143599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245" cy="1449672"/>
                    </a:xfrm>
                    <a:prstGeom prst="rect">
                      <a:avLst/>
                    </a:prstGeom>
                  </pic:spPr>
                </pic:pic>
              </a:graphicData>
            </a:graphic>
          </wp:inline>
        </w:drawing>
      </w:r>
    </w:p>
    <w:p w14:paraId="54EC1CCE" w14:textId="39274C76" w:rsidR="00A60056" w:rsidRPr="001737B4" w:rsidRDefault="00A60056" w:rsidP="005439C4">
      <w:pPr>
        <w:pStyle w:val="FigurePACKT"/>
      </w:pPr>
      <w:r>
        <w:t xml:space="preserve">Figure 1.14: </w:t>
      </w:r>
      <w:r w:rsidR="00746626">
        <w:t>Viewing the JSON configuration file</w:t>
      </w:r>
    </w:p>
    <w:p w14:paraId="39D33C5B" w14:textId="545FE284"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14.png</w:t>
      </w:r>
    </w:p>
    <w:p w14:paraId="7D81C215" w14:textId="039F995F" w:rsidR="001737B4" w:rsidRDefault="001737B4" w:rsidP="001737B4">
      <w:r>
        <w:t xml:space="preserve">In </w:t>
      </w:r>
      <w:r w:rsidRPr="001737B4">
        <w:rPr>
          <w:rStyle w:val="ItalicsPACKT"/>
        </w:rPr>
        <w:t>step 4</w:t>
      </w:r>
      <w:r>
        <w:t>, you view the execution policy for PowerShell 7, as follows:</w:t>
      </w:r>
    </w:p>
    <w:p w14:paraId="1CCB9254" w14:textId="33AD28E7" w:rsidR="001737B4" w:rsidRDefault="00C62BC8" w:rsidP="005439C4">
      <w:pPr>
        <w:pStyle w:val="FigurePACKT"/>
      </w:pPr>
      <w:r>
        <w:t>\</w:t>
      </w:r>
      <w:r>
        <w:drawing>
          <wp:inline distT="0" distB="0" distL="0" distR="0" wp14:anchorId="2DBF47A3" wp14:editId="2A02169C">
            <wp:extent cx="4429125" cy="4391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3846" cy="460473"/>
                    </a:xfrm>
                    <a:prstGeom prst="rect">
                      <a:avLst/>
                    </a:prstGeom>
                  </pic:spPr>
                </pic:pic>
              </a:graphicData>
            </a:graphic>
          </wp:inline>
        </w:drawing>
      </w:r>
    </w:p>
    <w:p w14:paraId="1506FE30" w14:textId="175E42D8" w:rsidR="00746626" w:rsidRDefault="00746626" w:rsidP="005439C4">
      <w:pPr>
        <w:pStyle w:val="FigurePACKT"/>
      </w:pPr>
      <w:r>
        <w:t>Figure 1.15: Checking the execution policy for PowerShell 7</w:t>
      </w:r>
    </w:p>
    <w:p w14:paraId="29BC40E6" w14:textId="0149A267"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15.png</w:t>
      </w:r>
    </w:p>
    <w:p w14:paraId="6DB9CB27" w14:textId="4CB35DF5" w:rsidR="001737B4" w:rsidRDefault="001737B4" w:rsidP="001737B4">
      <w:pPr>
        <w:pStyle w:val="NormalPACKT"/>
        <w:rPr>
          <w:lang w:val="en-GB"/>
        </w:rPr>
      </w:pPr>
      <w:r>
        <w:rPr>
          <w:lang w:val="en-GB"/>
        </w:rPr>
        <w:t xml:space="preserve">As with Windows PowerShell, PowerShell 7 loads commands from modules. PowerShell uses the </w:t>
      </w:r>
      <w:r w:rsidRPr="00C62BC8">
        <w:rPr>
          <w:rStyle w:val="CodeInTextPACKT"/>
        </w:rPr>
        <w:t>$</w:t>
      </w:r>
      <w:proofErr w:type="spellStart"/>
      <w:r w:rsidRPr="00C62BC8">
        <w:rPr>
          <w:rStyle w:val="CodeInTextPACKT"/>
        </w:rPr>
        <w:t>PSModulePath</w:t>
      </w:r>
      <w:proofErr w:type="spellEnd"/>
      <w:r>
        <w:rPr>
          <w:lang w:val="en-GB"/>
        </w:rPr>
        <w:t xml:space="preserve"> </w:t>
      </w:r>
      <w:r w:rsidR="00C62BC8">
        <w:rPr>
          <w:lang w:val="en-GB"/>
        </w:rPr>
        <w:t xml:space="preserve">variable </w:t>
      </w:r>
      <w:r>
        <w:rPr>
          <w:lang w:val="en-GB"/>
        </w:rPr>
        <w:t xml:space="preserve">to determine which file store folders PowerShell 7 should use to find these modules. </w:t>
      </w:r>
      <w:r w:rsidR="007F525F">
        <w:rPr>
          <w:lang w:val="en-GB"/>
        </w:rPr>
        <w:t>V</w:t>
      </w:r>
      <w:r>
        <w:rPr>
          <w:lang w:val="en-GB"/>
        </w:rPr>
        <w:t>iew</w:t>
      </w:r>
      <w:r w:rsidR="007F525F">
        <w:rPr>
          <w:lang w:val="en-GB"/>
        </w:rPr>
        <w:t>ing</w:t>
      </w:r>
      <w:r>
        <w:rPr>
          <w:lang w:val="en-GB"/>
        </w:rPr>
        <w:t xml:space="preserve"> the contents of this variable</w:t>
      </w:r>
      <w:r w:rsidR="007F525F">
        <w:rPr>
          <w:lang w:val="en-GB"/>
        </w:rPr>
        <w:t xml:space="preserve">, and discovering the folders, in </w:t>
      </w:r>
      <w:r w:rsidR="007F525F" w:rsidRPr="007F525F">
        <w:rPr>
          <w:rStyle w:val="ItalicsPACKT"/>
        </w:rPr>
        <w:t>step 5</w:t>
      </w:r>
      <w:r w:rsidR="007F525F">
        <w:rPr>
          <w:lang w:val="en-GB"/>
        </w:rPr>
        <w:t>, looks like this:</w:t>
      </w:r>
    </w:p>
    <w:p w14:paraId="28CE6CC4" w14:textId="16371A8F" w:rsidR="007F525F" w:rsidRDefault="00C62BC8" w:rsidP="005439C4">
      <w:pPr>
        <w:pStyle w:val="FigurePACKT"/>
        <w:rPr>
          <w:lang w:val="en-GB"/>
        </w:rPr>
      </w:pPr>
      <w:r>
        <w:drawing>
          <wp:inline distT="0" distB="0" distL="0" distR="0" wp14:anchorId="356C419C" wp14:editId="21BC629A">
            <wp:extent cx="3838575" cy="167730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0022" cy="1691045"/>
                    </a:xfrm>
                    <a:prstGeom prst="rect">
                      <a:avLst/>
                    </a:prstGeom>
                  </pic:spPr>
                </pic:pic>
              </a:graphicData>
            </a:graphic>
          </wp:inline>
        </w:drawing>
      </w:r>
    </w:p>
    <w:p w14:paraId="5B029B5E" w14:textId="0B0D5D99" w:rsidR="00746626" w:rsidRDefault="00785E75" w:rsidP="005439C4">
      <w:pPr>
        <w:pStyle w:val="FigurePACKT"/>
        <w:rPr>
          <w:lang w:val="en-GB"/>
        </w:rPr>
      </w:pPr>
      <w:r>
        <w:rPr>
          <w:lang w:val="en-GB"/>
        </w:rPr>
        <w:t>Figure 1.16: Viewing the module folders</w:t>
      </w:r>
    </w:p>
    <w:p w14:paraId="3D00DA75" w14:textId="79CCBA61" w:rsidR="007F525F" w:rsidRDefault="007F525F" w:rsidP="007F525F">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w:t>
      </w:r>
      <w:r w:rsidR="003F186D">
        <w:rPr>
          <w:noProof/>
        </w:rPr>
        <w:t>6</w:t>
      </w:r>
      <w:r>
        <w:rPr>
          <w:noProof/>
        </w:rPr>
        <w:t>.png</w:t>
      </w:r>
    </w:p>
    <w:p w14:paraId="125C9D73" w14:textId="62A49D92" w:rsidR="007F525F" w:rsidRDefault="007F525F" w:rsidP="007F525F">
      <w:pPr>
        <w:pStyle w:val="NormalPACKT"/>
        <w:rPr>
          <w:lang w:val="en-GB"/>
        </w:rPr>
      </w:pPr>
      <w:r>
        <w:rPr>
          <w:lang w:val="en-GB"/>
        </w:rPr>
        <w:t xml:space="preserve">With those module folders defined (by default), you can </w:t>
      </w:r>
      <w:r w:rsidR="003F186D">
        <w:rPr>
          <w:lang w:val="en-GB"/>
        </w:rPr>
        <w:t>check</w:t>
      </w:r>
      <w:r>
        <w:rPr>
          <w:lang w:val="en-GB"/>
        </w:rPr>
        <w:t xml:space="preserve"> how many co</w:t>
      </w:r>
      <w:r w:rsidR="00952699">
        <w:rPr>
          <w:lang w:val="en-GB"/>
        </w:rPr>
        <w:t>m</w:t>
      </w:r>
      <w:r>
        <w:rPr>
          <w:lang w:val="en-GB"/>
        </w:rPr>
        <w:t xml:space="preserve">mands exist in each folder, in </w:t>
      </w:r>
      <w:r w:rsidRPr="007F525F">
        <w:rPr>
          <w:rStyle w:val="ItalicsPACKT"/>
        </w:rPr>
        <w:t>step 6</w:t>
      </w:r>
      <w:r>
        <w:rPr>
          <w:lang w:val="en-GB"/>
        </w:rPr>
        <w:t xml:space="preserve">, </w:t>
      </w:r>
      <w:r w:rsidR="00C55532">
        <w:rPr>
          <w:lang w:val="en-GB"/>
        </w:rPr>
        <w:t xml:space="preserve">the output of </w:t>
      </w:r>
      <w:r>
        <w:rPr>
          <w:lang w:val="en-GB"/>
        </w:rPr>
        <w:t>which looks like this:</w:t>
      </w:r>
    </w:p>
    <w:p w14:paraId="4DFC5BFE" w14:textId="2AE43FAE" w:rsidR="007F525F" w:rsidRDefault="004568E6" w:rsidP="005439C4">
      <w:pPr>
        <w:pStyle w:val="FigurePACKT"/>
        <w:rPr>
          <w:lang w:val="en-GB"/>
        </w:rPr>
      </w:pPr>
      <w:r>
        <w:drawing>
          <wp:inline distT="0" distB="0" distL="0" distR="0" wp14:anchorId="680A36ED" wp14:editId="6921A49F">
            <wp:extent cx="4636135" cy="190099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2882" cy="1903757"/>
                    </a:xfrm>
                    <a:prstGeom prst="rect">
                      <a:avLst/>
                    </a:prstGeom>
                  </pic:spPr>
                </pic:pic>
              </a:graphicData>
            </a:graphic>
          </wp:inline>
        </w:drawing>
      </w:r>
    </w:p>
    <w:p w14:paraId="30D97E6E" w14:textId="76CE529C" w:rsidR="00785E75" w:rsidRDefault="00785E75" w:rsidP="005439C4">
      <w:pPr>
        <w:pStyle w:val="FigurePACKT"/>
        <w:rPr>
          <w:lang w:val="en-GB"/>
        </w:rPr>
      </w:pPr>
      <w:r>
        <w:rPr>
          <w:lang w:val="en-GB"/>
        </w:rPr>
        <w:t xml:space="preserve">Figure 1.17: </w:t>
      </w:r>
      <w:r w:rsidR="00080E27">
        <w:rPr>
          <w:lang w:val="en-GB"/>
        </w:rPr>
        <w:t xml:space="preserve">Checking </w:t>
      </w:r>
      <w:r w:rsidR="00C6551B">
        <w:rPr>
          <w:lang w:val="en-GB"/>
        </w:rPr>
        <w:t>how many commands exist in each module folder</w:t>
      </w:r>
    </w:p>
    <w:p w14:paraId="7BCF517F" w14:textId="18E8FFC4"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7</w:t>
      </w:r>
      <w:r>
        <w:rPr>
          <w:noProof/>
        </w:rPr>
        <w:t>.png</w:t>
      </w:r>
    </w:p>
    <w:p w14:paraId="1ED0C664" w14:textId="3BA1746C" w:rsidR="001737B4" w:rsidRDefault="003F186D" w:rsidP="001737B4">
      <w:pPr>
        <w:pStyle w:val="NormalPACKT"/>
        <w:rPr>
          <w:lang w:val="en-GB"/>
        </w:rPr>
      </w:pPr>
      <w:r>
        <w:rPr>
          <w:lang w:val="en-GB"/>
        </w:rPr>
        <w:t xml:space="preserve">In </w:t>
      </w:r>
      <w:r w:rsidRPr="003F186D">
        <w:rPr>
          <w:rStyle w:val="ItalicsPACKT"/>
        </w:rPr>
        <w:t>step 7</w:t>
      </w:r>
      <w:r>
        <w:rPr>
          <w:lang w:val="en-GB"/>
        </w:rPr>
        <w:t xml:space="preserve">, you can view the results </w:t>
      </w:r>
      <w:r w:rsidR="00952699">
        <w:rPr>
          <w:lang w:val="en-GB"/>
        </w:rPr>
        <w:t>to see</w:t>
      </w:r>
      <w:r>
        <w:rPr>
          <w:lang w:val="en-GB"/>
        </w:rPr>
        <w:t xml:space="preserve"> how many commands exist in each of the modules in each module path</w:t>
      </w:r>
      <w:r w:rsidR="00952699">
        <w:rPr>
          <w:lang w:val="en-GB"/>
        </w:rPr>
        <w:t>. The output</w:t>
      </w:r>
      <w:r>
        <w:rPr>
          <w:lang w:val="en-GB"/>
        </w:rPr>
        <w:t xml:space="preserve"> looks like this:</w:t>
      </w:r>
    </w:p>
    <w:p w14:paraId="2467798F" w14:textId="46711363" w:rsidR="00C6551B" w:rsidRDefault="00C62BC8" w:rsidP="005439C4">
      <w:pPr>
        <w:pStyle w:val="FigurePACKT"/>
        <w:rPr>
          <w:rStyle w:val="ItalicsPACKT"/>
        </w:rPr>
      </w:pPr>
      <w:r>
        <w:drawing>
          <wp:inline distT="0" distB="0" distL="0" distR="0" wp14:anchorId="286390D1" wp14:editId="0B0FF8D9">
            <wp:extent cx="4410774" cy="56197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1479" cy="569709"/>
                    </a:xfrm>
                    <a:prstGeom prst="rect">
                      <a:avLst/>
                    </a:prstGeom>
                  </pic:spPr>
                </pic:pic>
              </a:graphicData>
            </a:graphic>
          </wp:inline>
        </w:drawing>
      </w:r>
      <w:r w:rsidR="00C55532">
        <w:rPr>
          <w:rStyle w:val="ItalicsPACKT"/>
        </w:rPr>
        <w:tab/>
      </w:r>
    </w:p>
    <w:p w14:paraId="7B018A36" w14:textId="496B6097" w:rsidR="00C6551B" w:rsidRPr="00C6551B" w:rsidRDefault="00C6551B" w:rsidP="005439C4">
      <w:pPr>
        <w:pStyle w:val="FigurePACKT"/>
        <w:rPr>
          <w:rStyle w:val="ItalicsPACKT"/>
          <w:i w:val="0"/>
          <w:color w:val="auto"/>
        </w:rPr>
      </w:pPr>
      <w:r>
        <w:rPr>
          <w:rStyle w:val="ItalicsPACKT"/>
          <w:i w:val="0"/>
          <w:color w:val="auto"/>
        </w:rPr>
        <w:t xml:space="preserve">Figure 1.18: Viewing </w:t>
      </w:r>
      <w:r w:rsidR="00B24BD7">
        <w:rPr>
          <w:rStyle w:val="ItalicsPACKT"/>
          <w:i w:val="0"/>
          <w:color w:val="auto"/>
        </w:rPr>
        <w:t xml:space="preserve">the </w:t>
      </w:r>
      <w:r>
        <w:rPr>
          <w:rStyle w:val="ItalicsPACKT"/>
          <w:i w:val="0"/>
          <w:color w:val="auto"/>
        </w:rPr>
        <w:t>total number of modules and commands</w:t>
      </w:r>
    </w:p>
    <w:p w14:paraId="186612CC" w14:textId="5695B903" w:rsidR="001737B4" w:rsidRPr="00C41783" w:rsidRDefault="003F186D" w:rsidP="00C55532">
      <w:pPr>
        <w:pStyle w:val="LayoutInformationPACKT"/>
        <w:rPr>
          <w:lang w:val="en-GB"/>
        </w:rPr>
      </w:pPr>
      <w:r>
        <w:t xml:space="preserve">Insert </w:t>
      </w:r>
      <w:r w:rsidRPr="00C41783">
        <w:t>image</w:t>
      </w:r>
      <w:r>
        <w:t xml:space="preserve"> </w:t>
      </w:r>
      <w:r>
        <w:rPr>
          <w:noProof/>
        </w:rPr>
        <w:t>B42024_01</w:t>
      </w:r>
      <w:r w:rsidRPr="00023EAD">
        <w:rPr>
          <w:noProof/>
        </w:rPr>
        <w:t>_</w:t>
      </w:r>
      <w:r>
        <w:rPr>
          <w:noProof/>
        </w:rPr>
        <w:t>18.png</w:t>
      </w:r>
      <w:r w:rsidR="001737B4">
        <w:rPr>
          <w:lang w:val="en-GB"/>
        </w:rPr>
        <w:t xml:space="preserve"> </w:t>
      </w:r>
    </w:p>
    <w:p w14:paraId="3BADA2A1" w14:textId="2A58379F" w:rsidR="0000165C" w:rsidRDefault="0000165C" w:rsidP="0000165C">
      <w:pPr>
        <w:pStyle w:val="Heading2"/>
      </w:pPr>
      <w:r>
        <w:t>There's more...</w:t>
      </w:r>
    </w:p>
    <w:p w14:paraId="0F44D60E" w14:textId="2F2F7264" w:rsidR="0000165C" w:rsidRDefault="00B117F6" w:rsidP="00B117F6">
      <w:pPr>
        <w:pStyle w:val="NormalPACKT"/>
      </w:pPr>
      <w:r>
        <w:t xml:space="preserve">In </w:t>
      </w:r>
      <w:r w:rsidRPr="004D46E9">
        <w:rPr>
          <w:rStyle w:val="ItalicsPACKT"/>
        </w:rPr>
        <w:t>step 1</w:t>
      </w:r>
      <w:r>
        <w:t>, you viewed the PowerShell version table. Depending on when you read this book, the version numbers you see may be later than shown here</w:t>
      </w:r>
      <w:r w:rsidR="004D46E9">
        <w:t>. You would see this</w:t>
      </w:r>
      <w:r w:rsidR="00504A1A">
        <w:t xml:space="preserve"> </w:t>
      </w:r>
      <w:r w:rsidR="004D46E9">
        <w:t>when the PowerShell team release</w:t>
      </w:r>
      <w:r w:rsidR="00504A1A">
        <w:t>s</w:t>
      </w:r>
      <w:r w:rsidR="004D46E9">
        <w:t xml:space="preserve"> an updated version </w:t>
      </w:r>
      <w:r w:rsidR="00B24BD7">
        <w:t xml:space="preserve">of </w:t>
      </w:r>
      <w:r w:rsidR="004D46E9">
        <w:t>PowerShell.</w:t>
      </w:r>
    </w:p>
    <w:p w14:paraId="5ED48936" w14:textId="08354B29" w:rsidR="0000165C" w:rsidRDefault="001737B4" w:rsidP="001737B4">
      <w:pPr>
        <w:pStyle w:val="NormalPACKT"/>
      </w:pPr>
      <w:r>
        <w:t xml:space="preserve">In </w:t>
      </w:r>
      <w:r w:rsidRPr="001737B4">
        <w:rPr>
          <w:rStyle w:val="ItalicsPACKT"/>
        </w:rPr>
        <w:t>step 4</w:t>
      </w:r>
      <w:r>
        <w:t xml:space="preserve">, you viewed PowerShell 7’s execution policy. Each time PowerShell 7 starts up, it reads the JSON file to obtain the value of </w:t>
      </w:r>
      <w:r w:rsidR="00B24BD7">
        <w:t>the e</w:t>
      </w:r>
      <w:r>
        <w:t xml:space="preserve">xecution policy. You can use </w:t>
      </w:r>
      <w:r w:rsidR="00B24BD7">
        <w:t xml:space="preserve">the </w:t>
      </w:r>
      <w:r w:rsidRPr="004D46E9">
        <w:rPr>
          <w:rStyle w:val="CodeInTextPACKT"/>
        </w:rPr>
        <w:t>Set-Execution</w:t>
      </w:r>
      <w:r>
        <w:t xml:space="preserve"> policy to reset the policy immediately, or change the value in the JSON file and restart the PowerShell 7 console.</w:t>
      </w:r>
    </w:p>
    <w:p w14:paraId="3EAFC16C" w14:textId="7F912B13" w:rsidR="001737B4" w:rsidRDefault="007F525F" w:rsidP="001737B4">
      <w:pPr>
        <w:pStyle w:val="NormalPACKT"/>
      </w:pPr>
      <w:r>
        <w:t xml:space="preserve">In </w:t>
      </w:r>
      <w:r w:rsidRPr="003F186D">
        <w:rPr>
          <w:rStyle w:val="ItalicsPACKT"/>
        </w:rPr>
        <w:t>step 5</w:t>
      </w:r>
      <w:r>
        <w:t xml:space="preserve">, you viewed the default folders </w:t>
      </w:r>
      <w:r w:rsidR="00B24BD7">
        <w:t xml:space="preserve">that </w:t>
      </w:r>
      <w:r>
        <w:t>PowerS</w:t>
      </w:r>
      <w:r w:rsidR="00952699">
        <w:t>h</w:t>
      </w:r>
      <w:r>
        <w:t xml:space="preserve">ell 7 uses to search for </w:t>
      </w:r>
      <w:r w:rsidR="00952699">
        <w:t xml:space="preserve">a </w:t>
      </w:r>
      <w:r>
        <w:t>module (by default). The first folder is your personal modules, followed by PowerShell 7</w:t>
      </w:r>
      <w:r w:rsidR="00B24BD7">
        <w:t>,</w:t>
      </w:r>
      <w:r>
        <w:t xml:space="preserve"> and then </w:t>
      </w:r>
      <w:r w:rsidR="00B24BD7">
        <w:t xml:space="preserve">the </w:t>
      </w:r>
      <w:r>
        <w:t xml:space="preserve">Windows PowerShell modules. We cover the Windows PowerShell modules and Windows PowerShell compatibility in more detail in </w:t>
      </w:r>
      <w:r w:rsidRPr="000A06DC">
        <w:rPr>
          <w:rStyle w:val="ChapterReferencePACKTChar"/>
        </w:rPr>
        <w:t>Cha</w:t>
      </w:r>
      <w:r w:rsidR="00952699" w:rsidRPr="000A06DC">
        <w:rPr>
          <w:rStyle w:val="ChapterReferencePACKTChar"/>
        </w:rPr>
        <w:t>pt</w:t>
      </w:r>
      <w:r w:rsidRPr="000A06DC">
        <w:rPr>
          <w:rStyle w:val="ChapterReferencePACKTChar"/>
        </w:rPr>
        <w:t>er 2</w:t>
      </w:r>
      <w:r w:rsidR="00920B71" w:rsidRPr="00812BD5">
        <w:t xml:space="preserve">, </w:t>
      </w:r>
      <w:r w:rsidR="00920B71" w:rsidRPr="000A06DC">
        <w:rPr>
          <w:rStyle w:val="ChapterReferencePACKTChar"/>
        </w:rPr>
        <w:t>Introducing PowerShell 7</w:t>
      </w:r>
      <w:r>
        <w:t>.</w:t>
      </w:r>
    </w:p>
    <w:p w14:paraId="6E584E0C" w14:textId="3238D2C9" w:rsidR="0000165C"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Building</w:t>
      </w:r>
      <w:r w:rsidR="00111A20">
        <w:t xml:space="preserve"> </w:t>
      </w:r>
      <w:r w:rsidRPr="0000165C">
        <w:t xml:space="preserve">PowerShell 7 </w:t>
      </w:r>
      <w:r w:rsidR="00201023">
        <w:t>p</w:t>
      </w:r>
      <w:r w:rsidRPr="0000165C">
        <w:t xml:space="preserve">rofile </w:t>
      </w:r>
      <w:r w:rsidR="00201023">
        <w:t>f</w:t>
      </w:r>
      <w:r w:rsidRPr="0000165C">
        <w:t>iles</w:t>
      </w:r>
    </w:p>
    <w:p w14:paraId="4CB70304" w14:textId="589510B7" w:rsidR="0000165C" w:rsidRDefault="00C41783" w:rsidP="0000165C">
      <w:pPr>
        <w:pStyle w:val="NormalPACKT"/>
        <w:rPr>
          <w:lang w:val="en-GB"/>
        </w:rPr>
      </w:pPr>
      <w:r>
        <w:rPr>
          <w:lang w:val="en-GB"/>
        </w:rPr>
        <w:t xml:space="preserve">In Windows PowerShell and PowerShell 7, profile files </w:t>
      </w:r>
      <w:r w:rsidR="001B6846">
        <w:rPr>
          <w:lang w:val="en-GB"/>
        </w:rPr>
        <w:t xml:space="preserve">are PowerShell scripts </w:t>
      </w:r>
      <w:r w:rsidR="00B24BD7">
        <w:rPr>
          <w:lang w:val="en-GB"/>
        </w:rPr>
        <w:t xml:space="preserve">that </w:t>
      </w:r>
      <w:r>
        <w:rPr>
          <w:lang w:val="en-GB"/>
        </w:rPr>
        <w:t xml:space="preserve">PowerShell runs each time you start a new </w:t>
      </w:r>
      <w:r w:rsidR="001B6846">
        <w:rPr>
          <w:lang w:val="en-GB"/>
        </w:rPr>
        <w:t xml:space="preserve">instance of </w:t>
      </w:r>
      <w:r>
        <w:rPr>
          <w:lang w:val="en-GB"/>
        </w:rPr>
        <w:t>PowerS</w:t>
      </w:r>
      <w:r w:rsidR="00952699">
        <w:rPr>
          <w:lang w:val="en-GB"/>
        </w:rPr>
        <w:t>h</w:t>
      </w:r>
      <w:r>
        <w:rPr>
          <w:lang w:val="en-GB"/>
        </w:rPr>
        <w:t xml:space="preserve">ell </w:t>
      </w:r>
      <w:r w:rsidR="001B6846">
        <w:rPr>
          <w:lang w:val="en-GB"/>
        </w:rPr>
        <w:t xml:space="preserve">(whether the </w:t>
      </w:r>
      <w:r>
        <w:rPr>
          <w:lang w:val="en-GB"/>
        </w:rPr>
        <w:t>console</w:t>
      </w:r>
      <w:r w:rsidR="001B6846">
        <w:rPr>
          <w:lang w:val="en-GB"/>
        </w:rPr>
        <w:t xml:space="preserve">, </w:t>
      </w:r>
      <w:r>
        <w:rPr>
          <w:lang w:val="en-GB"/>
        </w:rPr>
        <w:t>ISE</w:t>
      </w:r>
      <w:r w:rsidR="001B6846">
        <w:rPr>
          <w:lang w:val="en-GB"/>
        </w:rPr>
        <w:t xml:space="preserve">, </w:t>
      </w:r>
      <w:r>
        <w:rPr>
          <w:lang w:val="en-GB"/>
        </w:rPr>
        <w:t>or VS Code</w:t>
      </w:r>
      <w:r w:rsidR="00184E7B">
        <w:rPr>
          <w:lang w:val="en-GB"/>
        </w:rPr>
        <w:t>)</w:t>
      </w:r>
      <w:r>
        <w:rPr>
          <w:lang w:val="en-GB"/>
        </w:rPr>
        <w:t>. These files enable you to pre-configure PowerShell 7. You can add variables, PowerShell PS</w:t>
      </w:r>
      <w:r w:rsidR="00B251FB">
        <w:rPr>
          <w:lang w:val="en-GB"/>
        </w:rPr>
        <w:t>D</w:t>
      </w:r>
      <w:r>
        <w:rPr>
          <w:lang w:val="en-GB"/>
        </w:rPr>
        <w:t>rives, functions</w:t>
      </w:r>
      <w:r w:rsidR="00B24BD7">
        <w:rPr>
          <w:lang w:val="en-GB"/>
        </w:rPr>
        <w:t>,</w:t>
      </w:r>
      <w:r>
        <w:rPr>
          <w:lang w:val="en-GB"/>
        </w:rPr>
        <w:t xml:space="preserve"> and more using </w:t>
      </w:r>
      <w:r w:rsidR="00B24BD7">
        <w:rPr>
          <w:lang w:val="en-GB"/>
        </w:rPr>
        <w:t>p</w:t>
      </w:r>
      <w:r>
        <w:rPr>
          <w:lang w:val="en-GB"/>
        </w:rPr>
        <w:t xml:space="preserve">rofiles. As part of this book, </w:t>
      </w:r>
      <w:r w:rsidR="001B6846">
        <w:rPr>
          <w:lang w:val="en-GB"/>
        </w:rPr>
        <w:t xml:space="preserve">you download and install initial </w:t>
      </w:r>
      <w:r>
        <w:rPr>
          <w:lang w:val="en-GB"/>
        </w:rPr>
        <w:t>profile file</w:t>
      </w:r>
      <w:r w:rsidR="001B6846">
        <w:rPr>
          <w:lang w:val="en-GB"/>
        </w:rPr>
        <w:t xml:space="preserve">s based on samples </w:t>
      </w:r>
      <w:r w:rsidR="00B24BD7">
        <w:rPr>
          <w:lang w:val="en-GB"/>
        </w:rPr>
        <w:t xml:space="preserve">that </w:t>
      </w:r>
      <w:r>
        <w:rPr>
          <w:lang w:val="en-GB"/>
        </w:rPr>
        <w:t xml:space="preserve">you can download from GitHub. </w:t>
      </w:r>
    </w:p>
    <w:p w14:paraId="23FB9695" w14:textId="2E7CAB54" w:rsidR="0000165C" w:rsidRDefault="0000165C" w:rsidP="0000165C">
      <w:pPr>
        <w:pStyle w:val="BulletPACKT"/>
        <w:numPr>
          <w:ilvl w:val="0"/>
          <w:numId w:val="0"/>
        </w:numPr>
      </w:pPr>
      <w:r>
        <w:t>This recipe</w:t>
      </w:r>
      <w:r w:rsidR="00C41783">
        <w:t xml:space="preserve"> download</w:t>
      </w:r>
      <w:r w:rsidR="00DF2D25">
        <w:t>s</w:t>
      </w:r>
      <w:r w:rsidR="00C41783">
        <w:t xml:space="preserve"> and installs the profile files for </w:t>
      </w:r>
      <w:r w:rsidR="00111A20">
        <w:t xml:space="preserve">the </w:t>
      </w:r>
      <w:r w:rsidR="00C41783">
        <w:t>PowerShell 7</w:t>
      </w:r>
      <w:r w:rsidR="00111A20">
        <w:t xml:space="preserve"> console</w:t>
      </w:r>
      <w:r w:rsidR="00C41783">
        <w:t>.</w:t>
      </w:r>
    </w:p>
    <w:p w14:paraId="157E56D5" w14:textId="69AF2A40" w:rsidR="0000165C" w:rsidRDefault="0000165C" w:rsidP="0000165C">
      <w:pPr>
        <w:pStyle w:val="Heading2"/>
        <w:tabs>
          <w:tab w:val="left" w:pos="0"/>
        </w:tabs>
      </w:pPr>
      <w:r>
        <w:lastRenderedPageBreak/>
        <w:t xml:space="preserve">Getting </w:t>
      </w:r>
      <w:r w:rsidR="00B24BD7">
        <w:t>r</w:t>
      </w:r>
      <w:r>
        <w:t>eady</w:t>
      </w:r>
    </w:p>
    <w:p w14:paraId="5345DC1C" w14:textId="77777777"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5EE2319F" w14:textId="2696829F" w:rsidR="00111A20" w:rsidRPr="00111A20" w:rsidRDefault="0000165C" w:rsidP="00111A20">
      <w:pPr>
        <w:pStyle w:val="Heading2"/>
        <w:tabs>
          <w:tab w:val="left" w:pos="0"/>
        </w:tabs>
      </w:pPr>
      <w:r>
        <w:t>How to do it...</w:t>
      </w:r>
    </w:p>
    <w:p w14:paraId="0DDC2301" w14:textId="3484833A" w:rsidR="00111A20" w:rsidRPr="00111A20" w:rsidRDefault="00111A20" w:rsidP="00111A20">
      <w:pPr>
        <w:pStyle w:val="NumberedBulletPACKT"/>
        <w:numPr>
          <w:ilvl w:val="0"/>
          <w:numId w:val="25"/>
        </w:numPr>
        <w:rPr>
          <w:color w:val="000000"/>
          <w:lang w:val="en-GB" w:eastAsia="en-GB"/>
        </w:rPr>
      </w:pPr>
      <w:r w:rsidRPr="00111A20">
        <w:rPr>
          <w:lang w:val="en-GB" w:eastAsia="en-GB"/>
        </w:rPr>
        <w:t>Discover</w:t>
      </w:r>
      <w:r w:rsidR="00F87A06">
        <w:rPr>
          <w:lang w:val="en-GB" w:eastAsia="en-GB"/>
        </w:rPr>
        <w:t>ing</w:t>
      </w:r>
      <w:r w:rsidRPr="00111A20">
        <w:rPr>
          <w:lang w:val="en-GB" w:eastAsia="en-GB"/>
        </w:rPr>
        <w:t> the profile filenames</w:t>
      </w:r>
    </w:p>
    <w:p w14:paraId="150EA92B" w14:textId="77777777" w:rsidR="00111A20" w:rsidRPr="00111A20" w:rsidRDefault="00111A20" w:rsidP="00111A20">
      <w:pPr>
        <w:pStyle w:val="CodePACKT"/>
      </w:pPr>
    </w:p>
    <w:p w14:paraId="5137A5BE" w14:textId="42FF6704" w:rsidR="00111A20" w:rsidRPr="00111A20" w:rsidRDefault="00111A20" w:rsidP="00111A20">
      <w:pPr>
        <w:pStyle w:val="CodePACKT"/>
      </w:pPr>
      <w:r w:rsidRPr="00111A20">
        <w:t>$</w:t>
      </w:r>
      <w:proofErr w:type="spellStart"/>
      <w:r w:rsidRPr="00111A20">
        <w:t>ProfileFiles</w:t>
      </w:r>
      <w:proofErr w:type="spellEnd"/>
      <w:r w:rsidRPr="00111A20">
        <w:t> = $</w:t>
      </w:r>
      <w:r>
        <w:t>P</w:t>
      </w:r>
      <w:r w:rsidR="003D05DD">
        <w:t>ROFILE</w:t>
      </w:r>
      <w:r w:rsidRPr="00111A20">
        <w:t> |  Get-Member -MemberType </w:t>
      </w:r>
      <w:proofErr w:type="spellStart"/>
      <w:r w:rsidRPr="00111A20">
        <w:t>NoteProperty</w:t>
      </w:r>
      <w:proofErr w:type="spellEnd"/>
    </w:p>
    <w:p w14:paraId="5EDE55B2" w14:textId="77777777" w:rsidR="00111A20" w:rsidRPr="00111A20" w:rsidRDefault="00111A20" w:rsidP="00111A20">
      <w:pPr>
        <w:pStyle w:val="CodePACKT"/>
      </w:pPr>
      <w:r w:rsidRPr="00111A20">
        <w:t>$</w:t>
      </w:r>
      <w:proofErr w:type="spellStart"/>
      <w:r w:rsidRPr="00111A20">
        <w:t>ProfileFiles</w:t>
      </w:r>
      <w:proofErr w:type="spellEnd"/>
      <w:r w:rsidRPr="00111A20">
        <w:t> | Format-Table -Property Name, Definition</w:t>
      </w:r>
    </w:p>
    <w:p w14:paraId="128A682E" w14:textId="77777777" w:rsidR="00111A20" w:rsidRPr="00111A20" w:rsidRDefault="00111A20" w:rsidP="00111A20">
      <w:pPr>
        <w:pStyle w:val="CodePACKT"/>
      </w:pPr>
    </w:p>
    <w:p w14:paraId="62CB705F" w14:textId="0D41AF8F" w:rsidR="00111A20" w:rsidRPr="00111A20" w:rsidRDefault="00111A20" w:rsidP="00111A20">
      <w:pPr>
        <w:pStyle w:val="NumberedBulletPACKT"/>
        <w:rPr>
          <w:color w:val="000000"/>
          <w:lang w:val="en-GB" w:eastAsia="en-GB"/>
        </w:rPr>
      </w:pPr>
      <w:r w:rsidRPr="00111A20">
        <w:rPr>
          <w:lang w:val="en-GB" w:eastAsia="en-GB"/>
        </w:rPr>
        <w:t>Check</w:t>
      </w:r>
      <w:r w:rsidR="00F87A06">
        <w:rPr>
          <w:lang w:val="en-GB" w:eastAsia="en-GB"/>
        </w:rPr>
        <w:t>ing</w:t>
      </w:r>
      <w:r w:rsidRPr="00111A20">
        <w:rPr>
          <w:lang w:val="en-GB" w:eastAsia="en-GB"/>
        </w:rPr>
        <w:t> for</w:t>
      </w:r>
      <w:r w:rsidR="00184E7B">
        <w:rPr>
          <w:lang w:val="en-GB" w:eastAsia="en-GB"/>
        </w:rPr>
        <w:t xml:space="preserve"> the</w:t>
      </w:r>
      <w:r w:rsidRPr="00111A20">
        <w:rPr>
          <w:lang w:val="en-GB" w:eastAsia="en-GB"/>
        </w:rPr>
        <w:t> </w:t>
      </w:r>
      <w:r w:rsidR="001B6846">
        <w:rPr>
          <w:lang w:val="en-GB" w:eastAsia="en-GB"/>
        </w:rPr>
        <w:t>e</w:t>
      </w:r>
      <w:r w:rsidRPr="00111A20">
        <w:rPr>
          <w:lang w:val="en-GB" w:eastAsia="en-GB"/>
        </w:rPr>
        <w:t>xistence of each PowerShell </w:t>
      </w:r>
      <w:r w:rsidR="001B6846">
        <w:rPr>
          <w:lang w:val="en-GB" w:eastAsia="en-GB"/>
        </w:rPr>
        <w:t>p</w:t>
      </w:r>
      <w:r w:rsidRPr="00111A20">
        <w:rPr>
          <w:lang w:val="en-GB" w:eastAsia="en-GB"/>
        </w:rPr>
        <w:t>rofile </w:t>
      </w:r>
      <w:r w:rsidR="001B6846">
        <w:rPr>
          <w:lang w:val="en-GB" w:eastAsia="en-GB"/>
        </w:rPr>
        <w:t>f</w:t>
      </w:r>
      <w:r w:rsidRPr="00111A20">
        <w:rPr>
          <w:lang w:val="en-GB" w:eastAsia="en-GB"/>
        </w:rPr>
        <w:t>ile</w:t>
      </w:r>
    </w:p>
    <w:p w14:paraId="6EE5FE6B" w14:textId="77777777" w:rsidR="00111A20" w:rsidRPr="00111A20" w:rsidRDefault="00111A20" w:rsidP="00111A20">
      <w:pPr>
        <w:pStyle w:val="CodePACKT"/>
        <w:rPr>
          <w:lang w:val="en-GB"/>
        </w:rPr>
      </w:pPr>
    </w:p>
    <w:p w14:paraId="31A2C72D" w14:textId="4DDE9424" w:rsidR="00111A20" w:rsidRPr="00111A20" w:rsidRDefault="00111A20" w:rsidP="00111A20">
      <w:pPr>
        <w:pStyle w:val="CodePACKT"/>
      </w:pPr>
      <w:r w:rsidRPr="00111A20">
        <w:t>Foreach ($</w:t>
      </w:r>
      <w:proofErr w:type="spellStart"/>
      <w:r w:rsidRPr="00111A20">
        <w:t>ProfileFile</w:t>
      </w:r>
      <w:proofErr w:type="spellEnd"/>
      <w:r w:rsidRPr="00111A20">
        <w:t> in $</w:t>
      </w:r>
      <w:proofErr w:type="spellStart"/>
      <w:r w:rsidRPr="00111A20">
        <w:t>ProfileFiles</w:t>
      </w:r>
      <w:proofErr w:type="spellEnd"/>
      <w:r w:rsidRPr="00111A20">
        <w:t>){</w:t>
      </w:r>
    </w:p>
    <w:p w14:paraId="4CBFDAF2" w14:textId="18B96A50" w:rsidR="00111A20" w:rsidRPr="00111A20" w:rsidRDefault="00111A20" w:rsidP="00111A20">
      <w:pPr>
        <w:pStyle w:val="CodePACKT"/>
      </w:pPr>
      <w:r w:rsidRPr="00111A20">
        <w:t>  "Testing $($</w:t>
      </w:r>
      <w:proofErr w:type="spellStart"/>
      <w:r w:rsidRPr="00111A20">
        <w:t>ProfileFile.Name</w:t>
      </w:r>
      <w:proofErr w:type="spellEnd"/>
      <w:r w:rsidRPr="00111A20">
        <w:t>)"</w:t>
      </w:r>
    </w:p>
    <w:p w14:paraId="773F4855" w14:textId="04009C6A" w:rsidR="00111A20" w:rsidRPr="00111A20" w:rsidRDefault="00111A20" w:rsidP="00111A20">
      <w:pPr>
        <w:pStyle w:val="CodePACKT"/>
      </w:pPr>
      <w:r w:rsidRPr="00111A20">
        <w:t>  $</w:t>
      </w:r>
      <w:proofErr w:type="spellStart"/>
      <w:r w:rsidRPr="00111A20">
        <w:t>ProfilePath</w:t>
      </w:r>
      <w:proofErr w:type="spellEnd"/>
      <w:r w:rsidRPr="00111A20">
        <w:t> = $</w:t>
      </w:r>
      <w:proofErr w:type="spellStart"/>
      <w:r w:rsidRPr="00111A20">
        <w:t>ProfileFile.Definition.split</w:t>
      </w:r>
      <w:proofErr w:type="spellEnd"/>
      <w:r w:rsidRPr="00111A20">
        <w:t>('=')[1]</w:t>
      </w:r>
    </w:p>
    <w:p w14:paraId="51C6DD96" w14:textId="77777777" w:rsidR="00111A20" w:rsidRPr="00111A20" w:rsidRDefault="00111A20" w:rsidP="00111A20">
      <w:pPr>
        <w:pStyle w:val="CodePACKT"/>
      </w:pPr>
      <w:r w:rsidRPr="00111A20">
        <w:t>  If (Test-Path $</w:t>
      </w:r>
      <w:proofErr w:type="spellStart"/>
      <w:r w:rsidRPr="00111A20">
        <w:t>ProfilePath</w:t>
      </w:r>
      <w:proofErr w:type="spellEnd"/>
      <w:r w:rsidRPr="00111A20">
        <w:t>){</w:t>
      </w:r>
    </w:p>
    <w:p w14:paraId="552FB54F" w14:textId="2FF9FF78" w:rsidR="00111A20" w:rsidRPr="00111A20" w:rsidRDefault="00111A20" w:rsidP="00111A20">
      <w:pPr>
        <w:pStyle w:val="CodePACKT"/>
      </w:pPr>
      <w:r w:rsidRPr="00111A20">
        <w:t>    "$($</w:t>
      </w:r>
      <w:proofErr w:type="spellStart"/>
      <w:r w:rsidRPr="00111A20">
        <w:t>ProfileFile.Name</w:t>
      </w:r>
      <w:proofErr w:type="spellEnd"/>
      <w:r w:rsidRPr="00111A20">
        <w:t>) DOES EXIST"</w:t>
      </w:r>
    </w:p>
    <w:p w14:paraId="224B6E2B" w14:textId="0319D2ED" w:rsidR="00111A20" w:rsidRPr="00111A20" w:rsidRDefault="00111A20" w:rsidP="00111A20">
      <w:pPr>
        <w:pStyle w:val="CodePACKT"/>
      </w:pPr>
      <w:r w:rsidRPr="00111A20">
        <w:t>    "At $</w:t>
      </w:r>
      <w:proofErr w:type="spellStart"/>
      <w:r w:rsidRPr="00111A20">
        <w:t>ProfilePath</w:t>
      </w:r>
      <w:proofErr w:type="spellEnd"/>
      <w:r w:rsidRPr="00111A20">
        <w:t>"</w:t>
      </w:r>
    </w:p>
    <w:p w14:paraId="42CE32A0" w14:textId="77777777" w:rsidR="00111A20" w:rsidRPr="00111A20" w:rsidRDefault="00111A20" w:rsidP="00111A20">
      <w:pPr>
        <w:pStyle w:val="CodePACKT"/>
      </w:pPr>
      <w:r w:rsidRPr="00111A20">
        <w:t>  }</w:t>
      </w:r>
    </w:p>
    <w:p w14:paraId="7B78F724" w14:textId="77777777" w:rsidR="00111A20" w:rsidRPr="00111A20" w:rsidRDefault="00111A20" w:rsidP="00111A20">
      <w:pPr>
        <w:pStyle w:val="CodePACKT"/>
      </w:pPr>
      <w:r w:rsidRPr="00111A20">
        <w:t>  Else {</w:t>
      </w:r>
    </w:p>
    <w:p w14:paraId="6AAE2A2B" w14:textId="52FB00BD" w:rsidR="00111A20" w:rsidRPr="00111A20" w:rsidRDefault="00111A20" w:rsidP="00111A20">
      <w:pPr>
        <w:pStyle w:val="CodePACKT"/>
      </w:pPr>
      <w:r w:rsidRPr="00111A20">
        <w:t>    "$($</w:t>
      </w:r>
      <w:proofErr w:type="spellStart"/>
      <w:r w:rsidRPr="00111A20">
        <w:t>ProfileFile.Name</w:t>
      </w:r>
      <w:proofErr w:type="spellEnd"/>
      <w:r w:rsidRPr="00111A20">
        <w:t>) DOES NOT EXIST"</w:t>
      </w:r>
    </w:p>
    <w:p w14:paraId="3694AAD5" w14:textId="77777777" w:rsidR="00111A20" w:rsidRPr="00111A20" w:rsidRDefault="00111A20" w:rsidP="00111A20">
      <w:pPr>
        <w:pStyle w:val="CodePACKT"/>
      </w:pPr>
      <w:r w:rsidRPr="00111A20">
        <w:t>  }</w:t>
      </w:r>
    </w:p>
    <w:p w14:paraId="006A86D9" w14:textId="0AE6C53A" w:rsidR="00111A20" w:rsidRPr="00111A20" w:rsidRDefault="00111A20" w:rsidP="00111A20">
      <w:pPr>
        <w:pStyle w:val="CodePACKT"/>
      </w:pPr>
      <w:r w:rsidRPr="00111A20">
        <w:t>  ""</w:t>
      </w:r>
    </w:p>
    <w:p w14:paraId="11C3E1AA" w14:textId="77777777" w:rsidR="00111A20" w:rsidRPr="00111A20" w:rsidRDefault="00111A20" w:rsidP="00111A20">
      <w:pPr>
        <w:pStyle w:val="CodePACKT"/>
      </w:pPr>
      <w:r w:rsidRPr="00111A20">
        <w:t>}  </w:t>
      </w:r>
    </w:p>
    <w:p w14:paraId="22B4FE64" w14:textId="77777777" w:rsidR="00111A20" w:rsidRPr="00111A20" w:rsidRDefault="00111A20" w:rsidP="00111A20">
      <w:pPr>
        <w:pStyle w:val="CodePACKT"/>
        <w:rPr>
          <w:lang w:val="en-GB"/>
        </w:rPr>
      </w:pPr>
    </w:p>
    <w:p w14:paraId="14901A2F" w14:textId="31AEC90D" w:rsidR="00111A20" w:rsidRPr="00111A20" w:rsidRDefault="001B6846" w:rsidP="00111A20">
      <w:pPr>
        <w:pStyle w:val="NumberedBulletPACKT"/>
        <w:rPr>
          <w:color w:val="000000"/>
          <w:lang w:val="en-GB" w:eastAsia="en-GB"/>
        </w:rPr>
      </w:pPr>
      <w:r>
        <w:rPr>
          <w:lang w:val="en-GB" w:eastAsia="en-GB"/>
        </w:rPr>
        <w:t>Display</w:t>
      </w:r>
      <w:r w:rsidR="00F87A06">
        <w:rPr>
          <w:lang w:val="en-GB" w:eastAsia="en-GB"/>
        </w:rPr>
        <w:t>ing</w:t>
      </w:r>
      <w:r>
        <w:rPr>
          <w:lang w:val="en-GB" w:eastAsia="en-GB"/>
        </w:rPr>
        <w:t xml:space="preserve"> the </w:t>
      </w:r>
      <w:r w:rsidR="00B24BD7">
        <w:rPr>
          <w:lang w:val="en-GB" w:eastAsia="en-GB"/>
        </w:rPr>
        <w:t>c</w:t>
      </w:r>
      <w:r w:rsidR="00111A20" w:rsidRPr="00111A20">
        <w:rPr>
          <w:lang w:val="en-GB" w:eastAsia="en-GB"/>
        </w:rPr>
        <w:t>urrent </w:t>
      </w:r>
      <w:r w:rsidR="00B24BD7">
        <w:rPr>
          <w:lang w:val="en-GB" w:eastAsia="en-GB"/>
        </w:rPr>
        <w:t>u</w:t>
      </w:r>
      <w:r w:rsidR="00111A20" w:rsidRPr="00111A20">
        <w:rPr>
          <w:lang w:val="en-GB" w:eastAsia="en-GB"/>
        </w:rPr>
        <w:t>ser</w:t>
      </w:r>
      <w:r>
        <w:rPr>
          <w:lang w:val="en-GB" w:eastAsia="en-GB"/>
        </w:rPr>
        <w:t>/</w:t>
      </w:r>
      <w:r w:rsidR="00B24BD7">
        <w:rPr>
          <w:lang w:val="en-GB" w:eastAsia="en-GB"/>
        </w:rPr>
        <w:t>c</w:t>
      </w:r>
      <w:r w:rsidR="00111A20" w:rsidRPr="00111A20">
        <w:rPr>
          <w:lang w:val="en-GB" w:eastAsia="en-GB"/>
        </w:rPr>
        <w:t>urrent </w:t>
      </w:r>
      <w:r w:rsidR="00B24BD7">
        <w:rPr>
          <w:lang w:val="en-GB" w:eastAsia="en-GB"/>
        </w:rPr>
        <w:t>h</w:t>
      </w:r>
      <w:r w:rsidR="00111A20" w:rsidRPr="00111A20">
        <w:rPr>
          <w:lang w:val="en-GB" w:eastAsia="en-GB"/>
        </w:rPr>
        <w:t>ost</w:t>
      </w:r>
      <w:r w:rsidR="00111A20">
        <w:rPr>
          <w:lang w:val="en-GB" w:eastAsia="en-GB"/>
        </w:rPr>
        <w:t xml:space="preserve"> </w:t>
      </w:r>
      <w:r>
        <w:rPr>
          <w:lang w:val="en-GB" w:eastAsia="en-GB"/>
        </w:rPr>
        <w:t>p</w:t>
      </w:r>
      <w:r w:rsidR="00111A20">
        <w:rPr>
          <w:lang w:val="en-GB" w:eastAsia="en-GB"/>
        </w:rPr>
        <w:t>rofile</w:t>
      </w:r>
    </w:p>
    <w:p w14:paraId="3CB0B30E" w14:textId="77777777" w:rsidR="00111A20" w:rsidRPr="00111A20" w:rsidRDefault="00111A20" w:rsidP="00111A20">
      <w:pPr>
        <w:pStyle w:val="CodePACKT"/>
      </w:pPr>
    </w:p>
    <w:p w14:paraId="1F85E416" w14:textId="77777777" w:rsidR="00504A1A" w:rsidRDefault="00504A1A" w:rsidP="00504A1A">
      <w:pPr>
        <w:pStyle w:val="CodePACKT"/>
      </w:pPr>
      <w:r>
        <w:t>$</w:t>
      </w:r>
      <w:proofErr w:type="spellStart"/>
      <w:r>
        <w:t>CUCHProfile</w:t>
      </w:r>
      <w:proofErr w:type="spellEnd"/>
      <w:r>
        <w:t xml:space="preserve"> = $</w:t>
      </w:r>
      <w:proofErr w:type="spellStart"/>
      <w:r>
        <w:t>PROFILE.CurrentUserCurrentHost</w:t>
      </w:r>
      <w:proofErr w:type="spellEnd"/>
    </w:p>
    <w:p w14:paraId="78847E5A" w14:textId="0B4C42E7" w:rsidR="00504A1A" w:rsidRDefault="00504A1A" w:rsidP="00504A1A">
      <w:pPr>
        <w:pStyle w:val="CodePACKT"/>
      </w:pPr>
      <w:r>
        <w:t>"Current User/Current Host profile path: [$CUCHPROFILE]"</w:t>
      </w:r>
    </w:p>
    <w:p w14:paraId="588E9F54" w14:textId="77777777" w:rsidR="00111A20" w:rsidRPr="00111A20" w:rsidRDefault="00111A20" w:rsidP="00111A20">
      <w:pPr>
        <w:pStyle w:val="CodePACKT"/>
      </w:pPr>
    </w:p>
    <w:p w14:paraId="72834EA0" w14:textId="396B0A7E" w:rsidR="00111A20" w:rsidRPr="00111A20" w:rsidRDefault="00111A20" w:rsidP="00111A20">
      <w:pPr>
        <w:pStyle w:val="NumberedBulletPACKT"/>
        <w:rPr>
          <w:color w:val="000000"/>
          <w:lang w:val="en-GB" w:eastAsia="en-GB"/>
        </w:rPr>
      </w:pPr>
      <w:r w:rsidRPr="00111A20">
        <w:rPr>
          <w:lang w:val="en-GB" w:eastAsia="en-GB"/>
        </w:rPr>
        <w:t>Creat</w:t>
      </w:r>
      <w:r w:rsidR="00F87A06">
        <w:rPr>
          <w:lang w:val="en-GB" w:eastAsia="en-GB"/>
        </w:rPr>
        <w:t>ing</w:t>
      </w:r>
      <w:r w:rsidRPr="00111A20">
        <w:rPr>
          <w:lang w:val="en-GB" w:eastAsia="en-GB"/>
        </w:rPr>
        <w:t> </w:t>
      </w:r>
      <w:r w:rsidR="001B6846">
        <w:rPr>
          <w:lang w:val="en-GB" w:eastAsia="en-GB"/>
        </w:rPr>
        <w:t xml:space="preserve">a </w:t>
      </w:r>
      <w:r w:rsidR="00B24BD7">
        <w:rPr>
          <w:lang w:val="en-GB" w:eastAsia="en-GB"/>
        </w:rPr>
        <w:t>c</w:t>
      </w:r>
      <w:r w:rsidRPr="00111A20">
        <w:rPr>
          <w:lang w:val="en-GB" w:eastAsia="en-GB"/>
        </w:rPr>
        <w:t>urrent </w:t>
      </w:r>
      <w:r w:rsidR="00B24BD7">
        <w:rPr>
          <w:lang w:val="en-GB" w:eastAsia="en-GB"/>
        </w:rPr>
        <w:t>u</w:t>
      </w:r>
      <w:r w:rsidRPr="00111A20">
        <w:rPr>
          <w:lang w:val="en-GB" w:eastAsia="en-GB"/>
        </w:rPr>
        <w:t>ser/</w:t>
      </w:r>
      <w:r w:rsidR="00B24BD7">
        <w:rPr>
          <w:lang w:val="en-GB" w:eastAsia="en-GB"/>
        </w:rPr>
        <w:t>c</w:t>
      </w:r>
      <w:r w:rsidRPr="00111A20">
        <w:rPr>
          <w:lang w:val="en-GB" w:eastAsia="en-GB"/>
        </w:rPr>
        <w:t>urrent host profile</w:t>
      </w:r>
      <w:r w:rsidR="001B6846">
        <w:rPr>
          <w:lang w:val="en-GB" w:eastAsia="en-GB"/>
        </w:rPr>
        <w:t xml:space="preserve"> for </w:t>
      </w:r>
      <w:r w:rsidR="00B24BD7">
        <w:rPr>
          <w:lang w:val="en-GB" w:eastAsia="en-GB"/>
        </w:rPr>
        <w:t xml:space="preserve">the </w:t>
      </w:r>
      <w:r w:rsidR="001B6846">
        <w:rPr>
          <w:lang w:val="en-GB" w:eastAsia="en-GB"/>
        </w:rPr>
        <w:t>PowerShell 7 console</w:t>
      </w:r>
    </w:p>
    <w:p w14:paraId="21A7DF33" w14:textId="77777777" w:rsidR="00111A20" w:rsidRPr="00111A20" w:rsidRDefault="00111A20" w:rsidP="00111A20">
      <w:pPr>
        <w:pStyle w:val="CodePACKT"/>
      </w:pPr>
    </w:p>
    <w:p w14:paraId="326C4CA8" w14:textId="6D5BF74C" w:rsidR="00111A20" w:rsidRPr="00111A20" w:rsidRDefault="00111A20" w:rsidP="00111A20">
      <w:pPr>
        <w:pStyle w:val="CodePACKT"/>
      </w:pPr>
      <w:r w:rsidRPr="00111A20">
        <w:t>$URI = 'https://raw.githubusercontent.com/doctordns/PACKT-PS7/master/' +</w:t>
      </w:r>
    </w:p>
    <w:p w14:paraId="7FC59EAC" w14:textId="1B6F98BA" w:rsidR="00111A20" w:rsidRPr="00111A20" w:rsidRDefault="00111A20" w:rsidP="00111A20">
      <w:pPr>
        <w:pStyle w:val="CodePACKT"/>
      </w:pPr>
      <w:r w:rsidRPr="00111A20">
        <w:t>       'scripts/goodies/Microsoft.PowerShell_Profile.ps1'</w:t>
      </w:r>
    </w:p>
    <w:p w14:paraId="5B651DED" w14:textId="77777777" w:rsidR="00111A20" w:rsidRPr="00111A20" w:rsidRDefault="00111A20" w:rsidP="00111A20">
      <w:pPr>
        <w:pStyle w:val="CodePACKT"/>
      </w:pPr>
      <w:r w:rsidRPr="00111A20">
        <w:t>New-Item $</w:t>
      </w:r>
      <w:proofErr w:type="spellStart"/>
      <w:r w:rsidRPr="00111A20">
        <w:t>CUCHProfile</w:t>
      </w:r>
      <w:proofErr w:type="spellEnd"/>
      <w:r w:rsidRPr="00111A20">
        <w:t> -Force -</w:t>
      </w:r>
      <w:proofErr w:type="spellStart"/>
      <w:r w:rsidRPr="00111A20">
        <w:t>WarningAction</w:t>
      </w:r>
      <w:proofErr w:type="spellEnd"/>
      <w:r w:rsidRPr="00111A20">
        <w:t> </w:t>
      </w:r>
      <w:proofErr w:type="spellStart"/>
      <w:r w:rsidRPr="00111A20">
        <w:t>SilentlyContinue</w:t>
      </w:r>
      <w:proofErr w:type="spellEnd"/>
      <w:r w:rsidRPr="00111A20">
        <w:t> |</w:t>
      </w:r>
    </w:p>
    <w:p w14:paraId="5139E73C" w14:textId="77777777" w:rsidR="00111A20" w:rsidRPr="00111A20" w:rsidRDefault="00111A20" w:rsidP="00111A20">
      <w:pPr>
        <w:pStyle w:val="CodePACKT"/>
      </w:pPr>
      <w:r w:rsidRPr="00111A20">
        <w:t>   Out-Null</w:t>
      </w:r>
    </w:p>
    <w:p w14:paraId="3568D658" w14:textId="621DBCCC" w:rsidR="00111A20" w:rsidRPr="00111A20" w:rsidRDefault="00111A20" w:rsidP="00111A20">
      <w:pPr>
        <w:pStyle w:val="CodePACKT"/>
      </w:pPr>
      <w:r w:rsidRPr="00111A20">
        <w:t>(Invoke-</w:t>
      </w:r>
      <w:proofErr w:type="spellStart"/>
      <w:r w:rsidRPr="00111A20">
        <w:t>WebRequest</w:t>
      </w:r>
      <w:proofErr w:type="spellEnd"/>
      <w:r w:rsidRPr="00111A20">
        <w:t> -Uri $URI).Content | </w:t>
      </w:r>
    </w:p>
    <w:p w14:paraId="11F3B6E1" w14:textId="77777777" w:rsidR="00111A20" w:rsidRPr="00111A20" w:rsidRDefault="00111A20" w:rsidP="00111A20">
      <w:pPr>
        <w:pStyle w:val="CodePACKT"/>
      </w:pPr>
      <w:r w:rsidRPr="00111A20">
        <w:t>  Out-File -FilePath  $</w:t>
      </w:r>
      <w:proofErr w:type="spellStart"/>
      <w:r w:rsidRPr="00111A20">
        <w:t>CUCHProfile</w:t>
      </w:r>
      <w:proofErr w:type="spellEnd"/>
    </w:p>
    <w:p w14:paraId="4DBB7F19" w14:textId="77777777" w:rsidR="00111A20" w:rsidRPr="00111A20" w:rsidRDefault="00111A20" w:rsidP="00111A20">
      <w:pPr>
        <w:pStyle w:val="CodePACKT"/>
      </w:pPr>
    </w:p>
    <w:p w14:paraId="2D07C61D" w14:textId="07259E68" w:rsidR="00111A20" w:rsidRPr="00111A20" w:rsidRDefault="00111A20" w:rsidP="00111A20">
      <w:pPr>
        <w:pStyle w:val="NumberedBulletPACKT"/>
        <w:rPr>
          <w:color w:val="000000"/>
          <w:lang w:val="en-GB" w:eastAsia="en-GB"/>
        </w:rPr>
      </w:pPr>
      <w:r w:rsidRPr="00111A20">
        <w:rPr>
          <w:lang w:val="en-GB" w:eastAsia="en-GB"/>
        </w:rPr>
        <w:t>Exit</w:t>
      </w:r>
      <w:r w:rsidR="00162E19">
        <w:rPr>
          <w:lang w:val="en-GB" w:eastAsia="en-GB"/>
        </w:rPr>
        <w:t>ing t</w:t>
      </w:r>
      <w:r w:rsidR="00184E7B">
        <w:rPr>
          <w:lang w:val="en-GB" w:eastAsia="en-GB"/>
        </w:rPr>
        <w:t>he</w:t>
      </w:r>
      <w:r w:rsidRPr="00111A20">
        <w:rPr>
          <w:lang w:val="en-GB" w:eastAsia="en-GB"/>
        </w:rPr>
        <w:t> PowerShell 7 console  </w:t>
      </w:r>
    </w:p>
    <w:p w14:paraId="07E1DCD9" w14:textId="77777777" w:rsidR="00111A20" w:rsidRDefault="00111A20" w:rsidP="00111A20">
      <w:pPr>
        <w:pStyle w:val="CodePACKT"/>
        <w:rPr>
          <w:lang w:val="en-GB"/>
        </w:rPr>
      </w:pPr>
    </w:p>
    <w:p w14:paraId="1E480CD2" w14:textId="1164A747" w:rsidR="00111A20" w:rsidRPr="00111A20" w:rsidRDefault="00111A20" w:rsidP="00111A20">
      <w:pPr>
        <w:pStyle w:val="CodePACKT"/>
        <w:rPr>
          <w:lang w:val="en-GB"/>
        </w:rPr>
      </w:pPr>
      <w:r w:rsidRPr="00111A20">
        <w:rPr>
          <w:lang w:val="en-GB"/>
        </w:rPr>
        <w:t>Exit</w:t>
      </w:r>
    </w:p>
    <w:p w14:paraId="4D20964D" w14:textId="77777777" w:rsidR="00111A20" w:rsidRPr="00111A20" w:rsidRDefault="00111A20" w:rsidP="00111A20">
      <w:pPr>
        <w:pStyle w:val="CodePACKT"/>
        <w:rPr>
          <w:lang w:val="en-GB"/>
        </w:rPr>
      </w:pPr>
    </w:p>
    <w:p w14:paraId="7632E2C8" w14:textId="408F829C" w:rsidR="00111A20" w:rsidRPr="00111A20" w:rsidRDefault="00111A20" w:rsidP="00111A20">
      <w:pPr>
        <w:pStyle w:val="NumberedBulletPACKT"/>
        <w:rPr>
          <w:color w:val="000000"/>
          <w:lang w:val="en-GB" w:eastAsia="en-GB"/>
        </w:rPr>
      </w:pPr>
      <w:r w:rsidRPr="00111A20">
        <w:rPr>
          <w:lang w:val="en-GB" w:eastAsia="en-GB"/>
        </w:rPr>
        <w:t>Restart</w:t>
      </w:r>
      <w:r w:rsidR="00162E19">
        <w:rPr>
          <w:lang w:val="en-GB" w:eastAsia="en-GB"/>
        </w:rPr>
        <w:t>ing</w:t>
      </w:r>
      <w:r>
        <w:rPr>
          <w:lang w:val="en-GB" w:eastAsia="en-GB"/>
        </w:rPr>
        <w:t xml:space="preserve"> the </w:t>
      </w:r>
      <w:r w:rsidRPr="00111A20">
        <w:rPr>
          <w:lang w:val="en-GB" w:eastAsia="en-GB"/>
        </w:rPr>
        <w:t>PowerShell 7</w:t>
      </w:r>
      <w:r>
        <w:rPr>
          <w:lang w:val="en-GB" w:eastAsia="en-GB"/>
        </w:rPr>
        <w:t xml:space="preserve"> console and view</w:t>
      </w:r>
      <w:r w:rsidR="00162E19">
        <w:rPr>
          <w:lang w:val="en-GB" w:eastAsia="en-GB"/>
        </w:rPr>
        <w:t>ing</w:t>
      </w:r>
      <w:r>
        <w:rPr>
          <w:lang w:val="en-GB" w:eastAsia="en-GB"/>
        </w:rPr>
        <w:t xml:space="preserve"> the profile output at </w:t>
      </w:r>
      <w:r w:rsidR="001B6846">
        <w:rPr>
          <w:lang w:val="en-GB" w:eastAsia="en-GB"/>
        </w:rPr>
        <w:t>startup</w:t>
      </w:r>
    </w:p>
    <w:p w14:paraId="47F97E11" w14:textId="77777777" w:rsidR="00111A20" w:rsidRPr="00504A1A" w:rsidRDefault="00111A20" w:rsidP="00504A1A">
      <w:pPr>
        <w:pStyle w:val="CodePACKT"/>
        <w:rPr>
          <w:rStyle w:val="CodeInTextPACKT"/>
          <w:color w:val="7030A0"/>
        </w:rPr>
      </w:pPr>
    </w:p>
    <w:p w14:paraId="1933188E" w14:textId="1E7D4CD6" w:rsidR="00111A20" w:rsidRPr="00504A1A" w:rsidRDefault="00111A20" w:rsidP="00504A1A">
      <w:pPr>
        <w:pStyle w:val="CodePACKT"/>
        <w:rPr>
          <w:rStyle w:val="CodeInTextPACKT"/>
          <w:color w:val="7030A0"/>
        </w:rPr>
      </w:pPr>
      <w:r w:rsidRPr="00504A1A">
        <w:rPr>
          <w:rStyle w:val="CodeInTextPACKT"/>
          <w:color w:val="7030A0"/>
        </w:rPr>
        <w:t>Get-ChildItem -Path $Profile</w:t>
      </w:r>
    </w:p>
    <w:p w14:paraId="38B9733B" w14:textId="3A19F983" w:rsidR="0000165C" w:rsidRDefault="0000165C" w:rsidP="0000165C">
      <w:pPr>
        <w:pStyle w:val="Heading2"/>
        <w:numPr>
          <w:ilvl w:val="1"/>
          <w:numId w:val="3"/>
        </w:numPr>
        <w:tabs>
          <w:tab w:val="left" w:pos="0"/>
        </w:tabs>
      </w:pPr>
      <w:r>
        <w:t>How it works...</w:t>
      </w:r>
    </w:p>
    <w:p w14:paraId="1185DA2E" w14:textId="4E09B3BE" w:rsidR="00C41783" w:rsidRDefault="00111A20" w:rsidP="00C41783">
      <w:pPr>
        <w:pStyle w:val="NormalPACKT"/>
        <w:rPr>
          <w:lang w:val="en-GB"/>
        </w:rPr>
      </w:pPr>
      <w:r>
        <w:rPr>
          <w:lang w:val="en-GB"/>
        </w:rPr>
        <w:t xml:space="preserve">In </w:t>
      </w:r>
      <w:r w:rsidRPr="00D31D44">
        <w:rPr>
          <w:rStyle w:val="ItalicsPACKT"/>
        </w:rPr>
        <w:t xml:space="preserve">step </w:t>
      </w:r>
      <w:r w:rsidRPr="00BD5F5E">
        <w:rPr>
          <w:rStyle w:val="ItalicsPACKT"/>
        </w:rPr>
        <w:t>1</w:t>
      </w:r>
      <w:r>
        <w:rPr>
          <w:lang w:val="en-GB"/>
        </w:rPr>
        <w:t xml:space="preserve">, you </w:t>
      </w:r>
      <w:r w:rsidR="00797CAC">
        <w:rPr>
          <w:lang w:val="en-GB"/>
        </w:rPr>
        <w:t>discover</w:t>
      </w:r>
      <w:r>
        <w:rPr>
          <w:lang w:val="en-GB"/>
        </w:rPr>
        <w:t xml:space="preserve"> the names of each of the 4 profile files (for the PowerShell </w:t>
      </w:r>
      <w:r w:rsidR="00797CAC">
        <w:rPr>
          <w:lang w:val="en-GB"/>
        </w:rPr>
        <w:t xml:space="preserve">7 </w:t>
      </w:r>
      <w:r>
        <w:rPr>
          <w:lang w:val="en-GB"/>
        </w:rPr>
        <w:t>console)</w:t>
      </w:r>
      <w:r w:rsidR="001E7D1E">
        <w:rPr>
          <w:lang w:val="en-GB"/>
        </w:rPr>
        <w:t>,</w:t>
      </w:r>
      <w:r>
        <w:rPr>
          <w:lang w:val="en-GB"/>
        </w:rPr>
        <w:t xml:space="preserve"> then view their name and location (</w:t>
      </w:r>
      <w:r w:rsidR="00797CAC">
        <w:rPr>
          <w:lang w:val="en-GB"/>
        </w:rPr>
        <w:t xml:space="preserve">that is, the </w:t>
      </w:r>
      <w:r>
        <w:rPr>
          <w:lang w:val="en-GB"/>
        </w:rPr>
        <w:t>definition)</w:t>
      </w:r>
      <w:r w:rsidR="00B24BD7">
        <w:rPr>
          <w:lang w:val="en-GB"/>
        </w:rPr>
        <w:t>,</w:t>
      </w:r>
      <w:r>
        <w:rPr>
          <w:lang w:val="en-GB"/>
        </w:rPr>
        <w:t xml:space="preserve"> which looks like this:</w:t>
      </w:r>
    </w:p>
    <w:p w14:paraId="059BB94A" w14:textId="25AD1473" w:rsidR="00111A20" w:rsidRDefault="00504A1A" w:rsidP="005439C4">
      <w:pPr>
        <w:pStyle w:val="FigurePACKT"/>
      </w:pPr>
      <w:r>
        <w:lastRenderedPageBreak/>
        <w:drawing>
          <wp:inline distT="0" distB="0" distL="0" distR="0" wp14:anchorId="531FEEF6" wp14:editId="60692E17">
            <wp:extent cx="5078065" cy="1068947"/>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6840" cy="1079214"/>
                    </a:xfrm>
                    <a:prstGeom prst="rect">
                      <a:avLst/>
                    </a:prstGeom>
                  </pic:spPr>
                </pic:pic>
              </a:graphicData>
            </a:graphic>
          </wp:inline>
        </w:drawing>
      </w:r>
      <w:r>
        <w:t xml:space="preserve"> </w:t>
      </w:r>
    </w:p>
    <w:p w14:paraId="7BF638F2" w14:textId="705A2153" w:rsidR="00FB2A79" w:rsidRDefault="00FB2A79" w:rsidP="005439C4">
      <w:pPr>
        <w:pStyle w:val="FigurePACKT"/>
        <w:rPr>
          <w:lang w:val="en-GB"/>
        </w:rPr>
      </w:pPr>
      <w:r>
        <w:t>Figure 1.19: Discovering the profile filenames</w:t>
      </w:r>
    </w:p>
    <w:p w14:paraId="316E2D36" w14:textId="45E70B70" w:rsidR="00FC4A1D" w:rsidRDefault="00FC4A1D" w:rsidP="00FC4A1D">
      <w:pPr>
        <w:pStyle w:val="LayoutInformationPACKT"/>
        <w:rPr>
          <w:noProof/>
        </w:rPr>
      </w:pPr>
      <w:r>
        <w:t xml:space="preserve">Insert </w:t>
      </w:r>
      <w:r w:rsidRPr="00C41783">
        <w:t>image</w:t>
      </w:r>
      <w:r>
        <w:t xml:space="preserve"> </w:t>
      </w:r>
      <w:r>
        <w:rPr>
          <w:noProof/>
        </w:rPr>
        <w:t>B42024_01</w:t>
      </w:r>
      <w:r w:rsidRPr="00023EAD">
        <w:rPr>
          <w:noProof/>
        </w:rPr>
        <w:t>_</w:t>
      </w:r>
      <w:r>
        <w:rPr>
          <w:noProof/>
        </w:rPr>
        <w:t>19.png</w:t>
      </w:r>
    </w:p>
    <w:p w14:paraId="431255B1" w14:textId="7CD9198D" w:rsidR="00FC4A1D" w:rsidRDefault="00797CAC" w:rsidP="00C41783">
      <w:pPr>
        <w:pStyle w:val="NormalPACKT"/>
        <w:rPr>
          <w:lang w:val="en-GB"/>
        </w:rPr>
      </w:pPr>
      <w:r>
        <w:rPr>
          <w:lang w:val="en-GB"/>
        </w:rPr>
        <w:t xml:space="preserve">In </w:t>
      </w:r>
      <w:r w:rsidRPr="00D31D44">
        <w:rPr>
          <w:rStyle w:val="ItalicsPACKT"/>
        </w:rPr>
        <w:t>step 2</w:t>
      </w:r>
      <w:r w:rsidR="00952699" w:rsidRPr="00952699">
        <w:t>,</w:t>
      </w:r>
      <w:r>
        <w:rPr>
          <w:lang w:val="en-GB"/>
        </w:rPr>
        <w:t xml:space="preserve"> you check to see which, if any, of the profile files exist, which looks like this:</w:t>
      </w:r>
    </w:p>
    <w:p w14:paraId="4C0EB301" w14:textId="3649D3D3" w:rsidR="00504A1A" w:rsidRDefault="00504A1A" w:rsidP="005439C4">
      <w:pPr>
        <w:pStyle w:val="FigurePACKT"/>
      </w:pPr>
      <w:r>
        <w:drawing>
          <wp:inline distT="0" distB="0" distL="0" distR="0" wp14:anchorId="052F5389" wp14:editId="02B5D3ED">
            <wp:extent cx="4255062" cy="2723882"/>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0743" cy="2733920"/>
                    </a:xfrm>
                    <a:prstGeom prst="rect">
                      <a:avLst/>
                    </a:prstGeom>
                  </pic:spPr>
                </pic:pic>
              </a:graphicData>
            </a:graphic>
          </wp:inline>
        </w:drawing>
      </w:r>
      <w:r>
        <w:t xml:space="preserve"> </w:t>
      </w:r>
    </w:p>
    <w:p w14:paraId="49500F75" w14:textId="76FFFE4A" w:rsidR="00FB2A79" w:rsidRPr="00504A1A" w:rsidRDefault="00FB2A79" w:rsidP="005439C4">
      <w:pPr>
        <w:pStyle w:val="FigurePACKT"/>
      </w:pPr>
      <w:r>
        <w:t>Figure 1.20: Checking for the existence of PowerShell profile files</w:t>
      </w:r>
    </w:p>
    <w:p w14:paraId="18AEDC51" w14:textId="48FD5E09" w:rsidR="00797CAC" w:rsidRDefault="00797CAC" w:rsidP="00797CAC">
      <w:pPr>
        <w:pStyle w:val="LayoutInformationPACKT"/>
        <w:rPr>
          <w:noProof/>
        </w:rPr>
      </w:pPr>
      <w:r>
        <w:t xml:space="preserve">Insert </w:t>
      </w:r>
      <w:r w:rsidRPr="00C41783">
        <w:t>image</w:t>
      </w:r>
      <w:r>
        <w:t xml:space="preserve"> </w:t>
      </w:r>
      <w:r>
        <w:rPr>
          <w:noProof/>
        </w:rPr>
        <w:t>B42024_01</w:t>
      </w:r>
      <w:r w:rsidRPr="00023EAD">
        <w:rPr>
          <w:noProof/>
        </w:rPr>
        <w:t>_</w:t>
      </w:r>
      <w:r>
        <w:rPr>
          <w:noProof/>
        </w:rPr>
        <w:t>20.png</w:t>
      </w:r>
    </w:p>
    <w:p w14:paraId="0A126D3B" w14:textId="7847C0DD" w:rsidR="00797CAC" w:rsidRDefault="00D31D44" w:rsidP="00C41783">
      <w:pPr>
        <w:pStyle w:val="NormalPACKT"/>
        <w:rPr>
          <w:lang w:val="en-GB"/>
        </w:rPr>
      </w:pPr>
      <w:r>
        <w:rPr>
          <w:lang w:val="en-GB"/>
        </w:rPr>
        <w:t xml:space="preserve">In </w:t>
      </w:r>
      <w:r w:rsidRPr="00D31D44">
        <w:rPr>
          <w:rStyle w:val="ItalicsPACKT"/>
        </w:rPr>
        <w:t>step 3</w:t>
      </w:r>
      <w:r>
        <w:rPr>
          <w:lang w:val="en-GB"/>
        </w:rPr>
        <w:t xml:space="preserve">, you obtain and display the filename of the </w:t>
      </w:r>
      <w:r w:rsidR="00273F96">
        <w:rPr>
          <w:lang w:val="en-GB"/>
        </w:rPr>
        <w:t>Current User</w:t>
      </w:r>
      <w:r>
        <w:rPr>
          <w:lang w:val="en-GB"/>
        </w:rPr>
        <w:t>/</w:t>
      </w:r>
      <w:r w:rsidR="00273F96">
        <w:rPr>
          <w:lang w:val="en-GB"/>
        </w:rPr>
        <w:t xml:space="preserve">Current Host </w:t>
      </w:r>
      <w:r>
        <w:rPr>
          <w:lang w:val="en-GB"/>
        </w:rPr>
        <w:t>profile file</w:t>
      </w:r>
      <w:r w:rsidR="00952699">
        <w:rPr>
          <w:lang w:val="en-GB"/>
        </w:rPr>
        <w:t>,</w:t>
      </w:r>
      <w:r>
        <w:rPr>
          <w:lang w:val="en-GB"/>
        </w:rPr>
        <w:t xml:space="preserve"> which looks like this</w:t>
      </w:r>
      <w:r w:rsidR="0054420A">
        <w:rPr>
          <w:lang w:val="en-GB"/>
        </w:rPr>
        <w:t>:</w:t>
      </w:r>
    </w:p>
    <w:p w14:paraId="36E03FB7" w14:textId="72C808E1" w:rsidR="00D31D44" w:rsidRDefault="00504A1A" w:rsidP="005439C4">
      <w:pPr>
        <w:pStyle w:val="FigurePACKT"/>
        <w:rPr>
          <w:lang w:val="en-GB"/>
        </w:rPr>
      </w:pPr>
      <w:r w:rsidRPr="00504A1A">
        <w:drawing>
          <wp:inline distT="0" distB="0" distL="0" distR="0" wp14:anchorId="191B701C" wp14:editId="6168DCAE">
            <wp:extent cx="5664073" cy="533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6937" cy="550621"/>
                    </a:xfrm>
                    <a:prstGeom prst="rect">
                      <a:avLst/>
                    </a:prstGeom>
                  </pic:spPr>
                </pic:pic>
              </a:graphicData>
            </a:graphic>
          </wp:inline>
        </w:drawing>
      </w:r>
    </w:p>
    <w:p w14:paraId="7F098DE1" w14:textId="13F81EC6" w:rsidR="00FB2A79" w:rsidRDefault="00FB2A79" w:rsidP="005439C4">
      <w:pPr>
        <w:pStyle w:val="FigurePACKT"/>
        <w:rPr>
          <w:lang w:val="en-GB"/>
        </w:rPr>
      </w:pPr>
      <w:r>
        <w:rPr>
          <w:lang w:val="en-GB"/>
        </w:rPr>
        <w:t xml:space="preserve">Figure 1.21: </w:t>
      </w:r>
      <w:r w:rsidR="002F1964">
        <w:rPr>
          <w:lang w:val="en-GB"/>
        </w:rPr>
        <w:t>Discovering the current user/current host profile file</w:t>
      </w:r>
    </w:p>
    <w:p w14:paraId="7D3A33FC" w14:textId="4451CE19"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21.png</w:t>
      </w:r>
    </w:p>
    <w:p w14:paraId="115C7CDC" w14:textId="4CBD7107" w:rsidR="00D31D44" w:rsidRDefault="00D31D44" w:rsidP="00D31D44">
      <w:r>
        <w:t xml:space="preserve">In </w:t>
      </w:r>
      <w:r w:rsidRPr="00D31D44">
        <w:rPr>
          <w:rStyle w:val="ItalicsPACKT"/>
        </w:rPr>
        <w:t>step 4</w:t>
      </w:r>
      <w:r>
        <w:t xml:space="preserve">, you create an initial current user/current host profile file. This file is part of the GitHub repository </w:t>
      </w:r>
      <w:r w:rsidR="00B24BD7">
        <w:t xml:space="preserve">that </w:t>
      </w:r>
      <w:r>
        <w:t xml:space="preserve">supports this book. In </w:t>
      </w:r>
      <w:r w:rsidRPr="00D31D44">
        <w:rPr>
          <w:rStyle w:val="ItalicsPACKT"/>
        </w:rPr>
        <w:t>step 5</w:t>
      </w:r>
      <w:r>
        <w:t>, you exit the current PowerShell 7 console host. These two steps create no output.</w:t>
      </w:r>
    </w:p>
    <w:p w14:paraId="1E51ADE9" w14:textId="4025F2D9" w:rsidR="00C95A94" w:rsidRPr="00D31D44" w:rsidRDefault="00C95A94" w:rsidP="00D31D44">
      <w:r>
        <w:t xml:space="preserve">In </w:t>
      </w:r>
      <w:r w:rsidRPr="00504A1A">
        <w:rPr>
          <w:rStyle w:val="ItalicsPACKT"/>
        </w:rPr>
        <w:t>step 6</w:t>
      </w:r>
      <w:r>
        <w:t>, you start a new PowerShell profile. This time, as you can see here, the profile file exists, runs, and customizes the console:</w:t>
      </w:r>
    </w:p>
    <w:p w14:paraId="4F905A77" w14:textId="50A299DD" w:rsidR="00D31D44" w:rsidRDefault="00B251FB" w:rsidP="005439C4">
      <w:pPr>
        <w:pStyle w:val="FigurePACKT"/>
      </w:pPr>
      <w:r>
        <w:lastRenderedPageBreak/>
        <w:drawing>
          <wp:inline distT="0" distB="0" distL="0" distR="0" wp14:anchorId="32FA8558" wp14:editId="1D46E974">
            <wp:extent cx="4459261" cy="2505308"/>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1492" cy="2512180"/>
                    </a:xfrm>
                    <a:prstGeom prst="rect">
                      <a:avLst/>
                    </a:prstGeom>
                  </pic:spPr>
                </pic:pic>
              </a:graphicData>
            </a:graphic>
          </wp:inline>
        </w:drawing>
      </w:r>
    </w:p>
    <w:p w14:paraId="08F5A0AF" w14:textId="5B5F4B81" w:rsidR="00AA18F9" w:rsidRDefault="00AA18F9" w:rsidP="005439C4">
      <w:pPr>
        <w:pStyle w:val="FigurePACKT"/>
      </w:pPr>
      <w:r>
        <w:t xml:space="preserve">Figure 1.22: </w:t>
      </w:r>
      <w:r w:rsidR="002D495B">
        <w:t>The profile file in action</w:t>
      </w:r>
    </w:p>
    <w:p w14:paraId="02F78A3F" w14:textId="359BEF82"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22.png</w:t>
      </w:r>
    </w:p>
    <w:p w14:paraId="508021B8" w14:textId="2342CE0C" w:rsidR="0000165C" w:rsidRDefault="0000165C" w:rsidP="0000165C">
      <w:pPr>
        <w:pStyle w:val="Heading2"/>
      </w:pPr>
      <w:r>
        <w:t>There's more...</w:t>
      </w:r>
    </w:p>
    <w:p w14:paraId="63E16B70" w14:textId="38B9541B" w:rsidR="00D31D44" w:rsidRPr="00D31D44" w:rsidRDefault="00C85588" w:rsidP="00D31D44">
      <w:pPr>
        <w:pStyle w:val="NormalPACKT"/>
        <w:rPr>
          <w:lang w:val="en-GB"/>
        </w:rPr>
      </w:pPr>
      <w:r>
        <w:rPr>
          <w:lang w:val="en-GB"/>
        </w:rPr>
        <w:t xml:space="preserve">In </w:t>
      </w:r>
      <w:r w:rsidRPr="00C85588">
        <w:rPr>
          <w:rStyle w:val="ItalicsPACKT"/>
        </w:rPr>
        <w:t>step 4</w:t>
      </w:r>
      <w:r>
        <w:rPr>
          <w:lang w:val="en-GB"/>
        </w:rPr>
        <w:t>, you download a sample profile file</w:t>
      </w:r>
      <w:r w:rsidR="00B251FB">
        <w:rPr>
          <w:lang w:val="en-GB"/>
        </w:rPr>
        <w:t xml:space="preserve"> from GitHub</w:t>
      </w:r>
      <w:r>
        <w:rPr>
          <w:lang w:val="en-GB"/>
        </w:rPr>
        <w:t xml:space="preserve">. This </w:t>
      </w:r>
      <w:r w:rsidR="00B251FB">
        <w:rPr>
          <w:lang w:val="en-GB"/>
        </w:rPr>
        <w:t xml:space="preserve">sample profile </w:t>
      </w:r>
      <w:r>
        <w:rPr>
          <w:lang w:val="en-GB"/>
        </w:rPr>
        <w:t xml:space="preserve">file contains customizations </w:t>
      </w:r>
      <w:r w:rsidR="00952699">
        <w:rPr>
          <w:lang w:val="en-GB"/>
        </w:rPr>
        <w:t xml:space="preserve">for </w:t>
      </w:r>
      <w:r>
        <w:rPr>
          <w:lang w:val="en-GB"/>
        </w:rPr>
        <w:t xml:space="preserve">the PowerShell console configuration, including changing the default starting folder (to </w:t>
      </w:r>
      <w:r w:rsidRPr="00B251FB">
        <w:rPr>
          <w:rStyle w:val="CodeInTextPACKT"/>
        </w:rPr>
        <w:t>C:\Foo</w:t>
      </w:r>
      <w:r>
        <w:rPr>
          <w:lang w:val="en-GB"/>
        </w:rPr>
        <w:t>)</w:t>
      </w:r>
      <w:r w:rsidR="00B24BD7">
        <w:rPr>
          <w:lang w:val="en-GB"/>
        </w:rPr>
        <w:t xml:space="preserve"> and</w:t>
      </w:r>
      <w:r>
        <w:rPr>
          <w:lang w:val="en-GB"/>
        </w:rPr>
        <w:t xml:space="preserve"> creating some aliases, PowerShell drives</w:t>
      </w:r>
      <w:r w:rsidR="00B24BD7">
        <w:rPr>
          <w:lang w:val="en-GB"/>
        </w:rPr>
        <w:t>,</w:t>
      </w:r>
      <w:r>
        <w:rPr>
          <w:lang w:val="en-GB"/>
        </w:rPr>
        <w:t xml:space="preserve"> and a credential object. These represent sample content you might consider including in your console profile file. Note that VS Code, which you install in the next recipe, uses a separate </w:t>
      </w:r>
      <w:r w:rsidR="00B24BD7">
        <w:rPr>
          <w:lang w:val="en-GB"/>
        </w:rPr>
        <w:t>c</w:t>
      </w:r>
      <w:r>
        <w:rPr>
          <w:lang w:val="en-GB"/>
        </w:rPr>
        <w:t xml:space="preserve">urrent </w:t>
      </w:r>
      <w:r w:rsidR="00B24BD7">
        <w:rPr>
          <w:lang w:val="en-GB"/>
        </w:rPr>
        <w:t>u</w:t>
      </w:r>
      <w:r>
        <w:rPr>
          <w:lang w:val="en-GB"/>
        </w:rPr>
        <w:t>ser/</w:t>
      </w:r>
      <w:r w:rsidR="00B24BD7">
        <w:rPr>
          <w:lang w:val="en-GB"/>
        </w:rPr>
        <w:t>c</w:t>
      </w:r>
      <w:r>
        <w:rPr>
          <w:lang w:val="en-GB"/>
        </w:rPr>
        <w:t xml:space="preserve">urrent </w:t>
      </w:r>
      <w:r w:rsidR="00B24BD7">
        <w:rPr>
          <w:lang w:val="en-GB"/>
        </w:rPr>
        <w:t>h</w:t>
      </w:r>
      <w:r>
        <w:rPr>
          <w:lang w:val="en-GB"/>
        </w:rPr>
        <w:t>ost profile file</w:t>
      </w:r>
      <w:r w:rsidR="00B24BD7">
        <w:rPr>
          <w:lang w:val="en-GB"/>
        </w:rPr>
        <w:t>,</w:t>
      </w:r>
      <w:r>
        <w:rPr>
          <w:lang w:val="en-GB"/>
        </w:rPr>
        <w:t xml:space="preserve"> which </w:t>
      </w:r>
      <w:r w:rsidR="00EF5100">
        <w:rPr>
          <w:lang w:val="en-GB"/>
        </w:rPr>
        <w:t>enable</w:t>
      </w:r>
      <w:r w:rsidR="006D45FD">
        <w:rPr>
          <w:lang w:val="en-GB"/>
        </w:rPr>
        <w:t>s</w:t>
      </w:r>
      <w:r w:rsidR="00EF5100">
        <w:rPr>
          <w:lang w:val="en-GB"/>
        </w:rPr>
        <w:t xml:space="preserve"> you to </w:t>
      </w:r>
      <w:r>
        <w:rPr>
          <w:lang w:val="en-GB"/>
        </w:rPr>
        <w:t>customi</w:t>
      </w:r>
      <w:r w:rsidR="00952699">
        <w:rPr>
          <w:lang w:val="en-GB"/>
        </w:rPr>
        <w:t>z</w:t>
      </w:r>
      <w:r>
        <w:rPr>
          <w:lang w:val="en-GB"/>
        </w:rPr>
        <w:t xml:space="preserve">e PowerShell at the console and in VS </w:t>
      </w:r>
      <w:r w:rsidR="00B24BD7">
        <w:rPr>
          <w:lang w:val="en-GB"/>
        </w:rPr>
        <w:t>C</w:t>
      </w:r>
      <w:r>
        <w:rPr>
          <w:lang w:val="en-GB"/>
        </w:rPr>
        <w:t>ode differently.</w:t>
      </w:r>
      <w:r w:rsidR="00EF5100">
        <w:rPr>
          <w:lang w:val="en-GB"/>
        </w:rPr>
        <w:t xml:space="preserve"> </w:t>
      </w:r>
    </w:p>
    <w:p w14:paraId="2E49D3AE" w14:textId="6CDF87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Installing VS Code</w:t>
      </w:r>
    </w:p>
    <w:p w14:paraId="279C55F7" w14:textId="7454C78A" w:rsidR="00C85588" w:rsidRDefault="00C41783" w:rsidP="0000165C">
      <w:pPr>
        <w:pStyle w:val="BulletPACKT"/>
        <w:numPr>
          <w:ilvl w:val="0"/>
          <w:numId w:val="0"/>
        </w:numPr>
      </w:pPr>
      <w:r>
        <w:t>The Windows PowerShell ISE was a great too</w:t>
      </w:r>
      <w:r w:rsidR="00952699">
        <w:t>l</w:t>
      </w:r>
      <w:r w:rsidR="00C85588">
        <w:t xml:space="preserve"> that Microsoft</w:t>
      </w:r>
      <w:r>
        <w:t xml:space="preserve"> first introduced with Windows PowerShell v2 </w:t>
      </w:r>
      <w:r w:rsidR="00C85588">
        <w:t>(</w:t>
      </w:r>
      <w:r>
        <w:t>and vastly improved with v3</w:t>
      </w:r>
      <w:r w:rsidR="00C85588">
        <w:t>). T</w:t>
      </w:r>
      <w:r>
        <w:t>his tool has reac</w:t>
      </w:r>
      <w:r w:rsidR="00C85588">
        <w:t>h</w:t>
      </w:r>
      <w:r>
        <w:t>ed feature completeness</w:t>
      </w:r>
      <w:r w:rsidR="00952699">
        <w:t>,</w:t>
      </w:r>
      <w:r>
        <w:t xml:space="preserve"> and Microsoft has no plans for further development. </w:t>
      </w:r>
    </w:p>
    <w:p w14:paraId="614A9087" w14:textId="0D9E0AFF" w:rsidR="0000165C" w:rsidRDefault="00C41783" w:rsidP="0000165C">
      <w:pPr>
        <w:pStyle w:val="BulletPACKT"/>
        <w:numPr>
          <w:ilvl w:val="0"/>
          <w:numId w:val="0"/>
        </w:numPr>
      </w:pPr>
      <w:r>
        <w:t>In its place, however, is Visual Studio Code, or VS Code. This open-source tool provides a</w:t>
      </w:r>
      <w:r w:rsidR="00952699">
        <w:t>n extensiv</w:t>
      </w:r>
      <w:r>
        <w:t xml:space="preserve">e range of features for IT pros and others. For IT </w:t>
      </w:r>
      <w:r w:rsidR="00FA36FE">
        <w:t>professionals</w:t>
      </w:r>
      <w:r>
        <w:t xml:space="preserve">, this should be your editor of choice. </w:t>
      </w:r>
      <w:r w:rsidR="00C85588">
        <w:t>Whil</w:t>
      </w:r>
      <w:r w:rsidR="00EE3A9F">
        <w:t>e</w:t>
      </w:r>
      <w:r w:rsidR="00C85588">
        <w:t xml:space="preserve"> there is a learning curve (as for any new product), VS Code contains all the features you </w:t>
      </w:r>
      <w:r w:rsidR="00EE3A9F">
        <w:t xml:space="preserve">find </w:t>
      </w:r>
      <w:r w:rsidR="00C85588">
        <w:t>in the ISE and more.</w:t>
      </w:r>
    </w:p>
    <w:p w14:paraId="65AA6E3A" w14:textId="361B7345" w:rsidR="00FA36FE" w:rsidRDefault="00743848" w:rsidP="00743848">
      <w:pPr>
        <w:pStyle w:val="BulletPACKT"/>
        <w:numPr>
          <w:ilvl w:val="0"/>
          <w:numId w:val="0"/>
        </w:numPr>
      </w:pPr>
      <w:r>
        <w:t>VS Code, and the available extensions, are works in progress. Each new release brings additional features which can be highly valuable. A recent addition</w:t>
      </w:r>
      <w:r w:rsidR="00FA36FE">
        <w:t xml:space="preserve"> from Draw.</w:t>
      </w:r>
      <w:r w:rsidR="00EE3A9F">
        <w:t>io</w:t>
      </w:r>
      <w:r>
        <w:t>, for example, is the ability to create diagrams directly in VS Code</w:t>
      </w:r>
      <w:r w:rsidR="00B24FA7">
        <w:t>.</w:t>
      </w:r>
      <w:r>
        <w:t xml:space="preserve"> </w:t>
      </w:r>
      <w:r w:rsidR="00EF5100">
        <w:t>Take a look at this post for mor</w:t>
      </w:r>
      <w:r w:rsidR="00A76873">
        <w:t>e</w:t>
      </w:r>
      <w:r w:rsidR="00FA36FE">
        <w:t xml:space="preserve"> </w:t>
      </w:r>
      <w:r w:rsidR="00EF5100">
        <w:t>details on this diagram tool</w:t>
      </w:r>
      <w:r w:rsidR="0071762C">
        <w:t>:</w:t>
      </w:r>
      <w:r w:rsidR="00FA36FE">
        <w:t xml:space="preserve"> </w:t>
      </w:r>
      <w:r w:rsidR="00FA36FE" w:rsidRPr="0071762C">
        <w:rPr>
          <w:rStyle w:val="URLPACKTChar"/>
        </w:rPr>
        <w:t>https://tfl09.blogspot.com/2020/05/over-weekend-i-saw-tweet-announcing-new.html</w:t>
      </w:r>
      <w:r w:rsidR="0071762C">
        <w:t>.</w:t>
      </w:r>
    </w:p>
    <w:p w14:paraId="79A0D14C" w14:textId="77777777" w:rsidR="00185EB5" w:rsidRDefault="00FA36FE" w:rsidP="00FA36FE">
      <w:pPr>
        <w:pStyle w:val="NormalPACKT"/>
      </w:pPr>
      <w:r>
        <w:t xml:space="preserve">There are a large number of other extensions you might be able to use, depending on your workload. </w:t>
      </w:r>
      <w:r w:rsidR="00C41783">
        <w:t xml:space="preserve">For more details on VS Code, see </w:t>
      </w:r>
      <w:r w:rsidR="00C41783" w:rsidRPr="003B6BA5">
        <w:rPr>
          <w:rStyle w:val="URLPACKTChar"/>
        </w:rPr>
        <w:t>https://code.visualstudio.com/</w:t>
      </w:r>
      <w:r w:rsidR="00C41783" w:rsidRPr="00C41783">
        <w:t xml:space="preserve">. </w:t>
      </w:r>
      <w:r w:rsidR="00743848">
        <w:t xml:space="preserve"> </w:t>
      </w:r>
    </w:p>
    <w:p w14:paraId="7B7A7C95" w14:textId="70CAD1C4" w:rsidR="00743848" w:rsidRDefault="00DD36B3" w:rsidP="00FA36FE">
      <w:pPr>
        <w:pStyle w:val="NormalPACKT"/>
      </w:pPr>
      <w:r>
        <w:t>F</w:t>
      </w:r>
      <w:r w:rsidR="00743848">
        <w:t xml:space="preserve">or details of </w:t>
      </w:r>
      <w:r w:rsidR="00FA36FE">
        <w:t xml:space="preserve">the many </w:t>
      </w:r>
      <w:r w:rsidR="00743848">
        <w:t>VS Code extensions</w:t>
      </w:r>
      <w:r w:rsidR="00A76873">
        <w:t>,</w:t>
      </w:r>
      <w:r w:rsidR="00743848">
        <w:t xml:space="preserve"> </w:t>
      </w:r>
      <w:r w:rsidR="00FA36FE">
        <w:t xml:space="preserve">you </w:t>
      </w:r>
      <w:r w:rsidR="00EE3A9F">
        <w:t>can</w:t>
      </w:r>
      <w:r w:rsidR="00FA36FE">
        <w:t xml:space="preserve"> </w:t>
      </w:r>
      <w:r w:rsidR="00185EB5">
        <w:t>visit</w:t>
      </w:r>
      <w:r w:rsidR="00743848">
        <w:t xml:space="preserve"> </w:t>
      </w:r>
      <w:r w:rsidR="00743848" w:rsidRPr="003B6BA5">
        <w:rPr>
          <w:rStyle w:val="URLPACKTChar"/>
        </w:rPr>
        <w:t>https://code.visualstudio.com/docs/editor/extension-gallery#:~:text=You%20can%20browse%20and%20install,on%20the%20VS%20Code%20Marketplace</w:t>
      </w:r>
      <w:r w:rsidR="00743848" w:rsidRPr="00FA36FE">
        <w:t>.</w:t>
      </w:r>
    </w:p>
    <w:p w14:paraId="4075F338" w14:textId="5A567F1E" w:rsidR="0000165C" w:rsidRDefault="0000165C" w:rsidP="0000165C">
      <w:pPr>
        <w:pStyle w:val="Heading2"/>
        <w:tabs>
          <w:tab w:val="left" w:pos="0"/>
        </w:tabs>
      </w:pPr>
      <w:r>
        <w:t xml:space="preserve">Getting </w:t>
      </w:r>
      <w:r w:rsidR="00EE3A9F">
        <w:t>r</w:t>
      </w:r>
      <w:r>
        <w:t>eady</w:t>
      </w:r>
    </w:p>
    <w:p w14:paraId="350BF583" w14:textId="1A8E89A9" w:rsidR="00C41783"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p>
    <w:p w14:paraId="57304870" w14:textId="77777777" w:rsidR="0000165C" w:rsidRDefault="0000165C" w:rsidP="0000165C">
      <w:pPr>
        <w:pStyle w:val="Heading2"/>
        <w:tabs>
          <w:tab w:val="left" w:pos="0"/>
        </w:tabs>
      </w:pPr>
      <w:r>
        <w:lastRenderedPageBreak/>
        <w:t>How to do it...</w:t>
      </w:r>
    </w:p>
    <w:p w14:paraId="0108EF67" w14:textId="7C8FA005" w:rsidR="00743848" w:rsidRPr="00E770B7" w:rsidRDefault="00743848" w:rsidP="00E770B7">
      <w:pPr>
        <w:pStyle w:val="NumberedBulletPACKT"/>
        <w:numPr>
          <w:ilvl w:val="0"/>
          <w:numId w:val="26"/>
        </w:numPr>
        <w:rPr>
          <w:color w:val="000000"/>
          <w:lang w:val="en-GB" w:eastAsia="en-GB"/>
        </w:rPr>
      </w:pPr>
      <w:r w:rsidRPr="00E770B7">
        <w:rPr>
          <w:lang w:val="en-GB" w:eastAsia="en-GB"/>
        </w:rPr>
        <w:t>Download</w:t>
      </w:r>
      <w:r w:rsidR="00323E56">
        <w:rPr>
          <w:lang w:val="en-GB" w:eastAsia="en-GB"/>
        </w:rPr>
        <w:t>ing</w:t>
      </w:r>
      <w:r w:rsidRPr="00E770B7">
        <w:rPr>
          <w:lang w:val="en-GB" w:eastAsia="en-GB"/>
        </w:rPr>
        <w:t> the VS Code installation script from </w:t>
      </w:r>
      <w:r w:rsidR="00EE3A9F">
        <w:rPr>
          <w:lang w:val="en-GB" w:eastAsia="en-GB"/>
        </w:rPr>
        <w:t xml:space="preserve">the </w:t>
      </w:r>
      <w:r w:rsidRPr="00E770B7">
        <w:rPr>
          <w:lang w:val="en-GB" w:eastAsia="en-GB"/>
        </w:rPr>
        <w:t>P</w:t>
      </w:r>
      <w:r w:rsidR="00EE3A9F">
        <w:rPr>
          <w:lang w:val="en-GB" w:eastAsia="en-GB"/>
        </w:rPr>
        <w:t>ower</w:t>
      </w:r>
      <w:r w:rsidRPr="00E770B7">
        <w:rPr>
          <w:lang w:val="en-GB" w:eastAsia="en-GB"/>
        </w:rPr>
        <w:t>S</w:t>
      </w:r>
      <w:r w:rsidR="00EE3A9F">
        <w:rPr>
          <w:lang w:val="en-GB" w:eastAsia="en-GB"/>
        </w:rPr>
        <w:t>hell</w:t>
      </w:r>
      <w:r w:rsidRPr="00E770B7">
        <w:rPr>
          <w:lang w:val="en-GB" w:eastAsia="en-GB"/>
        </w:rPr>
        <w:t> Gallery</w:t>
      </w:r>
    </w:p>
    <w:p w14:paraId="2B17D7F7" w14:textId="77777777" w:rsidR="00743848" w:rsidRPr="00743848" w:rsidRDefault="00743848" w:rsidP="00743848">
      <w:pPr>
        <w:pStyle w:val="CodePACKT"/>
      </w:pPr>
    </w:p>
    <w:p w14:paraId="4ED4E0FD" w14:textId="4A2260EC" w:rsidR="00743848" w:rsidRPr="00743848" w:rsidRDefault="00743848" w:rsidP="00743848">
      <w:pPr>
        <w:pStyle w:val="CodePACKT"/>
      </w:pPr>
      <w:r w:rsidRPr="00743848">
        <w:t>$VSCPATH = 'C:\Foo'</w:t>
      </w:r>
    </w:p>
    <w:p w14:paraId="57C827F2" w14:textId="77777777" w:rsidR="00743848" w:rsidRPr="00743848" w:rsidRDefault="00743848" w:rsidP="00743848">
      <w:pPr>
        <w:pStyle w:val="CodePACKT"/>
      </w:pPr>
      <w:r w:rsidRPr="00743848">
        <w:t>Save-Script -Name Install-VSCode -Path $VSCPATH</w:t>
      </w:r>
    </w:p>
    <w:p w14:paraId="34B152A5" w14:textId="77777777" w:rsidR="00743848" w:rsidRPr="00743848" w:rsidRDefault="00743848" w:rsidP="00743848">
      <w:pPr>
        <w:pStyle w:val="CodePACKT"/>
      </w:pPr>
      <w:r w:rsidRPr="00743848">
        <w:t>Set-Location -Path $VSCPATH</w:t>
      </w:r>
    </w:p>
    <w:p w14:paraId="11BC54B8" w14:textId="77777777" w:rsidR="00743848" w:rsidRPr="00743848" w:rsidRDefault="00743848" w:rsidP="00743848">
      <w:pPr>
        <w:pStyle w:val="CodePACKT"/>
      </w:pPr>
    </w:p>
    <w:p w14:paraId="010AC2FB" w14:textId="4BA02992" w:rsidR="00743848" w:rsidRPr="00743848" w:rsidRDefault="00E770B7" w:rsidP="00E770B7">
      <w:pPr>
        <w:pStyle w:val="NumberedBulletPACKT"/>
        <w:rPr>
          <w:color w:val="000000"/>
          <w:lang w:val="en-GB" w:eastAsia="en-GB"/>
        </w:rPr>
      </w:pPr>
      <w:r>
        <w:rPr>
          <w:lang w:val="en-GB" w:eastAsia="en-GB"/>
        </w:rPr>
        <w:t>R</w:t>
      </w:r>
      <w:r w:rsidR="00743848" w:rsidRPr="00743848">
        <w:rPr>
          <w:lang w:val="en-GB" w:eastAsia="en-GB"/>
        </w:rPr>
        <w:t>un</w:t>
      </w:r>
      <w:r w:rsidR="00323E56">
        <w:rPr>
          <w:lang w:val="en-GB" w:eastAsia="en-GB"/>
        </w:rPr>
        <w:t>ning</w:t>
      </w:r>
      <w:r w:rsidR="00743848" w:rsidRPr="00743848">
        <w:rPr>
          <w:lang w:val="en-GB" w:eastAsia="en-GB"/>
        </w:rPr>
        <w:t> </w:t>
      </w:r>
      <w:r>
        <w:rPr>
          <w:lang w:val="en-GB" w:eastAsia="en-GB"/>
        </w:rPr>
        <w:t>the inst</w:t>
      </w:r>
      <w:r w:rsidR="00952699">
        <w:rPr>
          <w:lang w:val="en-GB" w:eastAsia="en-GB"/>
        </w:rPr>
        <w:t>a</w:t>
      </w:r>
      <w:r>
        <w:rPr>
          <w:lang w:val="en-GB" w:eastAsia="en-GB"/>
        </w:rPr>
        <w:t>llation script a</w:t>
      </w:r>
      <w:r w:rsidR="00743848" w:rsidRPr="00743848">
        <w:rPr>
          <w:lang w:val="en-GB" w:eastAsia="en-GB"/>
        </w:rPr>
        <w:t>nd add in some </w:t>
      </w:r>
      <w:r>
        <w:rPr>
          <w:lang w:val="en-GB" w:eastAsia="en-GB"/>
        </w:rPr>
        <w:t>popular</w:t>
      </w:r>
      <w:r w:rsidR="00743848" w:rsidRPr="00743848">
        <w:rPr>
          <w:lang w:val="en-GB" w:eastAsia="en-GB"/>
        </w:rPr>
        <w:t> </w:t>
      </w:r>
      <w:r>
        <w:rPr>
          <w:lang w:val="en-GB" w:eastAsia="en-GB"/>
        </w:rPr>
        <w:t>e</w:t>
      </w:r>
      <w:r w:rsidR="00743848" w:rsidRPr="00743848">
        <w:rPr>
          <w:lang w:val="en-GB" w:eastAsia="en-GB"/>
        </w:rPr>
        <w:t>xtensions</w:t>
      </w:r>
    </w:p>
    <w:p w14:paraId="7A4E9D8E" w14:textId="77777777" w:rsidR="00E770B7" w:rsidRPr="00E770B7" w:rsidRDefault="00E770B7" w:rsidP="00E770B7">
      <w:pPr>
        <w:pStyle w:val="CodePACKT"/>
      </w:pPr>
    </w:p>
    <w:p w14:paraId="14E6CA23" w14:textId="5A2F8E41" w:rsidR="00743848" w:rsidRPr="00E770B7" w:rsidRDefault="00743848" w:rsidP="00E770B7">
      <w:pPr>
        <w:pStyle w:val="CodePACKT"/>
      </w:pPr>
      <w:r w:rsidRPr="00E770B7">
        <w:t>$Extensions =  '</w:t>
      </w:r>
      <w:proofErr w:type="spellStart"/>
      <w:r w:rsidRPr="00E770B7">
        <w:t>Streetsidesoftware.code</w:t>
      </w:r>
      <w:proofErr w:type="spellEnd"/>
      <w:r w:rsidRPr="00E770B7">
        <w:t>-spell-checker',</w:t>
      </w:r>
    </w:p>
    <w:p w14:paraId="74E567F8" w14:textId="2ACCA299" w:rsidR="00743848" w:rsidRPr="00E770B7" w:rsidRDefault="00743848" w:rsidP="00E770B7">
      <w:pPr>
        <w:pStyle w:val="CodePACKT"/>
      </w:pPr>
      <w:r w:rsidRPr="00E770B7">
        <w:t>               '</w:t>
      </w:r>
      <w:proofErr w:type="spellStart"/>
      <w:r w:rsidRPr="00E770B7">
        <w:t>yzhang.markdown</w:t>
      </w:r>
      <w:proofErr w:type="spellEnd"/>
      <w:r w:rsidRPr="00E770B7">
        <w:t>-all-in-one',</w:t>
      </w:r>
    </w:p>
    <w:p w14:paraId="1FD296D6" w14:textId="50115EC1" w:rsidR="00743848" w:rsidRPr="00E770B7" w:rsidRDefault="00743848" w:rsidP="00E770B7">
      <w:pPr>
        <w:pStyle w:val="CodePACKT"/>
      </w:pPr>
      <w:r w:rsidRPr="00E770B7">
        <w:t>               '</w:t>
      </w:r>
      <w:proofErr w:type="spellStart"/>
      <w:r w:rsidRPr="00E770B7">
        <w:t>hediet.vscode-drawio</w:t>
      </w:r>
      <w:proofErr w:type="spellEnd"/>
      <w:r w:rsidRPr="00E770B7">
        <w:t>'</w:t>
      </w:r>
    </w:p>
    <w:p w14:paraId="6CF143AA" w14:textId="77777777" w:rsidR="00743848" w:rsidRPr="00E770B7" w:rsidRDefault="00743848" w:rsidP="00E770B7">
      <w:pPr>
        <w:pStyle w:val="CodePACKT"/>
      </w:pPr>
      <w:r w:rsidRPr="00E770B7">
        <w:t>$</w:t>
      </w:r>
      <w:proofErr w:type="spellStart"/>
      <w:r w:rsidRPr="00E770B7">
        <w:t>InstallHT</w:t>
      </w:r>
      <w:proofErr w:type="spellEnd"/>
      <w:r w:rsidRPr="00E770B7">
        <w:t> = @{</w:t>
      </w:r>
    </w:p>
    <w:p w14:paraId="7EBDCC3C" w14:textId="00372F36" w:rsidR="00743848" w:rsidRPr="00E770B7" w:rsidRDefault="00743848" w:rsidP="00E770B7">
      <w:pPr>
        <w:pStyle w:val="CodePACKT"/>
      </w:pPr>
      <w:r w:rsidRPr="00E770B7">
        <w:t>  </w:t>
      </w:r>
      <w:proofErr w:type="spellStart"/>
      <w:r w:rsidRPr="00E770B7">
        <w:t>BuildEdition</w:t>
      </w:r>
      <w:proofErr w:type="spellEnd"/>
      <w:r w:rsidRPr="00E770B7">
        <w:t>         = 'Stable-System'</w:t>
      </w:r>
    </w:p>
    <w:p w14:paraId="52512730" w14:textId="77777777" w:rsidR="00743848" w:rsidRPr="00E770B7" w:rsidRDefault="00743848" w:rsidP="00E770B7">
      <w:pPr>
        <w:pStyle w:val="CodePACKT"/>
      </w:pPr>
      <w:r w:rsidRPr="00E770B7">
        <w:t>  </w:t>
      </w:r>
      <w:proofErr w:type="spellStart"/>
      <w:r w:rsidRPr="00E770B7">
        <w:t>AdditionalExtensions</w:t>
      </w:r>
      <w:proofErr w:type="spellEnd"/>
      <w:r w:rsidRPr="00E770B7">
        <w:t> = $Extensions</w:t>
      </w:r>
    </w:p>
    <w:p w14:paraId="0E592CFD" w14:textId="77777777" w:rsidR="00743848" w:rsidRPr="00E770B7" w:rsidRDefault="00743848" w:rsidP="00E770B7">
      <w:pPr>
        <w:pStyle w:val="CodePACKT"/>
      </w:pPr>
      <w:r w:rsidRPr="00E770B7">
        <w:t>  </w:t>
      </w:r>
      <w:proofErr w:type="spellStart"/>
      <w:r w:rsidRPr="00E770B7">
        <w:t>LaunchWhenDone</w:t>
      </w:r>
      <w:proofErr w:type="spellEnd"/>
      <w:r w:rsidRPr="00E770B7">
        <w:t>       = $true</w:t>
      </w:r>
    </w:p>
    <w:p w14:paraId="0E1FA381" w14:textId="77777777" w:rsidR="00743848" w:rsidRPr="00E770B7" w:rsidRDefault="00743848" w:rsidP="00E770B7">
      <w:pPr>
        <w:pStyle w:val="CodePACKT"/>
      </w:pPr>
      <w:r w:rsidRPr="00E770B7">
        <w:t>}             </w:t>
      </w:r>
    </w:p>
    <w:p w14:paraId="6ED04B2D" w14:textId="5256C877" w:rsidR="00743848" w:rsidRDefault="00743848" w:rsidP="00E770B7">
      <w:pPr>
        <w:pStyle w:val="CodePACKT"/>
      </w:pPr>
      <w:r w:rsidRPr="00E770B7">
        <w:t>.\Install-VSCode.ps1 @InstallHT </w:t>
      </w:r>
    </w:p>
    <w:p w14:paraId="6655653B" w14:textId="751966C4" w:rsidR="00E770B7" w:rsidRDefault="00E770B7" w:rsidP="00E770B7">
      <w:pPr>
        <w:pStyle w:val="CodePACKT"/>
      </w:pPr>
    </w:p>
    <w:p w14:paraId="6A886157" w14:textId="28C490CD" w:rsidR="00E770B7" w:rsidRDefault="00214C5A" w:rsidP="00E770B7">
      <w:pPr>
        <w:pStyle w:val="NumberedBulletPACKT"/>
      </w:pPr>
      <w:r>
        <w:t>Exit</w:t>
      </w:r>
      <w:r w:rsidR="00273F96">
        <w:t>ing</w:t>
      </w:r>
      <w:r w:rsidR="00493792">
        <w:t xml:space="preserve"> </w:t>
      </w:r>
      <w:r>
        <w:t>VS Code</w:t>
      </w:r>
    </w:p>
    <w:p w14:paraId="21360409" w14:textId="77777777" w:rsidR="00214C5A" w:rsidRDefault="00214C5A" w:rsidP="002545E2">
      <w:pPr>
        <w:pStyle w:val="NumberedBulletPACKT"/>
        <w:numPr>
          <w:ilvl w:val="0"/>
          <w:numId w:val="0"/>
        </w:numPr>
        <w:ind w:left="360" w:hanging="360"/>
      </w:pPr>
    </w:p>
    <w:p w14:paraId="01B6B161" w14:textId="3E050B59" w:rsidR="00214C5A" w:rsidRDefault="00493792" w:rsidP="00BC0688">
      <w:pPr>
        <w:pStyle w:val="NumberedBulletPACKT"/>
      </w:pPr>
      <w:r>
        <w:t>Restart</w:t>
      </w:r>
      <w:r w:rsidR="00704DAF">
        <w:t>ing</w:t>
      </w:r>
      <w:r w:rsidR="00214C5A">
        <w:t xml:space="preserve"> VS </w:t>
      </w:r>
      <w:r w:rsidR="00E770B7">
        <w:t>Code</w:t>
      </w:r>
      <w:r>
        <w:t xml:space="preserve"> as an </w:t>
      </w:r>
      <w:r w:rsidR="00EE3A9F">
        <w:t>a</w:t>
      </w:r>
      <w:r>
        <w:t>dministrator</w:t>
      </w:r>
      <w:r>
        <w:br/>
      </w:r>
      <w:r>
        <w:br/>
        <w:t xml:space="preserve">Click </w:t>
      </w:r>
      <w:r w:rsidR="002545E2">
        <w:t xml:space="preserve">on the Windows </w:t>
      </w:r>
      <w:r w:rsidR="00EE3A9F">
        <w:t>k</w:t>
      </w:r>
      <w:r w:rsidR="002545E2">
        <w:t>ey</w:t>
      </w:r>
      <w:r w:rsidR="00214C5A">
        <w:t xml:space="preserve"> and typ</w:t>
      </w:r>
      <w:r>
        <w:t>e</w:t>
      </w:r>
      <w:r w:rsidR="00214C5A">
        <w:t xml:space="preserve"> </w:t>
      </w:r>
      <w:r w:rsidR="00214C5A" w:rsidRPr="009305CD">
        <w:rPr>
          <w:rStyle w:val="ScreenTextPACKT"/>
        </w:rPr>
        <w:t>code</w:t>
      </w:r>
      <w:r w:rsidR="00EE3A9F">
        <w:t xml:space="preserve">, </w:t>
      </w:r>
      <w:r w:rsidR="00A76873" w:rsidRPr="00A76873">
        <w:t xml:space="preserve">which </w:t>
      </w:r>
      <w:r w:rsidR="00214C5A" w:rsidRPr="00493792">
        <w:t>bring</w:t>
      </w:r>
      <w:r w:rsidRPr="00493792">
        <w:t>s</w:t>
      </w:r>
      <w:r w:rsidR="00214C5A">
        <w:t xml:space="preserve"> up the VS Code tile in the Windows Start </w:t>
      </w:r>
      <w:r w:rsidR="00EE3A9F">
        <w:t>p</w:t>
      </w:r>
      <w:r w:rsidR="00214C5A">
        <w:t xml:space="preserve">anel. </w:t>
      </w:r>
      <w:r w:rsidR="002545E2">
        <w:t>Then</w:t>
      </w:r>
      <w:r w:rsidR="00267B86">
        <w:t>,</w:t>
      </w:r>
      <w:r w:rsidR="00214C5A">
        <w:t xml:space="preserve"> </w:t>
      </w:r>
      <w:r w:rsidR="002545E2">
        <w:t>r</w:t>
      </w:r>
      <w:r w:rsidR="00E770B7" w:rsidRPr="00214C5A">
        <w:t>ight</w:t>
      </w:r>
      <w:r w:rsidR="00267B86">
        <w:t xml:space="preserve"> </w:t>
      </w:r>
      <w:r w:rsidR="00E770B7">
        <w:t xml:space="preserve">click the </w:t>
      </w:r>
      <w:r w:rsidR="00214C5A">
        <w:t>VS Code tile and</w:t>
      </w:r>
      <w:r w:rsidR="002545E2">
        <w:t xml:space="preserve"> select </w:t>
      </w:r>
      <w:r w:rsidR="002545E2" w:rsidRPr="00076863">
        <w:rPr>
          <w:rStyle w:val="ScreenTextPACKT"/>
        </w:rPr>
        <w:t>Run as Administrator</w:t>
      </w:r>
      <w:r w:rsidR="002545E2">
        <w:t xml:space="preserve"> to</w:t>
      </w:r>
      <w:r w:rsidR="00214C5A">
        <w:t xml:space="preserve"> start VS Code as an administrator</w:t>
      </w:r>
      <w:r w:rsidR="001411A0">
        <w:t>.</w:t>
      </w:r>
    </w:p>
    <w:p w14:paraId="3E47E753" w14:textId="678226FA" w:rsidR="00214C5A" w:rsidRPr="002545E2" w:rsidRDefault="00214C5A" w:rsidP="002545E2">
      <w:pPr>
        <w:pStyle w:val="NormalPACKT"/>
      </w:pPr>
    </w:p>
    <w:p w14:paraId="071E3E22" w14:textId="0AB065A9" w:rsidR="00214C5A" w:rsidRDefault="00493792" w:rsidP="00493792">
      <w:pPr>
        <w:pStyle w:val="NumberedBulletPACKT"/>
      </w:pPr>
      <w:r>
        <w:t>Open</w:t>
      </w:r>
      <w:r w:rsidR="00457EE4">
        <w:t xml:space="preserve">ing </w:t>
      </w:r>
      <w:r>
        <w:t>a new</w:t>
      </w:r>
      <w:r w:rsidR="00214C5A">
        <w:t xml:space="preserve"> VS Code </w:t>
      </w:r>
      <w:r w:rsidR="00EE3A9F">
        <w:t>t</w:t>
      </w:r>
      <w:r w:rsidR="00214C5A">
        <w:t>erminal</w:t>
      </w:r>
      <w:r>
        <w:t xml:space="preserve"> window</w:t>
      </w:r>
      <w:r>
        <w:br/>
      </w:r>
      <w:r>
        <w:br/>
        <w:t xml:space="preserve">Inside VS Code, type </w:t>
      </w:r>
      <w:proofErr w:type="spellStart"/>
      <w:r w:rsidR="00214C5A" w:rsidRPr="00562A0F">
        <w:rPr>
          <w:rStyle w:val="KeyPACKT"/>
        </w:rPr>
        <w:t>Ctrl+Shift</w:t>
      </w:r>
      <w:proofErr w:type="spellEnd"/>
      <w:r w:rsidR="00214C5A" w:rsidRPr="00562A0F">
        <w:rPr>
          <w:rStyle w:val="KeyPACKT"/>
        </w:rPr>
        <w:t>+</w:t>
      </w:r>
      <w:r w:rsidR="00173226" w:rsidRPr="00562A0F">
        <w:rPr>
          <w:rStyle w:val="KeyPACKT"/>
        </w:rPr>
        <w:t>'</w:t>
      </w:r>
      <w:r w:rsidR="00EE3A9F">
        <w:t xml:space="preserve"> and then t</w:t>
      </w:r>
      <w:r w:rsidR="00CC1E97">
        <w:t xml:space="preserve">ype </w:t>
      </w:r>
      <w:r w:rsidR="00CC1E97" w:rsidRPr="00562A0F">
        <w:rPr>
          <w:rStyle w:val="ScreenTextPACKT"/>
        </w:rPr>
        <w:t>pwsh</w:t>
      </w:r>
      <w:r w:rsidR="00CC1E97">
        <w:t xml:space="preserve"> and </w:t>
      </w:r>
      <w:r>
        <w:t xml:space="preserve">hit the </w:t>
      </w:r>
      <w:r w:rsidR="00EE3A9F" w:rsidRPr="003B2B1E">
        <w:rPr>
          <w:rStyle w:val="KeyPACKT"/>
        </w:rPr>
        <w:t>R</w:t>
      </w:r>
      <w:r w:rsidR="00CC1E97" w:rsidRPr="003B2B1E">
        <w:rPr>
          <w:rStyle w:val="KeyPACKT"/>
        </w:rPr>
        <w:t>eturn</w:t>
      </w:r>
      <w:r>
        <w:t xml:space="preserve"> key</w:t>
      </w:r>
      <w:r w:rsidR="001411A0">
        <w:t>.</w:t>
      </w:r>
    </w:p>
    <w:p w14:paraId="43E98D38" w14:textId="77777777" w:rsidR="00E770B7" w:rsidRPr="00E770B7" w:rsidRDefault="00E770B7"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4A18025" w14:textId="2926CD30" w:rsidR="00743848" w:rsidRPr="00743848" w:rsidRDefault="00493792" w:rsidP="00E770B7">
      <w:pPr>
        <w:pStyle w:val="NumberedBulletPACKT"/>
        <w:rPr>
          <w:color w:val="000000"/>
          <w:lang w:val="en-GB" w:eastAsia="en-GB"/>
        </w:rPr>
      </w:pPr>
      <w:r>
        <w:rPr>
          <w:lang w:val="en-GB" w:eastAsia="en-GB"/>
        </w:rPr>
        <w:t>Creat</w:t>
      </w:r>
      <w:r w:rsidR="00562A0F">
        <w:rPr>
          <w:lang w:val="en-GB" w:eastAsia="en-GB"/>
        </w:rPr>
        <w:t xml:space="preserve">ing </w:t>
      </w:r>
      <w:r w:rsidR="00743848" w:rsidRPr="00743848">
        <w:rPr>
          <w:lang w:val="en-GB" w:eastAsia="en-GB"/>
        </w:rPr>
        <w:t>a </w:t>
      </w:r>
      <w:r w:rsidR="00EE3A9F">
        <w:rPr>
          <w:lang w:val="en-GB" w:eastAsia="en-GB"/>
        </w:rPr>
        <w:t>c</w:t>
      </w:r>
      <w:r>
        <w:rPr>
          <w:lang w:val="en-GB" w:eastAsia="en-GB"/>
        </w:rPr>
        <w:t xml:space="preserve">urrent </w:t>
      </w:r>
      <w:r w:rsidR="00EE3A9F">
        <w:rPr>
          <w:lang w:val="en-GB" w:eastAsia="en-GB"/>
        </w:rPr>
        <w:t>u</w:t>
      </w:r>
      <w:r>
        <w:rPr>
          <w:lang w:val="en-GB" w:eastAsia="en-GB"/>
        </w:rPr>
        <w:t>ser</w:t>
      </w:r>
      <w:r w:rsidR="006B6939">
        <w:rPr>
          <w:lang w:val="en-GB" w:eastAsia="en-GB"/>
        </w:rPr>
        <w:t>/</w:t>
      </w:r>
      <w:r w:rsidR="00EE3A9F">
        <w:rPr>
          <w:lang w:val="en-GB" w:eastAsia="en-GB"/>
        </w:rPr>
        <w:t>c</w:t>
      </w:r>
      <w:r>
        <w:rPr>
          <w:lang w:val="en-GB" w:eastAsia="en-GB"/>
        </w:rPr>
        <w:t xml:space="preserve">urrent </w:t>
      </w:r>
      <w:r w:rsidR="00EE3A9F">
        <w:rPr>
          <w:lang w:val="en-GB" w:eastAsia="en-GB"/>
        </w:rPr>
        <w:t>h</w:t>
      </w:r>
      <w:r>
        <w:rPr>
          <w:lang w:val="en-GB" w:eastAsia="en-GB"/>
        </w:rPr>
        <w:t xml:space="preserve">ost profile for </w:t>
      </w:r>
      <w:r w:rsidR="00743848" w:rsidRPr="00743848">
        <w:rPr>
          <w:lang w:val="en-GB" w:eastAsia="en-GB"/>
        </w:rPr>
        <w:t>VS Code</w:t>
      </w:r>
    </w:p>
    <w:p w14:paraId="3B6835B0" w14:textId="77777777" w:rsidR="00214C5A" w:rsidRDefault="00214C5A" w:rsidP="00E770B7">
      <w:pPr>
        <w:pStyle w:val="CodePACKT"/>
      </w:pPr>
    </w:p>
    <w:p w14:paraId="06666D26" w14:textId="7719FF68" w:rsidR="00E770B7" w:rsidRPr="00E770B7" w:rsidRDefault="00E770B7" w:rsidP="00E770B7">
      <w:pPr>
        <w:pStyle w:val="CodePACKT"/>
      </w:pPr>
      <w:r w:rsidRPr="00E770B7">
        <w:t>$SAMPLE = </w:t>
      </w:r>
    </w:p>
    <w:p w14:paraId="2275EE9F" w14:textId="19A5F2F3" w:rsidR="00E770B7" w:rsidRPr="00E770B7" w:rsidRDefault="00E770B7" w:rsidP="00E770B7">
      <w:pPr>
        <w:pStyle w:val="CodePACKT"/>
      </w:pPr>
      <w:r w:rsidRPr="00E770B7">
        <w:t>  'https://raw.githubusercontent.com/doctordns/PACKT-PS7/master/' +</w:t>
      </w:r>
    </w:p>
    <w:p w14:paraId="21501CDC" w14:textId="7D18DF34" w:rsidR="00E770B7" w:rsidRPr="00E770B7" w:rsidRDefault="00E770B7" w:rsidP="00E770B7">
      <w:pPr>
        <w:pStyle w:val="CodePACKT"/>
      </w:pPr>
      <w:r w:rsidRPr="00E770B7">
        <w:t>  'scripts/goodies/Microsoft.VSCode_profile.ps1'</w:t>
      </w:r>
    </w:p>
    <w:p w14:paraId="2A0E1D46" w14:textId="77777777" w:rsidR="00743848" w:rsidRPr="00743848" w:rsidRDefault="00743848" w:rsidP="00E770B7">
      <w:pPr>
        <w:pStyle w:val="CodePACKT"/>
        <w:rPr>
          <w:lang w:val="en-GB"/>
        </w:rPr>
      </w:pPr>
      <w:r w:rsidRPr="00743848">
        <w:rPr>
          <w:lang w:val="en-GB"/>
        </w:rPr>
        <w:t>(Invoke-</w:t>
      </w:r>
      <w:proofErr w:type="spellStart"/>
      <w:r w:rsidRPr="00743848">
        <w:rPr>
          <w:lang w:val="en-GB"/>
        </w:rPr>
        <w:t>WebRequest</w:t>
      </w:r>
      <w:proofErr w:type="spellEnd"/>
      <w:r w:rsidRPr="00743848">
        <w:rPr>
          <w:lang w:val="en-GB"/>
        </w:rPr>
        <w:t> -Uri $Sample).Content |</w:t>
      </w:r>
    </w:p>
    <w:p w14:paraId="7A85C97D" w14:textId="77777777" w:rsidR="00743848" w:rsidRPr="00743848" w:rsidRDefault="00743848" w:rsidP="00E770B7">
      <w:pPr>
        <w:pStyle w:val="CodePACKT"/>
        <w:rPr>
          <w:lang w:val="en-GB"/>
        </w:rPr>
      </w:pPr>
      <w:r w:rsidRPr="00743848">
        <w:rPr>
          <w:lang w:val="en-GB"/>
        </w:rPr>
        <w:t>  Out-File $Profile</w:t>
      </w:r>
    </w:p>
    <w:p w14:paraId="798FB00D" w14:textId="77777777" w:rsidR="00743848" w:rsidRPr="00743848" w:rsidRDefault="00743848" w:rsidP="00E770B7">
      <w:pPr>
        <w:pStyle w:val="CodePACKT"/>
        <w:rPr>
          <w:lang w:val="en-GB"/>
        </w:rPr>
      </w:pPr>
    </w:p>
    <w:p w14:paraId="1861D571" w14:textId="558D9F2F" w:rsidR="00743848" w:rsidRPr="00743848" w:rsidRDefault="00743848" w:rsidP="00E770B7">
      <w:pPr>
        <w:pStyle w:val="NumberedBulletPACKT"/>
        <w:rPr>
          <w:color w:val="000000"/>
          <w:lang w:val="en-GB" w:eastAsia="en-GB"/>
        </w:rPr>
      </w:pPr>
      <w:r w:rsidRPr="00743848">
        <w:rPr>
          <w:lang w:val="en-GB" w:eastAsia="en-GB"/>
        </w:rPr>
        <w:t>Updat</w:t>
      </w:r>
      <w:r w:rsidR="00F779F8">
        <w:rPr>
          <w:lang w:val="en-GB" w:eastAsia="en-GB"/>
        </w:rPr>
        <w:t>ing</w:t>
      </w:r>
      <w:r w:rsidR="00493792">
        <w:rPr>
          <w:lang w:val="en-GB" w:eastAsia="en-GB"/>
        </w:rPr>
        <w:t xml:space="preserve"> </w:t>
      </w:r>
      <w:r w:rsidR="00EE3A9F">
        <w:rPr>
          <w:lang w:val="en-GB" w:eastAsia="en-GB"/>
        </w:rPr>
        <w:t xml:space="preserve">the </w:t>
      </w:r>
      <w:r w:rsidR="00493792">
        <w:rPr>
          <w:lang w:val="en-GB" w:eastAsia="en-GB"/>
        </w:rPr>
        <w:t xml:space="preserve">user </w:t>
      </w:r>
      <w:r w:rsidR="002545E2">
        <w:rPr>
          <w:lang w:val="en-GB" w:eastAsia="en-GB"/>
        </w:rPr>
        <w:t>s</w:t>
      </w:r>
      <w:r w:rsidRPr="00743848">
        <w:rPr>
          <w:lang w:val="en-GB" w:eastAsia="en-GB"/>
        </w:rPr>
        <w:t>ettings for VS Code</w:t>
      </w:r>
    </w:p>
    <w:p w14:paraId="7C46071F" w14:textId="2670D73F" w:rsidR="00743848" w:rsidRPr="000927E1" w:rsidRDefault="00743848" w:rsidP="000927E1">
      <w:pPr>
        <w:pStyle w:val="CodePACKT"/>
      </w:pPr>
    </w:p>
    <w:p w14:paraId="258C1D82" w14:textId="3E37C8BC" w:rsidR="00743848" w:rsidRPr="000927E1" w:rsidRDefault="00743848" w:rsidP="000927E1">
      <w:pPr>
        <w:pStyle w:val="CodePACKT"/>
      </w:pPr>
      <w:r w:rsidRPr="000927E1">
        <w:t>$JSON = @'</w:t>
      </w:r>
    </w:p>
    <w:p w14:paraId="0B54D7C6" w14:textId="77777777" w:rsidR="00743848" w:rsidRPr="000927E1" w:rsidRDefault="00743848" w:rsidP="000927E1">
      <w:pPr>
        <w:pStyle w:val="CodePACKT"/>
      </w:pPr>
      <w:r w:rsidRPr="000927E1">
        <w:t>{</w:t>
      </w:r>
    </w:p>
    <w:p w14:paraId="50E68EB6" w14:textId="56893982" w:rsidR="00743848" w:rsidRPr="000927E1" w:rsidRDefault="00743848" w:rsidP="000927E1">
      <w:pPr>
        <w:pStyle w:val="CodePACKT"/>
      </w:pPr>
      <w:r w:rsidRPr="000927E1">
        <w:t>  "</w:t>
      </w:r>
      <w:proofErr w:type="spellStart"/>
      <w:r w:rsidRPr="000927E1">
        <w:t>workbench.colorTheme</w:t>
      </w:r>
      <w:proofErr w:type="spellEnd"/>
      <w:r w:rsidRPr="000927E1">
        <w:t>": "PowerShell ISE",</w:t>
      </w:r>
    </w:p>
    <w:p w14:paraId="37FDB668" w14:textId="0D191F01" w:rsidR="00743848" w:rsidRPr="000927E1" w:rsidRDefault="00743848" w:rsidP="000927E1">
      <w:pPr>
        <w:pStyle w:val="CodePACKT"/>
      </w:pPr>
      <w:r w:rsidRPr="000927E1">
        <w:t>  "</w:t>
      </w:r>
      <w:proofErr w:type="spellStart"/>
      <w:r w:rsidRPr="000927E1">
        <w:t>powershell.codeFormatting.useCorrectCasing</w:t>
      </w:r>
      <w:proofErr w:type="spellEnd"/>
      <w:r w:rsidRPr="000927E1">
        <w:t>": true,</w:t>
      </w:r>
    </w:p>
    <w:p w14:paraId="1B4B88E7" w14:textId="3F7E24FB" w:rsidR="00743848" w:rsidRPr="000927E1" w:rsidRDefault="00743848" w:rsidP="000927E1">
      <w:pPr>
        <w:pStyle w:val="CodePACKT"/>
      </w:pPr>
      <w:r w:rsidRPr="000927E1">
        <w:t>  "</w:t>
      </w:r>
      <w:proofErr w:type="spellStart"/>
      <w:r w:rsidRPr="000927E1">
        <w:t>files.autoSave</w:t>
      </w:r>
      <w:proofErr w:type="spellEnd"/>
      <w:r w:rsidRPr="000927E1">
        <w:t>": "</w:t>
      </w:r>
      <w:proofErr w:type="spellStart"/>
      <w:r w:rsidRPr="000927E1">
        <w:t>onWindowChange</w:t>
      </w:r>
      <w:proofErr w:type="spellEnd"/>
      <w:r w:rsidRPr="000927E1">
        <w:t>",</w:t>
      </w:r>
    </w:p>
    <w:p w14:paraId="3BCFC695" w14:textId="085D37BC" w:rsidR="00743848" w:rsidRPr="000927E1" w:rsidRDefault="00743848" w:rsidP="000927E1">
      <w:pPr>
        <w:pStyle w:val="CodePACKT"/>
      </w:pPr>
      <w:r w:rsidRPr="000927E1">
        <w:t>  "</w:t>
      </w:r>
      <w:proofErr w:type="spellStart"/>
      <w:r w:rsidRPr="000927E1">
        <w:t>files.defaultLanguage</w:t>
      </w:r>
      <w:proofErr w:type="spellEnd"/>
      <w:r w:rsidRPr="000927E1">
        <w:t>": "</w:t>
      </w:r>
      <w:proofErr w:type="spellStart"/>
      <w:r w:rsidRPr="000927E1">
        <w:t>powershell</w:t>
      </w:r>
      <w:proofErr w:type="spellEnd"/>
      <w:r w:rsidRPr="000927E1">
        <w:t>",</w:t>
      </w:r>
    </w:p>
    <w:p w14:paraId="2D02129A" w14:textId="5D18B65C" w:rsidR="00743848" w:rsidRPr="000927E1" w:rsidRDefault="00743848" w:rsidP="000927E1">
      <w:pPr>
        <w:pStyle w:val="CodePACKT"/>
      </w:pPr>
      <w:r w:rsidRPr="000927E1">
        <w:t>  "</w:t>
      </w:r>
      <w:proofErr w:type="spellStart"/>
      <w:r w:rsidRPr="000927E1">
        <w:t>editor.fontFamily</w:t>
      </w:r>
      <w:proofErr w:type="spellEnd"/>
      <w:r w:rsidRPr="000927E1">
        <w:t>": "'Cascadia </w:t>
      </w:r>
      <w:proofErr w:type="spellStart"/>
      <w:r w:rsidRPr="000927E1">
        <w:t>Code',Consolas,'Courier</w:t>
      </w:r>
      <w:proofErr w:type="spellEnd"/>
      <w:r w:rsidRPr="000927E1">
        <w:t> New'",</w:t>
      </w:r>
    </w:p>
    <w:p w14:paraId="43907AEE" w14:textId="0836BEF7" w:rsidR="00743848" w:rsidRPr="000927E1" w:rsidRDefault="00743848" w:rsidP="000927E1">
      <w:pPr>
        <w:pStyle w:val="CodePACKT"/>
      </w:pPr>
      <w:r w:rsidRPr="000927E1">
        <w:t>  "</w:t>
      </w:r>
      <w:proofErr w:type="spellStart"/>
      <w:r w:rsidRPr="000927E1">
        <w:t>workbench.editor.highlightModifiedTabs</w:t>
      </w:r>
      <w:proofErr w:type="spellEnd"/>
      <w:r w:rsidRPr="000927E1">
        <w:t>": true,</w:t>
      </w:r>
    </w:p>
    <w:p w14:paraId="18C8E643" w14:textId="7C27F094" w:rsidR="00743848" w:rsidRPr="000927E1" w:rsidRDefault="00743848" w:rsidP="000927E1">
      <w:pPr>
        <w:pStyle w:val="CodePACKT"/>
      </w:pPr>
      <w:r w:rsidRPr="000927E1">
        <w:t>  "</w:t>
      </w:r>
      <w:proofErr w:type="spellStart"/>
      <w:r w:rsidRPr="000927E1">
        <w:t>window.zoomLevel</w:t>
      </w:r>
      <w:proofErr w:type="spellEnd"/>
      <w:r w:rsidRPr="000927E1">
        <w:t>": 1</w:t>
      </w:r>
    </w:p>
    <w:p w14:paraId="6E365E18" w14:textId="77777777" w:rsidR="00743848" w:rsidRPr="000927E1" w:rsidRDefault="00743848" w:rsidP="000927E1">
      <w:pPr>
        <w:pStyle w:val="CodePACKT"/>
      </w:pPr>
      <w:r w:rsidRPr="000927E1">
        <w:t>}</w:t>
      </w:r>
    </w:p>
    <w:p w14:paraId="36C4C30B" w14:textId="2345586D" w:rsidR="00743848" w:rsidRPr="000927E1" w:rsidRDefault="00743848" w:rsidP="000927E1">
      <w:pPr>
        <w:pStyle w:val="CodePACKT"/>
      </w:pPr>
      <w:r w:rsidRPr="000927E1">
        <w:t>'@</w:t>
      </w:r>
    </w:p>
    <w:p w14:paraId="357B4E72" w14:textId="77777777" w:rsidR="00743848" w:rsidRPr="000927E1" w:rsidRDefault="00743848" w:rsidP="000927E1">
      <w:pPr>
        <w:pStyle w:val="CodePACKT"/>
      </w:pPr>
      <w:r w:rsidRPr="000927E1">
        <w:t>$JHT = </w:t>
      </w:r>
      <w:proofErr w:type="spellStart"/>
      <w:r w:rsidRPr="000927E1">
        <w:t>ConvertFrom-Json</w:t>
      </w:r>
      <w:proofErr w:type="spellEnd"/>
      <w:r w:rsidRPr="000927E1">
        <w:t> -</w:t>
      </w:r>
      <w:proofErr w:type="spellStart"/>
      <w:r w:rsidRPr="000927E1">
        <w:t>InputObject</w:t>
      </w:r>
      <w:proofErr w:type="spellEnd"/>
      <w:r w:rsidRPr="000927E1">
        <w:t> $JSON -</w:t>
      </w:r>
      <w:proofErr w:type="spellStart"/>
      <w:r w:rsidRPr="000927E1">
        <w:t>AsHashtable</w:t>
      </w:r>
      <w:proofErr w:type="spellEnd"/>
    </w:p>
    <w:p w14:paraId="567D2FE6" w14:textId="515BB08E" w:rsidR="00743848" w:rsidRPr="000927E1" w:rsidRDefault="00743848" w:rsidP="000927E1">
      <w:pPr>
        <w:pStyle w:val="CodePACKT"/>
      </w:pPr>
      <w:r w:rsidRPr="000927E1">
        <w:t>$PWSH = "C:\\Program Files\\PowerShell\\7\\pwsh.exe"</w:t>
      </w:r>
    </w:p>
    <w:p w14:paraId="1BA36525" w14:textId="77777777" w:rsidR="00743848" w:rsidRPr="000927E1" w:rsidRDefault="00743848" w:rsidP="000927E1">
      <w:pPr>
        <w:pStyle w:val="CodePACKT"/>
      </w:pPr>
      <w:r w:rsidRPr="000927E1">
        <w:lastRenderedPageBreak/>
        <w:t>$JHT += @{</w:t>
      </w:r>
    </w:p>
    <w:p w14:paraId="666C0711" w14:textId="20316CF1" w:rsidR="00743848" w:rsidRPr="000927E1" w:rsidRDefault="00743848" w:rsidP="000927E1">
      <w:pPr>
        <w:pStyle w:val="CodePACKT"/>
      </w:pPr>
      <w:r w:rsidRPr="000927E1">
        <w:t>  "</w:t>
      </w:r>
      <w:proofErr w:type="spellStart"/>
      <w:r w:rsidRPr="000927E1">
        <w:t>terminal.integrated.shell.windows</w:t>
      </w:r>
      <w:proofErr w:type="spellEnd"/>
      <w:r w:rsidRPr="000927E1">
        <w:t>" = "$PWSH"</w:t>
      </w:r>
    </w:p>
    <w:p w14:paraId="59581414" w14:textId="77777777" w:rsidR="00743848" w:rsidRPr="000927E1" w:rsidRDefault="00743848" w:rsidP="000927E1">
      <w:pPr>
        <w:pStyle w:val="CodePACKT"/>
      </w:pPr>
      <w:r w:rsidRPr="000927E1">
        <w:t>}</w:t>
      </w:r>
    </w:p>
    <w:p w14:paraId="23073B9A" w14:textId="77777777" w:rsidR="00743848" w:rsidRPr="000927E1" w:rsidRDefault="00743848" w:rsidP="000927E1">
      <w:pPr>
        <w:pStyle w:val="CodePACKT"/>
      </w:pPr>
      <w:r w:rsidRPr="000927E1">
        <w:t>$Path = $</w:t>
      </w:r>
      <w:proofErr w:type="spellStart"/>
      <w:r w:rsidRPr="000927E1">
        <w:t>Env:APPDATA</w:t>
      </w:r>
      <w:proofErr w:type="spellEnd"/>
    </w:p>
    <w:p w14:paraId="678651D8" w14:textId="17615D48" w:rsidR="00743848" w:rsidRPr="000927E1" w:rsidRDefault="00743848" w:rsidP="000927E1">
      <w:pPr>
        <w:pStyle w:val="CodePACKT"/>
      </w:pPr>
      <w:r w:rsidRPr="000927E1">
        <w:t>$CP   = '\Code\User\</w:t>
      </w:r>
      <w:proofErr w:type="spellStart"/>
      <w:r w:rsidRPr="000927E1">
        <w:t>Settings.json</w:t>
      </w:r>
      <w:proofErr w:type="spellEnd"/>
      <w:r w:rsidRPr="000927E1">
        <w:t>'</w:t>
      </w:r>
    </w:p>
    <w:p w14:paraId="26FEAF93" w14:textId="77777777" w:rsidR="00743848" w:rsidRPr="000927E1" w:rsidRDefault="00743848" w:rsidP="000927E1">
      <w:pPr>
        <w:pStyle w:val="CodePACKT"/>
      </w:pPr>
      <w:r w:rsidRPr="000927E1">
        <w:t>$Settings = Join-Path  $Path -</w:t>
      </w:r>
      <w:proofErr w:type="spellStart"/>
      <w:r w:rsidRPr="000927E1">
        <w:t>ChildPath</w:t>
      </w:r>
      <w:proofErr w:type="spellEnd"/>
      <w:r w:rsidRPr="000927E1">
        <w:t> $CP</w:t>
      </w:r>
    </w:p>
    <w:p w14:paraId="13A267A8" w14:textId="77777777" w:rsidR="00743848" w:rsidRPr="000927E1" w:rsidRDefault="00743848" w:rsidP="000927E1">
      <w:pPr>
        <w:pStyle w:val="CodePACKT"/>
      </w:pPr>
      <w:r w:rsidRPr="000927E1">
        <w:t>$JHT |</w:t>
      </w:r>
    </w:p>
    <w:p w14:paraId="586F55EC" w14:textId="77777777" w:rsidR="00743848" w:rsidRPr="000927E1" w:rsidRDefault="00743848" w:rsidP="000927E1">
      <w:pPr>
        <w:pStyle w:val="CodePACKT"/>
      </w:pPr>
      <w:r w:rsidRPr="000927E1">
        <w:t>  </w:t>
      </w:r>
      <w:proofErr w:type="spellStart"/>
      <w:r w:rsidRPr="000927E1">
        <w:t>ConvertTo-Json</w:t>
      </w:r>
      <w:proofErr w:type="spellEnd"/>
      <w:r w:rsidRPr="000927E1">
        <w:t>  |</w:t>
      </w:r>
    </w:p>
    <w:p w14:paraId="424019EC" w14:textId="77777777" w:rsidR="00743848" w:rsidRPr="000927E1" w:rsidRDefault="00743848" w:rsidP="000927E1">
      <w:pPr>
        <w:pStyle w:val="CodePACKT"/>
      </w:pPr>
      <w:r w:rsidRPr="000927E1">
        <w:t>    Out-File -FilePath $Settings</w:t>
      </w:r>
    </w:p>
    <w:p w14:paraId="302F4EBF" w14:textId="77777777" w:rsidR="00743848" w:rsidRPr="000927E1" w:rsidRDefault="00743848" w:rsidP="000927E1">
      <w:pPr>
        <w:pStyle w:val="CodePACKT"/>
      </w:pPr>
    </w:p>
    <w:p w14:paraId="21ECD153" w14:textId="2C6577C4" w:rsidR="00743848" w:rsidRPr="00743848" w:rsidRDefault="00743848" w:rsidP="003C514B">
      <w:pPr>
        <w:pStyle w:val="NumberedBulletPACKT"/>
        <w:rPr>
          <w:color w:val="000000"/>
          <w:lang w:val="en-GB" w:eastAsia="en-GB"/>
        </w:rPr>
      </w:pPr>
      <w:r w:rsidRPr="00743848">
        <w:rPr>
          <w:lang w:val="en-GB" w:eastAsia="en-GB"/>
        </w:rPr>
        <w:t>Creat</w:t>
      </w:r>
      <w:r w:rsidR="002B15A6">
        <w:rPr>
          <w:lang w:val="en-GB" w:eastAsia="en-GB"/>
        </w:rPr>
        <w:t>ing</w:t>
      </w:r>
      <w:r w:rsidRPr="00743848">
        <w:rPr>
          <w:lang w:val="en-GB" w:eastAsia="en-GB"/>
        </w:rPr>
        <w:t> a shortcut to VS</w:t>
      </w:r>
      <w:r w:rsidR="00F51AD6">
        <w:rPr>
          <w:lang w:val="en-GB" w:eastAsia="en-GB"/>
        </w:rPr>
        <w:t xml:space="preserve"> </w:t>
      </w:r>
      <w:r w:rsidRPr="00743848">
        <w:rPr>
          <w:lang w:val="en-GB" w:eastAsia="en-GB"/>
        </w:rPr>
        <w:t>Code</w:t>
      </w:r>
    </w:p>
    <w:p w14:paraId="7BB0CC30" w14:textId="77777777" w:rsidR="003C514B" w:rsidRDefault="003C514B"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5273220" w14:textId="0E8D4F94" w:rsidR="00743848" w:rsidRPr="003C514B" w:rsidRDefault="00743848" w:rsidP="003C514B">
      <w:pPr>
        <w:pStyle w:val="CodePACKT"/>
      </w:pPr>
      <w:r w:rsidRPr="003C514B">
        <w:t>$SourceFileLocation  = "$env:ProgramFiles\Microsoft VS Code\Code.exe"</w:t>
      </w:r>
    </w:p>
    <w:p w14:paraId="1BBAA85B" w14:textId="58593E92" w:rsidR="00743848" w:rsidRPr="003C514B" w:rsidRDefault="00743848" w:rsidP="003C514B">
      <w:pPr>
        <w:pStyle w:val="CodePACKT"/>
      </w:pPr>
      <w:r w:rsidRPr="003C514B">
        <w:t>$</w:t>
      </w:r>
      <w:proofErr w:type="spellStart"/>
      <w:r w:rsidRPr="003C514B">
        <w:t>ShortcutLocation</w:t>
      </w:r>
      <w:proofErr w:type="spellEnd"/>
      <w:r w:rsidRPr="003C514B">
        <w:t>    = "C:\foo\vscode.lnk"</w:t>
      </w:r>
    </w:p>
    <w:p w14:paraId="62D95D69"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47E16162"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2C61B715" w14:textId="77777777" w:rsidR="00743848" w:rsidRPr="003C514B" w:rsidRDefault="00743848" w:rsidP="003C514B">
      <w:pPr>
        <w:pStyle w:val="CodePACKT"/>
      </w:pPr>
      <w:r w:rsidRPr="003C514B">
        <w:t>$Shortcut            = $WScriptShell.CreateShortcut($ShortcutLocation)</w:t>
      </w:r>
    </w:p>
    <w:p w14:paraId="3BB9693C"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5306FD02" w14:textId="77777777" w:rsidR="00743848" w:rsidRPr="003C514B" w:rsidRDefault="00743848" w:rsidP="003C514B">
      <w:pPr>
        <w:pStyle w:val="CodePACKT"/>
      </w:pPr>
      <w:r w:rsidRPr="003C514B">
        <w:t>#Save the Shortcut to the </w:t>
      </w:r>
      <w:proofErr w:type="spellStart"/>
      <w:r w:rsidRPr="003C514B">
        <w:t>TargetPath</w:t>
      </w:r>
      <w:proofErr w:type="spellEnd"/>
    </w:p>
    <w:p w14:paraId="4E252A3D"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02D25150" w14:textId="77777777" w:rsidR="00743848" w:rsidRPr="003C514B" w:rsidRDefault="00743848" w:rsidP="003C514B">
      <w:pPr>
        <w:pStyle w:val="CodePACKT"/>
      </w:pPr>
    </w:p>
    <w:p w14:paraId="598613CC" w14:textId="146EB426" w:rsidR="00743848" w:rsidRPr="00743848" w:rsidRDefault="00743848" w:rsidP="003C514B">
      <w:pPr>
        <w:pStyle w:val="NumberedBulletPACKT"/>
        <w:rPr>
          <w:color w:val="000000"/>
          <w:lang w:val="en-GB" w:eastAsia="en-GB"/>
        </w:rPr>
      </w:pPr>
      <w:r w:rsidRPr="00743848">
        <w:rPr>
          <w:lang w:val="en-GB" w:eastAsia="en-GB"/>
        </w:rPr>
        <w:t>Creat</w:t>
      </w:r>
      <w:r w:rsidR="002B15A6">
        <w:rPr>
          <w:lang w:val="en-GB" w:eastAsia="en-GB"/>
        </w:rPr>
        <w:t>ing</w:t>
      </w:r>
      <w:r w:rsidRPr="00743848">
        <w:rPr>
          <w:lang w:val="en-GB" w:eastAsia="en-GB"/>
        </w:rPr>
        <w:t> a shortcut to PowerShell 7</w:t>
      </w:r>
    </w:p>
    <w:p w14:paraId="0ED849D5" w14:textId="77777777" w:rsidR="003C514B" w:rsidRPr="003C514B" w:rsidRDefault="003C514B" w:rsidP="003C514B">
      <w:pPr>
        <w:pStyle w:val="CodePACKT"/>
      </w:pPr>
    </w:p>
    <w:p w14:paraId="07B259A0" w14:textId="21960588" w:rsidR="00743848" w:rsidRPr="003C514B" w:rsidRDefault="00743848" w:rsidP="003C514B">
      <w:pPr>
        <w:pStyle w:val="CodePACKT"/>
      </w:pPr>
      <w:r w:rsidRPr="003C514B">
        <w:t>$</w:t>
      </w:r>
      <w:proofErr w:type="spellStart"/>
      <w:r w:rsidRPr="003C514B">
        <w:t>SourceFileLocation</w:t>
      </w:r>
      <w:proofErr w:type="spellEnd"/>
      <w:r w:rsidRPr="003C514B">
        <w:t>  = "$</w:t>
      </w:r>
      <w:proofErr w:type="spellStart"/>
      <w:r w:rsidRPr="003C514B">
        <w:t>env:ProgramFiles</w:t>
      </w:r>
      <w:proofErr w:type="spellEnd"/>
      <w:r w:rsidRPr="003C514B">
        <w:t>\PowerShell\7\pwsh.exe"</w:t>
      </w:r>
    </w:p>
    <w:p w14:paraId="6024F171" w14:textId="3F0CAE14" w:rsidR="00743848" w:rsidRPr="003C514B" w:rsidRDefault="00743848" w:rsidP="003C514B">
      <w:pPr>
        <w:pStyle w:val="CodePACKT"/>
      </w:pPr>
      <w:r w:rsidRPr="003C514B">
        <w:t>$</w:t>
      </w:r>
      <w:proofErr w:type="spellStart"/>
      <w:r w:rsidRPr="003C514B">
        <w:t>ShortcutLocation</w:t>
      </w:r>
      <w:proofErr w:type="spellEnd"/>
      <w:r w:rsidRPr="003C514B">
        <w:t>    = 'C:\Foo\</w:t>
      </w:r>
      <w:proofErr w:type="spellStart"/>
      <w:r w:rsidRPr="003C514B">
        <w:t>pwsh.lnk</w:t>
      </w:r>
      <w:proofErr w:type="spellEnd"/>
      <w:r w:rsidRPr="003C514B">
        <w:t>'</w:t>
      </w:r>
    </w:p>
    <w:p w14:paraId="044F5D3D" w14:textId="1975B9BF"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73B890D3"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0A98DA2E" w14:textId="77777777" w:rsidR="00743848" w:rsidRPr="003C514B" w:rsidRDefault="00743848" w:rsidP="003C514B">
      <w:pPr>
        <w:pStyle w:val="CodePACKT"/>
      </w:pPr>
      <w:r w:rsidRPr="003C514B">
        <w:t>$Shortcut            = $WScriptShell.CreateShortcut($ShortcutLocation)</w:t>
      </w:r>
    </w:p>
    <w:p w14:paraId="24F6BD00"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28BD7BDF" w14:textId="77777777" w:rsidR="00743848" w:rsidRPr="003C514B" w:rsidRDefault="00743848" w:rsidP="003C514B">
      <w:pPr>
        <w:pStyle w:val="CodePACKT"/>
      </w:pPr>
      <w:r w:rsidRPr="003C514B">
        <w:t>#Save the Shortcut to the </w:t>
      </w:r>
      <w:proofErr w:type="spellStart"/>
      <w:r w:rsidRPr="003C514B">
        <w:t>TargetPath</w:t>
      </w:r>
      <w:proofErr w:type="spellEnd"/>
    </w:p>
    <w:p w14:paraId="0845EFCF"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7E0D8AD9" w14:textId="77777777" w:rsidR="00743848" w:rsidRPr="003C514B" w:rsidRDefault="00743848" w:rsidP="003C514B">
      <w:pPr>
        <w:pStyle w:val="CodePACKT"/>
      </w:pPr>
    </w:p>
    <w:p w14:paraId="68949EF1" w14:textId="59317E69" w:rsidR="00743848" w:rsidRPr="00743848" w:rsidRDefault="00743848" w:rsidP="003C514B">
      <w:pPr>
        <w:pStyle w:val="NumberedBulletPACKT"/>
        <w:rPr>
          <w:color w:val="000000"/>
          <w:lang w:val="en-GB" w:eastAsia="en-GB"/>
        </w:rPr>
      </w:pPr>
      <w:r w:rsidRPr="00743848">
        <w:rPr>
          <w:lang w:val="en-GB" w:eastAsia="en-GB"/>
        </w:rPr>
        <w:t>Build</w:t>
      </w:r>
      <w:r w:rsidR="002B15A6">
        <w:rPr>
          <w:lang w:val="en-GB" w:eastAsia="en-GB"/>
        </w:rPr>
        <w:t>ing</w:t>
      </w:r>
      <w:r w:rsidR="00493792">
        <w:rPr>
          <w:lang w:val="en-GB" w:eastAsia="en-GB"/>
        </w:rPr>
        <w:t xml:space="preserve"> an u</w:t>
      </w:r>
      <w:r w:rsidRPr="00743848">
        <w:rPr>
          <w:lang w:val="en-GB" w:eastAsia="en-GB"/>
        </w:rPr>
        <w:t>pdated </w:t>
      </w:r>
      <w:r w:rsidR="00EE3A9F">
        <w:rPr>
          <w:lang w:val="en-GB" w:eastAsia="en-GB"/>
        </w:rPr>
        <w:t>l</w:t>
      </w:r>
      <w:r w:rsidRPr="00743848">
        <w:rPr>
          <w:lang w:val="en-GB" w:eastAsia="en-GB"/>
        </w:rPr>
        <w:t>ayout XML</w:t>
      </w:r>
    </w:p>
    <w:p w14:paraId="72745A93" w14:textId="77777777" w:rsidR="003C514B" w:rsidRPr="003C514B" w:rsidRDefault="003C514B" w:rsidP="003C514B">
      <w:pPr>
        <w:pStyle w:val="CodePACKT"/>
      </w:pPr>
    </w:p>
    <w:p w14:paraId="28A263FC" w14:textId="647F0A75" w:rsidR="00743848" w:rsidRPr="003C514B" w:rsidRDefault="00743848" w:rsidP="003C514B">
      <w:pPr>
        <w:pStyle w:val="CodePACKT"/>
      </w:pPr>
      <w:r w:rsidRPr="003C514B">
        <w:t>$XML = @'</w:t>
      </w:r>
    </w:p>
    <w:p w14:paraId="78E28B9E" w14:textId="291237BC" w:rsidR="00743848" w:rsidRPr="003C514B" w:rsidRDefault="00743848" w:rsidP="003C514B">
      <w:pPr>
        <w:pStyle w:val="CodePACKT"/>
      </w:pPr>
      <w:r w:rsidRPr="003C514B">
        <w:t>&lt;?xml version="1.0" encoding="utf-8"?&gt;</w:t>
      </w:r>
    </w:p>
    <w:p w14:paraId="26131AC5" w14:textId="77777777" w:rsidR="00743848" w:rsidRPr="003C514B" w:rsidRDefault="00743848" w:rsidP="003C514B">
      <w:pPr>
        <w:pStyle w:val="CodePACKT"/>
      </w:pPr>
      <w:r w:rsidRPr="003C514B">
        <w:t>&lt;</w:t>
      </w:r>
      <w:proofErr w:type="spellStart"/>
      <w:r w:rsidRPr="003C514B">
        <w:t>LayoutModificationTemplate</w:t>
      </w:r>
      <w:proofErr w:type="spellEnd"/>
    </w:p>
    <w:p w14:paraId="45F6C079" w14:textId="49D3F840" w:rsidR="00743848" w:rsidRPr="003C514B" w:rsidRDefault="00743848" w:rsidP="003C514B">
      <w:pPr>
        <w:pStyle w:val="CodePACKT"/>
      </w:pPr>
      <w:r w:rsidRPr="003C514B">
        <w:t>  xmlns="http://schemas.microsoft.com/Start/2014/LayoutModification"</w:t>
      </w:r>
    </w:p>
    <w:p w14:paraId="2642B1AF" w14:textId="77777777" w:rsidR="00743848" w:rsidRPr="003C514B" w:rsidRDefault="00743848" w:rsidP="003C514B">
      <w:pPr>
        <w:pStyle w:val="CodePACKT"/>
      </w:pPr>
      <w:r w:rsidRPr="003C514B">
        <w:t>  </w:t>
      </w:r>
      <w:proofErr w:type="spellStart"/>
      <w:r w:rsidRPr="003C514B">
        <w:t>xmlns:defaultlayout</w:t>
      </w:r>
      <w:proofErr w:type="spellEnd"/>
      <w:r w:rsidRPr="003C514B">
        <w:t>=</w:t>
      </w:r>
    </w:p>
    <w:p w14:paraId="67A7443D" w14:textId="44944840" w:rsidR="00743848" w:rsidRPr="003C514B" w:rsidRDefault="00743848" w:rsidP="003C514B">
      <w:pPr>
        <w:pStyle w:val="CodePACKT"/>
      </w:pPr>
      <w:r w:rsidRPr="003C514B">
        <w:t>    "http://schemas.microsoft.com/Start/2014/</w:t>
      </w:r>
      <w:proofErr w:type="spellStart"/>
      <w:r w:rsidRPr="003C514B">
        <w:t>FullDefaultLayout</w:t>
      </w:r>
      <w:proofErr w:type="spellEnd"/>
      <w:r w:rsidRPr="003C514B">
        <w:t>"</w:t>
      </w:r>
    </w:p>
    <w:p w14:paraId="16F1C4CF" w14:textId="528BC244" w:rsidR="00743848" w:rsidRPr="003C514B" w:rsidRDefault="00743848" w:rsidP="003C514B">
      <w:pPr>
        <w:pStyle w:val="CodePACKT"/>
      </w:pPr>
      <w:r w:rsidRPr="003C514B">
        <w:t>  xmlns:start="http://schemas.microsoft.com/Start/2014/StartLayout"</w:t>
      </w:r>
    </w:p>
    <w:p w14:paraId="5417FB36" w14:textId="1A6A54BD" w:rsidR="00743848" w:rsidRPr="003C514B" w:rsidRDefault="00743848" w:rsidP="003C514B">
      <w:pPr>
        <w:pStyle w:val="CodePACKT"/>
      </w:pPr>
      <w:r w:rsidRPr="003C514B">
        <w:t>  xmlns:taskbar="http://schemas.microsoft.com/Start/2014/TaskbarLayout"</w:t>
      </w:r>
    </w:p>
    <w:p w14:paraId="370D216E" w14:textId="7C1A92D4" w:rsidR="00743848" w:rsidRPr="003C514B" w:rsidRDefault="00743848" w:rsidP="003C514B">
      <w:pPr>
        <w:pStyle w:val="CodePACKT"/>
      </w:pPr>
      <w:r w:rsidRPr="003C514B">
        <w:t>  Version="1"&gt;</w:t>
      </w:r>
    </w:p>
    <w:p w14:paraId="0DC8587F"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59F7CA51"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12195886"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7165D103" w14:textId="1AFB7794" w:rsidR="00743848" w:rsidRPr="003C514B" w:rsidRDefault="00743848" w:rsidP="003C514B">
      <w:pPr>
        <w:pStyle w:val="CodePACKT"/>
      </w:pPr>
      <w:r w:rsidRPr="003C514B">
        <w:t> &lt;taskbar:DesktopApp DesktopApplicationLinkPath="C:\Foo\vscode.lnk" /&gt;</w:t>
      </w:r>
    </w:p>
    <w:p w14:paraId="6A10531A" w14:textId="449B5AE0" w:rsidR="00743848" w:rsidRPr="003C514B" w:rsidRDefault="00743848" w:rsidP="003C514B">
      <w:pPr>
        <w:pStyle w:val="CodePACKT"/>
      </w:pPr>
      <w:r w:rsidRPr="003C514B">
        <w:t> &lt;taskbar:DesktopApp DesktopApplicationLinkPath="C:\Foo\pwsh.lnk" /&gt;</w:t>
      </w:r>
    </w:p>
    <w:p w14:paraId="0F5105C2"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325699E0"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3F59FB45"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7A09582F" w14:textId="77777777" w:rsidR="00743848" w:rsidRPr="003C514B" w:rsidRDefault="00743848" w:rsidP="003C514B">
      <w:pPr>
        <w:pStyle w:val="CodePACKT"/>
      </w:pPr>
      <w:r w:rsidRPr="003C514B">
        <w:t>&lt;/</w:t>
      </w:r>
      <w:proofErr w:type="spellStart"/>
      <w:r w:rsidRPr="003C514B">
        <w:t>LayoutModificationTemplate</w:t>
      </w:r>
      <w:proofErr w:type="spellEnd"/>
      <w:r w:rsidRPr="003C514B">
        <w:t>&gt;</w:t>
      </w:r>
    </w:p>
    <w:p w14:paraId="53890646" w14:textId="16FA1A4B" w:rsidR="00743848" w:rsidRPr="003C514B" w:rsidRDefault="00743848" w:rsidP="003C514B">
      <w:pPr>
        <w:pStyle w:val="CodePACKT"/>
      </w:pPr>
      <w:r w:rsidRPr="003C514B">
        <w:t>'@</w:t>
      </w:r>
    </w:p>
    <w:p w14:paraId="4AC2875E" w14:textId="77777777" w:rsidR="00743848" w:rsidRPr="003C514B" w:rsidRDefault="00743848" w:rsidP="003C514B">
      <w:pPr>
        <w:pStyle w:val="CodePACKT"/>
      </w:pPr>
      <w:r w:rsidRPr="003C514B">
        <w:t>$XML | Out-File -FilePath C:\Foo\Layout.Xml</w:t>
      </w:r>
    </w:p>
    <w:p w14:paraId="23CFF61F" w14:textId="77777777" w:rsidR="00743848" w:rsidRPr="003C514B" w:rsidRDefault="00743848" w:rsidP="003C514B">
      <w:pPr>
        <w:pStyle w:val="CodePACKT"/>
      </w:pPr>
    </w:p>
    <w:p w14:paraId="7C21B5FC" w14:textId="50C4B07E" w:rsidR="00743848" w:rsidRPr="00743848" w:rsidRDefault="00743848" w:rsidP="003C514B">
      <w:pPr>
        <w:pStyle w:val="NumberedBulletPACKT"/>
        <w:rPr>
          <w:color w:val="000000"/>
          <w:lang w:val="en-GB" w:eastAsia="en-GB"/>
        </w:rPr>
      </w:pPr>
      <w:r w:rsidRPr="00743848">
        <w:rPr>
          <w:lang w:val="en-GB" w:eastAsia="en-GB"/>
        </w:rPr>
        <w:t>Import</w:t>
      </w:r>
      <w:r w:rsidR="00E955DC">
        <w:rPr>
          <w:lang w:val="en-GB" w:eastAsia="en-GB"/>
        </w:rPr>
        <w:t>ing</w:t>
      </w:r>
      <w:r w:rsidRPr="00743848">
        <w:rPr>
          <w:lang w:val="en-GB" w:eastAsia="en-GB"/>
        </w:rPr>
        <w:t> the start layout XML file</w:t>
      </w:r>
    </w:p>
    <w:p w14:paraId="0C5597D0" w14:textId="77777777" w:rsidR="003C514B" w:rsidRDefault="003C514B" w:rsidP="003C514B">
      <w:pPr>
        <w:pStyle w:val="CodePACKT"/>
        <w:rPr>
          <w:lang w:val="en-GB"/>
        </w:rPr>
      </w:pPr>
    </w:p>
    <w:p w14:paraId="69796D5C" w14:textId="62986B34" w:rsidR="00743848" w:rsidRPr="00743848" w:rsidRDefault="00743848" w:rsidP="003C514B">
      <w:pPr>
        <w:pStyle w:val="CodePACKT"/>
        <w:rPr>
          <w:lang w:val="en-GB"/>
        </w:rPr>
      </w:pPr>
      <w:r w:rsidRPr="00743848">
        <w:rPr>
          <w:lang w:val="en-GB"/>
        </w:rPr>
        <w:t>Import-</w:t>
      </w:r>
      <w:proofErr w:type="spellStart"/>
      <w:r w:rsidRPr="00743848">
        <w:rPr>
          <w:lang w:val="en-GB"/>
        </w:rPr>
        <w:t>StartLayout</w:t>
      </w:r>
      <w:proofErr w:type="spellEnd"/>
      <w:r w:rsidRPr="00743848">
        <w:rPr>
          <w:lang w:val="en-GB"/>
        </w:rPr>
        <w:t> -</w:t>
      </w:r>
      <w:proofErr w:type="spellStart"/>
      <w:r w:rsidRPr="00743848">
        <w:rPr>
          <w:lang w:val="en-GB"/>
        </w:rPr>
        <w:t>LayoutPath</w:t>
      </w:r>
      <w:proofErr w:type="spellEnd"/>
      <w:r w:rsidRPr="00743848">
        <w:rPr>
          <w:lang w:val="en-GB"/>
        </w:rPr>
        <w:t> C:\Foo\Layout.Xml -</w:t>
      </w:r>
      <w:proofErr w:type="spellStart"/>
      <w:r w:rsidRPr="00743848">
        <w:rPr>
          <w:lang w:val="en-GB"/>
        </w:rPr>
        <w:t>MountPath</w:t>
      </w:r>
      <w:proofErr w:type="spellEnd"/>
      <w:r w:rsidRPr="00743848">
        <w:rPr>
          <w:lang w:val="en-GB"/>
        </w:rPr>
        <w:t> C:\</w:t>
      </w:r>
    </w:p>
    <w:p w14:paraId="429D5135" w14:textId="77777777" w:rsidR="00D568D0" w:rsidRPr="003C514B" w:rsidRDefault="00D568D0" w:rsidP="005E2FDE">
      <w:pPr>
        <w:pStyle w:val="CodePACKT"/>
        <w:ind w:left="0"/>
      </w:pPr>
    </w:p>
    <w:p w14:paraId="37235A47" w14:textId="18FE5BC0" w:rsidR="00743848" w:rsidRPr="00743848" w:rsidRDefault="003C514B" w:rsidP="003C514B">
      <w:pPr>
        <w:pStyle w:val="NumberedBulletPACKT"/>
        <w:rPr>
          <w:color w:val="000000"/>
          <w:lang w:val="en-GB" w:eastAsia="en-GB"/>
        </w:rPr>
      </w:pPr>
      <w:r>
        <w:rPr>
          <w:lang w:val="en-GB" w:eastAsia="en-GB"/>
        </w:rPr>
        <w:t>L</w:t>
      </w:r>
      <w:r w:rsidR="00743848" w:rsidRPr="00743848">
        <w:rPr>
          <w:lang w:val="en-GB" w:eastAsia="en-GB"/>
        </w:rPr>
        <w:t>og</w:t>
      </w:r>
      <w:r w:rsidR="008A2B8B">
        <w:rPr>
          <w:lang w:val="en-GB" w:eastAsia="en-GB"/>
        </w:rPr>
        <w:t>ging</w:t>
      </w:r>
      <w:r w:rsidR="00F00E64">
        <w:rPr>
          <w:lang w:val="en-GB" w:eastAsia="en-GB"/>
        </w:rPr>
        <w:t xml:space="preserve"> </w:t>
      </w:r>
      <w:r w:rsidR="00743848" w:rsidRPr="00743848">
        <w:rPr>
          <w:lang w:val="en-GB" w:eastAsia="en-GB"/>
        </w:rPr>
        <w:t>off</w:t>
      </w:r>
    </w:p>
    <w:p w14:paraId="4A44B6B0" w14:textId="77777777" w:rsidR="003C514B" w:rsidRPr="003C514B" w:rsidRDefault="003C514B" w:rsidP="003C514B">
      <w:pPr>
        <w:pStyle w:val="CodePACKT"/>
      </w:pPr>
    </w:p>
    <w:p w14:paraId="624B31F4" w14:textId="20BE941C" w:rsidR="00743848" w:rsidRPr="003C514B" w:rsidRDefault="00743848" w:rsidP="003C514B">
      <w:pPr>
        <w:pStyle w:val="CodePACKT"/>
      </w:pPr>
      <w:r w:rsidRPr="003C514B">
        <w:t>logoff.exe</w:t>
      </w:r>
    </w:p>
    <w:p w14:paraId="79C84783" w14:textId="77777777" w:rsidR="00743848" w:rsidRPr="003C514B" w:rsidRDefault="00743848" w:rsidP="003C514B">
      <w:pPr>
        <w:pStyle w:val="CodePACKT"/>
      </w:pPr>
    </w:p>
    <w:p w14:paraId="136C5FAF" w14:textId="5F935E40" w:rsidR="00743848" w:rsidRPr="00743848" w:rsidRDefault="00952699" w:rsidP="003C514B">
      <w:pPr>
        <w:pStyle w:val="NumberedBulletPACKT"/>
        <w:rPr>
          <w:color w:val="000000"/>
          <w:lang w:val="en-GB" w:eastAsia="en-GB"/>
        </w:rPr>
      </w:pPr>
      <w:r>
        <w:rPr>
          <w:lang w:val="en-GB" w:eastAsia="en-GB"/>
        </w:rPr>
        <w:t>L</w:t>
      </w:r>
      <w:r w:rsidR="00743848" w:rsidRPr="00743848">
        <w:rPr>
          <w:lang w:val="en-GB" w:eastAsia="en-GB"/>
        </w:rPr>
        <w:t>og</w:t>
      </w:r>
      <w:r>
        <w:rPr>
          <w:lang w:val="en-GB" w:eastAsia="en-GB"/>
        </w:rPr>
        <w:t xml:space="preserve"> back </w:t>
      </w:r>
      <w:r w:rsidR="00743848" w:rsidRPr="00743848">
        <w:rPr>
          <w:lang w:val="en-GB" w:eastAsia="en-GB"/>
        </w:rPr>
        <w:t>in</w:t>
      </w:r>
      <w:r w:rsidR="00201023">
        <w:rPr>
          <w:lang w:val="en-GB" w:eastAsia="en-GB"/>
        </w:rPr>
        <w:t xml:space="preserve"> </w:t>
      </w:r>
      <w:r>
        <w:rPr>
          <w:lang w:val="en-GB" w:eastAsia="en-GB"/>
        </w:rPr>
        <w:t xml:space="preserve">to Windows </w:t>
      </w:r>
      <w:r w:rsidR="00743848" w:rsidRPr="00743848">
        <w:rPr>
          <w:lang w:val="en-GB" w:eastAsia="en-GB"/>
        </w:rPr>
        <w:t>and observ</w:t>
      </w:r>
      <w:r w:rsidR="00F81D65">
        <w:rPr>
          <w:lang w:val="en-GB" w:eastAsia="en-GB"/>
        </w:rPr>
        <w:t>e</w:t>
      </w:r>
      <w:r w:rsidR="00743848" w:rsidRPr="00743848">
        <w:rPr>
          <w:lang w:val="en-GB" w:eastAsia="en-GB"/>
        </w:rPr>
        <w:t> the taskbar</w:t>
      </w:r>
    </w:p>
    <w:p w14:paraId="3F9F700D"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29A7465" w14:textId="5836521E" w:rsidR="00743848" w:rsidRPr="00CF45ED" w:rsidRDefault="00743848" w:rsidP="003C514B">
      <w:pPr>
        <w:pStyle w:val="NumberedBulletPACKT"/>
        <w:rPr>
          <w:color w:val="000000"/>
          <w:lang w:val="en-GB" w:eastAsia="en-GB"/>
        </w:rPr>
      </w:pPr>
      <w:r w:rsidRPr="00CF45ED">
        <w:rPr>
          <w:lang w:val="en-GB" w:eastAsia="en-GB"/>
        </w:rPr>
        <w:t>Run</w:t>
      </w:r>
      <w:r w:rsidR="008A2B8B">
        <w:rPr>
          <w:lang w:val="en-GB" w:eastAsia="en-GB"/>
        </w:rPr>
        <w:t xml:space="preserve"> </w:t>
      </w:r>
      <w:r w:rsidR="006B6939">
        <w:rPr>
          <w:lang w:val="en-GB" w:eastAsia="en-GB"/>
        </w:rPr>
        <w:t xml:space="preserve">the </w:t>
      </w:r>
      <w:r w:rsidRPr="00CF45ED">
        <w:rPr>
          <w:lang w:val="en-GB" w:eastAsia="en-GB"/>
        </w:rPr>
        <w:t>PowerShell console </w:t>
      </w:r>
      <w:r w:rsidR="00CF45ED" w:rsidRPr="00CF45ED">
        <w:rPr>
          <w:lang w:val="en-GB" w:eastAsia="en-GB"/>
        </w:rPr>
        <w:t>from the shortcut</w:t>
      </w:r>
    </w:p>
    <w:p w14:paraId="5A7020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A8B93DB" w14:textId="6400B0AD" w:rsidR="00743848" w:rsidRPr="00CF45ED" w:rsidRDefault="00743848" w:rsidP="003C514B">
      <w:pPr>
        <w:pStyle w:val="NumberedBulletPACKT"/>
        <w:rPr>
          <w:color w:val="000000"/>
          <w:lang w:val="en-GB" w:eastAsia="en-GB"/>
        </w:rPr>
      </w:pPr>
      <w:r w:rsidRPr="00743848">
        <w:rPr>
          <w:lang w:val="en-GB" w:eastAsia="en-GB"/>
        </w:rPr>
        <w:t>Run VS Code from </w:t>
      </w:r>
      <w:r w:rsidR="00952699">
        <w:rPr>
          <w:lang w:val="en-GB" w:eastAsia="en-GB"/>
        </w:rPr>
        <w:t xml:space="preserve">the new taskbar </w:t>
      </w:r>
      <w:r w:rsidRPr="00743848">
        <w:rPr>
          <w:lang w:val="en-GB" w:eastAsia="en-GB"/>
        </w:rPr>
        <w:t>shortcut and observ</w:t>
      </w:r>
      <w:r w:rsidR="00697CD9">
        <w:rPr>
          <w:lang w:val="en-GB" w:eastAsia="en-GB"/>
        </w:rPr>
        <w:t>e</w:t>
      </w:r>
      <w:r w:rsidRPr="00743848">
        <w:rPr>
          <w:lang w:val="en-GB" w:eastAsia="en-GB"/>
        </w:rPr>
        <w:t> the profile file running</w:t>
      </w:r>
    </w:p>
    <w:p w14:paraId="77B4044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9B856DE" w14:textId="77777777" w:rsidR="0000165C" w:rsidRDefault="0000165C" w:rsidP="0000165C">
      <w:pPr>
        <w:pStyle w:val="Heading2"/>
        <w:numPr>
          <w:ilvl w:val="1"/>
          <w:numId w:val="3"/>
        </w:numPr>
        <w:tabs>
          <w:tab w:val="left" w:pos="0"/>
        </w:tabs>
      </w:pPr>
      <w:r>
        <w:t>How it works...</w:t>
      </w:r>
    </w:p>
    <w:p w14:paraId="5C827190" w14:textId="7C4F0FF4" w:rsidR="00822804" w:rsidRDefault="00E770B7" w:rsidP="00E770B7">
      <w:pPr>
        <w:pStyle w:val="NormalPACKT"/>
      </w:pPr>
      <w:r>
        <w:t xml:space="preserve">In </w:t>
      </w:r>
      <w:r w:rsidRPr="00822804">
        <w:rPr>
          <w:rStyle w:val="ItalicsPACKT"/>
        </w:rPr>
        <w:t>step 1</w:t>
      </w:r>
      <w:r>
        <w:t xml:space="preserve">, you download the VS Code installation script from </w:t>
      </w:r>
      <w:r w:rsidR="00822804">
        <w:t xml:space="preserve">the PowerShell Gallery. This </w:t>
      </w:r>
      <w:r w:rsidR="00952699">
        <w:t xml:space="preserve">step </w:t>
      </w:r>
      <w:r w:rsidR="00822804">
        <w:t>produces no output.</w:t>
      </w:r>
    </w:p>
    <w:p w14:paraId="533DFF3B" w14:textId="0297317E" w:rsidR="0000165C" w:rsidRDefault="00822804" w:rsidP="00E770B7">
      <w:pPr>
        <w:pStyle w:val="NormalPACKT"/>
      </w:pPr>
      <w:r>
        <w:t xml:space="preserve">Then, in </w:t>
      </w:r>
      <w:r w:rsidRPr="00822804">
        <w:rPr>
          <w:rStyle w:val="ItalicsPACKT"/>
        </w:rPr>
        <w:t>step 2</w:t>
      </w:r>
      <w:r>
        <w:t>, you run the inst</w:t>
      </w:r>
      <w:r w:rsidR="00952699">
        <w:t>a</w:t>
      </w:r>
      <w:r>
        <w:t>llation script and add in three specif</w:t>
      </w:r>
      <w:r w:rsidR="00952699">
        <w:t>i</w:t>
      </w:r>
      <w:r>
        <w:t>c extensions. Running this step in the PowerShell 7 console looks like this:</w:t>
      </w:r>
    </w:p>
    <w:p w14:paraId="647E8A40" w14:textId="73BED45F" w:rsidR="00822804" w:rsidRDefault="004039E9" w:rsidP="005439C4">
      <w:pPr>
        <w:pStyle w:val="FigurePACKT"/>
      </w:pPr>
      <w:r>
        <w:drawing>
          <wp:inline distT="0" distB="0" distL="0" distR="0" wp14:anchorId="2B1B90B3" wp14:editId="620ACA8D">
            <wp:extent cx="4112260" cy="217777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0458" cy="2182118"/>
                    </a:xfrm>
                    <a:prstGeom prst="rect">
                      <a:avLst/>
                    </a:prstGeom>
                  </pic:spPr>
                </pic:pic>
              </a:graphicData>
            </a:graphic>
          </wp:inline>
        </w:drawing>
      </w:r>
    </w:p>
    <w:p w14:paraId="096578BB" w14:textId="30C0D25C" w:rsidR="003F5F2B" w:rsidRDefault="003F5F2B" w:rsidP="005439C4">
      <w:pPr>
        <w:pStyle w:val="FigurePACKT"/>
      </w:pPr>
      <w:r>
        <w:t xml:space="preserve">Figure 1.23: </w:t>
      </w:r>
      <w:r w:rsidR="00B35C5A">
        <w:t>Running the installation script and adding some extensions</w:t>
      </w:r>
    </w:p>
    <w:p w14:paraId="71A38582" w14:textId="52C4A76A" w:rsidR="00822804" w:rsidRDefault="00822804" w:rsidP="00822804">
      <w:pPr>
        <w:pStyle w:val="LayoutInformationPACKT"/>
        <w:rPr>
          <w:noProof/>
        </w:rPr>
      </w:pPr>
      <w:r>
        <w:t xml:space="preserve">Insert </w:t>
      </w:r>
      <w:r w:rsidRPr="00C41783">
        <w:t>image</w:t>
      </w:r>
      <w:r>
        <w:t xml:space="preserve"> </w:t>
      </w:r>
      <w:r>
        <w:rPr>
          <w:noProof/>
        </w:rPr>
        <w:t>B42024_01</w:t>
      </w:r>
      <w:r w:rsidRPr="00023EAD">
        <w:rPr>
          <w:noProof/>
        </w:rPr>
        <w:t>_</w:t>
      </w:r>
      <w:r>
        <w:rPr>
          <w:noProof/>
        </w:rPr>
        <w:t>23.png</w:t>
      </w:r>
    </w:p>
    <w:p w14:paraId="5D577AFA" w14:textId="18526AE4" w:rsidR="00214C5A" w:rsidRDefault="00214C5A" w:rsidP="00214C5A">
      <w:r>
        <w:t xml:space="preserve">Once VS Studio has started, you </w:t>
      </w:r>
      <w:r w:rsidR="00B35C5A">
        <w:t>will</w:t>
      </w:r>
      <w:r>
        <w:t xml:space="preserve"> see the </w:t>
      </w:r>
      <w:r w:rsidR="00380387">
        <w:t xml:space="preserve">initial </w:t>
      </w:r>
      <w:r>
        <w:t xml:space="preserve">opening window, </w:t>
      </w:r>
      <w:r w:rsidR="00380387">
        <w:t xml:space="preserve">which looks </w:t>
      </w:r>
      <w:r>
        <w:t>like this:</w:t>
      </w:r>
    </w:p>
    <w:p w14:paraId="7F6F3FE8" w14:textId="2CDB682C" w:rsidR="00214C5A" w:rsidRDefault="00214C5A" w:rsidP="005439C4">
      <w:pPr>
        <w:pStyle w:val="FigurePACKT"/>
      </w:pPr>
      <w:r>
        <w:lastRenderedPageBreak/>
        <w:drawing>
          <wp:inline distT="0" distB="0" distL="0" distR="0" wp14:anchorId="036AFFAA" wp14:editId="53D874E9">
            <wp:extent cx="4539656" cy="32274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9747" cy="3234625"/>
                    </a:xfrm>
                    <a:prstGeom prst="rect">
                      <a:avLst/>
                    </a:prstGeom>
                  </pic:spPr>
                </pic:pic>
              </a:graphicData>
            </a:graphic>
          </wp:inline>
        </w:drawing>
      </w:r>
    </w:p>
    <w:p w14:paraId="7838346D" w14:textId="29A74F96" w:rsidR="00B35C5A" w:rsidRPr="00214C5A" w:rsidRDefault="00B35C5A" w:rsidP="005439C4">
      <w:pPr>
        <w:pStyle w:val="FigurePACKT"/>
      </w:pPr>
      <w:r>
        <w:t xml:space="preserve">Figure 1.24: </w:t>
      </w:r>
      <w:r w:rsidR="00BC0688">
        <w:t xml:space="preserve">The VS </w:t>
      </w:r>
      <w:r w:rsidR="0023754D">
        <w:t xml:space="preserve">Code </w:t>
      </w:r>
      <w:r w:rsidR="00BC0688">
        <w:t>Welcome window</w:t>
      </w:r>
    </w:p>
    <w:p w14:paraId="75FE9568" w14:textId="74A84989" w:rsidR="00214C5A" w:rsidRDefault="00214C5A" w:rsidP="00214C5A">
      <w:pPr>
        <w:pStyle w:val="LayoutInformationPACKT"/>
        <w:rPr>
          <w:noProof/>
        </w:rPr>
      </w:pPr>
      <w:r>
        <w:t xml:space="preserve">Insert </w:t>
      </w:r>
      <w:r w:rsidRPr="00C41783">
        <w:t>image</w:t>
      </w:r>
      <w:r>
        <w:t xml:space="preserve"> </w:t>
      </w:r>
      <w:r>
        <w:rPr>
          <w:noProof/>
        </w:rPr>
        <w:t>B42024_01</w:t>
      </w:r>
      <w:r w:rsidRPr="00023EAD">
        <w:rPr>
          <w:noProof/>
        </w:rPr>
        <w:t>_</w:t>
      </w:r>
      <w:r>
        <w:rPr>
          <w:noProof/>
        </w:rPr>
        <w:t>24.png</w:t>
      </w:r>
    </w:p>
    <w:p w14:paraId="0FD41675" w14:textId="69915E8C" w:rsidR="00822804" w:rsidRDefault="00380387" w:rsidP="00822804">
      <w:r>
        <w:t>I</w:t>
      </w:r>
      <w:r w:rsidR="00214C5A">
        <w:t xml:space="preserve">n </w:t>
      </w:r>
      <w:r w:rsidR="00214C5A" w:rsidRPr="00CC1E97">
        <w:rPr>
          <w:rStyle w:val="ItalicsPACKT"/>
        </w:rPr>
        <w:t>step 3</w:t>
      </w:r>
      <w:r w:rsidR="00214C5A">
        <w:t xml:space="preserve">, </w:t>
      </w:r>
      <w:r w:rsidR="002545E2">
        <w:t xml:space="preserve">you </w:t>
      </w:r>
      <w:r w:rsidR="00214C5A">
        <w:t xml:space="preserve">close this window. </w:t>
      </w:r>
      <w:r>
        <w:t xml:space="preserve">Then, in </w:t>
      </w:r>
      <w:r w:rsidRPr="004225C0">
        <w:rPr>
          <w:rStyle w:val="ItalicsPACKT"/>
        </w:rPr>
        <w:t>step 4</w:t>
      </w:r>
      <w:r>
        <w:t xml:space="preserve">, </w:t>
      </w:r>
      <w:r w:rsidR="00B5384F">
        <w:t>y</w:t>
      </w:r>
      <w:r w:rsidR="00214C5A">
        <w:t xml:space="preserve">ou run VS Code as </w:t>
      </w:r>
      <w:r w:rsidR="00B5384F">
        <w:t xml:space="preserve">an </w:t>
      </w:r>
      <w:r w:rsidR="00235BFE">
        <w:t>a</w:t>
      </w:r>
      <w:r w:rsidR="00214C5A">
        <w:t>dministrator</w:t>
      </w:r>
      <w:r w:rsidR="00CC1E97">
        <w:t xml:space="preserve">. In </w:t>
      </w:r>
      <w:r w:rsidR="00CC1E97" w:rsidRPr="00CC1E97">
        <w:rPr>
          <w:rStyle w:val="ItalicsPACKT"/>
        </w:rPr>
        <w:t>step 5</w:t>
      </w:r>
      <w:r w:rsidR="00CC1E97">
        <w:t>, you open a new VS Code terminal and run PowerShell 7</w:t>
      </w:r>
      <w:r w:rsidR="00617BE2">
        <w:t>,</w:t>
      </w:r>
      <w:r w:rsidR="00CC1E97">
        <w:t xml:space="preserve"> which now looks like this:</w:t>
      </w:r>
    </w:p>
    <w:p w14:paraId="7DE04A2A" w14:textId="200F009A" w:rsidR="00CC1E97" w:rsidRDefault="00380387" w:rsidP="005439C4">
      <w:pPr>
        <w:pStyle w:val="FigurePACKT"/>
      </w:pPr>
      <w:r>
        <w:lastRenderedPageBreak/>
        <w:drawing>
          <wp:inline distT="0" distB="0" distL="0" distR="0" wp14:anchorId="78D3AA6C" wp14:editId="6A809F15">
            <wp:extent cx="5731510" cy="479933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99330"/>
                    </a:xfrm>
                    <a:prstGeom prst="rect">
                      <a:avLst/>
                    </a:prstGeom>
                  </pic:spPr>
                </pic:pic>
              </a:graphicData>
            </a:graphic>
          </wp:inline>
        </w:drawing>
      </w:r>
    </w:p>
    <w:p w14:paraId="7A96CA0A" w14:textId="45C3B637" w:rsidR="006B6939" w:rsidRDefault="006B6939" w:rsidP="005439C4">
      <w:pPr>
        <w:pStyle w:val="FigurePACKT"/>
      </w:pPr>
      <w:r>
        <w:t xml:space="preserve">Figure 1.25: </w:t>
      </w:r>
      <w:r w:rsidR="001D4F73">
        <w:t>Running PowerShell 7 in VS</w:t>
      </w:r>
      <w:r w:rsidR="0023754D">
        <w:t xml:space="preserve"> Code</w:t>
      </w:r>
    </w:p>
    <w:p w14:paraId="0C895418" w14:textId="42EDD686" w:rsidR="002545E2" w:rsidRDefault="002545E2" w:rsidP="002545E2">
      <w:pPr>
        <w:pStyle w:val="LayoutInformationPACKT"/>
        <w:rPr>
          <w:noProof/>
        </w:rPr>
      </w:pPr>
      <w:r>
        <w:t xml:space="preserve">Insert </w:t>
      </w:r>
      <w:r w:rsidRPr="00C41783">
        <w:t>image</w:t>
      </w:r>
      <w:r>
        <w:t xml:space="preserve"> </w:t>
      </w:r>
      <w:r>
        <w:rPr>
          <w:noProof/>
        </w:rPr>
        <w:t>B42024_01</w:t>
      </w:r>
      <w:r w:rsidRPr="00023EAD">
        <w:rPr>
          <w:noProof/>
        </w:rPr>
        <w:t>_</w:t>
      </w:r>
      <w:r>
        <w:rPr>
          <w:noProof/>
        </w:rPr>
        <w:t>25.png</w:t>
      </w:r>
    </w:p>
    <w:p w14:paraId="1114D3B6" w14:textId="77777777" w:rsidR="00380387" w:rsidRDefault="002545E2" w:rsidP="002545E2">
      <w:pPr>
        <w:pStyle w:val="NormalPACKT"/>
      </w:pPr>
      <w:r>
        <w:t xml:space="preserve">In </w:t>
      </w:r>
      <w:r w:rsidRPr="002545E2">
        <w:rPr>
          <w:rStyle w:val="ItalicsPACKT"/>
        </w:rPr>
        <w:t>step 6</w:t>
      </w:r>
      <w:r>
        <w:t xml:space="preserve">, you create a VS Code sample profile file. </w:t>
      </w:r>
      <w:r w:rsidR="00380387">
        <w:t xml:space="preserve">The VS Code PowerShell extension uses this profile file when you open a </w:t>
      </w:r>
      <w:r w:rsidR="00380387" w:rsidRPr="007F66C5">
        <w:rPr>
          <w:rStyle w:val="CodeTextPACKTChar"/>
        </w:rPr>
        <w:t>.PS1</w:t>
      </w:r>
      <w:r w:rsidR="00380387">
        <w:t xml:space="preserve"> file. </w:t>
      </w:r>
      <w:r>
        <w:t xml:space="preserve">This </w:t>
      </w:r>
      <w:r w:rsidR="00952699">
        <w:t xml:space="preserve">step </w:t>
      </w:r>
      <w:r>
        <w:t>generates no ou</w:t>
      </w:r>
      <w:r w:rsidR="00952699">
        <w:t>t</w:t>
      </w:r>
      <w:r>
        <w:t>put.</w:t>
      </w:r>
      <w:r w:rsidR="00D568D0">
        <w:t xml:space="preserve"> </w:t>
      </w:r>
    </w:p>
    <w:p w14:paraId="7977AA10" w14:textId="1E2CC081" w:rsidR="00787CD1" w:rsidRDefault="00380387" w:rsidP="002545E2">
      <w:pPr>
        <w:pStyle w:val="NormalPACKT"/>
      </w:pPr>
      <w:r>
        <w:t>In</w:t>
      </w:r>
      <w:r w:rsidR="00D568D0">
        <w:t xml:space="preserve"> </w:t>
      </w:r>
      <w:r w:rsidR="00D568D0" w:rsidRPr="00D568D0">
        <w:rPr>
          <w:rStyle w:val="ItalicsPACKT"/>
        </w:rPr>
        <w:t>step 7</w:t>
      </w:r>
      <w:r w:rsidR="00D568D0">
        <w:t xml:space="preserve">, you update </w:t>
      </w:r>
      <w:r w:rsidR="00952699">
        <w:t>several</w:t>
      </w:r>
      <w:r w:rsidR="00D568D0">
        <w:t xml:space="preserve"> VS Code runtime options. In </w:t>
      </w:r>
      <w:r w:rsidR="00D568D0" w:rsidRPr="00D568D0">
        <w:rPr>
          <w:rStyle w:val="ItalicsPACKT"/>
        </w:rPr>
        <w:t>step 8</w:t>
      </w:r>
      <w:r w:rsidR="00D568D0">
        <w:t xml:space="preserve">, you create a shortcut to VS Code, and in </w:t>
      </w:r>
      <w:r w:rsidR="00D568D0" w:rsidRPr="00D568D0">
        <w:rPr>
          <w:rStyle w:val="ItalicsPACKT"/>
        </w:rPr>
        <w:t>step 9</w:t>
      </w:r>
      <w:r w:rsidR="00D568D0">
        <w:t xml:space="preserve">, you create a shortcut to the PowerShell 7 console. </w:t>
      </w:r>
      <w:r w:rsidR="00787CD1">
        <w:t>You use these later in this recipe to create a shortcut on your Windows taskbar.</w:t>
      </w:r>
    </w:p>
    <w:p w14:paraId="20919838" w14:textId="35E1E291" w:rsidR="002545E2" w:rsidRDefault="00D568D0" w:rsidP="002545E2">
      <w:pPr>
        <w:pStyle w:val="NormalPACKT"/>
      </w:pPr>
      <w:r>
        <w:t xml:space="preserve">In </w:t>
      </w:r>
      <w:r w:rsidRPr="00D568D0">
        <w:rPr>
          <w:rStyle w:val="ItalicsPACKT"/>
        </w:rPr>
        <w:t>step 10</w:t>
      </w:r>
      <w:r>
        <w:t>, you update the XML that describes the Window</w:t>
      </w:r>
      <w:r w:rsidR="000E7F41">
        <w:t>s</w:t>
      </w:r>
      <w:r>
        <w:t xml:space="preserve"> task</w:t>
      </w:r>
      <w:r w:rsidR="00787CD1">
        <w:t xml:space="preserve">bar </w:t>
      </w:r>
      <w:r>
        <w:t>to add the shortcuts to VS Code an</w:t>
      </w:r>
      <w:r w:rsidR="00C526E2">
        <w:t>d</w:t>
      </w:r>
      <w:r>
        <w:t xml:space="preserve"> the PowerShell console</w:t>
      </w:r>
      <w:r w:rsidR="00787CD1">
        <w:t xml:space="preserve"> you create</w:t>
      </w:r>
      <w:r w:rsidR="00235BFE">
        <w:t>d</w:t>
      </w:r>
      <w:r w:rsidR="00787CD1">
        <w:t xml:space="preserve"> previously</w:t>
      </w:r>
      <w:r>
        <w:t xml:space="preserve">. In </w:t>
      </w:r>
      <w:r w:rsidRPr="00D568D0">
        <w:rPr>
          <w:rStyle w:val="ItalicsPACKT"/>
        </w:rPr>
        <w:t>step 11</w:t>
      </w:r>
      <w:r>
        <w:t>, you import the updated task pane descri</w:t>
      </w:r>
      <w:r w:rsidR="00952699">
        <w:t>ption</w:t>
      </w:r>
      <w:r>
        <w:t xml:space="preserve"> back into Windows. These steps produce no ou</w:t>
      </w:r>
      <w:r w:rsidR="00952699">
        <w:t>t</w:t>
      </w:r>
      <w:r>
        <w:t>put</w:t>
      </w:r>
      <w:r w:rsidR="00CF45ED">
        <w:t xml:space="preserve"> as such.</w:t>
      </w:r>
    </w:p>
    <w:p w14:paraId="50A2FCFD" w14:textId="070426FC" w:rsidR="00D568D0" w:rsidRDefault="00CF45ED" w:rsidP="002545E2">
      <w:pPr>
        <w:pStyle w:val="NormalPACKT"/>
      </w:pPr>
      <w:r>
        <w:t xml:space="preserve">Next, in </w:t>
      </w:r>
      <w:r w:rsidRPr="00CF45ED">
        <w:rPr>
          <w:rStyle w:val="ItalicsPACKT"/>
        </w:rPr>
        <w:t>step 1</w:t>
      </w:r>
      <w:r w:rsidR="00327D40">
        <w:rPr>
          <w:rStyle w:val="ItalicsPACKT"/>
        </w:rPr>
        <w:t>2</w:t>
      </w:r>
      <w:r>
        <w:t>, you log</w:t>
      </w:r>
      <w:r w:rsidR="00952699">
        <w:t xml:space="preserve"> </w:t>
      </w:r>
      <w:r>
        <w:t xml:space="preserve">off from Windows. In </w:t>
      </w:r>
      <w:r w:rsidRPr="003C514B">
        <w:rPr>
          <w:rStyle w:val="ItalicsPACKT"/>
        </w:rPr>
        <w:t>step 1</w:t>
      </w:r>
      <w:r w:rsidR="00327D40">
        <w:rPr>
          <w:rStyle w:val="ItalicsPACKT"/>
        </w:rPr>
        <w:t>3</w:t>
      </w:r>
      <w:r>
        <w:t>, you re</w:t>
      </w:r>
      <w:r w:rsidR="00952699">
        <w:t>-</w:t>
      </w:r>
      <w:r>
        <w:t>log</w:t>
      </w:r>
      <w:r w:rsidR="00952699">
        <w:t>i</w:t>
      </w:r>
      <w:r>
        <w:t>n an</w:t>
      </w:r>
      <w:r w:rsidR="00952699">
        <w:t>d</w:t>
      </w:r>
      <w:r>
        <w:t xml:space="preserve"> note the updated taskbar, as you can see here:</w:t>
      </w:r>
    </w:p>
    <w:p w14:paraId="60D0FEBC" w14:textId="6421D61F" w:rsidR="00CF45ED" w:rsidRDefault="003C514B" w:rsidP="005439C4">
      <w:pPr>
        <w:pStyle w:val="FigurePACKT"/>
      </w:pPr>
      <w:r>
        <w:lastRenderedPageBreak/>
        <w:drawing>
          <wp:inline distT="0" distB="0" distL="0" distR="0" wp14:anchorId="6FEC6FE3" wp14:editId="754C73D0">
            <wp:extent cx="3669579" cy="2375916"/>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9100" cy="2382081"/>
                    </a:xfrm>
                    <a:prstGeom prst="rect">
                      <a:avLst/>
                    </a:prstGeom>
                  </pic:spPr>
                </pic:pic>
              </a:graphicData>
            </a:graphic>
          </wp:inline>
        </w:drawing>
      </w:r>
    </w:p>
    <w:p w14:paraId="01203FE1" w14:textId="0FB0BFA1" w:rsidR="00327D40" w:rsidRDefault="00327D40" w:rsidP="005439C4">
      <w:pPr>
        <w:pStyle w:val="FigurePACKT"/>
      </w:pPr>
      <w:r>
        <w:t xml:space="preserve">Figure 1.26: Updated taskbar with </w:t>
      </w:r>
      <w:r w:rsidR="005E660A">
        <w:t>shortcuts</w:t>
      </w:r>
    </w:p>
    <w:p w14:paraId="4E63D40E" w14:textId="0F495153"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26.png</w:t>
      </w:r>
    </w:p>
    <w:p w14:paraId="2DC09DAC" w14:textId="7A339AE9" w:rsidR="002545E2" w:rsidRDefault="003C514B" w:rsidP="002545E2">
      <w:pPr>
        <w:pStyle w:val="NormalPACKT"/>
      </w:pPr>
      <w:r>
        <w:t xml:space="preserve">In </w:t>
      </w:r>
      <w:r w:rsidRPr="003C514B">
        <w:rPr>
          <w:rStyle w:val="ItalicsPACKT"/>
        </w:rPr>
        <w:t>step 1</w:t>
      </w:r>
      <w:r w:rsidR="00327D40">
        <w:rPr>
          <w:rStyle w:val="ItalicsPACKT"/>
        </w:rPr>
        <w:t>4</w:t>
      </w:r>
      <w:r>
        <w:t>, you open a PowerShell 7 console</w:t>
      </w:r>
      <w:r w:rsidR="00235BFE">
        <w:t>,</w:t>
      </w:r>
      <w:r>
        <w:t xml:space="preserve"> which looks like this:</w:t>
      </w:r>
    </w:p>
    <w:p w14:paraId="3627315A" w14:textId="0AB44355" w:rsidR="003C514B" w:rsidRDefault="00787CD1" w:rsidP="005439C4">
      <w:pPr>
        <w:pStyle w:val="FigurePACKT"/>
      </w:pPr>
      <w:r>
        <w:drawing>
          <wp:inline distT="0" distB="0" distL="0" distR="0" wp14:anchorId="1EEA9411" wp14:editId="478400DE">
            <wp:extent cx="4095893" cy="20261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6439" cy="2036329"/>
                    </a:xfrm>
                    <a:prstGeom prst="rect">
                      <a:avLst/>
                    </a:prstGeom>
                  </pic:spPr>
                </pic:pic>
              </a:graphicData>
            </a:graphic>
          </wp:inline>
        </w:drawing>
      </w:r>
    </w:p>
    <w:p w14:paraId="4087BE10" w14:textId="26A47606" w:rsidR="005E660A" w:rsidRDefault="005E660A" w:rsidP="005439C4">
      <w:pPr>
        <w:pStyle w:val="FigurePACKT"/>
      </w:pPr>
      <w:r>
        <w:t xml:space="preserve">Figure 1.27: </w:t>
      </w:r>
      <w:r w:rsidR="00DF04CB">
        <w:t>PowerShell 7 console (from shortcut)</w:t>
      </w:r>
    </w:p>
    <w:p w14:paraId="58E1D4C5" w14:textId="7403AC37"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27.png</w:t>
      </w:r>
    </w:p>
    <w:p w14:paraId="6A5D7823" w14:textId="30130133" w:rsidR="003C514B" w:rsidRDefault="003C514B" w:rsidP="003C514B">
      <w:pPr>
        <w:pStyle w:val="NormalPACKT"/>
      </w:pPr>
      <w:r>
        <w:t xml:space="preserve">In </w:t>
      </w:r>
      <w:r w:rsidRPr="003C514B">
        <w:rPr>
          <w:rStyle w:val="ItalicsPACKT"/>
        </w:rPr>
        <w:t>step 1</w:t>
      </w:r>
      <w:r w:rsidR="00327D40">
        <w:rPr>
          <w:rStyle w:val="ItalicsPACKT"/>
        </w:rPr>
        <w:t>5</w:t>
      </w:r>
      <w:r>
        <w:t>, you open VS Code</w:t>
      </w:r>
      <w:r w:rsidR="00952699">
        <w:t>,</w:t>
      </w:r>
      <w:r>
        <w:t xml:space="preserve"> which looks like this:</w:t>
      </w:r>
    </w:p>
    <w:p w14:paraId="024BDEF0" w14:textId="5DAA1353" w:rsidR="003C514B" w:rsidRDefault="00787CD1" w:rsidP="005439C4">
      <w:pPr>
        <w:pStyle w:val="FigurePACKT"/>
      </w:pPr>
      <w:r>
        <w:lastRenderedPageBreak/>
        <w:drawing>
          <wp:inline distT="0" distB="0" distL="0" distR="0" wp14:anchorId="18F38CB3" wp14:editId="4B31E056">
            <wp:extent cx="4169749" cy="285267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7449" cy="2864779"/>
                    </a:xfrm>
                    <a:prstGeom prst="rect">
                      <a:avLst/>
                    </a:prstGeom>
                  </pic:spPr>
                </pic:pic>
              </a:graphicData>
            </a:graphic>
          </wp:inline>
        </w:drawing>
      </w:r>
    </w:p>
    <w:p w14:paraId="45E4D653" w14:textId="6FB175C7" w:rsidR="00DF04CB" w:rsidRPr="00822804" w:rsidRDefault="000B68AF" w:rsidP="005439C4">
      <w:pPr>
        <w:pStyle w:val="FigurePACKT"/>
      </w:pPr>
      <w:r>
        <w:t>Figure 1.28: VS Code (from shortcut)</w:t>
      </w:r>
    </w:p>
    <w:p w14:paraId="12397D4E" w14:textId="14965FB4"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28.png</w:t>
      </w:r>
    </w:p>
    <w:p w14:paraId="0C756E47" w14:textId="13CF7DB3" w:rsidR="0000165C" w:rsidRDefault="0000165C" w:rsidP="0000165C">
      <w:pPr>
        <w:pStyle w:val="Heading2"/>
      </w:pPr>
      <w:r>
        <w:t>There's more...</w:t>
      </w:r>
    </w:p>
    <w:p w14:paraId="1014463B" w14:textId="4530D9EA" w:rsidR="0000165C" w:rsidRDefault="00822804" w:rsidP="00822804">
      <w:pPr>
        <w:pStyle w:val="NormalPACKT"/>
        <w:rPr>
          <w:lang w:val="en-GB" w:eastAsia="en-GB"/>
        </w:rPr>
      </w:pPr>
      <w:r w:rsidRPr="00822804">
        <w:t xml:space="preserve">In </w:t>
      </w:r>
      <w:r w:rsidRPr="00822804">
        <w:rPr>
          <w:rStyle w:val="ItalicsPACKT"/>
        </w:rPr>
        <w:t>step 2</w:t>
      </w:r>
      <w:r w:rsidRPr="00822804">
        <w:t xml:space="preserve">, you install </w:t>
      </w:r>
      <w:r w:rsidR="0057009A">
        <w:t>VS</w:t>
      </w:r>
      <w:r w:rsidRPr="00822804">
        <w:t xml:space="preserve"> Code and three additional VS Code extensi</w:t>
      </w:r>
      <w:r w:rsidR="008E634D">
        <w:t>o</w:t>
      </w:r>
      <w:r w:rsidRPr="00822804">
        <w:t xml:space="preserve">ns. The </w:t>
      </w:r>
      <w:proofErr w:type="spellStart"/>
      <w:r w:rsidRPr="00822804">
        <w:rPr>
          <w:rStyle w:val="CodeInTextPACKT"/>
        </w:rPr>
        <w:t>Streetsidesoftware.code</w:t>
      </w:r>
      <w:proofErr w:type="spellEnd"/>
      <w:r w:rsidRPr="00822804">
        <w:rPr>
          <w:rStyle w:val="CodeInTextPACKT"/>
        </w:rPr>
        <w:t>-spell-checker</w:t>
      </w:r>
      <w:r w:rsidRPr="00110DD2">
        <w:rPr>
          <w:rStyle w:val="CodeInTextPACKT"/>
          <w:rFonts w:ascii="Times New Roman" w:hAnsi="Times New Roman"/>
          <w:sz w:val="22"/>
          <w:szCs w:val="22"/>
        </w:rPr>
        <w:t xml:space="preserve"> </w:t>
      </w:r>
      <w:r w:rsidRPr="00822804">
        <w:t>e</w:t>
      </w:r>
      <w:r>
        <w:t>xtension provides spell</w:t>
      </w:r>
      <w:r w:rsidR="00952699">
        <w:t>-</w:t>
      </w:r>
      <w:r>
        <w:t xml:space="preserve">checking for your scripts and other files. The </w:t>
      </w:r>
      <w:proofErr w:type="spellStart"/>
      <w:r w:rsidRPr="00822804">
        <w:rPr>
          <w:rStyle w:val="CodeInTextPACKT"/>
        </w:rPr>
        <w:t>yzhang.markdown</w:t>
      </w:r>
      <w:proofErr w:type="spellEnd"/>
      <w:r w:rsidRPr="00822804">
        <w:rPr>
          <w:rStyle w:val="CodeInTextPACKT"/>
        </w:rPr>
        <w:t>-all-in-on</w:t>
      </w:r>
      <w:r w:rsidR="00201023">
        <w:rPr>
          <w:rStyle w:val="CodeInTextPACKT"/>
        </w:rPr>
        <w:t>e</w:t>
      </w:r>
      <w:r>
        <w:rPr>
          <w:lang w:val="en-GB" w:eastAsia="en-GB"/>
        </w:rPr>
        <w:t xml:space="preserve"> extension support</w:t>
      </w:r>
      <w:r w:rsidR="00952699">
        <w:rPr>
          <w:lang w:val="en-GB" w:eastAsia="en-GB"/>
        </w:rPr>
        <w:t>s</w:t>
      </w:r>
      <w:r>
        <w:rPr>
          <w:lang w:val="en-GB" w:eastAsia="en-GB"/>
        </w:rPr>
        <w:t xml:space="preserve"> the use of Markdown. This extension is usefu</w:t>
      </w:r>
      <w:r w:rsidR="00952699">
        <w:rPr>
          <w:lang w:val="en-GB" w:eastAsia="en-GB"/>
        </w:rPr>
        <w:t>l</w:t>
      </w:r>
      <w:r>
        <w:rPr>
          <w:lang w:val="en-GB" w:eastAsia="en-GB"/>
        </w:rPr>
        <w:t xml:space="preserve"> if, for example, you are writing documen</w:t>
      </w:r>
      <w:r w:rsidR="00952699">
        <w:rPr>
          <w:lang w:val="en-GB" w:eastAsia="en-GB"/>
        </w:rPr>
        <w:t>ta</w:t>
      </w:r>
      <w:r>
        <w:rPr>
          <w:lang w:val="en-GB" w:eastAsia="en-GB"/>
        </w:rPr>
        <w:t>tion in Git</w:t>
      </w:r>
      <w:r w:rsidR="000B3E6D">
        <w:rPr>
          <w:lang w:val="en-GB" w:eastAsia="en-GB"/>
        </w:rPr>
        <w:t>H</w:t>
      </w:r>
      <w:r>
        <w:rPr>
          <w:lang w:val="en-GB" w:eastAsia="en-GB"/>
        </w:rPr>
        <w:t>ub or updating the exis</w:t>
      </w:r>
      <w:r w:rsidR="00952699">
        <w:rPr>
          <w:lang w:val="en-GB" w:eastAsia="en-GB"/>
        </w:rPr>
        <w:t>ting</w:t>
      </w:r>
      <w:r>
        <w:rPr>
          <w:lang w:val="en-GB" w:eastAsia="en-GB"/>
        </w:rPr>
        <w:t xml:space="preserve"> public PowerShell 7 help information.</w:t>
      </w:r>
      <w:r w:rsidR="00952699">
        <w:rPr>
          <w:lang w:val="en-GB" w:eastAsia="en-GB"/>
        </w:rPr>
        <w:t xml:space="preserve"> </w:t>
      </w:r>
      <w:r>
        <w:rPr>
          <w:lang w:val="en-GB" w:eastAsia="en-GB"/>
        </w:rPr>
        <w:t xml:space="preserve">The </w:t>
      </w:r>
      <w:proofErr w:type="spellStart"/>
      <w:r w:rsidRPr="00822804">
        <w:rPr>
          <w:rStyle w:val="CodeInTextPACKT"/>
          <w:lang w:val="en-GB" w:eastAsia="en-GB"/>
        </w:rPr>
        <w:t>hediet.vscode-drawio</w:t>
      </w:r>
      <w:proofErr w:type="spellEnd"/>
      <w:r>
        <w:rPr>
          <w:lang w:val="en-GB" w:eastAsia="en-GB"/>
        </w:rPr>
        <w:t xml:space="preserve"> extension enables you to create</w:t>
      </w:r>
      <w:r w:rsidR="00CC1E97">
        <w:rPr>
          <w:lang w:val="en-GB" w:eastAsia="en-GB"/>
        </w:rPr>
        <w:t xml:space="preserve"> </w:t>
      </w:r>
      <w:r>
        <w:rPr>
          <w:lang w:val="en-GB" w:eastAsia="en-GB"/>
        </w:rPr>
        <w:t xml:space="preserve">rich diagrams directly in VS Code. Visit the VS Code </w:t>
      </w:r>
      <w:r w:rsidR="00A07EE6">
        <w:rPr>
          <w:lang w:val="en-GB" w:eastAsia="en-GB"/>
        </w:rPr>
        <w:t>M</w:t>
      </w:r>
      <w:r>
        <w:rPr>
          <w:lang w:val="en-GB" w:eastAsia="en-GB"/>
        </w:rPr>
        <w:t>arketplace for details on these and other extensions.</w:t>
      </w:r>
    </w:p>
    <w:p w14:paraId="45E68B15" w14:textId="7E24C444" w:rsidR="00D97066" w:rsidRDefault="00D97066" w:rsidP="00822804">
      <w:pPr>
        <w:pStyle w:val="NormalPACKT"/>
        <w:rPr>
          <w:lang w:val="en-GB" w:eastAsia="en-GB"/>
        </w:rPr>
      </w:pPr>
      <w:r>
        <w:rPr>
          <w:lang w:val="en-GB" w:eastAsia="en-GB"/>
        </w:rPr>
        <w:t xml:space="preserve">In </w:t>
      </w:r>
      <w:r w:rsidRPr="00D97066">
        <w:rPr>
          <w:rStyle w:val="ItalicsPACKT"/>
        </w:rPr>
        <w:t>step 4</w:t>
      </w:r>
      <w:r>
        <w:rPr>
          <w:lang w:val="en-GB" w:eastAsia="en-GB"/>
        </w:rPr>
        <w:t>, you ensure you are running VS Code as</w:t>
      </w:r>
      <w:r w:rsidR="000B3E6D">
        <w:rPr>
          <w:lang w:val="en-GB" w:eastAsia="en-GB"/>
        </w:rPr>
        <w:t xml:space="preserve"> an</w:t>
      </w:r>
      <w:r>
        <w:rPr>
          <w:lang w:val="en-GB" w:eastAsia="en-GB"/>
        </w:rPr>
        <w:t xml:space="preserve"> </w:t>
      </w:r>
      <w:r w:rsidR="00A07EE6">
        <w:rPr>
          <w:lang w:val="en-GB" w:eastAsia="en-GB"/>
        </w:rPr>
        <w:t>a</w:t>
      </w:r>
      <w:r>
        <w:rPr>
          <w:lang w:val="en-GB" w:eastAsia="en-GB"/>
        </w:rPr>
        <w:t>dministrator. Some of the code requires this and fails if you are not running PowerShell (inside VS Code) as an admin.</w:t>
      </w:r>
    </w:p>
    <w:p w14:paraId="111FF319" w14:textId="6BA695C0" w:rsidR="00CC1E97" w:rsidRDefault="00CC1E97" w:rsidP="00822804">
      <w:pPr>
        <w:pStyle w:val="NormalPACKT"/>
        <w:rPr>
          <w:lang w:val="en-GB" w:eastAsia="en-GB"/>
        </w:rPr>
      </w:pPr>
      <w:r>
        <w:rPr>
          <w:lang w:val="en-GB" w:eastAsia="en-GB"/>
        </w:rPr>
        <w:t xml:space="preserve">In </w:t>
      </w:r>
      <w:r w:rsidRPr="00CC1E97">
        <w:rPr>
          <w:rStyle w:val="ItalicsPACKT"/>
        </w:rPr>
        <w:t>step 5</w:t>
      </w:r>
      <w:r>
        <w:rPr>
          <w:lang w:val="en-GB" w:eastAsia="en-GB"/>
        </w:rPr>
        <w:t>, you open a terminal inside VS Code. I</w:t>
      </w:r>
      <w:r w:rsidR="005F4156">
        <w:rPr>
          <w:lang w:val="en-GB" w:eastAsia="en-GB"/>
        </w:rPr>
        <w:t>n</w:t>
      </w:r>
      <w:r>
        <w:rPr>
          <w:lang w:val="en-GB" w:eastAsia="en-GB"/>
        </w:rPr>
        <w:t xml:space="preserve"> VS Code</w:t>
      </w:r>
      <w:r w:rsidR="00A07EE6">
        <w:rPr>
          <w:lang w:val="en-GB" w:eastAsia="en-GB"/>
        </w:rPr>
        <w:t>,</w:t>
      </w:r>
      <w:r>
        <w:rPr>
          <w:lang w:val="en-GB" w:eastAsia="en-GB"/>
        </w:rPr>
        <w:t xml:space="preserve"> the </w:t>
      </w:r>
      <w:r w:rsidR="00A0556F">
        <w:rPr>
          <w:lang w:val="en-GB" w:eastAsia="en-GB"/>
        </w:rPr>
        <w:t>“</w:t>
      </w:r>
      <w:r>
        <w:rPr>
          <w:lang w:val="en-GB" w:eastAsia="en-GB"/>
        </w:rPr>
        <w:t>terminal</w:t>
      </w:r>
      <w:r w:rsidR="00A07EE6">
        <w:rPr>
          <w:lang w:val="en-GB" w:eastAsia="en-GB"/>
        </w:rPr>
        <w:t>”</w:t>
      </w:r>
      <w:r>
        <w:rPr>
          <w:lang w:val="en-GB" w:eastAsia="en-GB"/>
        </w:rPr>
        <w:t xml:space="preserve"> is initially a Windows PowerShell console. You </w:t>
      </w:r>
      <w:r w:rsidR="00952699">
        <w:rPr>
          <w:lang w:val="en-GB" w:eastAsia="en-GB"/>
        </w:rPr>
        <w:t>c</w:t>
      </w:r>
      <w:r>
        <w:rPr>
          <w:lang w:val="en-GB" w:eastAsia="en-GB"/>
        </w:rPr>
        <w:t xml:space="preserve">an see in the output the results of running the </w:t>
      </w:r>
      <w:r w:rsidR="00A07EE6">
        <w:rPr>
          <w:lang w:val="en-GB" w:eastAsia="en-GB"/>
        </w:rPr>
        <w:t>p</w:t>
      </w:r>
      <w:r>
        <w:rPr>
          <w:lang w:val="en-GB" w:eastAsia="en-GB"/>
        </w:rPr>
        <w:t>rofile file for Windows PowerShell</w:t>
      </w:r>
      <w:r w:rsidR="00D97066">
        <w:rPr>
          <w:lang w:val="en-GB" w:eastAsia="en-GB"/>
        </w:rPr>
        <w:t xml:space="preserve">. This terminal is the one you see inside VS </w:t>
      </w:r>
      <w:r w:rsidR="00A07EE6">
        <w:rPr>
          <w:lang w:val="en-GB" w:eastAsia="en-GB"/>
        </w:rPr>
        <w:t>C</w:t>
      </w:r>
      <w:r w:rsidR="00D97066">
        <w:rPr>
          <w:lang w:val="en-GB" w:eastAsia="en-GB"/>
        </w:rPr>
        <w:t>ode by default.</w:t>
      </w:r>
    </w:p>
    <w:p w14:paraId="63C2C90F" w14:textId="34012D84" w:rsidR="00D97066" w:rsidRDefault="00D97066" w:rsidP="00822804">
      <w:pPr>
        <w:pStyle w:val="NormalPACKT"/>
        <w:rPr>
          <w:lang w:val="en-GB" w:eastAsia="en-GB"/>
        </w:rPr>
      </w:pPr>
      <w:r>
        <w:rPr>
          <w:lang w:val="en-GB" w:eastAsia="en-GB"/>
        </w:rPr>
        <w:t xml:space="preserve">In </w:t>
      </w:r>
      <w:r w:rsidRPr="00D97066">
        <w:rPr>
          <w:rStyle w:val="ItalicsPACKT"/>
        </w:rPr>
        <w:t>step 7</w:t>
      </w:r>
      <w:r>
        <w:rPr>
          <w:lang w:val="en-GB" w:eastAsia="en-GB"/>
        </w:rPr>
        <w:t xml:space="preserve">, you update and save some updates to </w:t>
      </w:r>
      <w:r w:rsidR="00A07EE6">
        <w:rPr>
          <w:lang w:val="en-GB" w:eastAsia="en-GB"/>
        </w:rPr>
        <w:t xml:space="preserve">the </w:t>
      </w:r>
      <w:r>
        <w:rPr>
          <w:lang w:val="en-GB" w:eastAsia="en-GB"/>
        </w:rPr>
        <w:t>VS Code settings. Note that in this step, you tell VS Code where to find the version of PowerShell you wish to run. You can, should you cho</w:t>
      </w:r>
      <w:r w:rsidR="002435F0">
        <w:rPr>
          <w:lang w:val="en-GB" w:eastAsia="en-GB"/>
        </w:rPr>
        <w:t>o</w:t>
      </w:r>
      <w:r>
        <w:rPr>
          <w:lang w:val="en-GB" w:eastAsia="en-GB"/>
        </w:rPr>
        <w:t>se,</w:t>
      </w:r>
      <w:r w:rsidR="00952699">
        <w:rPr>
          <w:lang w:val="en-GB" w:eastAsia="en-GB"/>
        </w:rPr>
        <w:t xml:space="preserve"> </w:t>
      </w:r>
      <w:r>
        <w:rPr>
          <w:lang w:val="en-GB" w:eastAsia="en-GB"/>
        </w:rPr>
        <w:t>change this to run a preview version of PowerShell or even the daily build.</w:t>
      </w:r>
    </w:p>
    <w:p w14:paraId="35A1A798" w14:textId="46C56AD5" w:rsidR="000B3E6D" w:rsidRDefault="000B3E6D" w:rsidP="00822804">
      <w:pPr>
        <w:pStyle w:val="NormalPACKT"/>
        <w:rPr>
          <w:lang w:val="en-GB" w:eastAsia="en-GB"/>
        </w:rPr>
      </w:pPr>
      <w:r>
        <w:rPr>
          <w:lang w:val="en-GB" w:eastAsia="en-GB"/>
        </w:rPr>
        <w:t xml:space="preserve">Note that VS Code has, in effect, two PowerShell profile files at play. When you open VS Code on its own, you get the terminal you see in </w:t>
      </w:r>
      <w:r w:rsidRPr="00481396">
        <w:rPr>
          <w:rStyle w:val="ItalicsPACKT"/>
        </w:rPr>
        <w:t>step 5</w:t>
      </w:r>
      <w:r>
        <w:rPr>
          <w:lang w:val="en-GB" w:eastAsia="en-GB"/>
        </w:rPr>
        <w:t xml:space="preserve"> </w:t>
      </w:r>
      <w:r w:rsidR="00A07EE6">
        <w:rPr>
          <w:lang w:val="en-GB" w:eastAsia="en-GB"/>
        </w:rPr>
        <w:t>–</w:t>
      </w:r>
      <w:r>
        <w:rPr>
          <w:lang w:val="en-GB" w:eastAsia="en-GB"/>
        </w:rPr>
        <w:t xml:space="preserve"> this is the default terminal. The PowerShell VS Code runs a separate terminal whenever you open a </w:t>
      </w:r>
      <w:r w:rsidRPr="00481396">
        <w:rPr>
          <w:rStyle w:val="CodeTextPACKTChar"/>
        </w:rPr>
        <w:t>.PS1</w:t>
      </w:r>
      <w:r>
        <w:rPr>
          <w:lang w:val="en-GB" w:eastAsia="en-GB"/>
        </w:rPr>
        <w:t xml:space="preserve"> file. In that case, VS Code runs the VS Code</w:t>
      </w:r>
      <w:r w:rsidR="00A07EE6">
        <w:rPr>
          <w:lang w:val="en-GB" w:eastAsia="en-GB"/>
        </w:rPr>
        <w:t>-</w:t>
      </w:r>
      <w:r>
        <w:rPr>
          <w:lang w:val="en-GB" w:eastAsia="en-GB"/>
        </w:rPr>
        <w:t xml:space="preserve">specific profile you set in </w:t>
      </w:r>
      <w:r w:rsidRPr="00481396">
        <w:rPr>
          <w:rStyle w:val="ItalicsPACKT"/>
        </w:rPr>
        <w:t>step 6</w:t>
      </w:r>
      <w:r>
        <w:rPr>
          <w:lang w:val="en-GB" w:eastAsia="en-GB"/>
        </w:rPr>
        <w:t>.</w:t>
      </w:r>
    </w:p>
    <w:p w14:paraId="7D7F7FD4" w14:textId="26FB3396" w:rsidR="00CC1E97" w:rsidRPr="00822804" w:rsidRDefault="00D97066" w:rsidP="00822804">
      <w:pPr>
        <w:pStyle w:val="NormalPACKT"/>
        <w:rPr>
          <w:color w:val="000000"/>
          <w:lang w:val="en-GB" w:eastAsia="en-GB"/>
        </w:rPr>
      </w:pPr>
      <w:r>
        <w:rPr>
          <w:lang w:val="en-GB" w:eastAsia="en-GB"/>
        </w:rPr>
        <w:t xml:space="preserve">In </w:t>
      </w:r>
      <w:r w:rsidRPr="00D97066">
        <w:rPr>
          <w:rStyle w:val="ItalicsPACKT"/>
        </w:rPr>
        <w:t>step 8</w:t>
      </w:r>
      <w:r>
        <w:rPr>
          <w:lang w:val="en-GB" w:eastAsia="en-GB"/>
        </w:rPr>
        <w:t xml:space="preserve"> and </w:t>
      </w:r>
      <w:r w:rsidRPr="00D97066">
        <w:rPr>
          <w:rStyle w:val="ItalicsPACKT"/>
        </w:rPr>
        <w:t>step 9</w:t>
      </w:r>
      <w:r>
        <w:rPr>
          <w:lang w:val="en-GB" w:eastAsia="en-GB"/>
        </w:rPr>
        <w:t xml:space="preserve">, you create shortcuts to VS Code and the PowerShell 7 console. In </w:t>
      </w:r>
      <w:r w:rsidRPr="000B3E6D">
        <w:rPr>
          <w:rStyle w:val="ItalicsPACKT"/>
        </w:rPr>
        <w:t>step 10</w:t>
      </w:r>
      <w:r w:rsidR="00A07EE6">
        <w:rPr>
          <w:lang w:val="en-GB" w:eastAsia="en-GB"/>
        </w:rPr>
        <w:t xml:space="preserve">, </w:t>
      </w:r>
      <w:r>
        <w:rPr>
          <w:lang w:val="en-GB" w:eastAsia="en-GB"/>
        </w:rPr>
        <w:t xml:space="preserve">you update the layout of the Windows </w:t>
      </w:r>
      <w:r w:rsidR="00A07EE6">
        <w:rPr>
          <w:lang w:val="en-GB" w:eastAsia="en-GB"/>
        </w:rPr>
        <w:t>t</w:t>
      </w:r>
      <w:r>
        <w:rPr>
          <w:lang w:val="en-GB" w:eastAsia="en-GB"/>
        </w:rPr>
        <w:t>ask</w:t>
      </w:r>
      <w:r w:rsidR="00A07EE6">
        <w:rPr>
          <w:lang w:val="en-GB" w:eastAsia="en-GB"/>
        </w:rPr>
        <w:t>b</w:t>
      </w:r>
      <w:r>
        <w:rPr>
          <w:lang w:val="en-GB" w:eastAsia="en-GB"/>
        </w:rPr>
        <w:t>ar to include the two shortcuts. Unfortunately, you have to log</w:t>
      </w:r>
      <w:r w:rsidR="00450528">
        <w:rPr>
          <w:lang w:val="en-GB" w:eastAsia="en-GB"/>
        </w:rPr>
        <w:t xml:space="preserve"> </w:t>
      </w:r>
      <w:r>
        <w:rPr>
          <w:lang w:val="en-GB" w:eastAsia="en-GB"/>
        </w:rPr>
        <w:t xml:space="preserve">off (as you do in </w:t>
      </w:r>
      <w:r w:rsidRPr="000B3E6D">
        <w:rPr>
          <w:rStyle w:val="ItalicsPACKT"/>
        </w:rPr>
        <w:t>step 1</w:t>
      </w:r>
      <w:r w:rsidR="00E86E23">
        <w:rPr>
          <w:rStyle w:val="ItalicsPACKT"/>
        </w:rPr>
        <w:t>2</w:t>
      </w:r>
      <w:r>
        <w:rPr>
          <w:lang w:val="en-GB" w:eastAsia="en-GB"/>
        </w:rPr>
        <w:t>) before logging back in</w:t>
      </w:r>
      <w:r w:rsidR="00201023">
        <w:rPr>
          <w:lang w:val="en-GB" w:eastAsia="en-GB"/>
        </w:rPr>
        <w:t xml:space="preserve"> </w:t>
      </w:r>
      <w:r>
        <w:rPr>
          <w:lang w:val="en-GB" w:eastAsia="en-GB"/>
        </w:rPr>
        <w:t>to Windows where you can observe and use the two shortcuts.</w:t>
      </w:r>
    </w:p>
    <w:p w14:paraId="572D1F90" w14:textId="0DF6CFF2"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lastRenderedPageBreak/>
        <w:t xml:space="preserve">Installing </w:t>
      </w:r>
      <w:r>
        <w:t xml:space="preserve">Cascadia Code </w:t>
      </w:r>
      <w:r w:rsidR="00201023">
        <w:t>f</w:t>
      </w:r>
      <w:r>
        <w:t>ont</w:t>
      </w:r>
    </w:p>
    <w:p w14:paraId="7920BCE9" w14:textId="6030A43B" w:rsidR="0000165C" w:rsidRDefault="00D97066" w:rsidP="0000165C">
      <w:pPr>
        <w:pStyle w:val="BulletPACKT"/>
        <w:numPr>
          <w:ilvl w:val="0"/>
          <w:numId w:val="0"/>
        </w:numPr>
      </w:pPr>
      <w:r>
        <w:t xml:space="preserve">As part of the launch of </w:t>
      </w:r>
      <w:r w:rsidR="00A07EE6">
        <w:t>VS</w:t>
      </w:r>
      <w:r>
        <w:t xml:space="preserve"> Code, Microsoft also create</w:t>
      </w:r>
      <w:r w:rsidR="00952699">
        <w:t>d</w:t>
      </w:r>
      <w:r>
        <w:t xml:space="preserve"> a new </w:t>
      </w:r>
      <w:r w:rsidR="00952699">
        <w:t xml:space="preserve">and free </w:t>
      </w:r>
      <w:r w:rsidR="00CC22F7">
        <w:t xml:space="preserve">font </w:t>
      </w:r>
      <w:r w:rsidR="00A07EE6">
        <w:t xml:space="preserve">that </w:t>
      </w:r>
      <w:r>
        <w:t>you can download and use both at the PowerShell 7 console and inside VS Code. This recipe shows how you can download the font, install it, and set</w:t>
      </w:r>
      <w:r w:rsidR="000B3E6D">
        <w:t xml:space="preserve"> this font</w:t>
      </w:r>
      <w:r>
        <w:t xml:space="preserve"> </w:t>
      </w:r>
      <w:r w:rsidR="00952699">
        <w:t xml:space="preserve">to be </w:t>
      </w:r>
      <w:r>
        <w:t>the default in VS Code.</w:t>
      </w:r>
    </w:p>
    <w:p w14:paraId="23916068" w14:textId="45194D71" w:rsidR="0000165C" w:rsidRDefault="0000165C" w:rsidP="0000165C">
      <w:pPr>
        <w:pStyle w:val="Heading2"/>
        <w:tabs>
          <w:tab w:val="left" w:pos="0"/>
        </w:tabs>
      </w:pPr>
      <w:r>
        <w:t xml:space="preserve">Getting </w:t>
      </w:r>
      <w:r w:rsidR="00A07EE6">
        <w:t>r</w:t>
      </w:r>
      <w:r>
        <w:t>eady</w:t>
      </w:r>
    </w:p>
    <w:p w14:paraId="1B2C3925" w14:textId="1FAA6D3B" w:rsidR="0000165C" w:rsidRPr="009D0F10" w:rsidRDefault="00D97066" w:rsidP="0000165C">
      <w:pPr>
        <w:pStyle w:val="NormalPACKT"/>
        <w:rPr>
          <w:lang w:val="en-GB"/>
        </w:rPr>
      </w:pPr>
      <w:r>
        <w:rPr>
          <w:lang w:val="en-GB"/>
        </w:rPr>
        <w:t xml:space="preserve">You run this recipe on </w:t>
      </w:r>
      <w:r w:rsidRPr="00D97066">
        <w:rPr>
          <w:rStyle w:val="CodeInTextPACKT"/>
        </w:rPr>
        <w:t>SRV1</w:t>
      </w:r>
      <w:r>
        <w:rPr>
          <w:lang w:val="en-GB"/>
        </w:rPr>
        <w:t xml:space="preserve"> after you have installed both PowerShell 7 and VS Code.</w:t>
      </w:r>
    </w:p>
    <w:p w14:paraId="2A845C84" w14:textId="77777777" w:rsidR="0000165C" w:rsidRDefault="0000165C" w:rsidP="0000165C">
      <w:pPr>
        <w:pStyle w:val="Heading2"/>
        <w:tabs>
          <w:tab w:val="left" w:pos="0"/>
        </w:tabs>
      </w:pPr>
      <w:r>
        <w:t>How to do it...</w:t>
      </w:r>
    </w:p>
    <w:p w14:paraId="43C93013" w14:textId="575180D2" w:rsidR="00A715F5" w:rsidRPr="00A715F5" w:rsidRDefault="00A715F5" w:rsidP="00A715F5">
      <w:pPr>
        <w:pStyle w:val="NumberedBulletPACKT"/>
        <w:numPr>
          <w:ilvl w:val="0"/>
          <w:numId w:val="27"/>
        </w:numPr>
        <w:rPr>
          <w:color w:val="000000"/>
          <w:lang w:val="en-GB" w:eastAsia="en-GB"/>
        </w:rPr>
      </w:pPr>
      <w:r w:rsidRPr="00A715F5">
        <w:rPr>
          <w:lang w:val="en-GB" w:eastAsia="en-GB"/>
        </w:rPr>
        <w:t>Get</w:t>
      </w:r>
      <w:r w:rsidR="005112D3">
        <w:rPr>
          <w:lang w:val="en-GB" w:eastAsia="en-GB"/>
        </w:rPr>
        <w:t>ting</w:t>
      </w:r>
      <w:r w:rsidRPr="00A715F5">
        <w:rPr>
          <w:lang w:val="en-GB" w:eastAsia="en-GB"/>
        </w:rPr>
        <w:t> </w:t>
      </w:r>
      <w:r w:rsidR="000B3E6D">
        <w:rPr>
          <w:lang w:val="en-GB" w:eastAsia="en-GB"/>
        </w:rPr>
        <w:t>the d</w:t>
      </w:r>
      <w:r w:rsidRPr="00A715F5">
        <w:rPr>
          <w:lang w:val="en-GB" w:eastAsia="en-GB"/>
        </w:rPr>
        <w:t>ownload </w:t>
      </w:r>
      <w:r w:rsidR="0046674D">
        <w:rPr>
          <w:lang w:val="en-GB" w:eastAsia="en-GB"/>
        </w:rPr>
        <w:t>l</w:t>
      </w:r>
      <w:r w:rsidRPr="00A715F5">
        <w:rPr>
          <w:lang w:val="en-GB" w:eastAsia="en-GB"/>
        </w:rPr>
        <w:t>ocations</w:t>
      </w:r>
      <w:r w:rsidR="0046674D">
        <w:rPr>
          <w:lang w:val="en-GB" w:eastAsia="en-GB"/>
        </w:rPr>
        <w:t xml:space="preserve"> for the Cascadia Code font</w:t>
      </w:r>
    </w:p>
    <w:p w14:paraId="18425D41" w14:textId="77777777" w:rsidR="00A715F5" w:rsidRPr="00A715F5" w:rsidRDefault="00A715F5" w:rsidP="00A715F5">
      <w:pPr>
        <w:pStyle w:val="CodePACKT"/>
      </w:pPr>
    </w:p>
    <w:p w14:paraId="184634CD" w14:textId="1B2B3393" w:rsidR="00A715F5" w:rsidRPr="00A715F5" w:rsidRDefault="00A715F5" w:rsidP="00A715F5">
      <w:pPr>
        <w:pStyle w:val="CodePACKT"/>
      </w:pPr>
      <w:r w:rsidRPr="00A715F5">
        <w:t>$</w:t>
      </w:r>
      <w:proofErr w:type="spellStart"/>
      <w:r w:rsidRPr="00A715F5">
        <w:t>CascadiaFont</w:t>
      </w:r>
      <w:proofErr w:type="spellEnd"/>
      <w:r w:rsidRPr="00A715F5">
        <w:t>    = 'Cascadia.ttf'    # font file name</w:t>
      </w:r>
    </w:p>
    <w:p w14:paraId="58646587" w14:textId="669813C9" w:rsidR="00A715F5" w:rsidRPr="00A715F5" w:rsidRDefault="00A715F5" w:rsidP="00A715F5">
      <w:pPr>
        <w:pStyle w:val="CodePACKT"/>
      </w:pPr>
      <w:r w:rsidRPr="00A715F5">
        <w:t>$CascadiaRelURL  = 'https://github.com/microsoft/cascadia-code/releases'</w:t>
      </w:r>
    </w:p>
    <w:p w14:paraId="1E97C9B5" w14:textId="77777777" w:rsidR="00A715F5" w:rsidRPr="00A715F5" w:rsidRDefault="00A715F5" w:rsidP="00A715F5">
      <w:pPr>
        <w:pStyle w:val="CodePACKT"/>
      </w:pPr>
      <w:r w:rsidRPr="00A715F5">
        <w:t>$CascadiaRelease = Invoke-WebRequest -Uri $CascadiaRelURL # Get all of them</w:t>
      </w:r>
    </w:p>
    <w:p w14:paraId="4021DA2E" w14:textId="5E046A31" w:rsidR="00A715F5" w:rsidRPr="00A715F5" w:rsidRDefault="00A715F5" w:rsidP="00A715F5">
      <w:pPr>
        <w:pStyle w:val="CodePACKT"/>
      </w:pPr>
      <w:r w:rsidRPr="00A715F5">
        <w:t>$CascadiaPath    = "https://github.com" + ($CascadiaRelease.Links.href | </w:t>
      </w:r>
    </w:p>
    <w:p w14:paraId="6DBBDDBE" w14:textId="1CDBD0D6" w:rsidR="00A715F5" w:rsidRPr="00A715F5" w:rsidRDefault="00A715F5" w:rsidP="00A715F5">
      <w:pPr>
        <w:pStyle w:val="CodePACKT"/>
      </w:pPr>
      <w:r w:rsidRPr="00A715F5">
        <w:t>                      Where-Object { $_ -match "($CascadiaFont)" } | </w:t>
      </w:r>
    </w:p>
    <w:p w14:paraId="5B36A35B" w14:textId="77777777" w:rsidR="00A715F5" w:rsidRPr="00A715F5" w:rsidRDefault="00A715F5" w:rsidP="00A715F5">
      <w:pPr>
        <w:pStyle w:val="CodePACKT"/>
      </w:pPr>
      <w:r w:rsidRPr="00A715F5">
        <w:t>                        Select-Object -First 1)</w:t>
      </w:r>
    </w:p>
    <w:p w14:paraId="5A25B219" w14:textId="41F948CA" w:rsidR="00A715F5" w:rsidRPr="00A715F5" w:rsidRDefault="00A715F5" w:rsidP="00A715F5">
      <w:pPr>
        <w:pStyle w:val="CodePACKT"/>
      </w:pPr>
      <w:r w:rsidRPr="00A715F5">
        <w:t>$</w:t>
      </w:r>
      <w:proofErr w:type="spellStart"/>
      <w:r w:rsidRPr="00A715F5">
        <w:t>CascadiaFile</w:t>
      </w:r>
      <w:proofErr w:type="spellEnd"/>
      <w:r w:rsidRPr="00A715F5">
        <w:t>   = "C:\Foo\$CascadiaFont"</w:t>
      </w:r>
    </w:p>
    <w:p w14:paraId="732E5354" w14:textId="77777777" w:rsidR="00A715F5" w:rsidRPr="00A715F5" w:rsidRDefault="00A715F5" w:rsidP="00A715F5">
      <w:pPr>
        <w:pStyle w:val="CodePACKT"/>
      </w:pPr>
    </w:p>
    <w:p w14:paraId="533FAD15" w14:textId="78AB90D3" w:rsidR="00A715F5" w:rsidRPr="00A715F5" w:rsidRDefault="00A715F5" w:rsidP="00A715F5">
      <w:pPr>
        <w:pStyle w:val="NumberedBulletPACKT"/>
        <w:rPr>
          <w:color w:val="000000"/>
          <w:lang w:val="en-GB" w:eastAsia="en-GB"/>
        </w:rPr>
      </w:pPr>
      <w:r w:rsidRPr="00A715F5">
        <w:rPr>
          <w:lang w:val="en-GB" w:eastAsia="en-GB"/>
        </w:rPr>
        <w:t>Download</w:t>
      </w:r>
      <w:r w:rsidR="005112D3">
        <w:rPr>
          <w:lang w:val="en-GB" w:eastAsia="en-GB"/>
        </w:rPr>
        <w:t>ing</w:t>
      </w:r>
      <w:r w:rsidRPr="00A715F5">
        <w:rPr>
          <w:lang w:val="en-GB" w:eastAsia="en-GB"/>
        </w:rPr>
        <w:t> </w:t>
      </w:r>
      <w:r w:rsidR="00A07EE6">
        <w:rPr>
          <w:lang w:val="en-GB" w:eastAsia="en-GB"/>
        </w:rPr>
        <w:t xml:space="preserve">the </w:t>
      </w:r>
      <w:r w:rsidRPr="00A715F5">
        <w:rPr>
          <w:lang w:val="en-GB" w:eastAsia="en-GB"/>
        </w:rPr>
        <w:t>Cascadia Code font file</w:t>
      </w:r>
    </w:p>
    <w:p w14:paraId="1F8EBC6F" w14:textId="77777777" w:rsidR="00A715F5" w:rsidRPr="00A715F5" w:rsidRDefault="00A715F5" w:rsidP="00A715F5">
      <w:pPr>
        <w:pStyle w:val="CodePACKT"/>
      </w:pPr>
    </w:p>
    <w:p w14:paraId="4CDFEA4D" w14:textId="11C722CD" w:rsidR="00A715F5" w:rsidRPr="00A715F5" w:rsidRDefault="00A715F5" w:rsidP="00A715F5">
      <w:pPr>
        <w:pStyle w:val="CodePACKT"/>
      </w:pPr>
      <w:r w:rsidRPr="00A715F5">
        <w:t>Invoke-</w:t>
      </w:r>
      <w:proofErr w:type="spellStart"/>
      <w:r w:rsidRPr="00A715F5">
        <w:t>WebRequest</w:t>
      </w:r>
      <w:proofErr w:type="spellEnd"/>
      <w:r w:rsidRPr="00A715F5">
        <w:t> -Uri $</w:t>
      </w:r>
      <w:proofErr w:type="spellStart"/>
      <w:r w:rsidRPr="00A715F5">
        <w:t>CascadiaPath</w:t>
      </w:r>
      <w:proofErr w:type="spellEnd"/>
      <w:r w:rsidRPr="00A715F5">
        <w:t> -</w:t>
      </w:r>
      <w:proofErr w:type="spellStart"/>
      <w:r w:rsidRPr="00A715F5">
        <w:t>OutFile</w:t>
      </w:r>
      <w:proofErr w:type="spellEnd"/>
      <w:r w:rsidRPr="00A715F5">
        <w:t> $</w:t>
      </w:r>
      <w:proofErr w:type="spellStart"/>
      <w:r w:rsidRPr="00A715F5">
        <w:t>CascadiaFile</w:t>
      </w:r>
      <w:proofErr w:type="spellEnd"/>
    </w:p>
    <w:p w14:paraId="452C667C" w14:textId="77777777" w:rsidR="00A715F5" w:rsidRPr="00A715F5" w:rsidRDefault="00A715F5" w:rsidP="00A715F5">
      <w:pPr>
        <w:pStyle w:val="CodePACKT"/>
      </w:pPr>
    </w:p>
    <w:p w14:paraId="53648D12" w14:textId="7E051718" w:rsidR="00A715F5" w:rsidRPr="00A715F5" w:rsidRDefault="00A715F5" w:rsidP="00A715F5">
      <w:pPr>
        <w:pStyle w:val="NumberedBulletPACKT"/>
        <w:rPr>
          <w:color w:val="000000"/>
          <w:lang w:val="en-GB" w:eastAsia="en-GB"/>
        </w:rPr>
      </w:pPr>
      <w:r w:rsidRPr="00A715F5">
        <w:rPr>
          <w:lang w:val="en-GB" w:eastAsia="en-GB"/>
        </w:rPr>
        <w:t>Install</w:t>
      </w:r>
      <w:r w:rsidR="005112D3">
        <w:rPr>
          <w:lang w:val="en-GB" w:eastAsia="en-GB"/>
        </w:rPr>
        <w:t>ing</w:t>
      </w:r>
      <w:r w:rsidRPr="00A715F5">
        <w:rPr>
          <w:lang w:val="en-GB" w:eastAsia="en-GB"/>
        </w:rPr>
        <w:t> </w:t>
      </w:r>
      <w:r w:rsidR="00A07EE6">
        <w:rPr>
          <w:lang w:val="en-GB" w:eastAsia="en-GB"/>
        </w:rPr>
        <w:t xml:space="preserve">the </w:t>
      </w:r>
      <w:r w:rsidRPr="00A715F5">
        <w:rPr>
          <w:lang w:val="en-GB" w:eastAsia="en-GB"/>
        </w:rPr>
        <w:t>Cascadia Code font</w:t>
      </w:r>
    </w:p>
    <w:p w14:paraId="1126E2D7" w14:textId="77777777" w:rsidR="00A715F5" w:rsidRPr="00A715F5" w:rsidRDefault="00A715F5" w:rsidP="00A715F5">
      <w:pPr>
        <w:pStyle w:val="CodePACKT"/>
      </w:pPr>
    </w:p>
    <w:p w14:paraId="5384C634" w14:textId="50BD81BC" w:rsidR="00A715F5" w:rsidRPr="00A715F5" w:rsidRDefault="00A715F5" w:rsidP="00A715F5">
      <w:pPr>
        <w:pStyle w:val="CodePACKT"/>
      </w:pPr>
      <w:r w:rsidRPr="00A715F5">
        <w:t>$</w:t>
      </w:r>
      <w:proofErr w:type="spellStart"/>
      <w:r w:rsidRPr="00A715F5">
        <w:t>FontShellApp</w:t>
      </w:r>
      <w:proofErr w:type="spellEnd"/>
      <w:r w:rsidRPr="00A715F5">
        <w:t> = New-Object -Com </w:t>
      </w:r>
      <w:proofErr w:type="spellStart"/>
      <w:r w:rsidRPr="00A715F5">
        <w:t>Shell.Application</w:t>
      </w:r>
      <w:proofErr w:type="spellEnd"/>
    </w:p>
    <w:p w14:paraId="27B48A7D" w14:textId="77777777" w:rsidR="00A715F5" w:rsidRPr="00A715F5" w:rsidRDefault="00A715F5" w:rsidP="00A715F5">
      <w:pPr>
        <w:pStyle w:val="CodePACKT"/>
      </w:pPr>
      <w:r w:rsidRPr="00A715F5">
        <w:t>$</w:t>
      </w:r>
      <w:proofErr w:type="spellStart"/>
      <w:r w:rsidRPr="00A715F5">
        <w:t>FontShellNamespace</w:t>
      </w:r>
      <w:proofErr w:type="spellEnd"/>
      <w:r w:rsidRPr="00A715F5">
        <w:t> = $</w:t>
      </w:r>
      <w:proofErr w:type="spellStart"/>
      <w:r w:rsidRPr="00A715F5">
        <w:t>FontShellApp.Namespace</w:t>
      </w:r>
      <w:proofErr w:type="spellEnd"/>
      <w:r w:rsidRPr="00A715F5">
        <w:t>(0x14)</w:t>
      </w:r>
    </w:p>
    <w:p w14:paraId="5431AFD5" w14:textId="77777777" w:rsidR="00A715F5" w:rsidRPr="00A715F5" w:rsidRDefault="00A715F5" w:rsidP="00A715F5">
      <w:pPr>
        <w:pStyle w:val="CodePACKT"/>
      </w:pPr>
      <w:r w:rsidRPr="00A715F5">
        <w:t>$</w:t>
      </w:r>
      <w:proofErr w:type="spellStart"/>
      <w:r w:rsidRPr="00A715F5">
        <w:t>FontShellNamespace.CopyHere</w:t>
      </w:r>
      <w:proofErr w:type="spellEnd"/>
      <w:r w:rsidRPr="00A715F5">
        <w:t>($</w:t>
      </w:r>
      <w:proofErr w:type="spellStart"/>
      <w:r w:rsidRPr="00A715F5">
        <w:t>CascadiaFile</w:t>
      </w:r>
      <w:proofErr w:type="spellEnd"/>
      <w:r w:rsidRPr="00A715F5">
        <w:t>, 0x10)</w:t>
      </w:r>
    </w:p>
    <w:p w14:paraId="113350BA" w14:textId="77777777" w:rsidR="00A715F5" w:rsidRPr="00A715F5" w:rsidRDefault="00A715F5" w:rsidP="00A715F5">
      <w:pPr>
        <w:pStyle w:val="CodePACKT"/>
      </w:pPr>
    </w:p>
    <w:p w14:paraId="78ACBAF2" w14:textId="41EB6D0A" w:rsidR="00A715F5" w:rsidRPr="00A715F5" w:rsidRDefault="00A715F5" w:rsidP="00A715F5">
      <w:pPr>
        <w:pStyle w:val="NumberedBulletPACKT"/>
        <w:rPr>
          <w:color w:val="000000"/>
          <w:lang w:val="en-GB" w:eastAsia="en-GB"/>
        </w:rPr>
      </w:pPr>
      <w:r w:rsidRPr="00A715F5">
        <w:rPr>
          <w:lang w:val="en-GB" w:eastAsia="en-GB"/>
        </w:rPr>
        <w:t>Restart VS Code</w:t>
      </w:r>
      <w:r w:rsidR="008E634D">
        <w:rPr>
          <w:lang w:val="en-GB" w:eastAsia="en-GB"/>
        </w:rPr>
        <w:t xml:space="preserve"> by clicking on the shortcut in the taskbar</w:t>
      </w:r>
    </w:p>
    <w:p w14:paraId="5561AF38" w14:textId="6E3603DD" w:rsidR="0000165C" w:rsidRDefault="0000165C" w:rsidP="0000165C">
      <w:pPr>
        <w:pStyle w:val="Heading2"/>
        <w:numPr>
          <w:ilvl w:val="1"/>
          <w:numId w:val="3"/>
        </w:numPr>
        <w:tabs>
          <w:tab w:val="left" w:pos="0"/>
        </w:tabs>
      </w:pPr>
      <w:r>
        <w:t>How it works...</w:t>
      </w:r>
    </w:p>
    <w:p w14:paraId="293F15B8" w14:textId="2A95E77A" w:rsidR="00D97066" w:rsidRDefault="00D97066" w:rsidP="00D97066">
      <w:pPr>
        <w:pStyle w:val="NormalPACKT"/>
        <w:rPr>
          <w:lang w:val="en-GB"/>
        </w:rPr>
      </w:pPr>
      <w:r>
        <w:rPr>
          <w:lang w:val="en-GB"/>
        </w:rPr>
        <w:t xml:space="preserve">In </w:t>
      </w:r>
      <w:r w:rsidRPr="00A715F5">
        <w:rPr>
          <w:rStyle w:val="ItalicsPACKT"/>
        </w:rPr>
        <w:t>step 1</w:t>
      </w:r>
      <w:r>
        <w:rPr>
          <w:lang w:val="en-GB"/>
        </w:rPr>
        <w:t xml:space="preserve">, you </w:t>
      </w:r>
      <w:r w:rsidR="00A715F5">
        <w:rPr>
          <w:lang w:val="en-GB"/>
        </w:rPr>
        <w:t>discover the latest version of the Cascadia Code font</w:t>
      </w:r>
      <w:r w:rsidR="00952699">
        <w:rPr>
          <w:lang w:val="en-GB"/>
        </w:rPr>
        <w:t>,</w:t>
      </w:r>
      <w:r w:rsidR="00A715F5">
        <w:rPr>
          <w:lang w:val="en-GB"/>
        </w:rPr>
        <w:t xml:space="preserve"> and in </w:t>
      </w:r>
      <w:r w:rsidR="00A715F5" w:rsidRPr="00A715F5">
        <w:rPr>
          <w:rStyle w:val="ItalicsPACKT"/>
        </w:rPr>
        <w:t>step 2</w:t>
      </w:r>
      <w:r w:rsidR="00A715F5">
        <w:rPr>
          <w:lang w:val="en-GB"/>
        </w:rPr>
        <w:t>, you download this font.</w:t>
      </w:r>
    </w:p>
    <w:p w14:paraId="19AC0E59" w14:textId="76BCB201" w:rsidR="00A715F5" w:rsidRPr="00D97066" w:rsidRDefault="00A715F5" w:rsidP="00D97066">
      <w:pPr>
        <w:pStyle w:val="NormalPACKT"/>
        <w:rPr>
          <w:lang w:val="en-GB"/>
        </w:rPr>
      </w:pPr>
      <w:r>
        <w:rPr>
          <w:lang w:val="en-GB"/>
        </w:rPr>
        <w:t xml:space="preserve">In </w:t>
      </w:r>
      <w:r w:rsidRPr="00A715F5">
        <w:rPr>
          <w:rStyle w:val="ItalicsPACKT"/>
        </w:rPr>
        <w:t>step 3</w:t>
      </w:r>
      <w:r>
        <w:rPr>
          <w:lang w:val="en-GB"/>
        </w:rPr>
        <w:t xml:space="preserve">, you install the </w:t>
      </w:r>
      <w:r w:rsidR="00A07EE6">
        <w:rPr>
          <w:lang w:val="en-GB"/>
        </w:rPr>
        <w:t>f</w:t>
      </w:r>
      <w:r>
        <w:rPr>
          <w:lang w:val="en-GB"/>
        </w:rPr>
        <w:t>ont into Windows. Since Windows does not provide any cmdlets to perform the font installation</w:t>
      </w:r>
      <w:r w:rsidR="00952699">
        <w:rPr>
          <w:lang w:val="en-GB"/>
        </w:rPr>
        <w:t>,</w:t>
      </w:r>
      <w:r>
        <w:rPr>
          <w:lang w:val="en-GB"/>
        </w:rPr>
        <w:t xml:space="preserve"> you rely on the older Windows </w:t>
      </w:r>
      <w:r w:rsidRPr="00262297">
        <w:rPr>
          <w:rStyle w:val="CodeTextPACKTChar"/>
        </w:rPr>
        <w:t>Shell.Application</w:t>
      </w:r>
      <w:r>
        <w:rPr>
          <w:lang w:val="en-GB"/>
        </w:rPr>
        <w:t xml:space="preserve"> COM object. </w:t>
      </w:r>
    </w:p>
    <w:p w14:paraId="15FB722F" w14:textId="234E6611" w:rsidR="00C41783" w:rsidRDefault="00A715F5" w:rsidP="00C41783">
      <w:pPr>
        <w:pStyle w:val="NormalPACKT"/>
        <w:rPr>
          <w:lang w:val="en-GB"/>
        </w:rPr>
      </w:pPr>
      <w:r>
        <w:rPr>
          <w:lang w:val="en-GB"/>
        </w:rPr>
        <w:t xml:space="preserve">In </w:t>
      </w:r>
      <w:r w:rsidRPr="00A715F5">
        <w:rPr>
          <w:rStyle w:val="ItalicsPACKT"/>
        </w:rPr>
        <w:t>step 4</w:t>
      </w:r>
      <w:r>
        <w:rPr>
          <w:lang w:val="en-GB"/>
        </w:rPr>
        <w:t xml:space="preserve">, you restart VS Code and note </w:t>
      </w:r>
      <w:r w:rsidR="0015704A">
        <w:rPr>
          <w:lang w:val="en-GB"/>
        </w:rPr>
        <w:t xml:space="preserve">that </w:t>
      </w:r>
      <w:r>
        <w:rPr>
          <w:lang w:val="en-GB"/>
        </w:rPr>
        <w:t>the new font now looks like this:</w:t>
      </w:r>
    </w:p>
    <w:p w14:paraId="0E072C3A" w14:textId="12047557" w:rsidR="00A715F5" w:rsidRDefault="00CC22F7" w:rsidP="005439C4">
      <w:pPr>
        <w:pStyle w:val="FigurePACKT"/>
        <w:rPr>
          <w:lang w:val="en-GB"/>
        </w:rPr>
      </w:pPr>
      <w:r>
        <w:lastRenderedPageBreak/>
        <w:drawing>
          <wp:inline distT="0" distB="0" distL="0" distR="0" wp14:anchorId="523580CD" wp14:editId="6C5F44BE">
            <wp:extent cx="4745617" cy="3933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4081" cy="3940842"/>
                    </a:xfrm>
                    <a:prstGeom prst="rect">
                      <a:avLst/>
                    </a:prstGeom>
                  </pic:spPr>
                </pic:pic>
              </a:graphicData>
            </a:graphic>
          </wp:inline>
        </w:drawing>
      </w:r>
    </w:p>
    <w:p w14:paraId="50164F3D" w14:textId="0B18A18E" w:rsidR="00416132" w:rsidRDefault="00416132" w:rsidP="005439C4">
      <w:pPr>
        <w:pStyle w:val="FigurePACKT"/>
        <w:rPr>
          <w:lang w:val="en-GB"/>
        </w:rPr>
      </w:pPr>
      <w:r>
        <w:rPr>
          <w:lang w:val="en-GB"/>
        </w:rPr>
        <w:t>Figure 1.29: Looking at the new font</w:t>
      </w:r>
    </w:p>
    <w:p w14:paraId="690ABADD" w14:textId="7904F747" w:rsidR="008E634D" w:rsidRDefault="008E634D" w:rsidP="008E634D">
      <w:pPr>
        <w:pStyle w:val="LayoutInformationPACKT"/>
        <w:rPr>
          <w:noProof/>
        </w:rPr>
      </w:pPr>
      <w:r>
        <w:t xml:space="preserve">Insert </w:t>
      </w:r>
      <w:r w:rsidRPr="00C41783">
        <w:t>image</w:t>
      </w:r>
      <w:r>
        <w:t xml:space="preserve"> </w:t>
      </w:r>
      <w:r>
        <w:rPr>
          <w:noProof/>
        </w:rPr>
        <w:t>B42024_01</w:t>
      </w:r>
      <w:r w:rsidRPr="00023EAD">
        <w:rPr>
          <w:noProof/>
        </w:rPr>
        <w:t>_</w:t>
      </w:r>
      <w:r>
        <w:rPr>
          <w:noProof/>
        </w:rPr>
        <w:t>29.png</w:t>
      </w:r>
    </w:p>
    <w:p w14:paraId="649DDAD7" w14:textId="136A4DD2" w:rsidR="0000165C" w:rsidRDefault="00A715F5" w:rsidP="00A715F5">
      <w:pPr>
        <w:pStyle w:val="Heading2"/>
        <w:ind w:left="720" w:hanging="720"/>
      </w:pPr>
      <w:r>
        <w:rPr>
          <w:noProof/>
        </w:rPr>
        <w:t>T</w:t>
      </w:r>
      <w:r w:rsidR="0000165C">
        <w:t>here's more...</w:t>
      </w:r>
    </w:p>
    <w:p w14:paraId="57542CCF" w14:textId="7383328E" w:rsidR="00CC22F7" w:rsidRPr="00CC22F7" w:rsidRDefault="00CC22F7" w:rsidP="00CC22F7">
      <w:pPr>
        <w:pStyle w:val="NormalPACKT"/>
        <w:rPr>
          <w:lang w:val="en-GB"/>
        </w:rPr>
      </w:pPr>
      <w:r>
        <w:rPr>
          <w:lang w:val="en-GB"/>
        </w:rPr>
        <w:t xml:space="preserve">Like so many things in </w:t>
      </w:r>
      <w:r w:rsidR="00A07EE6">
        <w:rPr>
          <w:lang w:val="en-GB"/>
        </w:rPr>
        <w:t xml:space="preserve">customizing </w:t>
      </w:r>
      <w:r>
        <w:rPr>
          <w:lang w:val="en-GB"/>
        </w:rPr>
        <w:t xml:space="preserve">PowerShell 7, you have a wide choice of fonts to use with VS Code. The Cascadia </w:t>
      </w:r>
      <w:r w:rsidR="00197A73">
        <w:rPr>
          <w:lang w:val="en-GB"/>
        </w:rPr>
        <w:t>C</w:t>
      </w:r>
      <w:r>
        <w:rPr>
          <w:lang w:val="en-GB"/>
        </w:rPr>
        <w:t xml:space="preserve">ode </w:t>
      </w:r>
      <w:r w:rsidR="00197A73">
        <w:rPr>
          <w:lang w:val="en-GB"/>
        </w:rPr>
        <w:t xml:space="preserve">font </w:t>
      </w:r>
      <w:r>
        <w:rPr>
          <w:lang w:val="en-GB"/>
        </w:rPr>
        <w:t>is a good, clear font and many like it. You can always change it if you do</w:t>
      </w:r>
      <w:r w:rsidR="00197A73">
        <w:rPr>
          <w:lang w:val="en-GB"/>
        </w:rPr>
        <w:t xml:space="preserve"> </w:t>
      </w:r>
      <w:r>
        <w:rPr>
          <w:lang w:val="en-GB"/>
        </w:rPr>
        <w:t>n</w:t>
      </w:r>
      <w:r w:rsidR="00197A73">
        <w:rPr>
          <w:lang w:val="en-GB"/>
        </w:rPr>
        <w:t>ot</w:t>
      </w:r>
      <w:r>
        <w:rPr>
          <w:lang w:val="en-GB"/>
        </w:rPr>
        <w:t xml:space="preserve"> like it</w:t>
      </w:r>
      <w:r w:rsidR="00197A73">
        <w:rPr>
          <w:lang w:val="en-GB"/>
        </w:rPr>
        <w:t>.</w:t>
      </w:r>
    </w:p>
    <w:p w14:paraId="3340C75E" w14:textId="024C3737" w:rsidR="0000165C" w:rsidRDefault="0000165C" w:rsidP="00C41783">
      <w:pPr>
        <w:pStyle w:val="NumberedBulletPACKT"/>
        <w:numPr>
          <w:ilvl w:val="0"/>
          <w:numId w:val="0"/>
        </w:numPr>
        <w:ind w:left="360"/>
      </w:pPr>
    </w:p>
    <w:p w14:paraId="28795B9D" w14:textId="46D7D3C5" w:rsidR="0000165C" w:rsidRPr="009D0F10" w:rsidRDefault="0000165C" w:rsidP="00C41783">
      <w:pPr>
        <w:pStyle w:val="Heading1"/>
      </w:pPr>
      <w:r>
        <w:t>Exploring PSReadLine</w:t>
      </w:r>
    </w:p>
    <w:p w14:paraId="54C1FDF1" w14:textId="4C0AEDA8" w:rsidR="006A10EB" w:rsidRDefault="00E95F08" w:rsidP="00E95F08">
      <w:pPr>
        <w:pStyle w:val="NormalPACKT"/>
      </w:pPr>
      <w:r w:rsidRPr="009D3C8D">
        <w:rPr>
          <w:rStyle w:val="CodeInTextPACKT"/>
        </w:rPr>
        <w:t>PSRead</w:t>
      </w:r>
      <w:r w:rsidR="000B3E6D" w:rsidRPr="009D3C8D">
        <w:rPr>
          <w:rStyle w:val="CodeInTextPACKT"/>
        </w:rPr>
        <w:t>L</w:t>
      </w:r>
      <w:r w:rsidRPr="009D3C8D">
        <w:rPr>
          <w:rStyle w:val="CodeInTextPACKT"/>
        </w:rPr>
        <w:t>ine</w:t>
      </w:r>
      <w:r w:rsidRPr="00416132">
        <w:rPr>
          <w:rStyle w:val="CodeInTextPACKT"/>
          <w:rFonts w:ascii="Times New Roman" w:hAnsi="Times New Roman"/>
          <w:sz w:val="22"/>
          <w:szCs w:val="22"/>
        </w:rPr>
        <w:t xml:space="preserve"> </w:t>
      </w:r>
      <w:r>
        <w:t xml:space="preserve">is a </w:t>
      </w:r>
      <w:r w:rsidR="006A10EB">
        <w:t xml:space="preserve">PowerShell </w:t>
      </w:r>
      <w:r>
        <w:t xml:space="preserve">module that provides additional console editing features within </w:t>
      </w:r>
      <w:r w:rsidR="006A10EB">
        <w:t xml:space="preserve">both </w:t>
      </w:r>
      <w:r>
        <w:t>PowerShell 7</w:t>
      </w:r>
      <w:r w:rsidR="006A10EB">
        <w:t xml:space="preserve"> and Windows PowerShell</w:t>
      </w:r>
      <w:r>
        <w:t xml:space="preserve">. </w:t>
      </w:r>
      <w:r w:rsidR="006A10EB">
        <w:t xml:space="preserve">The module </w:t>
      </w:r>
      <w:r>
        <w:t>provide</w:t>
      </w:r>
      <w:r w:rsidR="006A10EB">
        <w:t>s</w:t>
      </w:r>
      <w:r>
        <w:t xml:space="preserve"> a command</w:t>
      </w:r>
      <w:r w:rsidR="00952699">
        <w:t>-</w:t>
      </w:r>
      <w:r>
        <w:t>line editing experience</w:t>
      </w:r>
      <w:r w:rsidR="006A10EB">
        <w:t xml:space="preserve"> that is on par with the best of the Linux command shells (</w:t>
      </w:r>
      <w:r w:rsidR="00FD7CAB">
        <w:t>such as</w:t>
      </w:r>
      <w:r w:rsidR="006A10EB">
        <w:t xml:space="preserve"> </w:t>
      </w:r>
      <w:r w:rsidR="00FD7CAB">
        <w:t>Bash</w:t>
      </w:r>
      <w:r w:rsidR="006A10EB">
        <w:t>)</w:t>
      </w:r>
      <w:r>
        <w:t xml:space="preserve">.  </w:t>
      </w:r>
    </w:p>
    <w:p w14:paraId="4360CD99" w14:textId="36BCF0AF" w:rsidR="006A10EB" w:rsidRPr="00D048C6" w:rsidRDefault="00E95F08" w:rsidP="00D048C6">
      <w:pPr>
        <w:pStyle w:val="NormalPACKT"/>
      </w:pPr>
      <w:r>
        <w:t xml:space="preserve">When you type into a </w:t>
      </w:r>
      <w:r w:rsidR="006A10EB">
        <w:t>PowerShell console,</w:t>
      </w:r>
      <w:r w:rsidR="00FD7CAB">
        <w:t xml:space="preserve"> </w:t>
      </w:r>
      <w:r w:rsidRPr="009D3C8D">
        <w:rPr>
          <w:rStyle w:val="CodeInTextPACKT"/>
        </w:rPr>
        <w:t>PSRead</w:t>
      </w:r>
      <w:r w:rsidR="000B3E6D" w:rsidRPr="009D3C8D">
        <w:rPr>
          <w:rStyle w:val="CodeInTextPACKT"/>
        </w:rPr>
        <w:t>L</w:t>
      </w:r>
      <w:r w:rsidRPr="009D3C8D">
        <w:rPr>
          <w:rStyle w:val="CodeInTextPACKT"/>
        </w:rPr>
        <w:t>ine</w:t>
      </w:r>
      <w:r w:rsidR="006A10EB">
        <w:t xml:space="preserve"> intercepts your keystrokes to </w:t>
      </w:r>
      <w:r>
        <w:t xml:space="preserve">provide syntax coloring, simple syntax error notification, and a great deal more. </w:t>
      </w:r>
      <w:r w:rsidR="006A10EB" w:rsidRPr="009D3C8D">
        <w:rPr>
          <w:rStyle w:val="CodeInTextPACKT"/>
        </w:rPr>
        <w:t>PSRead</w:t>
      </w:r>
      <w:r w:rsidR="000B3E6D" w:rsidRPr="009D3C8D">
        <w:rPr>
          <w:rStyle w:val="CodeInTextPACKT"/>
        </w:rPr>
        <w:t>L</w:t>
      </w:r>
      <w:r w:rsidR="006A10EB" w:rsidRPr="009D3C8D">
        <w:rPr>
          <w:rStyle w:val="CodeInTextPACKT"/>
        </w:rPr>
        <w:t>ine</w:t>
      </w:r>
      <w:r w:rsidR="006A10EB" w:rsidRPr="006E34C5">
        <w:rPr>
          <w:rStyle w:val="CodeInTextPACKT"/>
          <w:rFonts w:ascii="Times New Roman" w:hAnsi="Times New Roman"/>
          <w:sz w:val="22"/>
          <w:szCs w:val="22"/>
        </w:rPr>
        <w:t xml:space="preserve"> </w:t>
      </w:r>
      <w:r w:rsidR="00A76873">
        <w:t>enable</w:t>
      </w:r>
      <w:r w:rsidR="006E34C5">
        <w:t>s</w:t>
      </w:r>
      <w:r w:rsidR="00A76873">
        <w:t xml:space="preserve"> you </w:t>
      </w:r>
      <w:r w:rsidR="006A10EB">
        <w:t>to customize your environment</w:t>
      </w:r>
      <w:r w:rsidR="00A76873">
        <w:t xml:space="preserve"> to suit your personal preferences</w:t>
      </w:r>
      <w:r w:rsidR="006A10EB">
        <w:t xml:space="preserve">. Some key features of </w:t>
      </w:r>
      <w:r w:rsidR="00A76873">
        <w:t xml:space="preserve">the module </w:t>
      </w:r>
      <w:r w:rsidR="006A10EB">
        <w:t>include:</w:t>
      </w:r>
    </w:p>
    <w:p w14:paraId="4A4A5E63" w14:textId="096A3149" w:rsidR="00D048C6" w:rsidRPr="00D048C6" w:rsidRDefault="00D048C6" w:rsidP="00B57122">
      <w:pPr>
        <w:pStyle w:val="BulletPACKT"/>
      </w:pPr>
      <w:r w:rsidRPr="00D048C6">
        <w:t>Syntax coloring of the command</w:t>
      </w:r>
      <w:r w:rsidR="00FD7CAB">
        <w:t>-</w:t>
      </w:r>
      <w:r w:rsidRPr="00D048C6">
        <w:t>line entries</w:t>
      </w:r>
    </w:p>
    <w:p w14:paraId="36F47EBC" w14:textId="43236E27" w:rsidR="00D048C6" w:rsidRPr="00D048C6" w:rsidRDefault="00D048C6" w:rsidP="00B57122">
      <w:pPr>
        <w:pStyle w:val="BulletPACKT"/>
      </w:pPr>
      <w:r>
        <w:t>M</w:t>
      </w:r>
      <w:r w:rsidRPr="00D048C6">
        <w:t>ulti-line editing</w:t>
      </w:r>
    </w:p>
    <w:p w14:paraId="73B672D0" w14:textId="49F16A7A" w:rsidR="00D048C6" w:rsidRPr="00D048C6" w:rsidRDefault="00D048C6" w:rsidP="00B57122">
      <w:pPr>
        <w:pStyle w:val="BulletPACKT"/>
      </w:pPr>
      <w:r w:rsidRPr="00D048C6">
        <w:t xml:space="preserve">History </w:t>
      </w:r>
      <w:r w:rsidR="00FD7CAB">
        <w:t>m</w:t>
      </w:r>
      <w:r w:rsidRPr="00D048C6">
        <w:t>anagement</w:t>
      </w:r>
    </w:p>
    <w:p w14:paraId="160FFBD9" w14:textId="77777777" w:rsidR="00D048C6" w:rsidRPr="00D048C6" w:rsidRDefault="00D048C6" w:rsidP="00B57122">
      <w:pPr>
        <w:pStyle w:val="BulletPACKT"/>
      </w:pPr>
      <w:r w:rsidRPr="00D048C6">
        <w:t>Customizable key bindings</w:t>
      </w:r>
    </w:p>
    <w:p w14:paraId="14101A9E" w14:textId="66CE9613" w:rsidR="00D048C6" w:rsidRDefault="00D048C6" w:rsidP="00B57122">
      <w:pPr>
        <w:pStyle w:val="BulletPACKT"/>
      </w:pPr>
      <w:r w:rsidRPr="00D048C6">
        <w:t xml:space="preserve">Highly </w:t>
      </w:r>
      <w:r>
        <w:t>customizable</w:t>
      </w:r>
    </w:p>
    <w:p w14:paraId="512FB046" w14:textId="77777777" w:rsidR="00CF6E10" w:rsidRDefault="00CF6E10" w:rsidP="00E95F08">
      <w:pPr>
        <w:pStyle w:val="NormalPACKT"/>
      </w:pPr>
    </w:p>
    <w:p w14:paraId="123440B0" w14:textId="466D1125" w:rsidR="00E95F08" w:rsidRDefault="00D048C6" w:rsidP="00E95F08">
      <w:pPr>
        <w:pStyle w:val="NormalPACKT"/>
      </w:pPr>
      <w:r>
        <w:lastRenderedPageBreak/>
        <w:t xml:space="preserve">For an overview of </w:t>
      </w:r>
      <w:r w:rsidRPr="009D37BC">
        <w:rPr>
          <w:rStyle w:val="CodeTextPACKTChar"/>
        </w:rPr>
        <w:t>PSReadLine</w:t>
      </w:r>
      <w:r>
        <w:t xml:space="preserve">, see </w:t>
      </w:r>
      <w:r w:rsidRPr="00A73E68">
        <w:rPr>
          <w:rStyle w:val="URLPACKTChar"/>
        </w:rPr>
        <w:t>https://docs.microsoft.com/powershell/module/psreadline/about/about_psreadline</w:t>
      </w:r>
      <w:r>
        <w:t>. And for more details</w:t>
      </w:r>
      <w:r w:rsidR="00CF6E10">
        <w:t>, y</w:t>
      </w:r>
      <w:r>
        <w:t>ou can view</w:t>
      </w:r>
      <w:r w:rsidR="009D37BC">
        <w:t xml:space="preserve"> the</w:t>
      </w:r>
      <w:r>
        <w:t xml:space="preserve"> </w:t>
      </w:r>
      <w:r w:rsidRPr="009D37BC">
        <w:rPr>
          <w:rStyle w:val="CodeTextPACKTChar"/>
        </w:rPr>
        <w:t>PSReadLine</w:t>
      </w:r>
      <w:r>
        <w:t xml:space="preserve"> GitHub README file: </w:t>
      </w:r>
      <w:r w:rsidR="00E95F08" w:rsidRPr="00A73E68">
        <w:rPr>
          <w:rStyle w:val="URLPACKTChar"/>
        </w:rPr>
        <w:t>https://github.com/PowerShell/PSReadLine/blob/master/README.md</w:t>
      </w:r>
      <w:r w:rsidR="00E95F08">
        <w:t xml:space="preserve">. </w:t>
      </w:r>
    </w:p>
    <w:p w14:paraId="33567829" w14:textId="3396F402" w:rsidR="000B3E6D" w:rsidRDefault="000B3E6D" w:rsidP="000B3E6D">
      <w:pPr>
        <w:pStyle w:val="BulletPACKT"/>
        <w:numPr>
          <w:ilvl w:val="0"/>
          <w:numId w:val="0"/>
        </w:numPr>
      </w:pPr>
      <w:r>
        <w:t>An important issue surround</w:t>
      </w:r>
      <w:r w:rsidR="00A76873">
        <w:t>s</w:t>
      </w:r>
      <w:r>
        <w:t xml:space="preserve"> the naming of this module. The original name of the module was </w:t>
      </w:r>
      <w:proofErr w:type="spellStart"/>
      <w:r w:rsidRPr="005650D8">
        <w:rPr>
          <w:rStyle w:val="CodeInTextPACKT"/>
        </w:rPr>
        <w:t>PSReadline</w:t>
      </w:r>
      <w:proofErr w:type="spellEnd"/>
      <w:r>
        <w:t xml:space="preserve">. At some point, the module’s developers changed the name of the module to </w:t>
      </w:r>
      <w:r w:rsidRPr="005650D8">
        <w:rPr>
          <w:rStyle w:val="CodeInTextPACKT"/>
        </w:rPr>
        <w:t>PSReadLine</w:t>
      </w:r>
      <w:r>
        <w:t xml:space="preserve"> (capitalizing the L character in the module name). </w:t>
      </w:r>
    </w:p>
    <w:p w14:paraId="37E090F3" w14:textId="411BB9A2" w:rsidR="00E95F08" w:rsidRDefault="00E95F08" w:rsidP="00E95F08">
      <w:pPr>
        <w:pStyle w:val="BulletPACKT"/>
        <w:numPr>
          <w:ilvl w:val="0"/>
          <w:numId w:val="0"/>
        </w:numPr>
      </w:pPr>
      <w:r>
        <w:t xml:space="preserve">The </w:t>
      </w:r>
      <w:r w:rsidRPr="005650D8">
        <w:rPr>
          <w:rStyle w:val="CodeInTextPACKT"/>
        </w:rPr>
        <w:t>PSRead</w:t>
      </w:r>
      <w:r w:rsidR="000B3E6D" w:rsidRPr="005650D8">
        <w:rPr>
          <w:rStyle w:val="CodeInTextPACKT"/>
        </w:rPr>
        <w:t>L</w:t>
      </w:r>
      <w:r w:rsidRPr="005650D8">
        <w:rPr>
          <w:rStyle w:val="CodeInTextPACKT"/>
        </w:rPr>
        <w:t>ine</w:t>
      </w:r>
      <w:r>
        <w:t xml:space="preserve"> module ships natively </w:t>
      </w:r>
      <w:r w:rsidR="00952699">
        <w:t>with</w:t>
      </w:r>
      <w:r>
        <w:t xml:space="preserve"> PowerShell 7. At startup</w:t>
      </w:r>
      <w:r w:rsidR="00FD7CAB">
        <w:t>,</w:t>
      </w:r>
      <w:r>
        <w:t xml:space="preserve"> in both the console and VS Code, PowerShell imports </w:t>
      </w:r>
      <w:r w:rsidRPr="005650D8">
        <w:rPr>
          <w:rStyle w:val="CodeInTextPACKT"/>
        </w:rPr>
        <w:t>PSRead</w:t>
      </w:r>
      <w:r w:rsidR="000B3E6D" w:rsidRPr="005650D8">
        <w:rPr>
          <w:rStyle w:val="CodeInTextPACKT"/>
        </w:rPr>
        <w:t>L</w:t>
      </w:r>
      <w:r w:rsidRPr="005650D8">
        <w:rPr>
          <w:rStyle w:val="CodeInTextPACKT"/>
        </w:rPr>
        <w:t>ine</w:t>
      </w:r>
      <w:r>
        <w:t xml:space="preserve"> so it is ready for you to use. You can also use </w:t>
      </w:r>
      <w:r w:rsidRPr="005650D8">
        <w:rPr>
          <w:rStyle w:val="CodeInTextPACKT"/>
        </w:rPr>
        <w:t>PSRead</w:t>
      </w:r>
      <w:r w:rsidR="000B3E6D" w:rsidRPr="005650D8">
        <w:rPr>
          <w:rStyle w:val="CodeInTextPACKT"/>
        </w:rPr>
        <w:t>L</w:t>
      </w:r>
      <w:r w:rsidRPr="005650D8">
        <w:rPr>
          <w:rStyle w:val="CodeInTextPACKT"/>
        </w:rPr>
        <w:t>ine</w:t>
      </w:r>
      <w:r w:rsidRPr="00180B34">
        <w:rPr>
          <w:rStyle w:val="CodeInTextPACKT"/>
          <w:rFonts w:ascii="Times New Roman" w:hAnsi="Times New Roman"/>
          <w:sz w:val="22"/>
          <w:szCs w:val="22"/>
        </w:rPr>
        <w:t xml:space="preserve"> </w:t>
      </w:r>
      <w:r>
        <w:t>in Windows PowerShell.</w:t>
      </w:r>
      <w:r w:rsidR="00A76873">
        <w:t xml:space="preserve"> To simplify the updating of this module’s help</w:t>
      </w:r>
      <w:r w:rsidR="00A96062">
        <w:t>,</w:t>
      </w:r>
      <w:r w:rsidR="00A76873">
        <w:t xml:space="preserve"> consider renaming the module to capitalize the L in </w:t>
      </w:r>
      <w:r w:rsidR="00A76873" w:rsidRPr="007F5FD1">
        <w:rPr>
          <w:rStyle w:val="CodeTextPACKTChar"/>
        </w:rPr>
        <w:t>PSReadL</w:t>
      </w:r>
      <w:r w:rsidR="00A96062" w:rsidRPr="007F5FD1">
        <w:rPr>
          <w:rStyle w:val="CodeTextPACKTChar"/>
        </w:rPr>
        <w:t>i</w:t>
      </w:r>
      <w:r w:rsidR="00A76873" w:rsidRPr="007F5FD1">
        <w:rPr>
          <w:rStyle w:val="CodeTextPACKTChar"/>
        </w:rPr>
        <w:t>ne</w:t>
      </w:r>
      <w:r w:rsidR="00A76873">
        <w:t>.</w:t>
      </w:r>
    </w:p>
    <w:p w14:paraId="49BB31F2" w14:textId="5F6966F0" w:rsidR="002432CE" w:rsidRDefault="00E95F08" w:rsidP="00E95F08">
      <w:pPr>
        <w:pStyle w:val="BulletPACKT"/>
        <w:numPr>
          <w:ilvl w:val="0"/>
          <w:numId w:val="0"/>
        </w:numPr>
      </w:pPr>
      <w:r>
        <w:t xml:space="preserve">The </w:t>
      </w:r>
      <w:r w:rsidRPr="005650D8">
        <w:rPr>
          <w:rStyle w:val="CodeInTextPACKT"/>
        </w:rPr>
        <w:t>PSRead</w:t>
      </w:r>
      <w:r w:rsidR="000B3E6D" w:rsidRPr="005650D8">
        <w:rPr>
          <w:rStyle w:val="CodeInTextPACKT"/>
        </w:rPr>
        <w:t>L</w:t>
      </w:r>
      <w:r w:rsidRPr="005650D8">
        <w:rPr>
          <w:rStyle w:val="CodeInTextPACKT"/>
        </w:rPr>
        <w:t>ine</w:t>
      </w:r>
      <w:r w:rsidRPr="00A96062">
        <w:rPr>
          <w:rStyle w:val="CodeInTextPACKT"/>
          <w:rFonts w:ascii="Times New Roman" w:hAnsi="Times New Roman"/>
          <w:sz w:val="22"/>
          <w:szCs w:val="22"/>
        </w:rPr>
        <w:t xml:space="preserve"> </w:t>
      </w:r>
      <w:r>
        <w:t>modul</w:t>
      </w:r>
      <w:r w:rsidR="00217379">
        <w:t>e</w:t>
      </w:r>
      <w:r>
        <w:t xml:space="preserve"> </w:t>
      </w:r>
      <w:r w:rsidR="00124D6B">
        <w:t xml:space="preserve">is a work in progress. </w:t>
      </w:r>
      <w:r w:rsidR="00952699">
        <w:t>Microsoft incorporated an</w:t>
      </w:r>
      <w:r w:rsidR="00217379">
        <w:t xml:space="preserve"> early version of this module within Windows PowerShell </w:t>
      </w:r>
      <w:r w:rsidR="00FD7CAB">
        <w:t>v</w:t>
      </w:r>
      <w:r w:rsidR="00217379">
        <w:t xml:space="preserve">3. </w:t>
      </w:r>
      <w:r w:rsidR="002432CE">
        <w:t xml:space="preserve">Windows PowerShell 5.1 (and the ISE) inside Windows Server ships with </w:t>
      </w:r>
      <w:r w:rsidR="002432CE" w:rsidRPr="005650D8">
        <w:rPr>
          <w:rStyle w:val="CodeInTextPACKT"/>
        </w:rPr>
        <w:t>PSReadLin</w:t>
      </w:r>
      <w:r w:rsidR="00B937D3" w:rsidRPr="005650D8">
        <w:rPr>
          <w:rStyle w:val="CodeInTextPACKT"/>
        </w:rPr>
        <w:t>e</w:t>
      </w:r>
      <w:r w:rsidR="002432CE">
        <w:t xml:space="preserve"> </w:t>
      </w:r>
      <w:r w:rsidR="00FD7CAB">
        <w:t>v</w:t>
      </w:r>
      <w:r w:rsidR="002432CE">
        <w:t>2. If you are still using earlier versio</w:t>
      </w:r>
      <w:r w:rsidR="00952699">
        <w:t>ns</w:t>
      </w:r>
      <w:r w:rsidR="002432CE">
        <w:t xml:space="preserve"> of Windows PowerShell, you can download and utilize the latest version of </w:t>
      </w:r>
      <w:r w:rsidR="002432CE" w:rsidRPr="005650D8">
        <w:rPr>
          <w:rStyle w:val="CodeInTextPACKT"/>
        </w:rPr>
        <w:t>PSReadLine</w:t>
      </w:r>
      <w:r w:rsidR="002432CE">
        <w:t>.</w:t>
      </w:r>
      <w:r w:rsidR="00952699">
        <w:t xml:space="preserve"> </w:t>
      </w:r>
    </w:p>
    <w:p w14:paraId="7ADD2420" w14:textId="0EEFBBC2" w:rsidR="00E95F08" w:rsidRDefault="00217379" w:rsidP="00E95F08">
      <w:pPr>
        <w:pStyle w:val="BulletPACKT"/>
        <w:numPr>
          <w:ilvl w:val="0"/>
          <w:numId w:val="0"/>
        </w:numPr>
      </w:pPr>
      <w:r>
        <w:t xml:space="preserve">The module has improved and, with the module’s </w:t>
      </w:r>
      <w:r w:rsidR="00FD7CAB">
        <w:t>v</w:t>
      </w:r>
      <w:r>
        <w:t>2 release, some changes were made that are not backward</w:t>
      </w:r>
      <w:r w:rsidR="00FD7CAB">
        <w:t>-</w:t>
      </w:r>
      <w:r>
        <w:t xml:space="preserve">compatible. Many blog articles, for example, use the older syntax for </w:t>
      </w:r>
      <w:r w:rsidRPr="000B3E6D">
        <w:rPr>
          <w:rStyle w:val="CodeInTextPACKT"/>
        </w:rPr>
        <w:t>Set</w:t>
      </w:r>
      <w:r w:rsidR="005650D8">
        <w:rPr>
          <w:rStyle w:val="CodeInTextPACKT"/>
        </w:rPr>
        <w:noBreakHyphen/>
      </w:r>
      <w:proofErr w:type="spellStart"/>
      <w:r w:rsidRPr="000B3E6D">
        <w:rPr>
          <w:rStyle w:val="CodeInTextPACKT"/>
        </w:rPr>
        <w:t>PSReadLineOption</w:t>
      </w:r>
      <w:proofErr w:type="spellEnd"/>
      <w:r w:rsidR="00FD7CAB">
        <w:t xml:space="preserve">, </w:t>
      </w:r>
      <w:r w:rsidR="00EF4210">
        <w:t>which fails</w:t>
      </w:r>
      <w:r>
        <w:t xml:space="preserve"> with version 2 (and later) of the module</w:t>
      </w:r>
      <w:r w:rsidR="002432CE">
        <w:t>.</w:t>
      </w:r>
      <w:r w:rsidR="005650D8">
        <w:t xml:space="preserve"> You may still see the old syntax if you use your search engine to discover examples.</w:t>
      </w:r>
      <w:r w:rsidR="002432CE">
        <w:t xml:space="preserve"> Likewise, some</w:t>
      </w:r>
      <w:r w:rsidR="00952699">
        <w:t xml:space="preserve"> </w:t>
      </w:r>
      <w:r w:rsidR="002432CE">
        <w:t>of the examples in this recipe fail should you ru</w:t>
      </w:r>
      <w:r w:rsidR="00C62D21">
        <w:t>n</w:t>
      </w:r>
      <w:r w:rsidR="002432CE">
        <w:t xml:space="preserve"> them utilizing </w:t>
      </w:r>
      <w:proofErr w:type="spellStart"/>
      <w:r w:rsidR="002432CE" w:rsidRPr="005650D8">
        <w:rPr>
          <w:rStyle w:val="CodeInTextPACKT"/>
        </w:rPr>
        <w:t>PSReadline</w:t>
      </w:r>
      <w:proofErr w:type="spellEnd"/>
      <w:r w:rsidR="002432CE">
        <w:t xml:space="preserve"> </w:t>
      </w:r>
      <w:r w:rsidR="00FD7CAB">
        <w:t>v</w:t>
      </w:r>
      <w:r w:rsidR="002432CE">
        <w:t>1</w:t>
      </w:r>
      <w:r w:rsidR="000B3E6D">
        <w:t xml:space="preserve"> (complete with the old module name spelling)</w:t>
      </w:r>
      <w:r w:rsidR="002432CE">
        <w:t>.</w:t>
      </w:r>
    </w:p>
    <w:p w14:paraId="2DB41428" w14:textId="1E02AEBC" w:rsidR="0000165C" w:rsidRDefault="0000165C" w:rsidP="0000165C">
      <w:pPr>
        <w:pStyle w:val="Heading2"/>
        <w:tabs>
          <w:tab w:val="left" w:pos="0"/>
        </w:tabs>
      </w:pPr>
      <w:r>
        <w:t xml:space="preserve">Getting </w:t>
      </w:r>
      <w:r w:rsidR="00FD7CAB">
        <w:t>r</w:t>
      </w:r>
      <w:r>
        <w:t>eady</w:t>
      </w:r>
    </w:p>
    <w:p w14:paraId="7075FD7F" w14:textId="31C82761" w:rsidR="0000165C" w:rsidRPr="009D0F10" w:rsidRDefault="002432CE" w:rsidP="0000165C">
      <w:pPr>
        <w:pStyle w:val="NormalPACKT"/>
        <w:rPr>
          <w:lang w:val="en-GB"/>
        </w:rPr>
      </w:pPr>
      <w:r>
        <w:rPr>
          <w:lang w:val="en-GB"/>
        </w:rPr>
        <w:t xml:space="preserve">This recipe uses </w:t>
      </w:r>
      <w:r w:rsidRPr="00952699">
        <w:rPr>
          <w:rStyle w:val="CodeInTextPACKT"/>
        </w:rPr>
        <w:t>SRV1</w:t>
      </w:r>
      <w:r>
        <w:rPr>
          <w:lang w:val="en-GB"/>
        </w:rPr>
        <w:t xml:space="preserve"> after you have installed PowerShell 7, VS Code, and the Cascadia Code font (and customi</w:t>
      </w:r>
      <w:r w:rsidR="00952699">
        <w:rPr>
          <w:lang w:val="en-GB"/>
        </w:rPr>
        <w:t>z</w:t>
      </w:r>
      <w:r>
        <w:rPr>
          <w:lang w:val="en-GB"/>
        </w:rPr>
        <w:t xml:space="preserve">ed your environment). </w:t>
      </w:r>
    </w:p>
    <w:p w14:paraId="62118BA9" w14:textId="77777777" w:rsidR="0000165C" w:rsidRDefault="0000165C" w:rsidP="0000165C">
      <w:pPr>
        <w:pStyle w:val="Heading2"/>
        <w:tabs>
          <w:tab w:val="left" w:pos="0"/>
        </w:tabs>
      </w:pPr>
      <w:r>
        <w:t>How to do it...</w:t>
      </w:r>
    </w:p>
    <w:p w14:paraId="60C66324" w14:textId="222FF76A" w:rsidR="0046674D" w:rsidRPr="00E73D95" w:rsidRDefault="0046674D" w:rsidP="00E73D95">
      <w:pPr>
        <w:pStyle w:val="NumberedBulletPACKT"/>
        <w:numPr>
          <w:ilvl w:val="0"/>
          <w:numId w:val="28"/>
        </w:numPr>
        <w:rPr>
          <w:color w:val="000000"/>
          <w:lang w:val="en-GB" w:eastAsia="en-GB"/>
        </w:rPr>
      </w:pPr>
      <w:r w:rsidRPr="00E73D95">
        <w:rPr>
          <w:lang w:val="en-GB" w:eastAsia="en-GB"/>
        </w:rPr>
        <w:t>Get</w:t>
      </w:r>
      <w:r w:rsidR="00FB60E1">
        <w:rPr>
          <w:lang w:val="en-GB" w:eastAsia="en-GB"/>
        </w:rPr>
        <w:t>ting</w:t>
      </w:r>
      <w:r w:rsidR="001C79D3">
        <w:rPr>
          <w:lang w:val="en-GB" w:eastAsia="en-GB"/>
        </w:rPr>
        <w:t xml:space="preserve"> the</w:t>
      </w:r>
      <w:r w:rsidR="005650D8">
        <w:rPr>
          <w:lang w:val="en-GB" w:eastAsia="en-GB"/>
        </w:rPr>
        <w:t xml:space="preserve"> co</w:t>
      </w:r>
      <w:r w:rsidRPr="00E73D95">
        <w:rPr>
          <w:lang w:val="en-GB" w:eastAsia="en-GB"/>
        </w:rPr>
        <w:t>mmands in the </w:t>
      </w:r>
      <w:r w:rsidRPr="001C79D3">
        <w:rPr>
          <w:rStyle w:val="CodeInTextPACKT"/>
        </w:rPr>
        <w:t>PSRead</w:t>
      </w:r>
      <w:r w:rsidR="005650D8" w:rsidRPr="001C79D3">
        <w:rPr>
          <w:rStyle w:val="CodeInTextPACKT"/>
        </w:rPr>
        <w:t>L</w:t>
      </w:r>
      <w:r w:rsidRPr="001C79D3">
        <w:rPr>
          <w:rStyle w:val="CodeInTextPACKT"/>
        </w:rPr>
        <w:t>ine</w:t>
      </w:r>
      <w:r w:rsidRPr="00E73D95">
        <w:rPr>
          <w:lang w:val="en-GB" w:eastAsia="en-GB"/>
        </w:rPr>
        <w:t> module</w:t>
      </w:r>
    </w:p>
    <w:p w14:paraId="48A8F621" w14:textId="77777777" w:rsidR="00E73D95" w:rsidRPr="0046674D" w:rsidRDefault="00E73D95" w:rsidP="00E73D95">
      <w:pPr>
        <w:pStyle w:val="CodePACKT"/>
        <w:rPr>
          <w:lang w:val="en-GB"/>
        </w:rPr>
      </w:pPr>
    </w:p>
    <w:p w14:paraId="35D63C6B" w14:textId="77777777" w:rsidR="0046674D" w:rsidRPr="0046674D" w:rsidRDefault="0046674D" w:rsidP="00E73D95">
      <w:pPr>
        <w:pStyle w:val="CodePACKT"/>
        <w:rPr>
          <w:rFonts w:ascii="Consolas" w:hAnsi="Consolas"/>
          <w:sz w:val="21"/>
          <w:szCs w:val="21"/>
          <w:lang w:val="en-GB"/>
        </w:rPr>
      </w:pPr>
      <w:r w:rsidRPr="0046674D">
        <w:rPr>
          <w:rFonts w:ascii="Consolas" w:hAnsi="Consolas"/>
          <w:sz w:val="21"/>
          <w:szCs w:val="21"/>
          <w:lang w:val="en-GB"/>
        </w:rPr>
        <w:t>Get-Command -Module PSReadLine</w:t>
      </w:r>
    </w:p>
    <w:p w14:paraId="76D8A6D7" w14:textId="77777777" w:rsidR="0046674D" w:rsidRPr="0046674D" w:rsidRDefault="0046674D" w:rsidP="00E73D95">
      <w:pPr>
        <w:pStyle w:val="CodePACKT"/>
        <w:rPr>
          <w:rFonts w:ascii="Consolas" w:hAnsi="Consolas"/>
          <w:sz w:val="21"/>
          <w:szCs w:val="21"/>
          <w:lang w:val="en-GB"/>
        </w:rPr>
      </w:pPr>
    </w:p>
    <w:p w14:paraId="70857B5E" w14:textId="438C80C3" w:rsidR="0046674D" w:rsidRPr="0046674D" w:rsidRDefault="0046674D" w:rsidP="00E73D95">
      <w:pPr>
        <w:pStyle w:val="NumberedBulletPACKT"/>
        <w:rPr>
          <w:color w:val="000000"/>
          <w:lang w:val="en-GB" w:eastAsia="en-GB"/>
        </w:rPr>
      </w:pPr>
      <w:r w:rsidRPr="0046674D">
        <w:rPr>
          <w:lang w:val="en-GB" w:eastAsia="en-GB"/>
        </w:rPr>
        <w:t>Get</w:t>
      </w:r>
      <w:r w:rsidR="00FB60E1">
        <w:rPr>
          <w:lang w:val="en-GB" w:eastAsia="en-GB"/>
        </w:rPr>
        <w:t>ting</w:t>
      </w:r>
      <w:r w:rsidR="00D5389D" w:rsidRPr="0046674D">
        <w:rPr>
          <w:lang w:val="en-GB" w:eastAsia="en-GB"/>
        </w:rPr>
        <w:t xml:space="preserve"> </w:t>
      </w:r>
      <w:r w:rsidR="00952699">
        <w:rPr>
          <w:lang w:val="en-GB" w:eastAsia="en-GB"/>
        </w:rPr>
        <w:t xml:space="preserve">the first 10 </w:t>
      </w:r>
      <w:r w:rsidRPr="001C79D3">
        <w:rPr>
          <w:rStyle w:val="CodeInTextPACKT"/>
        </w:rPr>
        <w:t>PSRea</w:t>
      </w:r>
      <w:r w:rsidR="00952699" w:rsidRPr="001C79D3">
        <w:rPr>
          <w:rStyle w:val="CodeInTextPACKT"/>
        </w:rPr>
        <w:t>d</w:t>
      </w:r>
      <w:r w:rsidR="005650D8" w:rsidRPr="001C79D3">
        <w:rPr>
          <w:rStyle w:val="CodeInTextPACKT"/>
        </w:rPr>
        <w:t>L</w:t>
      </w:r>
      <w:r w:rsidRPr="001C79D3">
        <w:rPr>
          <w:rStyle w:val="CodeInTextPACKT"/>
        </w:rPr>
        <w:t>ine</w:t>
      </w:r>
      <w:r w:rsidRPr="0046674D">
        <w:rPr>
          <w:lang w:val="en-GB" w:eastAsia="en-GB"/>
        </w:rPr>
        <w:t> key handl</w:t>
      </w:r>
      <w:r w:rsidR="00E73D95">
        <w:rPr>
          <w:lang w:val="en-GB" w:eastAsia="en-GB"/>
        </w:rPr>
        <w:t>e</w:t>
      </w:r>
      <w:r w:rsidRPr="0046674D">
        <w:rPr>
          <w:lang w:val="en-GB" w:eastAsia="en-GB"/>
        </w:rPr>
        <w:t>rs</w:t>
      </w:r>
    </w:p>
    <w:p w14:paraId="0280EC66" w14:textId="77777777" w:rsidR="00E73D95" w:rsidRPr="00E73D95" w:rsidRDefault="00E73D95" w:rsidP="00E73D95">
      <w:pPr>
        <w:pStyle w:val="CodePACKT"/>
      </w:pPr>
    </w:p>
    <w:p w14:paraId="027F35DB" w14:textId="77777777" w:rsidR="00D5389D" w:rsidRPr="00D5389D" w:rsidRDefault="00D5389D" w:rsidP="00D5389D">
      <w:pPr>
        <w:pStyle w:val="CodePACKT"/>
      </w:pPr>
      <w:r w:rsidRPr="00D5389D">
        <w:t>Get-</w:t>
      </w:r>
      <w:proofErr w:type="spellStart"/>
      <w:r w:rsidRPr="00D5389D">
        <w:t>PSReadLineKeyHandler</w:t>
      </w:r>
      <w:proofErr w:type="spellEnd"/>
      <w:r w:rsidRPr="00D5389D">
        <w:t> |</w:t>
      </w:r>
    </w:p>
    <w:p w14:paraId="6541C1FC" w14:textId="7CCCA179" w:rsidR="00D5389D" w:rsidRPr="00D5389D" w:rsidRDefault="00D5389D" w:rsidP="00D5389D">
      <w:pPr>
        <w:pStyle w:val="CodePACKT"/>
      </w:pPr>
      <w:r w:rsidRPr="00D5389D">
        <w:t>  Select-Object -First 10</w:t>
      </w:r>
      <w:r w:rsidR="005650D8">
        <w:t xml:space="preserve"> |</w:t>
      </w:r>
    </w:p>
    <w:p w14:paraId="26BBDFEE" w14:textId="77777777" w:rsidR="00D5389D" w:rsidRPr="00D5389D" w:rsidRDefault="00D5389D" w:rsidP="00D5389D">
      <w:pPr>
        <w:pStyle w:val="CodePACKT"/>
      </w:pPr>
      <w:r w:rsidRPr="00D5389D">
        <w:t>    Sort-Object -Property Key |</w:t>
      </w:r>
    </w:p>
    <w:p w14:paraId="108A6FDA" w14:textId="484DF94F" w:rsidR="00D5389D" w:rsidRPr="00D5389D" w:rsidRDefault="00D5389D" w:rsidP="00D5389D">
      <w:pPr>
        <w:pStyle w:val="CodePACKT"/>
      </w:pPr>
      <w:r w:rsidRPr="00D5389D">
        <w:t>      Format-Table </w:t>
      </w:r>
      <w:r>
        <w:t xml:space="preserve">-Property </w:t>
      </w:r>
      <w:r w:rsidRPr="00D5389D">
        <w:t>Key, Function, Description</w:t>
      </w:r>
    </w:p>
    <w:p w14:paraId="1E9ECFD0" w14:textId="77777777" w:rsidR="0046674D" w:rsidRPr="00E73D95" w:rsidRDefault="0046674D" w:rsidP="00E73D95">
      <w:pPr>
        <w:pStyle w:val="CodePACKT"/>
      </w:pPr>
    </w:p>
    <w:p w14:paraId="50546518" w14:textId="053979F2" w:rsidR="007B35BE" w:rsidRPr="007B35BE" w:rsidRDefault="005650D8" w:rsidP="007B35BE">
      <w:pPr>
        <w:pStyle w:val="NumberedBulletPACKT"/>
        <w:rPr>
          <w:color w:val="000000"/>
          <w:lang w:val="en-GB" w:eastAsia="en-GB"/>
        </w:rPr>
      </w:pPr>
      <w:r>
        <w:rPr>
          <w:lang w:val="en-GB" w:eastAsia="en-GB"/>
        </w:rPr>
        <w:t>Count</w:t>
      </w:r>
      <w:r w:rsidR="00FB60E1">
        <w:rPr>
          <w:lang w:val="en-GB" w:eastAsia="en-GB"/>
        </w:rPr>
        <w:t>ing</w:t>
      </w:r>
      <w:r>
        <w:rPr>
          <w:lang w:val="en-GB" w:eastAsia="en-GB"/>
        </w:rPr>
        <w:t xml:space="preserve"> the </w:t>
      </w:r>
      <w:r w:rsidR="007B35BE" w:rsidRPr="007B35BE">
        <w:rPr>
          <w:lang w:val="en-GB" w:eastAsia="en-GB"/>
        </w:rPr>
        <w:t>unbound key handlers</w:t>
      </w:r>
    </w:p>
    <w:p w14:paraId="06D5903F" w14:textId="77777777" w:rsidR="007B35BE" w:rsidRDefault="007B35BE" w:rsidP="007B35BE">
      <w:pPr>
        <w:pStyle w:val="CodePACKT"/>
      </w:pPr>
    </w:p>
    <w:p w14:paraId="50B725BB" w14:textId="70E7C74C" w:rsidR="007B35BE" w:rsidRPr="007B35BE" w:rsidRDefault="007B35BE" w:rsidP="007B35BE">
      <w:pPr>
        <w:pStyle w:val="CodePACKT"/>
      </w:pPr>
      <w:r w:rsidRPr="007B35BE">
        <w:t>$Unbound = (Get-</w:t>
      </w:r>
      <w:proofErr w:type="spellStart"/>
      <w:r w:rsidRPr="007B35BE">
        <w:t>PSReadLineKeyHandler</w:t>
      </w:r>
      <w:proofErr w:type="spellEnd"/>
      <w:r w:rsidRPr="007B35BE">
        <w:t> -Unbound).count</w:t>
      </w:r>
    </w:p>
    <w:p w14:paraId="1D2F52E0" w14:textId="2A1DAA9C" w:rsidR="007B35BE" w:rsidRDefault="007B35BE" w:rsidP="007B35BE">
      <w:pPr>
        <w:pStyle w:val="CodePACKT"/>
      </w:pPr>
      <w:r w:rsidRPr="007B35BE">
        <w:t>"$Unbound </w:t>
      </w:r>
      <w:proofErr w:type="spellStart"/>
      <w:r w:rsidRPr="007B35BE">
        <w:t>unbound</w:t>
      </w:r>
      <w:proofErr w:type="spellEnd"/>
      <w:r w:rsidRPr="007B35BE">
        <w:t> key handlers"</w:t>
      </w:r>
    </w:p>
    <w:p w14:paraId="32A47AAB" w14:textId="77777777" w:rsidR="007B35BE" w:rsidRPr="007B35BE" w:rsidRDefault="007B35BE" w:rsidP="007B35BE">
      <w:pPr>
        <w:pStyle w:val="CodePACKT"/>
      </w:pPr>
    </w:p>
    <w:p w14:paraId="4D971F4D" w14:textId="495CE3E4" w:rsidR="0046674D" w:rsidRPr="0046674D" w:rsidRDefault="0046674D" w:rsidP="00E73D95">
      <w:pPr>
        <w:pStyle w:val="NumberedBulletPACKT"/>
        <w:rPr>
          <w:color w:val="000000"/>
          <w:lang w:val="en-GB" w:eastAsia="en-GB"/>
        </w:rPr>
      </w:pPr>
      <w:r w:rsidRPr="0046674D">
        <w:rPr>
          <w:lang w:val="en-GB" w:eastAsia="en-GB"/>
        </w:rPr>
        <w:t>Ge</w:t>
      </w:r>
      <w:r w:rsidR="005650D8">
        <w:rPr>
          <w:lang w:val="en-GB" w:eastAsia="en-GB"/>
        </w:rPr>
        <w:t>t</w:t>
      </w:r>
      <w:r w:rsidR="00FB60E1">
        <w:rPr>
          <w:lang w:val="en-GB" w:eastAsia="en-GB"/>
        </w:rPr>
        <w:t>ting</w:t>
      </w:r>
      <w:r w:rsidR="00E73D95">
        <w:rPr>
          <w:lang w:val="en-GB" w:eastAsia="en-GB"/>
        </w:rPr>
        <w:t xml:space="preserve"> </w:t>
      </w:r>
      <w:r w:rsidRPr="0046674D">
        <w:rPr>
          <w:lang w:val="en-GB" w:eastAsia="en-GB"/>
        </w:rPr>
        <w:t>the </w:t>
      </w:r>
      <w:r w:rsidRPr="001C79D3">
        <w:rPr>
          <w:rStyle w:val="CodeInTextPACKT"/>
        </w:rPr>
        <w:t>PSRead</w:t>
      </w:r>
      <w:r w:rsidR="009D3C8D" w:rsidRPr="001C79D3">
        <w:rPr>
          <w:rStyle w:val="CodeInTextPACKT"/>
        </w:rPr>
        <w:t>L</w:t>
      </w:r>
      <w:r w:rsidRPr="001C79D3">
        <w:rPr>
          <w:rStyle w:val="CodeInTextPACKT"/>
        </w:rPr>
        <w:t>ine</w:t>
      </w:r>
      <w:r w:rsidRPr="0046674D">
        <w:rPr>
          <w:lang w:val="en-GB" w:eastAsia="en-GB"/>
        </w:rPr>
        <w:t> options</w:t>
      </w:r>
    </w:p>
    <w:p w14:paraId="44C4B3DB" w14:textId="77777777" w:rsidR="00E73D95" w:rsidRPr="00E73D95" w:rsidRDefault="00E73D95" w:rsidP="00E73D95">
      <w:pPr>
        <w:pStyle w:val="CodePACKT"/>
      </w:pPr>
    </w:p>
    <w:p w14:paraId="3998A46A" w14:textId="786E912F" w:rsidR="0046674D" w:rsidRPr="002432CE" w:rsidRDefault="0046674D" w:rsidP="00E73D95">
      <w:pPr>
        <w:pStyle w:val="CodePACKT"/>
        <w:rPr>
          <w:u w:val="double"/>
        </w:rPr>
      </w:pPr>
      <w:r w:rsidRPr="00E73D95">
        <w:t>Get-</w:t>
      </w:r>
      <w:proofErr w:type="spellStart"/>
      <w:r w:rsidRPr="00E73D95">
        <w:t>PSReadLineOption</w:t>
      </w:r>
      <w:proofErr w:type="spellEnd"/>
    </w:p>
    <w:p w14:paraId="2FE84F60" w14:textId="77777777" w:rsidR="0046674D" w:rsidRPr="00E73D95" w:rsidRDefault="0046674D" w:rsidP="00E73D95">
      <w:pPr>
        <w:pStyle w:val="CodePACKT"/>
      </w:pPr>
    </w:p>
    <w:p w14:paraId="7E39D9AE" w14:textId="18CD5D8F" w:rsidR="0046674D" w:rsidRPr="0046674D" w:rsidRDefault="007B35BE" w:rsidP="00E73D95">
      <w:pPr>
        <w:pStyle w:val="NumberedBulletPACKT"/>
        <w:rPr>
          <w:color w:val="000000"/>
          <w:lang w:val="en-GB" w:eastAsia="en-GB"/>
        </w:rPr>
      </w:pPr>
      <w:r>
        <w:rPr>
          <w:lang w:val="en-GB" w:eastAsia="en-GB"/>
        </w:rPr>
        <w:t>Determin</w:t>
      </w:r>
      <w:r w:rsidR="00FB60E1">
        <w:rPr>
          <w:lang w:val="en-GB" w:eastAsia="en-GB"/>
        </w:rPr>
        <w:t>ing</w:t>
      </w:r>
      <w:r w:rsidR="005650D8">
        <w:rPr>
          <w:lang w:val="en-GB" w:eastAsia="en-GB"/>
        </w:rPr>
        <w:t xml:space="preserve"> the</w:t>
      </w:r>
      <w:r w:rsidR="0046674D" w:rsidRPr="0046674D">
        <w:rPr>
          <w:lang w:val="en-GB" w:eastAsia="en-GB"/>
        </w:rPr>
        <w:t> VS C</w:t>
      </w:r>
      <w:r w:rsidR="00E73D95">
        <w:rPr>
          <w:lang w:val="en-GB" w:eastAsia="en-GB"/>
        </w:rPr>
        <w:t>o</w:t>
      </w:r>
      <w:r>
        <w:rPr>
          <w:lang w:val="en-GB" w:eastAsia="en-GB"/>
        </w:rPr>
        <w:t>de theme name</w:t>
      </w:r>
    </w:p>
    <w:p w14:paraId="44FC9148" w14:textId="77777777" w:rsidR="00E73D95" w:rsidRPr="00E73D95" w:rsidRDefault="00E73D95" w:rsidP="00E73D95">
      <w:pPr>
        <w:pStyle w:val="CodePACKT"/>
      </w:pPr>
    </w:p>
    <w:p w14:paraId="0C60F72D" w14:textId="6898B249" w:rsidR="0046674D" w:rsidRPr="00E73D95" w:rsidRDefault="0046674D" w:rsidP="00E73D95">
      <w:pPr>
        <w:pStyle w:val="CodePACKT"/>
      </w:pPr>
      <w:r w:rsidRPr="00E73D95">
        <w:t>$Path       = $</w:t>
      </w:r>
      <w:proofErr w:type="spellStart"/>
      <w:r w:rsidRPr="00E73D95">
        <w:t>Env:APPDATA</w:t>
      </w:r>
      <w:proofErr w:type="spellEnd"/>
    </w:p>
    <w:p w14:paraId="7EF742B3" w14:textId="221FE864" w:rsidR="0046674D" w:rsidRPr="00E73D95" w:rsidRDefault="0046674D" w:rsidP="00E73D95">
      <w:pPr>
        <w:pStyle w:val="CodePACKT"/>
      </w:pPr>
      <w:r w:rsidRPr="00E73D95">
        <w:t>$CP         = '\Code\User\</w:t>
      </w:r>
      <w:proofErr w:type="spellStart"/>
      <w:r w:rsidRPr="00E73D95">
        <w:t>Settings.json</w:t>
      </w:r>
      <w:proofErr w:type="spellEnd"/>
      <w:r w:rsidRPr="00E73D95">
        <w:t>'</w:t>
      </w:r>
    </w:p>
    <w:p w14:paraId="6EC6C68F" w14:textId="77777777" w:rsidR="0046674D" w:rsidRPr="00E73D95" w:rsidRDefault="0046674D" w:rsidP="00E73D95">
      <w:pPr>
        <w:pStyle w:val="CodePACKT"/>
      </w:pPr>
      <w:r w:rsidRPr="00E73D95">
        <w:t>$</w:t>
      </w:r>
      <w:proofErr w:type="spellStart"/>
      <w:r w:rsidRPr="00E73D95">
        <w:t>JsonConfig</w:t>
      </w:r>
      <w:proofErr w:type="spellEnd"/>
      <w:r w:rsidRPr="00E73D95">
        <w:t> = Join-Path  $Path -</w:t>
      </w:r>
      <w:proofErr w:type="spellStart"/>
      <w:r w:rsidRPr="00E73D95">
        <w:t>ChildPath</w:t>
      </w:r>
      <w:proofErr w:type="spellEnd"/>
      <w:r w:rsidRPr="00E73D95">
        <w:t> $CP</w:t>
      </w:r>
    </w:p>
    <w:p w14:paraId="5ABC4DC4" w14:textId="77777777" w:rsidR="0046674D" w:rsidRPr="00E73D95" w:rsidRDefault="0046674D" w:rsidP="00E73D95">
      <w:pPr>
        <w:pStyle w:val="CodePACKT"/>
      </w:pPr>
      <w:r w:rsidRPr="00E73D95">
        <w:lastRenderedPageBreak/>
        <w:t>$</w:t>
      </w:r>
      <w:proofErr w:type="spellStart"/>
      <w:r w:rsidRPr="00E73D95">
        <w:t>ConfigJSON</w:t>
      </w:r>
      <w:proofErr w:type="spellEnd"/>
      <w:r w:rsidRPr="00E73D95">
        <w:t> = Get-Content $</w:t>
      </w:r>
      <w:proofErr w:type="spellStart"/>
      <w:r w:rsidRPr="00E73D95">
        <w:t>JsonConfig</w:t>
      </w:r>
      <w:proofErr w:type="spellEnd"/>
    </w:p>
    <w:p w14:paraId="0108C353" w14:textId="14B13464" w:rsidR="0046674D" w:rsidRPr="00E73D95" w:rsidRDefault="0046674D" w:rsidP="00E73D95">
      <w:pPr>
        <w:pStyle w:val="CodePACKT"/>
      </w:pPr>
      <w:r w:rsidRPr="00E73D95">
        <w:t>$Theme = $</w:t>
      </w:r>
      <w:proofErr w:type="spellStart"/>
      <w:r w:rsidRPr="00E73D95">
        <w:t>ConfigJson</w:t>
      </w:r>
      <w:proofErr w:type="spellEnd"/>
      <w:r w:rsidRPr="00E73D95">
        <w:t> | </w:t>
      </w:r>
    </w:p>
    <w:p w14:paraId="03348AEE" w14:textId="4C773821" w:rsidR="00E73D95" w:rsidRPr="00E73D95" w:rsidRDefault="0046674D" w:rsidP="00E73D95">
      <w:pPr>
        <w:pStyle w:val="CodePACKT"/>
      </w:pPr>
      <w:r w:rsidRPr="00E73D95">
        <w:t>           </w:t>
      </w:r>
      <w:proofErr w:type="spellStart"/>
      <w:r w:rsidRPr="00E73D95">
        <w:t>ConvertFrom-Json</w:t>
      </w:r>
      <w:proofErr w:type="spellEnd"/>
      <w:r w:rsidRPr="00E73D95">
        <w:t> |</w:t>
      </w:r>
    </w:p>
    <w:p w14:paraId="483A04F8" w14:textId="3B2FBADF" w:rsidR="0046674D" w:rsidRPr="00E73D95" w:rsidRDefault="00E73D95" w:rsidP="00E73D95">
      <w:pPr>
        <w:pStyle w:val="CodePACKT"/>
      </w:pPr>
      <w:r w:rsidRPr="00E73D95">
        <w:t xml:space="preserve">             S</w:t>
      </w:r>
      <w:r w:rsidR="0046674D" w:rsidRPr="00E73D95">
        <w:t>elect-Obje</w:t>
      </w:r>
      <w:r w:rsidR="006A7FE4">
        <w:t>c</w:t>
      </w:r>
      <w:r w:rsidRPr="00E73D95">
        <w:t>t -</w:t>
      </w:r>
      <w:proofErr w:type="spellStart"/>
      <w:r w:rsidRPr="00E73D95">
        <w:t>E</w:t>
      </w:r>
      <w:r w:rsidR="0046674D" w:rsidRPr="00E73D95">
        <w:t>xpandProperty</w:t>
      </w:r>
      <w:proofErr w:type="spellEnd"/>
      <w:r w:rsidR="0046674D" w:rsidRPr="00E73D95">
        <w:t> '</w:t>
      </w:r>
      <w:proofErr w:type="spellStart"/>
      <w:r w:rsidR="0046674D" w:rsidRPr="00E73D95">
        <w:t>workbench.colorTheme</w:t>
      </w:r>
      <w:proofErr w:type="spellEnd"/>
      <w:r w:rsidR="0046674D" w:rsidRPr="00E73D95">
        <w:t>'</w:t>
      </w:r>
    </w:p>
    <w:p w14:paraId="74DD7250" w14:textId="77777777" w:rsidR="0046674D" w:rsidRPr="00E73D95" w:rsidRDefault="0046674D" w:rsidP="00E73D95">
      <w:pPr>
        <w:pStyle w:val="CodePACKT"/>
      </w:pPr>
    </w:p>
    <w:p w14:paraId="6E7752A8" w14:textId="7D6868A5" w:rsidR="0046674D" w:rsidRPr="0046674D" w:rsidRDefault="005650D8" w:rsidP="00E73D95">
      <w:pPr>
        <w:pStyle w:val="NumberedBulletPACKT"/>
        <w:rPr>
          <w:color w:val="000000"/>
          <w:lang w:val="en-GB" w:eastAsia="en-GB"/>
        </w:rPr>
      </w:pPr>
      <w:r>
        <w:rPr>
          <w:lang w:val="en-GB" w:eastAsia="en-GB"/>
        </w:rPr>
        <w:t>Chang</w:t>
      </w:r>
      <w:r w:rsidR="0097509A">
        <w:rPr>
          <w:lang w:val="en-GB" w:eastAsia="en-GB"/>
        </w:rPr>
        <w:t>ing</w:t>
      </w:r>
      <w:r>
        <w:rPr>
          <w:lang w:val="en-GB" w:eastAsia="en-GB"/>
        </w:rPr>
        <w:t xml:space="preserve"> the color scheme if the </w:t>
      </w:r>
      <w:r w:rsidR="00952699">
        <w:rPr>
          <w:lang w:val="en-GB" w:eastAsia="en-GB"/>
        </w:rPr>
        <w:t>theme</w:t>
      </w:r>
      <w:r>
        <w:rPr>
          <w:lang w:val="en-GB" w:eastAsia="en-GB"/>
        </w:rPr>
        <w:t xml:space="preserve"> name is </w:t>
      </w:r>
      <w:r w:rsidR="0046674D" w:rsidRPr="00952699">
        <w:rPr>
          <w:rStyle w:val="CodeInTextPACKT"/>
        </w:rPr>
        <w:t>V</w:t>
      </w:r>
      <w:r w:rsidR="00952699" w:rsidRPr="00952699">
        <w:rPr>
          <w:rStyle w:val="CodeInTextPACKT"/>
        </w:rPr>
        <w:t>i</w:t>
      </w:r>
      <w:r w:rsidR="0046674D" w:rsidRPr="00952699">
        <w:rPr>
          <w:rStyle w:val="CodeInTextPACKT"/>
        </w:rPr>
        <w:t>sual Studio Light</w:t>
      </w:r>
    </w:p>
    <w:p w14:paraId="43B6D9CA" w14:textId="77777777" w:rsidR="00E73D95" w:rsidRPr="00E73D95" w:rsidRDefault="00E73D95" w:rsidP="00E73D95">
      <w:pPr>
        <w:pStyle w:val="CodePACKT"/>
      </w:pPr>
    </w:p>
    <w:p w14:paraId="72AAF0F0" w14:textId="3AE6D209" w:rsidR="0046674D" w:rsidRPr="00E73D95" w:rsidRDefault="0046674D" w:rsidP="00E73D95">
      <w:pPr>
        <w:pStyle w:val="CodePACKT"/>
      </w:pPr>
      <w:r w:rsidRPr="00E73D95">
        <w:t>If ($Theme -eq 'Visual Studio Light') {</w:t>
      </w:r>
    </w:p>
    <w:p w14:paraId="22EA1569" w14:textId="77777777" w:rsidR="0046674D" w:rsidRPr="00E73D95" w:rsidRDefault="0046674D" w:rsidP="00E73D95">
      <w:pPr>
        <w:pStyle w:val="CodePACKT"/>
      </w:pPr>
      <w:r w:rsidRPr="00E73D95">
        <w:t>  Set-</w:t>
      </w:r>
      <w:proofErr w:type="spellStart"/>
      <w:r w:rsidRPr="00E73D95">
        <w:t>PSReadLineOption</w:t>
      </w:r>
      <w:proofErr w:type="spellEnd"/>
      <w:r w:rsidRPr="00E73D95">
        <w:t> -Colors @{</w:t>
      </w:r>
    </w:p>
    <w:p w14:paraId="0944181E" w14:textId="6288FBE6" w:rsidR="0046674D" w:rsidRPr="00222998" w:rsidRDefault="0046674D" w:rsidP="00E73D95">
      <w:pPr>
        <w:pStyle w:val="CodePACKT"/>
      </w:pPr>
      <w:r w:rsidRPr="00E73D95">
        <w:t>    </w:t>
      </w:r>
      <w:r w:rsidRPr="00222998">
        <w:t>Member    = "`e[33m"</w:t>
      </w:r>
    </w:p>
    <w:p w14:paraId="145DE881" w14:textId="4A7297B6" w:rsidR="0046674D" w:rsidRPr="00222998" w:rsidRDefault="0046674D" w:rsidP="00E73D95">
      <w:pPr>
        <w:pStyle w:val="CodePACKT"/>
      </w:pPr>
      <w:r w:rsidRPr="00222998">
        <w:t>    Number    = "`e[34m"</w:t>
      </w:r>
    </w:p>
    <w:p w14:paraId="71AD59C7" w14:textId="219094AC" w:rsidR="0046674D" w:rsidRPr="00E73D95" w:rsidRDefault="0046674D" w:rsidP="00E73D95">
      <w:pPr>
        <w:pStyle w:val="CodePACKT"/>
      </w:pPr>
      <w:r w:rsidRPr="00222998">
        <w:t>    </w:t>
      </w:r>
      <w:r w:rsidRPr="00E73D95">
        <w:t>Parameter = "`e[35m"</w:t>
      </w:r>
    </w:p>
    <w:p w14:paraId="225A1AFC" w14:textId="353F91A1" w:rsidR="0046674D" w:rsidRPr="00E73D95" w:rsidRDefault="0046674D" w:rsidP="00E73D95">
      <w:pPr>
        <w:pStyle w:val="CodePACKT"/>
      </w:pPr>
      <w:r w:rsidRPr="00E73D95">
        <w:t>    Command   = "`e[34m"      </w:t>
      </w:r>
    </w:p>
    <w:p w14:paraId="75C9FA67" w14:textId="77777777" w:rsidR="0046674D" w:rsidRPr="00E73D95" w:rsidRDefault="0046674D" w:rsidP="00E73D95">
      <w:pPr>
        <w:pStyle w:val="CodePACKT"/>
      </w:pPr>
      <w:r w:rsidRPr="00E73D95">
        <w:t>  }</w:t>
      </w:r>
    </w:p>
    <w:p w14:paraId="60983ED9" w14:textId="77777777" w:rsidR="0046674D" w:rsidRPr="00E73D95" w:rsidRDefault="0046674D" w:rsidP="00E73D95">
      <w:pPr>
        <w:pStyle w:val="CodePACKT"/>
      </w:pPr>
      <w:r w:rsidRPr="00E73D95">
        <w:t>}</w:t>
      </w:r>
    </w:p>
    <w:p w14:paraId="7DC0E52D" w14:textId="5763EF2B" w:rsidR="0000165C" w:rsidRDefault="0000165C" w:rsidP="0000165C">
      <w:pPr>
        <w:pStyle w:val="Heading2"/>
        <w:numPr>
          <w:ilvl w:val="1"/>
          <w:numId w:val="3"/>
        </w:numPr>
        <w:tabs>
          <w:tab w:val="left" w:pos="0"/>
        </w:tabs>
      </w:pPr>
      <w:r>
        <w:t>How it works...</w:t>
      </w:r>
    </w:p>
    <w:p w14:paraId="2FDB3BD5" w14:textId="7A977DBB" w:rsidR="00E73D95" w:rsidRDefault="00E73D95" w:rsidP="00E73D95">
      <w:pPr>
        <w:pStyle w:val="NormalPACKT"/>
        <w:rPr>
          <w:lang w:val="en-GB"/>
        </w:rPr>
      </w:pPr>
      <w:r>
        <w:rPr>
          <w:lang w:val="en-GB"/>
        </w:rPr>
        <w:t xml:space="preserve">In </w:t>
      </w:r>
      <w:r w:rsidRPr="00E73D95">
        <w:rPr>
          <w:rStyle w:val="ItalicsPACKT"/>
        </w:rPr>
        <w:t>step 1</w:t>
      </w:r>
      <w:r>
        <w:rPr>
          <w:lang w:val="en-GB"/>
        </w:rPr>
        <w:t xml:space="preserve">, you view the commands in the </w:t>
      </w:r>
      <w:r w:rsidRPr="009D3C8D">
        <w:rPr>
          <w:rStyle w:val="CodeInTextPACKT"/>
        </w:rPr>
        <w:t>PSRead</w:t>
      </w:r>
      <w:r w:rsidR="005650D8" w:rsidRPr="009D3C8D">
        <w:rPr>
          <w:rStyle w:val="CodeInTextPACKT"/>
        </w:rPr>
        <w:t>L</w:t>
      </w:r>
      <w:r w:rsidRPr="009D3C8D">
        <w:rPr>
          <w:rStyle w:val="CodeInTextPACKT"/>
        </w:rPr>
        <w:t>ine</w:t>
      </w:r>
      <w:r w:rsidR="00A5399E">
        <w:rPr>
          <w:lang w:val="en-GB"/>
        </w:rPr>
        <w:t xml:space="preserve"> m</w:t>
      </w:r>
      <w:r>
        <w:rPr>
          <w:lang w:val="en-GB"/>
        </w:rPr>
        <w:t>odule</w:t>
      </w:r>
      <w:r w:rsidR="00952699">
        <w:rPr>
          <w:lang w:val="en-GB"/>
        </w:rPr>
        <w:t>,</w:t>
      </w:r>
      <w:r>
        <w:rPr>
          <w:lang w:val="en-GB"/>
        </w:rPr>
        <w:t xml:space="preserve"> which looks like this:</w:t>
      </w:r>
    </w:p>
    <w:p w14:paraId="4180F865" w14:textId="2FADD600" w:rsidR="00952699" w:rsidRDefault="004039E9" w:rsidP="005439C4">
      <w:pPr>
        <w:pStyle w:val="FigurePACKT"/>
        <w:rPr>
          <w:lang w:val="en-GB"/>
        </w:rPr>
      </w:pPr>
      <w:r>
        <w:drawing>
          <wp:inline distT="0" distB="0" distL="0" distR="0" wp14:anchorId="1C917109" wp14:editId="68BBA8CE">
            <wp:extent cx="3427301" cy="128206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2341" cy="1283950"/>
                    </a:xfrm>
                    <a:prstGeom prst="rect">
                      <a:avLst/>
                    </a:prstGeom>
                  </pic:spPr>
                </pic:pic>
              </a:graphicData>
            </a:graphic>
          </wp:inline>
        </w:drawing>
      </w:r>
    </w:p>
    <w:p w14:paraId="634E9D2A" w14:textId="61387414" w:rsidR="00A13C50" w:rsidRDefault="00A13C50" w:rsidP="005439C4">
      <w:pPr>
        <w:pStyle w:val="FigurePACKT"/>
        <w:rPr>
          <w:lang w:val="en-GB"/>
        </w:rPr>
      </w:pPr>
      <w:r>
        <w:rPr>
          <w:lang w:val="en-GB"/>
        </w:rPr>
        <w:t>Figure 1.30: Viewing commands in the PSReadLine module</w:t>
      </w:r>
    </w:p>
    <w:p w14:paraId="1D43D032" w14:textId="51941EB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30.png</w:t>
      </w:r>
    </w:p>
    <w:p w14:paraId="0666A864" w14:textId="20BF567D" w:rsidR="00E73D95" w:rsidRDefault="00E73D95" w:rsidP="00E73D95">
      <w:pPr>
        <w:pStyle w:val="NormalPACKT"/>
        <w:rPr>
          <w:lang w:val="en-GB"/>
        </w:rPr>
      </w:pPr>
      <w:r>
        <w:rPr>
          <w:lang w:val="en-GB"/>
        </w:rPr>
        <w:t xml:space="preserve">In </w:t>
      </w:r>
      <w:r w:rsidRPr="00952699">
        <w:rPr>
          <w:rStyle w:val="ItalicsPACKT"/>
        </w:rPr>
        <w:t>step 2</w:t>
      </w:r>
      <w:r>
        <w:rPr>
          <w:lang w:val="en-GB"/>
        </w:rPr>
        <w:t xml:space="preserve">, you </w:t>
      </w:r>
      <w:r w:rsidR="00952699">
        <w:rPr>
          <w:lang w:val="en-GB"/>
        </w:rPr>
        <w:t xml:space="preserve">display the first </w:t>
      </w:r>
      <w:r w:rsidR="00A5399E">
        <w:rPr>
          <w:lang w:val="en-GB"/>
        </w:rPr>
        <w:t xml:space="preserve">10 </w:t>
      </w:r>
      <w:r w:rsidRPr="009D3C8D">
        <w:rPr>
          <w:rStyle w:val="CodeInTextPACKT"/>
        </w:rPr>
        <w:t>PSRe</w:t>
      </w:r>
      <w:r w:rsidR="00DC5C96" w:rsidRPr="009D3C8D">
        <w:rPr>
          <w:rStyle w:val="CodeInTextPACKT"/>
        </w:rPr>
        <w:t>a</w:t>
      </w:r>
      <w:r w:rsidRPr="009D3C8D">
        <w:rPr>
          <w:rStyle w:val="CodeInTextPACKT"/>
        </w:rPr>
        <w:t>d</w:t>
      </w:r>
      <w:r w:rsidR="005650D8" w:rsidRPr="009D3C8D">
        <w:rPr>
          <w:rStyle w:val="CodeInTextPACKT"/>
        </w:rPr>
        <w:t>L</w:t>
      </w:r>
      <w:r w:rsidRPr="009D3C8D">
        <w:rPr>
          <w:rStyle w:val="CodeInTextPACKT"/>
        </w:rPr>
        <w:t>ine</w:t>
      </w:r>
      <w:r w:rsidRPr="00A13C50">
        <w:rPr>
          <w:rStyle w:val="CodeInTextPACKT"/>
          <w:rFonts w:ascii="Times New Roman" w:hAnsi="Times New Roman"/>
          <w:sz w:val="22"/>
          <w:szCs w:val="22"/>
        </w:rPr>
        <w:t xml:space="preserve"> </w:t>
      </w:r>
      <w:r>
        <w:rPr>
          <w:lang w:val="en-GB"/>
        </w:rPr>
        <w:t>key handlers</w:t>
      </w:r>
      <w:r w:rsidR="00952699">
        <w:rPr>
          <w:lang w:val="en-GB"/>
        </w:rPr>
        <w:t xml:space="preserve"> currently in use</w:t>
      </w:r>
      <w:r>
        <w:rPr>
          <w:lang w:val="en-GB"/>
        </w:rPr>
        <w:t>, which looks like this</w:t>
      </w:r>
      <w:r w:rsidR="00EB566A">
        <w:rPr>
          <w:lang w:val="en-GB"/>
        </w:rPr>
        <w:t>:</w:t>
      </w:r>
    </w:p>
    <w:p w14:paraId="5221F75B" w14:textId="4DCA03C6" w:rsidR="00952699" w:rsidRDefault="00197A73" w:rsidP="005439C4">
      <w:pPr>
        <w:pStyle w:val="FigurePACKT"/>
        <w:rPr>
          <w:lang w:val="en-GB"/>
        </w:rPr>
      </w:pPr>
      <w:r>
        <w:drawing>
          <wp:inline distT="0" distB="0" distL="0" distR="0" wp14:anchorId="1C329A6C" wp14:editId="36A0198F">
            <wp:extent cx="4438650" cy="2668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4773" cy="2677996"/>
                    </a:xfrm>
                    <a:prstGeom prst="rect">
                      <a:avLst/>
                    </a:prstGeom>
                  </pic:spPr>
                </pic:pic>
              </a:graphicData>
            </a:graphic>
          </wp:inline>
        </w:drawing>
      </w:r>
    </w:p>
    <w:p w14:paraId="59FF9AF8" w14:textId="6765AE15" w:rsidR="00A13C50" w:rsidRDefault="00A13C50" w:rsidP="005439C4">
      <w:pPr>
        <w:pStyle w:val="FigurePACKT"/>
        <w:rPr>
          <w:lang w:val="en-GB"/>
        </w:rPr>
      </w:pPr>
      <w:r>
        <w:rPr>
          <w:lang w:val="en-GB"/>
        </w:rPr>
        <w:t xml:space="preserve">Figure 1.31: Displaying the first </w:t>
      </w:r>
      <w:r w:rsidR="00A5399E">
        <w:rPr>
          <w:lang w:val="en-GB"/>
        </w:rPr>
        <w:t xml:space="preserve">10 </w:t>
      </w:r>
      <w:r>
        <w:rPr>
          <w:lang w:val="en-GB"/>
        </w:rPr>
        <w:t>PSReadLine key handlers</w:t>
      </w:r>
    </w:p>
    <w:p w14:paraId="586E21EE" w14:textId="0BA692D4"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31.png</w:t>
      </w:r>
    </w:p>
    <w:p w14:paraId="547F15DF" w14:textId="6610805A" w:rsidR="00E73D95" w:rsidRDefault="00952699" w:rsidP="00E73D95">
      <w:pPr>
        <w:pStyle w:val="NormalPACKT"/>
        <w:rPr>
          <w:lang w:val="en-GB"/>
        </w:rPr>
      </w:pPr>
      <w:r w:rsidRPr="009D3C8D">
        <w:rPr>
          <w:rStyle w:val="CodeInTextPACKT"/>
        </w:rPr>
        <w:lastRenderedPageBreak/>
        <w:t>PSRead</w:t>
      </w:r>
      <w:r w:rsidR="005650D8" w:rsidRPr="009D3C8D">
        <w:rPr>
          <w:rStyle w:val="CodeInTextPACKT"/>
        </w:rPr>
        <w:t>L</w:t>
      </w:r>
      <w:r w:rsidRPr="009D3C8D">
        <w:rPr>
          <w:rStyle w:val="CodeInTextPACKT"/>
        </w:rPr>
        <w:t>ine</w:t>
      </w:r>
      <w:r w:rsidR="00A5399E">
        <w:rPr>
          <w:lang w:val="en-GB"/>
        </w:rPr>
        <w:t xml:space="preserve"> p</w:t>
      </w:r>
      <w:r>
        <w:rPr>
          <w:lang w:val="en-GB"/>
        </w:rPr>
        <w:t xml:space="preserve">rovides over 160 internal functions to which you can bind a key combination. In </w:t>
      </w:r>
      <w:r w:rsidR="00E73D95" w:rsidRPr="00952699">
        <w:rPr>
          <w:rStyle w:val="ItalicsPACKT"/>
        </w:rPr>
        <w:t>step</w:t>
      </w:r>
      <w:r w:rsidR="001C79D3">
        <w:rPr>
          <w:rStyle w:val="ItalicsPACKT"/>
        </w:rPr>
        <w:t> </w:t>
      </w:r>
      <w:r w:rsidR="00E73D95" w:rsidRPr="00952699">
        <w:rPr>
          <w:rStyle w:val="ItalicsPACKT"/>
        </w:rPr>
        <w:t>3</w:t>
      </w:r>
      <w:r w:rsidR="00E73D95">
        <w:rPr>
          <w:lang w:val="en-GB"/>
        </w:rPr>
        <w:t xml:space="preserve">, you </w:t>
      </w:r>
      <w:r>
        <w:rPr>
          <w:lang w:val="en-GB"/>
        </w:rPr>
        <w:t xml:space="preserve">discover how many functions are </w:t>
      </w:r>
      <w:r w:rsidR="00A20590">
        <w:rPr>
          <w:lang w:val="en-GB"/>
        </w:rPr>
        <w:t xml:space="preserve">currently </w:t>
      </w:r>
      <w:r>
        <w:rPr>
          <w:lang w:val="en-GB"/>
        </w:rPr>
        <w:t>unbound, which looks like this:</w:t>
      </w:r>
    </w:p>
    <w:p w14:paraId="1D63D97B" w14:textId="642550C0" w:rsidR="00952699" w:rsidRDefault="00197A73" w:rsidP="005439C4">
      <w:pPr>
        <w:pStyle w:val="FigurePACKT"/>
        <w:rPr>
          <w:lang w:val="en-GB"/>
        </w:rPr>
      </w:pPr>
      <w:r>
        <w:drawing>
          <wp:inline distT="0" distB="0" distL="0" distR="0" wp14:anchorId="16C5F3CC" wp14:editId="224E2698">
            <wp:extent cx="3349222" cy="59466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4101" cy="599086"/>
                    </a:xfrm>
                    <a:prstGeom prst="rect">
                      <a:avLst/>
                    </a:prstGeom>
                  </pic:spPr>
                </pic:pic>
              </a:graphicData>
            </a:graphic>
          </wp:inline>
        </w:drawing>
      </w:r>
    </w:p>
    <w:p w14:paraId="0697B836" w14:textId="2218F748" w:rsidR="004C53F7" w:rsidRDefault="004C53F7" w:rsidP="005439C4">
      <w:pPr>
        <w:pStyle w:val="FigurePACKT"/>
        <w:rPr>
          <w:lang w:val="en-GB"/>
        </w:rPr>
      </w:pPr>
      <w:r>
        <w:rPr>
          <w:lang w:val="en-GB"/>
        </w:rPr>
        <w:t xml:space="preserve">Figure 1.32: </w:t>
      </w:r>
      <w:r w:rsidR="00857F72">
        <w:rPr>
          <w:lang w:val="en-GB"/>
        </w:rPr>
        <w:t xml:space="preserve">Discovering </w:t>
      </w:r>
      <w:r w:rsidR="00A5399E">
        <w:rPr>
          <w:lang w:val="en-GB"/>
        </w:rPr>
        <w:t>the</w:t>
      </w:r>
      <w:r w:rsidR="00857F72">
        <w:rPr>
          <w:lang w:val="en-GB"/>
        </w:rPr>
        <w:t xml:space="preserve"> count of unbound key handlers</w:t>
      </w:r>
    </w:p>
    <w:p w14:paraId="63C24D8A" w14:textId="29E0017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32.png</w:t>
      </w:r>
    </w:p>
    <w:p w14:paraId="587166EA" w14:textId="6D21E5A8" w:rsidR="00952699" w:rsidRDefault="00E73D95" w:rsidP="00E73D95">
      <w:pPr>
        <w:pStyle w:val="NormalPACKT"/>
        <w:rPr>
          <w:lang w:val="en-GB"/>
        </w:rPr>
      </w:pPr>
      <w:r>
        <w:rPr>
          <w:lang w:val="en-GB"/>
        </w:rPr>
        <w:t xml:space="preserve">In </w:t>
      </w:r>
      <w:r w:rsidRPr="00952699">
        <w:rPr>
          <w:rStyle w:val="ItalicsPACKT"/>
        </w:rPr>
        <w:t>step 4</w:t>
      </w:r>
      <w:r w:rsidR="00952699">
        <w:rPr>
          <w:rStyle w:val="ItalicsPACKT"/>
        </w:rPr>
        <w:t>,</w:t>
      </w:r>
      <w:r w:rsidR="00952699">
        <w:rPr>
          <w:lang w:val="en-GB"/>
        </w:rPr>
        <w:t xml:space="preserve"> you view the </w:t>
      </w:r>
      <w:r w:rsidR="00952699" w:rsidRPr="009D3C8D">
        <w:rPr>
          <w:rStyle w:val="CodeInTextPACKT"/>
        </w:rPr>
        <w:t>PSRead</w:t>
      </w:r>
      <w:r w:rsidR="005650D8" w:rsidRPr="009D3C8D">
        <w:rPr>
          <w:rStyle w:val="CodeInTextPACKT"/>
        </w:rPr>
        <w:t>L</w:t>
      </w:r>
      <w:r w:rsidR="00952699" w:rsidRPr="009D3C8D">
        <w:rPr>
          <w:rStyle w:val="CodeInTextPACKT"/>
        </w:rPr>
        <w:t>ine</w:t>
      </w:r>
      <w:r w:rsidR="00A5399E">
        <w:rPr>
          <w:lang w:val="en-GB"/>
        </w:rPr>
        <w:t xml:space="preserve"> o</w:t>
      </w:r>
      <w:r w:rsidR="00952699">
        <w:rPr>
          <w:lang w:val="en-GB"/>
        </w:rPr>
        <w:t>ptions as you can see here:</w:t>
      </w:r>
    </w:p>
    <w:p w14:paraId="350D279A" w14:textId="3013CA2D" w:rsidR="00952699" w:rsidRDefault="00197A73" w:rsidP="005439C4">
      <w:pPr>
        <w:pStyle w:val="FigurePACKT"/>
        <w:rPr>
          <w:lang w:val="en-GB"/>
        </w:rPr>
      </w:pPr>
      <w:r>
        <w:drawing>
          <wp:inline distT="0" distB="0" distL="0" distR="0" wp14:anchorId="0D114F0C" wp14:editId="355889D3">
            <wp:extent cx="4800608" cy="4486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6288" cy="4491583"/>
                    </a:xfrm>
                    <a:prstGeom prst="rect">
                      <a:avLst/>
                    </a:prstGeom>
                  </pic:spPr>
                </pic:pic>
              </a:graphicData>
            </a:graphic>
          </wp:inline>
        </w:drawing>
      </w:r>
    </w:p>
    <w:p w14:paraId="023FFB51" w14:textId="0FAE189E" w:rsidR="00857F72" w:rsidRDefault="00857F72" w:rsidP="005439C4">
      <w:pPr>
        <w:pStyle w:val="FigurePACKT"/>
        <w:rPr>
          <w:lang w:val="en-GB"/>
        </w:rPr>
      </w:pPr>
      <w:r>
        <w:rPr>
          <w:lang w:val="en-GB"/>
        </w:rPr>
        <w:t xml:space="preserve">Figure 1.33: </w:t>
      </w:r>
      <w:r w:rsidR="00B67804">
        <w:rPr>
          <w:lang w:val="en-GB"/>
        </w:rPr>
        <w:t>Getting the PSReadLine options</w:t>
      </w:r>
    </w:p>
    <w:p w14:paraId="344CE449" w14:textId="70B36EB2"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33.png</w:t>
      </w:r>
    </w:p>
    <w:p w14:paraId="2D8F83CD" w14:textId="586EB903" w:rsidR="00952699" w:rsidRDefault="00952699" w:rsidP="00E73D95">
      <w:pPr>
        <w:pStyle w:val="NormalPACKT"/>
        <w:rPr>
          <w:lang w:val="en-GB"/>
        </w:rPr>
      </w:pPr>
      <w:r>
        <w:rPr>
          <w:lang w:val="en-GB"/>
        </w:rPr>
        <w:t xml:space="preserve">In </w:t>
      </w:r>
      <w:r w:rsidRPr="00952699">
        <w:rPr>
          <w:rStyle w:val="ItalicsPACKT"/>
        </w:rPr>
        <w:t xml:space="preserve">step </w:t>
      </w:r>
      <w:r w:rsidR="00E73D95" w:rsidRPr="00952699">
        <w:rPr>
          <w:rStyle w:val="ItalicsPACKT"/>
        </w:rPr>
        <w:t>5</w:t>
      </w:r>
      <w:r w:rsidR="00E73D95">
        <w:rPr>
          <w:lang w:val="en-GB"/>
        </w:rPr>
        <w:t xml:space="preserve"> and </w:t>
      </w:r>
      <w:r w:rsidR="00E73D95" w:rsidRPr="00952699">
        <w:rPr>
          <w:rStyle w:val="ItalicsPACKT"/>
        </w:rPr>
        <w:t>step 6</w:t>
      </w:r>
      <w:r w:rsidR="00E73D95" w:rsidRPr="00952699">
        <w:t>,</w:t>
      </w:r>
      <w:r w:rsidR="00E73D95">
        <w:rPr>
          <w:lang w:val="en-GB"/>
        </w:rPr>
        <w:t xml:space="preserve"> you </w:t>
      </w:r>
      <w:r>
        <w:rPr>
          <w:lang w:val="en-GB"/>
        </w:rPr>
        <w:t xml:space="preserve">determine the current VS Code theme name and </w:t>
      </w:r>
      <w:r w:rsidR="00E73D95">
        <w:rPr>
          <w:lang w:val="en-GB"/>
        </w:rPr>
        <w:t xml:space="preserve">update the colors used by </w:t>
      </w:r>
      <w:r w:rsidR="00E73D95" w:rsidRPr="009D3C8D">
        <w:rPr>
          <w:rStyle w:val="CodeInTextPACKT"/>
        </w:rPr>
        <w:t>PSRead</w:t>
      </w:r>
      <w:r w:rsidR="005650D8" w:rsidRPr="009D3C8D">
        <w:rPr>
          <w:rStyle w:val="CodeInTextPACKT"/>
        </w:rPr>
        <w:t>L</w:t>
      </w:r>
      <w:r w:rsidR="00E73D95" w:rsidRPr="009D3C8D">
        <w:rPr>
          <w:rStyle w:val="CodeInTextPACKT"/>
        </w:rPr>
        <w:t>ine</w:t>
      </w:r>
      <w:r w:rsidR="00A5399E">
        <w:rPr>
          <w:lang w:val="en-GB"/>
        </w:rPr>
        <w:t xml:space="preserve"> f</w:t>
      </w:r>
      <w:r w:rsidR="00E73D95">
        <w:rPr>
          <w:lang w:val="en-GB"/>
        </w:rPr>
        <w:t>or better clarity.</w:t>
      </w:r>
      <w:r>
        <w:rPr>
          <w:lang w:val="en-GB"/>
        </w:rPr>
        <w:t xml:space="preserve"> These two steps produce no output</w:t>
      </w:r>
      <w:r w:rsidR="00343B12">
        <w:rPr>
          <w:lang w:val="en-GB"/>
        </w:rPr>
        <w:t>,</w:t>
      </w:r>
      <w:r>
        <w:rPr>
          <w:lang w:val="en-GB"/>
        </w:rPr>
        <w:t xml:space="preserve"> although you should see the </w:t>
      </w:r>
      <w:proofErr w:type="spellStart"/>
      <w:r>
        <w:rPr>
          <w:lang w:val="en-GB"/>
        </w:rPr>
        <w:t>colors</w:t>
      </w:r>
      <w:proofErr w:type="spellEnd"/>
      <w:r>
        <w:rPr>
          <w:lang w:val="en-GB"/>
        </w:rPr>
        <w:t xml:space="preserve"> of specific PowerShell syntax tokens change (run </w:t>
      </w:r>
      <w:r w:rsidRPr="00952699">
        <w:rPr>
          <w:rStyle w:val="CodeInTextPACKT"/>
        </w:rPr>
        <w:t>Get-</w:t>
      </w:r>
      <w:proofErr w:type="spellStart"/>
      <w:r w:rsidRPr="00952699">
        <w:rPr>
          <w:rStyle w:val="CodeInTextPACKT"/>
        </w:rPr>
        <w:t>PSReadLineOption</w:t>
      </w:r>
      <w:proofErr w:type="spellEnd"/>
      <w:r>
        <w:rPr>
          <w:lang w:val="en-GB"/>
        </w:rPr>
        <w:t xml:space="preserve"> to see the changes).</w:t>
      </w:r>
    </w:p>
    <w:p w14:paraId="088A0CD4" w14:textId="62C2AA8C" w:rsidR="0000165C" w:rsidRDefault="0000165C" w:rsidP="0000165C">
      <w:pPr>
        <w:pStyle w:val="Heading2"/>
      </w:pPr>
      <w:r>
        <w:t>There's more...</w:t>
      </w:r>
    </w:p>
    <w:p w14:paraId="3D223367" w14:textId="1E83659B" w:rsidR="002432CE" w:rsidRDefault="002432CE" w:rsidP="002432CE">
      <w:pPr>
        <w:pStyle w:val="NormalPACKT"/>
        <w:rPr>
          <w:lang w:val="en-GB"/>
        </w:rPr>
      </w:pPr>
      <w:r>
        <w:rPr>
          <w:lang w:val="en-GB"/>
        </w:rPr>
        <w:t xml:space="preserve">In </w:t>
      </w:r>
      <w:r w:rsidRPr="002432CE">
        <w:rPr>
          <w:rStyle w:val="ItalicsPACKT"/>
        </w:rPr>
        <w:t>step 1</w:t>
      </w:r>
      <w:r>
        <w:rPr>
          <w:lang w:val="en-GB"/>
        </w:rPr>
        <w:t xml:space="preserve">, you view the commands inside the </w:t>
      </w:r>
      <w:r w:rsidRPr="009D3C8D">
        <w:rPr>
          <w:rStyle w:val="CodeInTextPACKT"/>
        </w:rPr>
        <w:t>PSRead</w:t>
      </w:r>
      <w:r w:rsidR="005650D8" w:rsidRPr="009D3C8D">
        <w:rPr>
          <w:rStyle w:val="CodeInTextPACKT"/>
        </w:rPr>
        <w:t>L</w:t>
      </w:r>
      <w:r w:rsidRPr="009D3C8D">
        <w:rPr>
          <w:rStyle w:val="CodeInTextPACKT"/>
        </w:rPr>
        <w:t>ine</w:t>
      </w:r>
      <w:r w:rsidR="00A5399E">
        <w:rPr>
          <w:lang w:val="en-GB"/>
        </w:rPr>
        <w:t xml:space="preserve"> m</w:t>
      </w:r>
      <w:r>
        <w:rPr>
          <w:lang w:val="en-GB"/>
        </w:rPr>
        <w:t xml:space="preserve">odule. The </w:t>
      </w:r>
      <w:proofErr w:type="spellStart"/>
      <w:r w:rsidRPr="002432CE">
        <w:rPr>
          <w:rStyle w:val="CodeInTextPACKT"/>
          <w:lang w:val="en-GB"/>
        </w:rPr>
        <w:t>PSConsoleHostReadLine</w:t>
      </w:r>
      <w:proofErr w:type="spellEnd"/>
      <w:r>
        <w:rPr>
          <w:lang w:val="en-GB"/>
        </w:rPr>
        <w:t xml:space="preserve"> function is the entry point to this module’s functionality. When the PowerShell console starts, it loads this module and invokes the </w:t>
      </w:r>
      <w:proofErr w:type="spellStart"/>
      <w:r w:rsidRPr="002432CE">
        <w:rPr>
          <w:rStyle w:val="CodeInTextPACKT"/>
        </w:rPr>
        <w:t>PSConsoleHostReadLine</w:t>
      </w:r>
      <w:proofErr w:type="spellEnd"/>
      <w:r>
        <w:rPr>
          <w:lang w:val="en-GB"/>
        </w:rPr>
        <w:t xml:space="preserve"> function. </w:t>
      </w:r>
    </w:p>
    <w:p w14:paraId="536FBEA1" w14:textId="4F607D36" w:rsidR="002432CE" w:rsidRDefault="002432CE" w:rsidP="00CB5119">
      <w:pPr>
        <w:pStyle w:val="NormalPACKT"/>
        <w:rPr>
          <w:lang w:val="en-GB"/>
        </w:rPr>
      </w:pPr>
      <w:r>
        <w:rPr>
          <w:lang w:val="en-GB"/>
        </w:rPr>
        <w:lastRenderedPageBreak/>
        <w:t xml:space="preserve">One small downside to </w:t>
      </w:r>
      <w:r w:rsidRPr="009D3C8D">
        <w:rPr>
          <w:rStyle w:val="CodeInTextPACKT"/>
        </w:rPr>
        <w:t>PSRead</w:t>
      </w:r>
      <w:r w:rsidR="005650D8" w:rsidRPr="009D3C8D">
        <w:rPr>
          <w:rStyle w:val="CodeInTextPACKT"/>
        </w:rPr>
        <w:t>L</w:t>
      </w:r>
      <w:r w:rsidRPr="009D3C8D">
        <w:rPr>
          <w:rStyle w:val="CodeInTextPACKT"/>
        </w:rPr>
        <w:t>ine</w:t>
      </w:r>
      <w:r w:rsidR="00A5399E">
        <w:rPr>
          <w:lang w:val="en-GB"/>
        </w:rPr>
        <w:t xml:space="preserve"> i</w:t>
      </w:r>
      <w:r>
        <w:rPr>
          <w:lang w:val="en-GB"/>
        </w:rPr>
        <w:t xml:space="preserve">s that it does not work well with all </w:t>
      </w:r>
      <w:r w:rsidR="00CB5119">
        <w:rPr>
          <w:lang w:val="en-GB"/>
        </w:rPr>
        <w:t xml:space="preserve">Windows </w:t>
      </w:r>
      <w:r>
        <w:rPr>
          <w:lang w:val="en-GB"/>
        </w:rPr>
        <w:t xml:space="preserve">screen reader programs. For </w:t>
      </w:r>
      <w:r w:rsidR="00CB5119">
        <w:rPr>
          <w:lang w:val="en-GB"/>
        </w:rPr>
        <w:t xml:space="preserve">accessibility reasons, </w:t>
      </w:r>
      <w:r>
        <w:rPr>
          <w:lang w:val="en-GB"/>
        </w:rPr>
        <w:t>if the PowerShell console detects you are using a</w:t>
      </w:r>
      <w:r w:rsidR="00CB5119">
        <w:rPr>
          <w:lang w:val="en-GB"/>
        </w:rPr>
        <w:t>ny</w:t>
      </w:r>
      <w:r>
        <w:rPr>
          <w:lang w:val="en-GB"/>
        </w:rPr>
        <w:t xml:space="preserve"> screen reader program, the console startup process does not load </w:t>
      </w:r>
      <w:r w:rsidRPr="009D3C8D">
        <w:rPr>
          <w:rStyle w:val="CodeInTextPACKT"/>
        </w:rPr>
        <w:t>PSRead</w:t>
      </w:r>
      <w:r w:rsidR="005650D8" w:rsidRPr="009D3C8D">
        <w:rPr>
          <w:rStyle w:val="CodeInTextPACKT"/>
        </w:rPr>
        <w:t>L</w:t>
      </w:r>
      <w:r w:rsidRPr="009D3C8D">
        <w:rPr>
          <w:rStyle w:val="CodeInTextPACKT"/>
        </w:rPr>
        <w:t>ine</w:t>
      </w:r>
      <w:r>
        <w:rPr>
          <w:lang w:val="en-GB"/>
        </w:rPr>
        <w:t xml:space="preserve">. </w:t>
      </w:r>
      <w:r w:rsidR="00CB5119">
        <w:rPr>
          <w:lang w:val="en-GB"/>
        </w:rPr>
        <w:t>You can always loa</w:t>
      </w:r>
      <w:r w:rsidR="00A5399E">
        <w:rPr>
          <w:lang w:val="en-GB"/>
        </w:rPr>
        <w:t xml:space="preserve">d </w:t>
      </w:r>
      <w:r w:rsidR="00CB5119" w:rsidRPr="009D3C8D">
        <w:rPr>
          <w:rStyle w:val="CodeInTextPACKT"/>
        </w:rPr>
        <w:t>PSReadLine</w:t>
      </w:r>
      <w:r w:rsidR="00CB5119">
        <w:rPr>
          <w:lang w:val="en-GB"/>
        </w:rPr>
        <w:t xml:space="preserve"> manually either in the console or by updating your startup profile(s).</w:t>
      </w:r>
    </w:p>
    <w:p w14:paraId="2DBD8711" w14:textId="02778A94" w:rsidR="00CB5119" w:rsidRDefault="00CB5119" w:rsidP="00CB5119">
      <w:pPr>
        <w:pStyle w:val="NormalPACKT"/>
        <w:rPr>
          <w:lang w:val="en-GB"/>
        </w:rPr>
      </w:pPr>
      <w:r>
        <w:rPr>
          <w:lang w:val="en-GB"/>
        </w:rPr>
        <w:t xml:space="preserve">In </w:t>
      </w:r>
      <w:r w:rsidRPr="00D5389D">
        <w:rPr>
          <w:rStyle w:val="ItalicsPACKT"/>
        </w:rPr>
        <w:t>step 2</w:t>
      </w:r>
      <w:r>
        <w:rPr>
          <w:lang w:val="en-GB"/>
        </w:rPr>
        <w:t>, you view the key handlers currently use</w:t>
      </w:r>
      <w:r w:rsidR="003636E8">
        <w:rPr>
          <w:lang w:val="en-GB"/>
        </w:rPr>
        <w:t>d</w:t>
      </w:r>
      <w:r>
        <w:rPr>
          <w:lang w:val="en-GB"/>
        </w:rPr>
        <w:t xml:space="preserve"> by </w:t>
      </w:r>
      <w:r w:rsidRPr="009D3C8D">
        <w:rPr>
          <w:rStyle w:val="CodeInTextPACKT"/>
        </w:rPr>
        <w:t>PSRead</w:t>
      </w:r>
      <w:r w:rsidR="009D3C8D" w:rsidRPr="009D3C8D">
        <w:rPr>
          <w:rStyle w:val="CodeInTextPACKT"/>
        </w:rPr>
        <w:t>L</w:t>
      </w:r>
      <w:r w:rsidRPr="009D3C8D">
        <w:rPr>
          <w:rStyle w:val="CodeInTextPACKT"/>
        </w:rPr>
        <w:t>ine</w:t>
      </w:r>
      <w:r>
        <w:rPr>
          <w:lang w:val="en-GB"/>
        </w:rPr>
        <w:t xml:space="preserve">. Each key handler maps a keystroke combination (for example, </w:t>
      </w:r>
      <w:r w:rsidRPr="00E77684">
        <w:rPr>
          <w:rStyle w:val="KeyPACKT"/>
        </w:rPr>
        <w:t>Ctrl</w:t>
      </w:r>
      <w:r w:rsidR="00A5399E" w:rsidRPr="00E77684">
        <w:rPr>
          <w:rStyle w:val="KeyPACKT"/>
        </w:rPr>
        <w:t xml:space="preserve"> </w:t>
      </w:r>
      <w:r w:rsidRPr="00E77684">
        <w:rPr>
          <w:rStyle w:val="KeyPACKT"/>
        </w:rPr>
        <w:t>+</w:t>
      </w:r>
      <w:r w:rsidR="00A5399E" w:rsidRPr="00E77684">
        <w:rPr>
          <w:rStyle w:val="KeyPACKT"/>
        </w:rPr>
        <w:t xml:space="preserve"> </w:t>
      </w:r>
      <w:r w:rsidR="00C44B17" w:rsidRPr="00E77684">
        <w:rPr>
          <w:rStyle w:val="KeyPACKT"/>
        </w:rPr>
        <w:t>L</w:t>
      </w:r>
      <w:r>
        <w:rPr>
          <w:lang w:val="en-GB"/>
        </w:rPr>
        <w:t xml:space="preserve">) to one of over 160 internal </w:t>
      </w:r>
      <w:r w:rsidRPr="009D3C8D">
        <w:rPr>
          <w:rStyle w:val="CodeInTextPACKT"/>
        </w:rPr>
        <w:t>PSRead</w:t>
      </w:r>
      <w:r w:rsidR="009D3C8D" w:rsidRPr="009D3C8D">
        <w:rPr>
          <w:rStyle w:val="CodeInTextPACKT"/>
        </w:rPr>
        <w:t>L</w:t>
      </w:r>
      <w:r w:rsidRPr="009D3C8D">
        <w:rPr>
          <w:rStyle w:val="CodeInTextPACKT"/>
        </w:rPr>
        <w:t>ine</w:t>
      </w:r>
      <w:r>
        <w:rPr>
          <w:lang w:val="en-GB"/>
        </w:rPr>
        <w:t xml:space="preserve"> functions. By default, </w:t>
      </w:r>
      <w:r w:rsidRPr="00BC6629">
        <w:rPr>
          <w:rStyle w:val="KeyPACKT"/>
        </w:rPr>
        <w:t>Ctrl</w:t>
      </w:r>
      <w:r w:rsidR="00A5399E" w:rsidRPr="00BC6629">
        <w:rPr>
          <w:rStyle w:val="KeyPACKT"/>
        </w:rPr>
        <w:t xml:space="preserve"> </w:t>
      </w:r>
      <w:r w:rsidRPr="00BC6629">
        <w:rPr>
          <w:rStyle w:val="KeyPACKT"/>
        </w:rPr>
        <w:t>+</w:t>
      </w:r>
      <w:r w:rsidR="00A5399E" w:rsidRPr="00BC6629">
        <w:rPr>
          <w:rStyle w:val="KeyPACKT"/>
        </w:rPr>
        <w:t xml:space="preserve"> </w:t>
      </w:r>
      <w:r w:rsidRPr="00BC6629">
        <w:rPr>
          <w:rStyle w:val="KeyPACKT"/>
        </w:rPr>
        <w:t>L</w:t>
      </w:r>
      <w:r>
        <w:rPr>
          <w:lang w:val="en-GB"/>
        </w:rPr>
        <w:t xml:space="preserve"> maps </w:t>
      </w:r>
      <w:r w:rsidR="00C44B17">
        <w:rPr>
          <w:lang w:val="en-GB"/>
        </w:rPr>
        <w:t>to</w:t>
      </w:r>
      <w:r w:rsidR="00327CDB">
        <w:rPr>
          <w:lang w:val="en-GB"/>
        </w:rPr>
        <w:t xml:space="preserve"> the</w:t>
      </w:r>
      <w:r w:rsidR="00C44B17">
        <w:rPr>
          <w:lang w:val="en-GB"/>
        </w:rPr>
        <w:t xml:space="preserve"> </w:t>
      </w:r>
      <w:r w:rsidRPr="009D3C8D">
        <w:rPr>
          <w:rStyle w:val="CodeInTextPACKT"/>
        </w:rPr>
        <w:t>PSRead</w:t>
      </w:r>
      <w:r w:rsidR="009D3C8D" w:rsidRPr="009D3C8D">
        <w:rPr>
          <w:rStyle w:val="CodeInTextPACKT"/>
        </w:rPr>
        <w:t>Li</w:t>
      </w:r>
      <w:r w:rsidRPr="009D3C8D">
        <w:rPr>
          <w:rStyle w:val="CodeInTextPACKT"/>
        </w:rPr>
        <w:t>ne</w:t>
      </w:r>
      <w:r>
        <w:rPr>
          <w:lang w:val="en-GB"/>
        </w:rPr>
        <w:t xml:space="preserve"> </w:t>
      </w:r>
      <w:proofErr w:type="spellStart"/>
      <w:r w:rsidRPr="00BC6629">
        <w:rPr>
          <w:rStyle w:val="CodeInTextPACKT"/>
        </w:rPr>
        <w:t>ClearScreen</w:t>
      </w:r>
      <w:proofErr w:type="spellEnd"/>
      <w:r>
        <w:rPr>
          <w:lang w:val="en-GB"/>
        </w:rPr>
        <w:t xml:space="preserve"> function </w:t>
      </w:r>
      <w:r w:rsidR="00A5399E">
        <w:rPr>
          <w:lang w:val="en-GB"/>
        </w:rPr>
        <w:t>–</w:t>
      </w:r>
      <w:r>
        <w:rPr>
          <w:lang w:val="en-GB"/>
        </w:rPr>
        <w:t xml:space="preserve"> when you type that </w:t>
      </w:r>
      <w:r w:rsidR="009D3C8D">
        <w:rPr>
          <w:lang w:val="en-GB"/>
        </w:rPr>
        <w:t xml:space="preserve">key </w:t>
      </w:r>
      <w:r>
        <w:rPr>
          <w:lang w:val="en-GB"/>
        </w:rPr>
        <w:t xml:space="preserve">sequence, </w:t>
      </w:r>
      <w:r w:rsidRPr="009D3C8D">
        <w:rPr>
          <w:rStyle w:val="CodeInTextPACKT"/>
        </w:rPr>
        <w:t>PSRead</w:t>
      </w:r>
      <w:r w:rsidR="009D3C8D" w:rsidRPr="009D3C8D">
        <w:rPr>
          <w:rStyle w:val="CodeInTextPACKT"/>
        </w:rPr>
        <w:t>L</w:t>
      </w:r>
      <w:r w:rsidRPr="009D3C8D">
        <w:rPr>
          <w:rStyle w:val="CodeInTextPACKT"/>
        </w:rPr>
        <w:t>ine</w:t>
      </w:r>
      <w:r w:rsidR="00A5399E">
        <w:rPr>
          <w:lang w:val="en-GB"/>
        </w:rPr>
        <w:t xml:space="preserve"> c</w:t>
      </w:r>
      <w:r>
        <w:rPr>
          <w:lang w:val="en-GB"/>
        </w:rPr>
        <w:t xml:space="preserve">lears the screen in the console. </w:t>
      </w:r>
    </w:p>
    <w:p w14:paraId="55677826" w14:textId="2BD526D2" w:rsidR="00CB5119" w:rsidRDefault="00952699" w:rsidP="00CB5119">
      <w:pPr>
        <w:pStyle w:val="NormalPACKT"/>
        <w:rPr>
          <w:lang w:val="en-GB"/>
        </w:rPr>
      </w:pPr>
      <w:r>
        <w:rPr>
          <w:lang w:val="en-GB"/>
        </w:rPr>
        <w:t xml:space="preserve">In </w:t>
      </w:r>
      <w:r w:rsidRPr="00952699">
        <w:rPr>
          <w:rStyle w:val="ItalicsPACKT"/>
        </w:rPr>
        <w:t>step 5</w:t>
      </w:r>
      <w:r>
        <w:rPr>
          <w:lang w:val="en-GB"/>
        </w:rPr>
        <w:t xml:space="preserve"> and </w:t>
      </w:r>
      <w:r w:rsidRPr="00952699">
        <w:rPr>
          <w:rStyle w:val="ItalicsPACKT"/>
        </w:rPr>
        <w:t>step 6</w:t>
      </w:r>
      <w:r>
        <w:rPr>
          <w:lang w:val="en-GB"/>
        </w:rPr>
        <w:t>, you detect the VS Code theme name and adjust the color scheme to match your preferences. To some degree,</w:t>
      </w:r>
      <w:r w:rsidR="00327CDB">
        <w:rPr>
          <w:lang w:val="en-GB"/>
        </w:rPr>
        <w:t xml:space="preserve"> the</w:t>
      </w:r>
      <w:r>
        <w:rPr>
          <w:lang w:val="en-GB"/>
        </w:rPr>
        <w:t xml:space="preserve"> </w:t>
      </w:r>
      <w:r w:rsidRPr="009D3C8D">
        <w:rPr>
          <w:rStyle w:val="CodeInTextPACKT"/>
        </w:rPr>
        <w:t>PSRead</w:t>
      </w:r>
      <w:r w:rsidR="009D3C8D" w:rsidRPr="009D3C8D">
        <w:rPr>
          <w:rStyle w:val="CodeInTextPACKT"/>
        </w:rPr>
        <w:t>L</w:t>
      </w:r>
      <w:r w:rsidRPr="009D3C8D">
        <w:rPr>
          <w:rStyle w:val="CodeInTextPACKT"/>
        </w:rPr>
        <w:t>ine</w:t>
      </w:r>
      <w:r w:rsidR="003636E8">
        <w:rPr>
          <w:lang w:val="en-GB"/>
        </w:rPr>
        <w:t xml:space="preserve"> </w:t>
      </w:r>
      <w:r>
        <w:rPr>
          <w:lang w:val="en-GB"/>
        </w:rPr>
        <w:t>and VS</w:t>
      </w:r>
      <w:r w:rsidR="00A20590">
        <w:rPr>
          <w:lang w:val="en-GB"/>
        </w:rPr>
        <w:t xml:space="preserve"> </w:t>
      </w:r>
      <w:r>
        <w:rPr>
          <w:lang w:val="en-GB"/>
        </w:rPr>
        <w:t>Code color themes can result in hard</w:t>
      </w:r>
      <w:r w:rsidR="00A5399E">
        <w:rPr>
          <w:lang w:val="en-GB"/>
        </w:rPr>
        <w:t>-</w:t>
      </w:r>
      <w:r>
        <w:rPr>
          <w:lang w:val="en-GB"/>
        </w:rPr>
        <w:t>to</w:t>
      </w:r>
      <w:r w:rsidR="00A5399E">
        <w:rPr>
          <w:lang w:val="en-GB"/>
        </w:rPr>
        <w:t>-</w:t>
      </w:r>
      <w:r>
        <w:rPr>
          <w:lang w:val="en-GB"/>
        </w:rPr>
        <w:t xml:space="preserve">read color combinations. If that is the case, </w:t>
      </w:r>
      <w:r w:rsidR="005650D8">
        <w:rPr>
          <w:lang w:val="en-GB"/>
        </w:rPr>
        <w:t xml:space="preserve">you can </w:t>
      </w:r>
      <w:r>
        <w:rPr>
          <w:lang w:val="en-GB"/>
        </w:rPr>
        <w:t>persist the specific settings into your VS Code profile file</w:t>
      </w:r>
      <w:r w:rsidR="005650D8">
        <w:rPr>
          <w:lang w:val="en-GB"/>
        </w:rPr>
        <w:t xml:space="preserve"> and change the color scheme to meet your tastes.</w:t>
      </w:r>
    </w:p>
    <w:p w14:paraId="5098391C" w14:textId="5236F555" w:rsidR="00197A73" w:rsidRPr="002432CE" w:rsidRDefault="00197A73" w:rsidP="00CB5119">
      <w:pPr>
        <w:pStyle w:val="NormalPACKT"/>
        <w:rPr>
          <w:lang w:val="en-GB"/>
        </w:rPr>
      </w:pPr>
    </w:p>
    <w:sectPr w:rsidR="00197A73" w:rsidRPr="002432CE" w:rsidSect="00D339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3"/>
  </w:num>
  <w:num w:numId="31">
    <w:abstractNumId w:val="2"/>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qQUA+LMmKCwAAAA="/>
  </w:docVars>
  <w:rsids>
    <w:rsidRoot w:val="009D0F10"/>
    <w:rsid w:val="0000165C"/>
    <w:rsid w:val="000048BD"/>
    <w:rsid w:val="00014022"/>
    <w:rsid w:val="00016BD5"/>
    <w:rsid w:val="00022E8C"/>
    <w:rsid w:val="00033A15"/>
    <w:rsid w:val="000546DE"/>
    <w:rsid w:val="00056E75"/>
    <w:rsid w:val="00076863"/>
    <w:rsid w:val="0007796E"/>
    <w:rsid w:val="00080E27"/>
    <w:rsid w:val="00082490"/>
    <w:rsid w:val="00082C8D"/>
    <w:rsid w:val="00084B5A"/>
    <w:rsid w:val="00091CE7"/>
    <w:rsid w:val="000927E1"/>
    <w:rsid w:val="00093A05"/>
    <w:rsid w:val="00095852"/>
    <w:rsid w:val="000A06DC"/>
    <w:rsid w:val="000A1735"/>
    <w:rsid w:val="000A1E3D"/>
    <w:rsid w:val="000A433B"/>
    <w:rsid w:val="000B2368"/>
    <w:rsid w:val="000B3E6D"/>
    <w:rsid w:val="000B465A"/>
    <w:rsid w:val="000B68AF"/>
    <w:rsid w:val="000B7FE5"/>
    <w:rsid w:val="000C29D7"/>
    <w:rsid w:val="000C7654"/>
    <w:rsid w:val="000D14DF"/>
    <w:rsid w:val="000D669F"/>
    <w:rsid w:val="000E31A1"/>
    <w:rsid w:val="000E6955"/>
    <w:rsid w:val="000E7F41"/>
    <w:rsid w:val="000F432B"/>
    <w:rsid w:val="000F72A3"/>
    <w:rsid w:val="00105CB9"/>
    <w:rsid w:val="00110761"/>
    <w:rsid w:val="00110DD2"/>
    <w:rsid w:val="00111A20"/>
    <w:rsid w:val="001211A2"/>
    <w:rsid w:val="00124D6B"/>
    <w:rsid w:val="001314F7"/>
    <w:rsid w:val="00132DDA"/>
    <w:rsid w:val="00132FAC"/>
    <w:rsid w:val="0013770B"/>
    <w:rsid w:val="001411A0"/>
    <w:rsid w:val="00154C27"/>
    <w:rsid w:val="00154C75"/>
    <w:rsid w:val="0015704A"/>
    <w:rsid w:val="00157541"/>
    <w:rsid w:val="00162E19"/>
    <w:rsid w:val="00167446"/>
    <w:rsid w:val="00173226"/>
    <w:rsid w:val="001737B4"/>
    <w:rsid w:val="00173B1C"/>
    <w:rsid w:val="0017482F"/>
    <w:rsid w:val="00180B34"/>
    <w:rsid w:val="00182E33"/>
    <w:rsid w:val="0018485E"/>
    <w:rsid w:val="00184E7B"/>
    <w:rsid w:val="00185EB5"/>
    <w:rsid w:val="0019423A"/>
    <w:rsid w:val="00196C0B"/>
    <w:rsid w:val="00196E35"/>
    <w:rsid w:val="00197A73"/>
    <w:rsid w:val="001A1A7A"/>
    <w:rsid w:val="001A2302"/>
    <w:rsid w:val="001A252A"/>
    <w:rsid w:val="001A57A2"/>
    <w:rsid w:val="001A5B92"/>
    <w:rsid w:val="001A5DC5"/>
    <w:rsid w:val="001A7AB0"/>
    <w:rsid w:val="001B0EC5"/>
    <w:rsid w:val="001B6846"/>
    <w:rsid w:val="001B6BEA"/>
    <w:rsid w:val="001C3F46"/>
    <w:rsid w:val="001C6F30"/>
    <w:rsid w:val="001C79D3"/>
    <w:rsid w:val="001D1CDB"/>
    <w:rsid w:val="001D1E6F"/>
    <w:rsid w:val="001D277F"/>
    <w:rsid w:val="001D4F73"/>
    <w:rsid w:val="001E1BCF"/>
    <w:rsid w:val="001E7D1E"/>
    <w:rsid w:val="001F1056"/>
    <w:rsid w:val="001F3545"/>
    <w:rsid w:val="001F481A"/>
    <w:rsid w:val="00201023"/>
    <w:rsid w:val="00204611"/>
    <w:rsid w:val="002112EC"/>
    <w:rsid w:val="00214C5A"/>
    <w:rsid w:val="00217379"/>
    <w:rsid w:val="00222998"/>
    <w:rsid w:val="002275FB"/>
    <w:rsid w:val="002314DA"/>
    <w:rsid w:val="00235978"/>
    <w:rsid w:val="00235BFE"/>
    <w:rsid w:val="0023754D"/>
    <w:rsid w:val="00237961"/>
    <w:rsid w:val="002432CE"/>
    <w:rsid w:val="002435F0"/>
    <w:rsid w:val="00244DBF"/>
    <w:rsid w:val="00245335"/>
    <w:rsid w:val="002466DC"/>
    <w:rsid w:val="00252868"/>
    <w:rsid w:val="002545E2"/>
    <w:rsid w:val="0025556C"/>
    <w:rsid w:val="00262297"/>
    <w:rsid w:val="00267B86"/>
    <w:rsid w:val="00272D52"/>
    <w:rsid w:val="00273F96"/>
    <w:rsid w:val="00280294"/>
    <w:rsid w:val="0028492F"/>
    <w:rsid w:val="00285E3E"/>
    <w:rsid w:val="0028611F"/>
    <w:rsid w:val="00286D2F"/>
    <w:rsid w:val="002964E6"/>
    <w:rsid w:val="00296D1C"/>
    <w:rsid w:val="002B15A6"/>
    <w:rsid w:val="002C7F90"/>
    <w:rsid w:val="002D175E"/>
    <w:rsid w:val="002D18DB"/>
    <w:rsid w:val="002D495B"/>
    <w:rsid w:val="002D68B7"/>
    <w:rsid w:val="002D6F3F"/>
    <w:rsid w:val="002E00BA"/>
    <w:rsid w:val="002E35D2"/>
    <w:rsid w:val="002E3BED"/>
    <w:rsid w:val="002E5439"/>
    <w:rsid w:val="002E707C"/>
    <w:rsid w:val="002F0E8D"/>
    <w:rsid w:val="002F1964"/>
    <w:rsid w:val="002F2B7B"/>
    <w:rsid w:val="002F3A5F"/>
    <w:rsid w:val="002F45A6"/>
    <w:rsid w:val="00305917"/>
    <w:rsid w:val="003119EB"/>
    <w:rsid w:val="00315F24"/>
    <w:rsid w:val="00322EFE"/>
    <w:rsid w:val="00323E56"/>
    <w:rsid w:val="003244D1"/>
    <w:rsid w:val="00327CDB"/>
    <w:rsid w:val="00327D40"/>
    <w:rsid w:val="00330057"/>
    <w:rsid w:val="00334384"/>
    <w:rsid w:val="003414AF"/>
    <w:rsid w:val="00343B12"/>
    <w:rsid w:val="00345A49"/>
    <w:rsid w:val="00347F6F"/>
    <w:rsid w:val="003636E8"/>
    <w:rsid w:val="00373DA7"/>
    <w:rsid w:val="00377C3E"/>
    <w:rsid w:val="00380387"/>
    <w:rsid w:val="003841A3"/>
    <w:rsid w:val="003A4B9C"/>
    <w:rsid w:val="003B1EF8"/>
    <w:rsid w:val="003B2B1E"/>
    <w:rsid w:val="003B5DDD"/>
    <w:rsid w:val="003B636D"/>
    <w:rsid w:val="003B6BA5"/>
    <w:rsid w:val="003C01B7"/>
    <w:rsid w:val="003C2037"/>
    <w:rsid w:val="003C514B"/>
    <w:rsid w:val="003D05DD"/>
    <w:rsid w:val="003D5BD5"/>
    <w:rsid w:val="003E1E02"/>
    <w:rsid w:val="003E3643"/>
    <w:rsid w:val="003E74EB"/>
    <w:rsid w:val="003F024D"/>
    <w:rsid w:val="003F186D"/>
    <w:rsid w:val="003F5F2B"/>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F23"/>
    <w:rsid w:val="00446F51"/>
    <w:rsid w:val="00450528"/>
    <w:rsid w:val="00452940"/>
    <w:rsid w:val="004568E6"/>
    <w:rsid w:val="00456EAA"/>
    <w:rsid w:val="00457EE4"/>
    <w:rsid w:val="0046362A"/>
    <w:rsid w:val="004666D3"/>
    <w:rsid w:val="0046674D"/>
    <w:rsid w:val="00471C4D"/>
    <w:rsid w:val="004720AC"/>
    <w:rsid w:val="00476D9C"/>
    <w:rsid w:val="0048081C"/>
    <w:rsid w:val="00481396"/>
    <w:rsid w:val="00493792"/>
    <w:rsid w:val="004A4ACB"/>
    <w:rsid w:val="004B6DF0"/>
    <w:rsid w:val="004C1FAE"/>
    <w:rsid w:val="004C5224"/>
    <w:rsid w:val="004C53F7"/>
    <w:rsid w:val="004C7ABE"/>
    <w:rsid w:val="004D46E9"/>
    <w:rsid w:val="004D6912"/>
    <w:rsid w:val="004E23F5"/>
    <w:rsid w:val="004F12E3"/>
    <w:rsid w:val="00504521"/>
    <w:rsid w:val="00504A1A"/>
    <w:rsid w:val="005112D3"/>
    <w:rsid w:val="0051344D"/>
    <w:rsid w:val="0051427F"/>
    <w:rsid w:val="005147E9"/>
    <w:rsid w:val="00516873"/>
    <w:rsid w:val="00521966"/>
    <w:rsid w:val="00531667"/>
    <w:rsid w:val="005362E7"/>
    <w:rsid w:val="005413EC"/>
    <w:rsid w:val="005439C4"/>
    <w:rsid w:val="005439DD"/>
    <w:rsid w:val="0054420A"/>
    <w:rsid w:val="00547D6E"/>
    <w:rsid w:val="00550E12"/>
    <w:rsid w:val="0055234C"/>
    <w:rsid w:val="005535C7"/>
    <w:rsid w:val="00553E05"/>
    <w:rsid w:val="00554A68"/>
    <w:rsid w:val="00556467"/>
    <w:rsid w:val="00562A0F"/>
    <w:rsid w:val="005650D8"/>
    <w:rsid w:val="0057009A"/>
    <w:rsid w:val="0057297A"/>
    <w:rsid w:val="00576806"/>
    <w:rsid w:val="005803C6"/>
    <w:rsid w:val="00581C53"/>
    <w:rsid w:val="00582863"/>
    <w:rsid w:val="00584B32"/>
    <w:rsid w:val="00597D9E"/>
    <w:rsid w:val="005A1BA7"/>
    <w:rsid w:val="005A217D"/>
    <w:rsid w:val="005A3354"/>
    <w:rsid w:val="005B397C"/>
    <w:rsid w:val="005B6FD2"/>
    <w:rsid w:val="005D01F4"/>
    <w:rsid w:val="005D0F48"/>
    <w:rsid w:val="005D10F1"/>
    <w:rsid w:val="005D132D"/>
    <w:rsid w:val="005D2190"/>
    <w:rsid w:val="005D28B5"/>
    <w:rsid w:val="005D528A"/>
    <w:rsid w:val="005E2FDE"/>
    <w:rsid w:val="005E5193"/>
    <w:rsid w:val="005E5420"/>
    <w:rsid w:val="005E660A"/>
    <w:rsid w:val="005F40C1"/>
    <w:rsid w:val="005F4156"/>
    <w:rsid w:val="005F50AE"/>
    <w:rsid w:val="005F7ABE"/>
    <w:rsid w:val="006022DF"/>
    <w:rsid w:val="006046C1"/>
    <w:rsid w:val="006108C9"/>
    <w:rsid w:val="006113AB"/>
    <w:rsid w:val="00613BFE"/>
    <w:rsid w:val="00617BE2"/>
    <w:rsid w:val="00625309"/>
    <w:rsid w:val="006265DA"/>
    <w:rsid w:val="00626F75"/>
    <w:rsid w:val="00631170"/>
    <w:rsid w:val="00642401"/>
    <w:rsid w:val="00655A07"/>
    <w:rsid w:val="006629D3"/>
    <w:rsid w:val="00662EF6"/>
    <w:rsid w:val="0066598B"/>
    <w:rsid w:val="00670AEC"/>
    <w:rsid w:val="00672056"/>
    <w:rsid w:val="00676163"/>
    <w:rsid w:val="0067664B"/>
    <w:rsid w:val="006876A5"/>
    <w:rsid w:val="00697459"/>
    <w:rsid w:val="00697CD9"/>
    <w:rsid w:val="006A10EB"/>
    <w:rsid w:val="006A1943"/>
    <w:rsid w:val="006A1A8C"/>
    <w:rsid w:val="006A2B22"/>
    <w:rsid w:val="006A7FE4"/>
    <w:rsid w:val="006B0443"/>
    <w:rsid w:val="006B28E9"/>
    <w:rsid w:val="006B6939"/>
    <w:rsid w:val="006C25F2"/>
    <w:rsid w:val="006C30CA"/>
    <w:rsid w:val="006D45FD"/>
    <w:rsid w:val="006E335D"/>
    <w:rsid w:val="006E34C5"/>
    <w:rsid w:val="006E6DE8"/>
    <w:rsid w:val="006E7225"/>
    <w:rsid w:val="006F0D0A"/>
    <w:rsid w:val="006F22B2"/>
    <w:rsid w:val="006F4C8D"/>
    <w:rsid w:val="007004A4"/>
    <w:rsid w:val="00704DAF"/>
    <w:rsid w:val="00706079"/>
    <w:rsid w:val="00710A97"/>
    <w:rsid w:val="00710D70"/>
    <w:rsid w:val="00711E5E"/>
    <w:rsid w:val="00712828"/>
    <w:rsid w:val="0071762C"/>
    <w:rsid w:val="007200F4"/>
    <w:rsid w:val="007222CE"/>
    <w:rsid w:val="00722485"/>
    <w:rsid w:val="00727383"/>
    <w:rsid w:val="00737A8F"/>
    <w:rsid w:val="00743848"/>
    <w:rsid w:val="00746626"/>
    <w:rsid w:val="007515B7"/>
    <w:rsid w:val="00752021"/>
    <w:rsid w:val="0075459B"/>
    <w:rsid w:val="00763C8A"/>
    <w:rsid w:val="0076490B"/>
    <w:rsid w:val="007663F6"/>
    <w:rsid w:val="00773220"/>
    <w:rsid w:val="007737AB"/>
    <w:rsid w:val="007762AB"/>
    <w:rsid w:val="007820E5"/>
    <w:rsid w:val="00783A67"/>
    <w:rsid w:val="00784F5C"/>
    <w:rsid w:val="00785523"/>
    <w:rsid w:val="00785E75"/>
    <w:rsid w:val="00787CD1"/>
    <w:rsid w:val="0079371A"/>
    <w:rsid w:val="00794721"/>
    <w:rsid w:val="0079732A"/>
    <w:rsid w:val="00797CAC"/>
    <w:rsid w:val="007A3502"/>
    <w:rsid w:val="007A5480"/>
    <w:rsid w:val="007A7FB5"/>
    <w:rsid w:val="007B35BE"/>
    <w:rsid w:val="007C0211"/>
    <w:rsid w:val="007D27A4"/>
    <w:rsid w:val="007F525F"/>
    <w:rsid w:val="007F5A0B"/>
    <w:rsid w:val="007F5FD1"/>
    <w:rsid w:val="007F66C5"/>
    <w:rsid w:val="00812BD5"/>
    <w:rsid w:val="008165ED"/>
    <w:rsid w:val="00817943"/>
    <w:rsid w:val="00817A75"/>
    <w:rsid w:val="00817BC5"/>
    <w:rsid w:val="00822804"/>
    <w:rsid w:val="0083169C"/>
    <w:rsid w:val="008357CE"/>
    <w:rsid w:val="0085073A"/>
    <w:rsid w:val="008562EC"/>
    <w:rsid w:val="00857DB3"/>
    <w:rsid w:val="00857F72"/>
    <w:rsid w:val="00860550"/>
    <w:rsid w:val="00861497"/>
    <w:rsid w:val="00862EF0"/>
    <w:rsid w:val="0086531A"/>
    <w:rsid w:val="00867638"/>
    <w:rsid w:val="008829CA"/>
    <w:rsid w:val="00885C98"/>
    <w:rsid w:val="008908E0"/>
    <w:rsid w:val="008954B7"/>
    <w:rsid w:val="008A2B55"/>
    <w:rsid w:val="008A2B8B"/>
    <w:rsid w:val="008A40E9"/>
    <w:rsid w:val="008C3F45"/>
    <w:rsid w:val="008D066B"/>
    <w:rsid w:val="008D0E22"/>
    <w:rsid w:val="008E39C8"/>
    <w:rsid w:val="008E4137"/>
    <w:rsid w:val="008E634D"/>
    <w:rsid w:val="008E6477"/>
    <w:rsid w:val="008F2C1D"/>
    <w:rsid w:val="008F6100"/>
    <w:rsid w:val="008F7D9A"/>
    <w:rsid w:val="009008F7"/>
    <w:rsid w:val="00914EB1"/>
    <w:rsid w:val="0092032B"/>
    <w:rsid w:val="00920B71"/>
    <w:rsid w:val="009271C7"/>
    <w:rsid w:val="009305CD"/>
    <w:rsid w:val="009343E2"/>
    <w:rsid w:val="00941AB9"/>
    <w:rsid w:val="009459C8"/>
    <w:rsid w:val="00950592"/>
    <w:rsid w:val="00952699"/>
    <w:rsid w:val="0097509A"/>
    <w:rsid w:val="00975388"/>
    <w:rsid w:val="0097632D"/>
    <w:rsid w:val="009A54DD"/>
    <w:rsid w:val="009C033F"/>
    <w:rsid w:val="009C07F6"/>
    <w:rsid w:val="009C1212"/>
    <w:rsid w:val="009D013B"/>
    <w:rsid w:val="009D0F10"/>
    <w:rsid w:val="009D14CB"/>
    <w:rsid w:val="009D1BB2"/>
    <w:rsid w:val="009D37BC"/>
    <w:rsid w:val="009D3C8D"/>
    <w:rsid w:val="009E132D"/>
    <w:rsid w:val="009E1695"/>
    <w:rsid w:val="009E75C7"/>
    <w:rsid w:val="009F6344"/>
    <w:rsid w:val="00A04D9F"/>
    <w:rsid w:val="00A0556F"/>
    <w:rsid w:val="00A07EE6"/>
    <w:rsid w:val="00A101CF"/>
    <w:rsid w:val="00A13C50"/>
    <w:rsid w:val="00A16F57"/>
    <w:rsid w:val="00A20590"/>
    <w:rsid w:val="00A20604"/>
    <w:rsid w:val="00A3248F"/>
    <w:rsid w:val="00A342AA"/>
    <w:rsid w:val="00A366C7"/>
    <w:rsid w:val="00A37AA0"/>
    <w:rsid w:val="00A5298C"/>
    <w:rsid w:val="00A5399E"/>
    <w:rsid w:val="00A60056"/>
    <w:rsid w:val="00A620C7"/>
    <w:rsid w:val="00A64394"/>
    <w:rsid w:val="00A661BA"/>
    <w:rsid w:val="00A715F5"/>
    <w:rsid w:val="00A724B5"/>
    <w:rsid w:val="00A73E68"/>
    <w:rsid w:val="00A76873"/>
    <w:rsid w:val="00A91B13"/>
    <w:rsid w:val="00A95E1D"/>
    <w:rsid w:val="00A96062"/>
    <w:rsid w:val="00A96865"/>
    <w:rsid w:val="00AA18F9"/>
    <w:rsid w:val="00AA3787"/>
    <w:rsid w:val="00AA7CAC"/>
    <w:rsid w:val="00AB1F9F"/>
    <w:rsid w:val="00AB303F"/>
    <w:rsid w:val="00AB331E"/>
    <w:rsid w:val="00AB4F8E"/>
    <w:rsid w:val="00AC4F0D"/>
    <w:rsid w:val="00AC635D"/>
    <w:rsid w:val="00AD667A"/>
    <w:rsid w:val="00AE308A"/>
    <w:rsid w:val="00AE484C"/>
    <w:rsid w:val="00AE7C72"/>
    <w:rsid w:val="00AF431D"/>
    <w:rsid w:val="00AF7015"/>
    <w:rsid w:val="00B03A4B"/>
    <w:rsid w:val="00B03B91"/>
    <w:rsid w:val="00B04A71"/>
    <w:rsid w:val="00B075F5"/>
    <w:rsid w:val="00B117F6"/>
    <w:rsid w:val="00B123D8"/>
    <w:rsid w:val="00B12643"/>
    <w:rsid w:val="00B15737"/>
    <w:rsid w:val="00B222E7"/>
    <w:rsid w:val="00B23158"/>
    <w:rsid w:val="00B23216"/>
    <w:rsid w:val="00B24BD7"/>
    <w:rsid w:val="00B24FA7"/>
    <w:rsid w:val="00B251FB"/>
    <w:rsid w:val="00B30D95"/>
    <w:rsid w:val="00B321A4"/>
    <w:rsid w:val="00B342AD"/>
    <w:rsid w:val="00B355D5"/>
    <w:rsid w:val="00B35C5A"/>
    <w:rsid w:val="00B40204"/>
    <w:rsid w:val="00B51DAA"/>
    <w:rsid w:val="00B5384F"/>
    <w:rsid w:val="00B57122"/>
    <w:rsid w:val="00B62650"/>
    <w:rsid w:val="00B6355B"/>
    <w:rsid w:val="00B67804"/>
    <w:rsid w:val="00B75F98"/>
    <w:rsid w:val="00B81CD8"/>
    <w:rsid w:val="00B87223"/>
    <w:rsid w:val="00B937D3"/>
    <w:rsid w:val="00B943B2"/>
    <w:rsid w:val="00B951F3"/>
    <w:rsid w:val="00BA2747"/>
    <w:rsid w:val="00BA4F2C"/>
    <w:rsid w:val="00BB0A48"/>
    <w:rsid w:val="00BC0688"/>
    <w:rsid w:val="00BC0804"/>
    <w:rsid w:val="00BC1D2F"/>
    <w:rsid w:val="00BC6629"/>
    <w:rsid w:val="00BD033A"/>
    <w:rsid w:val="00BD5F5E"/>
    <w:rsid w:val="00BE513E"/>
    <w:rsid w:val="00BE52D6"/>
    <w:rsid w:val="00BE554B"/>
    <w:rsid w:val="00BE7E45"/>
    <w:rsid w:val="00C0259C"/>
    <w:rsid w:val="00C0311A"/>
    <w:rsid w:val="00C11E3A"/>
    <w:rsid w:val="00C13526"/>
    <w:rsid w:val="00C14BAB"/>
    <w:rsid w:val="00C154D7"/>
    <w:rsid w:val="00C25741"/>
    <w:rsid w:val="00C35AA9"/>
    <w:rsid w:val="00C36D60"/>
    <w:rsid w:val="00C401DA"/>
    <w:rsid w:val="00C41783"/>
    <w:rsid w:val="00C44B17"/>
    <w:rsid w:val="00C519FB"/>
    <w:rsid w:val="00C526E2"/>
    <w:rsid w:val="00C54E01"/>
    <w:rsid w:val="00C55223"/>
    <w:rsid w:val="00C55532"/>
    <w:rsid w:val="00C608CC"/>
    <w:rsid w:val="00C62BC8"/>
    <w:rsid w:val="00C62BF4"/>
    <w:rsid w:val="00C62D21"/>
    <w:rsid w:val="00C6551B"/>
    <w:rsid w:val="00C73DA8"/>
    <w:rsid w:val="00C75EFE"/>
    <w:rsid w:val="00C76DF9"/>
    <w:rsid w:val="00C85588"/>
    <w:rsid w:val="00C92EAE"/>
    <w:rsid w:val="00C95A94"/>
    <w:rsid w:val="00CA1718"/>
    <w:rsid w:val="00CB5119"/>
    <w:rsid w:val="00CC1E97"/>
    <w:rsid w:val="00CC22F7"/>
    <w:rsid w:val="00CC5F7E"/>
    <w:rsid w:val="00CC777F"/>
    <w:rsid w:val="00CD2612"/>
    <w:rsid w:val="00CD61B7"/>
    <w:rsid w:val="00CE01B6"/>
    <w:rsid w:val="00CE589B"/>
    <w:rsid w:val="00CE7DE6"/>
    <w:rsid w:val="00CF41B3"/>
    <w:rsid w:val="00CF45ED"/>
    <w:rsid w:val="00CF6E10"/>
    <w:rsid w:val="00CF7172"/>
    <w:rsid w:val="00CF7487"/>
    <w:rsid w:val="00D048C6"/>
    <w:rsid w:val="00D111B1"/>
    <w:rsid w:val="00D16105"/>
    <w:rsid w:val="00D23677"/>
    <w:rsid w:val="00D2429A"/>
    <w:rsid w:val="00D3090C"/>
    <w:rsid w:val="00D309E2"/>
    <w:rsid w:val="00D31D44"/>
    <w:rsid w:val="00D3392E"/>
    <w:rsid w:val="00D3416D"/>
    <w:rsid w:val="00D353F1"/>
    <w:rsid w:val="00D5389D"/>
    <w:rsid w:val="00D53B6F"/>
    <w:rsid w:val="00D556BC"/>
    <w:rsid w:val="00D568D0"/>
    <w:rsid w:val="00D63A49"/>
    <w:rsid w:val="00D647B7"/>
    <w:rsid w:val="00D710F0"/>
    <w:rsid w:val="00D752E1"/>
    <w:rsid w:val="00D8115F"/>
    <w:rsid w:val="00D81E1D"/>
    <w:rsid w:val="00D83AA8"/>
    <w:rsid w:val="00D84F30"/>
    <w:rsid w:val="00D91C4E"/>
    <w:rsid w:val="00D94A8E"/>
    <w:rsid w:val="00D97066"/>
    <w:rsid w:val="00DB7E58"/>
    <w:rsid w:val="00DC10AA"/>
    <w:rsid w:val="00DC5C96"/>
    <w:rsid w:val="00DD0079"/>
    <w:rsid w:val="00DD36B3"/>
    <w:rsid w:val="00DF04CB"/>
    <w:rsid w:val="00DF2D25"/>
    <w:rsid w:val="00DF4941"/>
    <w:rsid w:val="00DF4F7A"/>
    <w:rsid w:val="00DF6389"/>
    <w:rsid w:val="00DF74A2"/>
    <w:rsid w:val="00E019D6"/>
    <w:rsid w:val="00E06E34"/>
    <w:rsid w:val="00E27220"/>
    <w:rsid w:val="00E30191"/>
    <w:rsid w:val="00E32F38"/>
    <w:rsid w:val="00E47CE9"/>
    <w:rsid w:val="00E51179"/>
    <w:rsid w:val="00E54D81"/>
    <w:rsid w:val="00E57A3D"/>
    <w:rsid w:val="00E61798"/>
    <w:rsid w:val="00E618FD"/>
    <w:rsid w:val="00E6303A"/>
    <w:rsid w:val="00E66729"/>
    <w:rsid w:val="00E73D95"/>
    <w:rsid w:val="00E75474"/>
    <w:rsid w:val="00E770B7"/>
    <w:rsid w:val="00E77684"/>
    <w:rsid w:val="00E86B84"/>
    <w:rsid w:val="00E86E23"/>
    <w:rsid w:val="00E86FE4"/>
    <w:rsid w:val="00E955DC"/>
    <w:rsid w:val="00E95601"/>
    <w:rsid w:val="00E95D2A"/>
    <w:rsid w:val="00E95F08"/>
    <w:rsid w:val="00E9661F"/>
    <w:rsid w:val="00EA00A7"/>
    <w:rsid w:val="00EA3BC7"/>
    <w:rsid w:val="00EB4079"/>
    <w:rsid w:val="00EB566A"/>
    <w:rsid w:val="00EC35B8"/>
    <w:rsid w:val="00ED093B"/>
    <w:rsid w:val="00EE3A9F"/>
    <w:rsid w:val="00EF4210"/>
    <w:rsid w:val="00EF5100"/>
    <w:rsid w:val="00EF5465"/>
    <w:rsid w:val="00EF5978"/>
    <w:rsid w:val="00F00E64"/>
    <w:rsid w:val="00F037D2"/>
    <w:rsid w:val="00F23228"/>
    <w:rsid w:val="00F31E19"/>
    <w:rsid w:val="00F34BF5"/>
    <w:rsid w:val="00F356BE"/>
    <w:rsid w:val="00F42576"/>
    <w:rsid w:val="00F448EF"/>
    <w:rsid w:val="00F45021"/>
    <w:rsid w:val="00F51AD6"/>
    <w:rsid w:val="00F5631B"/>
    <w:rsid w:val="00F72C82"/>
    <w:rsid w:val="00F75A27"/>
    <w:rsid w:val="00F779F8"/>
    <w:rsid w:val="00F81D65"/>
    <w:rsid w:val="00F83528"/>
    <w:rsid w:val="00F87A06"/>
    <w:rsid w:val="00F9740B"/>
    <w:rsid w:val="00FA36FE"/>
    <w:rsid w:val="00FA6DDA"/>
    <w:rsid w:val="00FB2A79"/>
    <w:rsid w:val="00FB60E1"/>
    <w:rsid w:val="00FB64E8"/>
    <w:rsid w:val="00FC0E4B"/>
    <w:rsid w:val="00FC4A1D"/>
    <w:rsid w:val="00FD0491"/>
    <w:rsid w:val="00FD3C3F"/>
    <w:rsid w:val="00FD4BC0"/>
    <w:rsid w:val="00FD7CAB"/>
    <w:rsid w:val="00FE11CF"/>
    <w:rsid w:val="00FE1622"/>
    <w:rsid w:val="00FE7564"/>
    <w:rsid w:val="00FF4AAE"/>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5A94"/>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B57122"/>
    <w:pPr>
      <w:numPr>
        <w:numId w:val="32"/>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1C6F30"/>
    <w:rPr>
      <w:rFonts w:ascii="Lucida Console" w:hAnsi="Lucida Console"/>
      <w:color w:val="747959"/>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left="360"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rFonts w:ascii="Arial" w:hAnsi="Arial"/>
      <w:sz w:val="20"/>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qFormat/>
    <w:rsid w:val="005439C4"/>
    <w:pPr>
      <w:spacing w:before="240" w:after="240" w:line="240" w:lineRule="auto"/>
      <w:jc w:val="center"/>
    </w:pPr>
    <w:rPr>
      <w:rFonts w:ascii="Times New Roman" w:eastAsia="Times New Roman" w:hAnsi="Times New Roman" w:cs="Times New Roman"/>
      <w:iCs/>
      <w:noProof/>
      <w:sz w:val="18"/>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basedOn w:val="DefaultParagraphFont"/>
    <w:qFormat/>
    <w:locked/>
    <w:rsid w:val="003B2B1E"/>
    <w:rPr>
      <w:i/>
      <w:color w:val="00CCFF"/>
    </w:rPr>
  </w:style>
  <w:style w:type="paragraph" w:customStyle="1" w:styleId="BulletEndPACKT">
    <w:name w:val="Bullet End [PACKT]"/>
    <w:basedOn w:val="BulletPACKT"/>
    <w:next w:val="NormalPACKT"/>
    <w:uiPriority w:val="99"/>
    <w:locked/>
    <w:rsid w:val="00B57122"/>
    <w:pPr>
      <w:spacing w:after="120"/>
      <w:ind w:left="720"/>
    </w:pPr>
  </w:style>
  <w:style w:type="character" w:customStyle="1" w:styleId="KeyWordPACKT">
    <w:name w:val="Key Word [PACKT]"/>
    <w:uiPriority w:val="99"/>
    <w:locked/>
    <w:rsid w:val="001F481A"/>
    <w:rPr>
      <w:b/>
    </w:rPr>
  </w:style>
  <w:style w:type="character" w:customStyle="1" w:styleId="ScreenTextPACKT">
    <w:name w:val="Screen Text [PACKT]"/>
    <w:uiPriority w:val="99"/>
    <w:locked/>
    <w:rsid w:val="00076863"/>
    <w:rPr>
      <w:rFonts w:ascii="Times New Roman" w:hAnsi="Times New Roman"/>
      <w:b/>
      <w:color w:val="008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574269971">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87235529">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51479277">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46803146">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905797252">
              <w:marLeft w:val="0"/>
              <w:marRight w:val="0"/>
              <w:marTop w:val="0"/>
              <w:marBottom w:val="0"/>
              <w:divBdr>
                <w:top w:val="none" w:sz="0" w:space="0" w:color="auto"/>
                <w:left w:val="none" w:sz="0" w:space="0" w:color="auto"/>
                <w:bottom w:val="none" w:sz="0" w:space="0" w:color="auto"/>
                <w:right w:val="none" w:sz="0" w:space="0" w:color="auto"/>
              </w:divBdr>
            </w:div>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 w:id="17957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938707403">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33374005">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70445028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518079374">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40758255">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215315854">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 w:id="189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622570425">
              <w:marLeft w:val="0"/>
              <w:marRight w:val="0"/>
              <w:marTop w:val="0"/>
              <w:marBottom w:val="0"/>
              <w:divBdr>
                <w:top w:val="none" w:sz="0" w:space="0" w:color="auto"/>
                <w:left w:val="none" w:sz="0" w:space="0" w:color="auto"/>
                <w:bottom w:val="none" w:sz="0" w:space="0" w:color="auto"/>
                <w:right w:val="none" w:sz="0" w:space="0" w:color="auto"/>
              </w:divBdr>
            </w:div>
            <w:div w:id="1488665627">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783648570">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208627">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930696985">
              <w:marLeft w:val="0"/>
              <w:marRight w:val="0"/>
              <w:marTop w:val="0"/>
              <w:marBottom w:val="0"/>
              <w:divBdr>
                <w:top w:val="none" w:sz="0" w:space="0" w:color="auto"/>
                <w:left w:val="none" w:sz="0" w:space="0" w:color="auto"/>
                <w:bottom w:val="none" w:sz="0" w:space="0" w:color="auto"/>
                <w:right w:val="none" w:sz="0" w:space="0" w:color="auto"/>
              </w:divBdr>
            </w:div>
            <w:div w:id="218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F2FA-2AD0-4846-B274-71AB5074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1417</TotalTime>
  <Pages>1</Pages>
  <Words>6000</Words>
  <Characters>34206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167</cp:revision>
  <dcterms:created xsi:type="dcterms:W3CDTF">2021-01-06T08:22:00Z</dcterms:created>
  <dcterms:modified xsi:type="dcterms:W3CDTF">2022-04-01T14:56:00Z</dcterms:modified>
</cp:coreProperties>
</file>