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DD504B5" w:rsidR="00987230" w:rsidRDefault="00927161" w:rsidP="00987230">
      <w:pPr>
        <w:pStyle w:val="ChapterNumberPACKT"/>
      </w:pPr>
      <w:commentRangeStart w:id="2"/>
      <w:commentRangeStart w:id="3"/>
      <w:commentRangeStart w:id="4"/>
      <w:commentRangeStart w:id="5"/>
      <w:r>
        <w:t>5</w:t>
      </w:r>
      <w:commentRangeEnd w:id="2"/>
      <w:r w:rsidR="0045505E">
        <w:rPr>
          <w:rStyle w:val="CommentReference"/>
          <w:color w:val="auto"/>
          <w:kern w:val="0"/>
          <w:lang w:val="en-US"/>
        </w:rPr>
        <w:commentReference w:id="2"/>
      </w:r>
      <w:commentRangeEnd w:id="4"/>
      <w:r w:rsidR="00DC6E4E">
        <w:rPr>
          <w:rStyle w:val="CommentReference"/>
          <w:color w:val="auto"/>
          <w:kern w:val="0"/>
          <w:lang w:val="en-US"/>
        </w:rPr>
        <w:commentReference w:id="4"/>
      </w:r>
    </w:p>
    <w:p w14:paraId="025169F9" w14:textId="41F4214B" w:rsidR="00987230" w:rsidRDefault="00680501" w:rsidP="00987230">
      <w:pPr>
        <w:pStyle w:val="ChapterTitlePACKT"/>
      </w:pPr>
      <w:r>
        <w:t>Managing Networking</w:t>
      </w:r>
      <w:commentRangeEnd w:id="3"/>
      <w:r w:rsidR="00F11090">
        <w:rPr>
          <w:rStyle w:val="CommentReference"/>
          <w:color w:val="auto"/>
          <w:kern w:val="0"/>
          <w:lang w:val="en-US"/>
        </w:rPr>
        <w:commentReference w:id="3"/>
      </w:r>
      <w:commentRangeEnd w:id="5"/>
      <w:r w:rsidR="00DC6E4E">
        <w:rPr>
          <w:rStyle w:val="CommentReference"/>
          <w:color w:val="auto"/>
          <w:kern w:val="0"/>
          <w:lang w:val="en-US"/>
        </w:rPr>
        <w:commentReference w:id="5"/>
      </w:r>
    </w:p>
    <w:p w14:paraId="085B3573" w14:textId="77777777" w:rsidR="00987230" w:rsidRDefault="00987230" w:rsidP="00987230">
      <w:pPr>
        <w:pStyle w:val="NormalPACKT"/>
      </w:pPr>
      <w:r>
        <w:t>This chapter covers the following recipes:</w:t>
      </w:r>
    </w:p>
    <w:p w14:paraId="1C54C231" w14:textId="7AB23429" w:rsidR="00680501" w:rsidRDefault="00680501" w:rsidP="00680501">
      <w:pPr>
        <w:pStyle w:val="BulletPACKT"/>
      </w:pPr>
      <w:r>
        <w:t xml:space="preserve">Configure IP </w:t>
      </w:r>
      <w:r w:rsidR="00C31313">
        <w:t>a</w:t>
      </w:r>
      <w:r>
        <w:t>ddressing</w:t>
      </w:r>
    </w:p>
    <w:p w14:paraId="7AAAA51E" w14:textId="03ECAB59" w:rsidR="00680501" w:rsidRDefault="00680501" w:rsidP="00680501">
      <w:pPr>
        <w:pStyle w:val="BulletPACKT"/>
      </w:pPr>
      <w:r>
        <w:t>Installing DHCP</w:t>
      </w:r>
    </w:p>
    <w:p w14:paraId="7F8D6F7F" w14:textId="29763B04" w:rsidR="00680501" w:rsidRDefault="00680501" w:rsidP="00680501">
      <w:pPr>
        <w:pStyle w:val="BulletPACKT"/>
      </w:pPr>
      <w:r>
        <w:t>Using DHCP</w:t>
      </w:r>
    </w:p>
    <w:p w14:paraId="6FFB6839" w14:textId="701CAE76" w:rsidR="00680501" w:rsidRDefault="00680501" w:rsidP="00680501">
      <w:pPr>
        <w:pStyle w:val="BulletPACKT"/>
      </w:pPr>
      <w:r>
        <w:t>Configuring Scopes and Options</w:t>
      </w:r>
    </w:p>
    <w:p w14:paraId="1ADA541C" w14:textId="2ADE0601" w:rsidR="00680501" w:rsidRDefault="00680501" w:rsidP="00680501">
      <w:pPr>
        <w:pStyle w:val="BulletPACKT"/>
      </w:pPr>
      <w:bookmarkStart w:id="6" w:name="_Hlk102415883"/>
      <w:r>
        <w:t>Implementing DHCP Fail Over/Load Balancing</w:t>
      </w:r>
    </w:p>
    <w:p w14:paraId="22991973" w14:textId="038E78FC" w:rsidR="00C31313" w:rsidRDefault="00C31313" w:rsidP="00680501">
      <w:pPr>
        <w:pStyle w:val="BulletPACKT"/>
      </w:pPr>
      <w:r>
        <w:t>Configuring a DHCP reservation</w:t>
      </w:r>
    </w:p>
    <w:bookmarkEnd w:id="6"/>
    <w:p w14:paraId="44D98452" w14:textId="1B86D7E3" w:rsidR="00680501" w:rsidRDefault="00680501" w:rsidP="00680501">
      <w:pPr>
        <w:pStyle w:val="BulletPACKT"/>
      </w:pPr>
      <w:r>
        <w:t>Installing DNS in the Enterprise</w:t>
      </w:r>
    </w:p>
    <w:p w14:paraId="67B628EF" w14:textId="1F14F004" w:rsidR="00680501" w:rsidRDefault="00680501" w:rsidP="00680501">
      <w:pPr>
        <w:pStyle w:val="BulletPACKT"/>
      </w:pPr>
      <w:r>
        <w:t>Configuring DNS Forwarding</w:t>
      </w:r>
    </w:p>
    <w:p w14:paraId="3375FE07" w14:textId="27630753" w:rsidR="00936D34" w:rsidRDefault="00680501" w:rsidP="00680501">
      <w:pPr>
        <w:pStyle w:val="BulletPACKT"/>
      </w:pPr>
      <w:r>
        <w:t xml:space="preserve">Managing DNS zones and Resource </w:t>
      </w:r>
      <w:r w:rsidR="00F574DE">
        <w:t>R</w:t>
      </w:r>
      <w:r>
        <w:t>ecords</w:t>
      </w:r>
    </w:p>
    <w:p w14:paraId="5D29EF32" w14:textId="77777777" w:rsidR="00987230" w:rsidRDefault="00987230" w:rsidP="00987230">
      <w:pPr>
        <w:pStyle w:val="Heading1"/>
        <w:tabs>
          <w:tab w:val="left" w:pos="0"/>
        </w:tabs>
      </w:pPr>
      <w:r>
        <w:t>Introduction</w:t>
      </w:r>
    </w:p>
    <w:p w14:paraId="379CBE70" w14:textId="77777777" w:rsidR="00F574DE" w:rsidRDefault="00F574DE" w:rsidP="00F574DE">
      <w:pPr>
        <w:pStyle w:val="NormalPACKT"/>
      </w:pPr>
      <w:r>
        <w:t>Every organization’s heart is its network—the infrastructure that enables your client and server systems to inter-operate. Windows has included networking features since the early days of Windows for Workgroups 3.1 (and earlier with Microsoft LAN Manager).</w:t>
      </w:r>
    </w:p>
    <w:p w14:paraId="1342B305" w14:textId="602220D1" w:rsidR="00F574DE" w:rsidRDefault="00F574DE" w:rsidP="00F574DE">
      <w:pPr>
        <w:pStyle w:val="NormalPACKT"/>
      </w:pPr>
      <w:r>
        <w:t>One thing worth noting is that even in the cloud age, “the network” isn’t going anywher</w:t>
      </w:r>
      <w:r w:rsidR="003C3041">
        <w:t>e. The</w:t>
      </w:r>
      <w:r>
        <w:t xml:space="preserve"> </w:t>
      </w:r>
      <w:r w:rsidR="003C3041">
        <w:t>cloud is really just resources in someone else’s network, and you still need the network to communicate. The role of enabling a client to connect to a server does not really change when you have servers (and clients) now in the cloud</w:t>
      </w:r>
      <w:r>
        <w:t xml:space="preserve">. </w:t>
      </w:r>
    </w:p>
    <w:p w14:paraId="00DA829D" w14:textId="17F6EDDD" w:rsidR="00F574DE" w:rsidRDefault="00F574DE" w:rsidP="00F574DE">
      <w:pPr>
        <w:pStyle w:val="NormalPACKT"/>
      </w:pPr>
      <w:r>
        <w:t xml:space="preserve">Every server or workstation in your environment </w:t>
      </w:r>
      <w:r w:rsidR="003C3041">
        <w:t>must</w:t>
      </w:r>
      <w:r>
        <w:t xml:space="preserve"> have a correct IP configuration. While IPv6 is gaining in popularity, most organizations rely on IP</w:t>
      </w:r>
      <w:r w:rsidR="001B0054">
        <w:t>v</w:t>
      </w:r>
      <w:r>
        <w:t>4. In the “</w:t>
      </w:r>
      <w:r w:rsidRPr="00F574DE">
        <w:rPr>
          <w:rStyle w:val="ItalicsPACKT"/>
        </w:rPr>
        <w:t>Configuring IP addressing</w:t>
      </w:r>
      <w:r>
        <w:t xml:space="preserve">” recipe, we look at </w:t>
      </w:r>
      <w:r w:rsidR="003C3041">
        <w:t>setting</w:t>
      </w:r>
      <w:r>
        <w:t xml:space="preserve"> a network interface’s IPv4 configuration, including DNS settings.</w:t>
      </w:r>
    </w:p>
    <w:p w14:paraId="59D17290" w14:textId="56BE2AC3" w:rsidR="00F574DE" w:rsidRDefault="00F574DE" w:rsidP="00F574DE">
      <w:pPr>
        <w:pStyle w:val="NormalPACKT"/>
      </w:pPr>
      <w:r>
        <w:t xml:space="preserve">Many organizations assign a static IPv4 address to most server systems. The servers used throughout this book, for example, </w:t>
      </w:r>
      <w:r w:rsidR="003C3041">
        <w:t>use</w:t>
      </w:r>
      <w:r>
        <w:t xml:space="preserve"> static IP addresses. For client hosts</w:t>
      </w:r>
      <w:r w:rsidR="003C3041">
        <w:t xml:space="preserve"> and</w:t>
      </w:r>
      <w:r>
        <w:t xml:space="preserve"> some servers, an alternative to assigning a static IP address is to use </w:t>
      </w:r>
      <w:commentRangeStart w:id="7"/>
      <w:commentRangeStart w:id="8"/>
      <w:r>
        <w:t xml:space="preserve">Dynamic Host </w:t>
      </w:r>
      <w:del w:id="9" w:author="Thomas Lee" w:date="2022-09-11T12:58:00Z">
        <w:r w:rsidDel="00DC6E4E">
          <w:delText xml:space="preserve">Control </w:delText>
        </w:r>
      </w:del>
      <w:ins w:id="10" w:author="Thomas Lee" w:date="2022-09-11T12:58:00Z">
        <w:r w:rsidR="00DC6E4E">
          <w:t>Con</w:t>
        </w:r>
        <w:r w:rsidR="00DC6E4E">
          <w:t>figuration</w:t>
        </w:r>
        <w:r w:rsidR="00DC6E4E">
          <w:t xml:space="preserve"> </w:t>
        </w:r>
      </w:ins>
      <w:r>
        <w:t xml:space="preserve">Protocol (DHCP). </w:t>
      </w:r>
      <w:commentRangeEnd w:id="7"/>
      <w:r w:rsidR="000053CB">
        <w:rPr>
          <w:rStyle w:val="CommentReference"/>
          <w:rFonts w:ascii="Arial" w:hAnsi="Arial" w:cs="Arial"/>
          <w:bCs/>
        </w:rPr>
        <w:commentReference w:id="7"/>
      </w:r>
      <w:commentRangeEnd w:id="8"/>
      <w:r w:rsidR="00DC6E4E">
        <w:rPr>
          <w:rStyle w:val="CommentReference"/>
          <w:rFonts w:ascii="Arial" w:hAnsi="Arial" w:cs="Arial"/>
          <w:bCs/>
        </w:rPr>
        <w:commentReference w:id="8"/>
      </w:r>
      <w:r>
        <w:t>DHCP is a network protocol that enables a workstation to lease an IP address (and release it when the lease expires). You set up a DHCP server to issue IP address configuration to clients using the “</w:t>
      </w:r>
      <w:r w:rsidRPr="00F574DE">
        <w:rPr>
          <w:rStyle w:val="ItalicsPACKT"/>
        </w:rPr>
        <w:t>Installing DHCP</w:t>
      </w:r>
      <w:r>
        <w:t xml:space="preserve">” server recipe.  </w:t>
      </w:r>
    </w:p>
    <w:p w14:paraId="5324DAA0" w14:textId="60C34FBF" w:rsidR="00F574DE" w:rsidRDefault="00F574DE" w:rsidP="00F574DE">
      <w:pPr>
        <w:pStyle w:val="NormalPACKT"/>
      </w:pPr>
      <w:r>
        <w:t>Once you have installed your DHCP server, you can use the “</w:t>
      </w:r>
      <w:r w:rsidRPr="00F574DE">
        <w:rPr>
          <w:rStyle w:val="ItalicsPACKT"/>
        </w:rPr>
        <w:t>Configuring DHCP scopes and options</w:t>
      </w:r>
      <w:r>
        <w:t>” recipe to set up the details that your DHCP server is to hand out to clients. In the “</w:t>
      </w:r>
      <w:r w:rsidRPr="00F574DE">
        <w:rPr>
          <w:rStyle w:val="ItalicsPACKT"/>
        </w:rPr>
        <w:t>Configuring DHCP failover and load balancing</w:t>
      </w:r>
      <w:r>
        <w:t xml:space="preserve">” recipe, we deploy a second DHCP server and configure it to act as a failover/load balancing DHCP service. </w:t>
      </w:r>
    </w:p>
    <w:p w14:paraId="44BF92A4" w14:textId="29C747F6" w:rsidR="001B0054" w:rsidRDefault="003C3041" w:rsidP="00F574DE">
      <w:pPr>
        <w:pStyle w:val="NormalPACKT"/>
      </w:pPr>
      <w:r>
        <w:lastRenderedPageBreak/>
        <w:t>You can create a DHCP reservation as an alternative to manually configuring a host’s IP details</w:t>
      </w:r>
      <w:r w:rsidR="001B0054">
        <w:t>. The reservation means the DHCP server deliver</w:t>
      </w:r>
      <w:r>
        <w:t>s</w:t>
      </w:r>
      <w:r w:rsidR="001B0054">
        <w:t xml:space="preserve"> a specific IP address to a </w:t>
      </w:r>
      <w:r>
        <w:t>particular</w:t>
      </w:r>
      <w:r w:rsidR="001B0054">
        <w:t xml:space="preserve"> host. In “</w:t>
      </w:r>
      <w:r w:rsidR="001B0054" w:rsidRPr="001B0054">
        <w:rPr>
          <w:rStyle w:val="ItalicsPACKT"/>
        </w:rPr>
        <w:t>Creating a DHCP Reservation</w:t>
      </w:r>
      <w:r>
        <w:t>,”</w:t>
      </w:r>
      <w:r w:rsidR="001B0054">
        <w:t xml:space="preserve"> you configure </w:t>
      </w:r>
      <w:r w:rsidR="001B0054" w:rsidRPr="001B0054">
        <w:rPr>
          <w:rStyle w:val="CodeInTextPACKT"/>
        </w:rPr>
        <w:t>SRV2</w:t>
      </w:r>
      <w:r w:rsidR="001B0054">
        <w:t xml:space="preserve"> to get its IP configuration from the DHCP Server.</w:t>
      </w:r>
    </w:p>
    <w:p w14:paraId="321EB205" w14:textId="7B9C3346" w:rsidR="00F574DE" w:rsidRDefault="00F574DE" w:rsidP="00F574DE">
      <w:pPr>
        <w:pStyle w:val="NormalPACKT"/>
      </w:pPr>
      <w:r>
        <w:t xml:space="preserve">Another key service in all organizations is DNS, the Domain Name System. In the </w:t>
      </w:r>
      <w:r w:rsidR="009A0364">
        <w:t>“</w:t>
      </w:r>
      <w:r w:rsidR="009A0364" w:rsidRPr="009A0364">
        <w:rPr>
          <w:rStyle w:val="ItalicsPACKT"/>
        </w:rPr>
        <w:t>Deploying DNS in the Enterprise</w:t>
      </w:r>
      <w:r w:rsidR="003C3041">
        <w:rPr>
          <w:rStyle w:val="ItalicsPACKT"/>
        </w:rPr>
        <w:t>,</w:t>
      </w:r>
      <w:r w:rsidR="009A0364">
        <w:t>” you install and configure DNS within the Reskit network. In “</w:t>
      </w:r>
      <w:r w:rsidR="009A0364" w:rsidRPr="009A0364">
        <w:rPr>
          <w:rStyle w:val="ItalicsPACKT"/>
        </w:rPr>
        <w:t>Configuring DNS forwarding</w:t>
      </w:r>
      <w:r w:rsidR="003C3041">
        <w:rPr>
          <w:rStyle w:val="ItalicsPACKT"/>
        </w:rPr>
        <w:t>,</w:t>
      </w:r>
      <w:r w:rsidR="009A0364">
        <w:t>” you see how to set</w:t>
      </w:r>
      <w:r w:rsidR="003C3041">
        <w:t xml:space="preserve"> </w:t>
      </w:r>
      <w:r w:rsidR="009A0364">
        <w:t xml:space="preserve">up DNS forwarders which can be useful in larger enterprises.      </w:t>
      </w:r>
    </w:p>
    <w:p w14:paraId="4B8DEFF4" w14:textId="4B8FF379" w:rsidR="00E01A2A" w:rsidRDefault="00F574DE" w:rsidP="00F574DE">
      <w:pPr>
        <w:pStyle w:val="NormalPACKT"/>
      </w:pPr>
      <w:r>
        <w:t>In this chapter’s final recipe, “</w:t>
      </w:r>
      <w:r w:rsidR="009A0364">
        <w:t>Managing</w:t>
      </w:r>
      <w:r>
        <w:t xml:space="preserve"> DNS zones and resource records</w:t>
      </w:r>
      <w:r w:rsidR="003C3041">
        <w:t>,”</w:t>
      </w:r>
      <w:r>
        <w:t xml:space="preserve"> you configure the DNS server on </w:t>
      </w:r>
      <w:r w:rsidRPr="009A0364">
        <w:rPr>
          <w:rStyle w:val="CodeInTextPACKT"/>
        </w:rPr>
        <w:t>DC1</w:t>
      </w:r>
      <w:r>
        <w:t xml:space="preserve"> with zones and additional resource records. </w:t>
      </w:r>
    </w:p>
    <w:p w14:paraId="46BFAA72" w14:textId="5EAE30FB" w:rsidR="00987230" w:rsidRDefault="00036E59" w:rsidP="00987230">
      <w:pPr>
        <w:pStyle w:val="Heading2"/>
      </w:pPr>
      <w:r>
        <w:t>The system</w:t>
      </w:r>
      <w:r w:rsidR="00680501">
        <w:t>s</w:t>
      </w:r>
      <w:r w:rsidR="00987230">
        <w:t xml:space="preserve"> used in the chapter</w:t>
      </w:r>
    </w:p>
    <w:p w14:paraId="41FAB407" w14:textId="6C7C5719" w:rsidR="00987230" w:rsidRDefault="00987230" w:rsidP="00987230">
      <w:pPr>
        <w:pStyle w:val="NormalPACKT"/>
        <w:rPr>
          <w:lang w:val="en-GB"/>
        </w:rPr>
      </w:pPr>
      <w:r>
        <w:rPr>
          <w:lang w:val="en-GB"/>
        </w:rPr>
        <w:t xml:space="preserve">This chapter is about </w:t>
      </w:r>
      <w:r w:rsidR="00E47442">
        <w:rPr>
          <w:lang w:val="en-GB"/>
        </w:rPr>
        <w:t>networking in an Enterprise. The recipes in this chapter make use of numerous hosts as follows:</w:t>
      </w:r>
    </w:p>
    <w:p w14:paraId="49D93780" w14:textId="28881FDB" w:rsidR="00987230" w:rsidRPr="0018485E" w:rsidRDefault="00E47442" w:rsidP="00987230">
      <w:pPr>
        <w:pStyle w:val="FigurePACKT"/>
      </w:pPr>
      <w:r>
        <w:rPr>
          <w:noProof/>
        </w:rPr>
        <w:drawing>
          <wp:inline distT="0" distB="0" distL="0" distR="0" wp14:anchorId="093ACF4E" wp14:editId="47B78F32">
            <wp:extent cx="3930759" cy="28707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8334" cy="2876301"/>
                    </a:xfrm>
                    <a:prstGeom prst="rect">
                      <a:avLst/>
                    </a:prstGeom>
                  </pic:spPr>
                </pic:pic>
              </a:graphicData>
            </a:graphic>
          </wp:inline>
        </w:drawing>
      </w:r>
    </w:p>
    <w:p w14:paraId="2D3303DD" w14:textId="73BB9E27" w:rsidR="00987230" w:rsidRPr="00DC6325" w:rsidRDefault="00987230" w:rsidP="0045505E">
      <w:pPr>
        <w:pStyle w:val="FigureCaptionPACKT"/>
      </w:pPr>
      <w:r w:rsidRPr="00DC6325">
        <w:t xml:space="preserve">Figure </w:t>
      </w:r>
      <w:r w:rsidR="00E47442">
        <w:t>5.1</w:t>
      </w:r>
      <w:r w:rsidRPr="00DC6325">
        <w:t xml:space="preserve">: </w:t>
      </w:r>
      <w:r>
        <w:t>Host</w:t>
      </w:r>
      <w:r w:rsidR="00A41B43">
        <w:t>s</w:t>
      </w:r>
      <w:r>
        <w:t xml:space="preserve"> in use for this chapter</w:t>
      </w:r>
    </w:p>
    <w:p w14:paraId="312F4C6B" w14:textId="43A5BDF7" w:rsidR="00987230" w:rsidRDefault="00987230" w:rsidP="00E47442">
      <w:pPr>
        <w:pStyle w:val="LayoutInformationPACKT"/>
        <w:rPr>
          <w:noProof/>
        </w:rPr>
      </w:pPr>
      <w:r>
        <w:t xml:space="preserve">Insert </w:t>
      </w:r>
      <w:r w:rsidRPr="00C41783">
        <w:t>image</w:t>
      </w:r>
      <w:r>
        <w:t xml:space="preserve"> </w:t>
      </w:r>
      <w:r w:rsidR="00936D34">
        <w:rPr>
          <w:noProof/>
        </w:rPr>
        <w:t>B18878_0</w:t>
      </w:r>
      <w:r w:rsidR="00E47442">
        <w:rPr>
          <w:noProof/>
        </w:rPr>
        <w:t>5</w:t>
      </w:r>
      <w:r w:rsidRPr="00023EAD">
        <w:rPr>
          <w:noProof/>
        </w:rPr>
        <w:t>_</w:t>
      </w:r>
      <w:r>
        <w:rPr>
          <w:noProof/>
        </w:rPr>
        <w:t>0</w:t>
      </w:r>
      <w:r w:rsidR="00E47442">
        <w:rPr>
          <w:noProof/>
        </w:rPr>
        <w:t>1</w:t>
      </w:r>
      <w:r>
        <w:rPr>
          <w:noProof/>
        </w:rPr>
        <w:t>.png</w:t>
      </w:r>
    </w:p>
    <w:p w14:paraId="7E9375B7" w14:textId="7939A831" w:rsidR="00987230" w:rsidRDefault="00680501" w:rsidP="00987230">
      <w:pPr>
        <w:pStyle w:val="Heading1"/>
        <w:tabs>
          <w:tab w:val="left" w:pos="0"/>
        </w:tabs>
      </w:pPr>
      <w:r>
        <w:t xml:space="preserve">Configuring IP </w:t>
      </w:r>
      <w:r w:rsidR="00C31313">
        <w:t>a</w:t>
      </w:r>
      <w:r>
        <w:t>ddressing</w:t>
      </w:r>
    </w:p>
    <w:p w14:paraId="6794689E" w14:textId="67ECD0D5" w:rsidR="009A0364" w:rsidRPr="009A0364" w:rsidRDefault="009A0364" w:rsidP="009A0364">
      <w:pPr>
        <w:pStyle w:val="NormalPACKT"/>
        <w:rPr>
          <w:lang w:val="en-GB"/>
        </w:rPr>
      </w:pPr>
      <w:r w:rsidRPr="009A0364">
        <w:rPr>
          <w:lang w:val="en-GB"/>
        </w:rPr>
        <w:t>By default, Windows uses DHCP to configure all NICs that the Windows installation process discovers when installing Windows. Once you complete the installation of Windows, you can use the control panel applet (</w:t>
      </w:r>
      <w:proofErr w:type="spellStart"/>
      <w:r w:rsidRPr="00C31313">
        <w:rPr>
          <w:rStyle w:val="CodeInTextPACKT"/>
        </w:rPr>
        <w:t>ncpa.cpl</w:t>
      </w:r>
      <w:proofErr w:type="spellEnd"/>
      <w:r w:rsidRPr="009A0364">
        <w:rPr>
          <w:lang w:val="en-GB"/>
        </w:rPr>
        <w:t xml:space="preserve">), the network shell console </w:t>
      </w:r>
      <w:proofErr w:type="gramStart"/>
      <w:r w:rsidRPr="009A0364">
        <w:rPr>
          <w:lang w:val="en-GB"/>
        </w:rPr>
        <w:t>application  (</w:t>
      </w:r>
      <w:proofErr w:type="gramEnd"/>
      <w:r w:rsidRPr="00C31313">
        <w:rPr>
          <w:rStyle w:val="CodeInTextPACKT"/>
        </w:rPr>
        <w:t>netsh.exe</w:t>
      </w:r>
      <w:r w:rsidRPr="009A0364">
        <w:rPr>
          <w:lang w:val="en-GB"/>
        </w:rPr>
        <w:t>), or</w:t>
      </w:r>
      <w:r w:rsidR="00C31313">
        <w:rPr>
          <w:lang w:val="en-GB"/>
        </w:rPr>
        <w:t xml:space="preserve"> </w:t>
      </w:r>
      <w:r w:rsidRPr="009A0364">
        <w:rPr>
          <w:lang w:val="en-GB"/>
        </w:rPr>
        <w:t xml:space="preserve">PowerShell to set IP configuration manually. In this recipe, you set the IP address details for </w:t>
      </w:r>
      <w:r w:rsidRPr="00C31313">
        <w:rPr>
          <w:rStyle w:val="CodeInTextPACKT"/>
        </w:rPr>
        <w:t>SRV2</w:t>
      </w:r>
      <w:r w:rsidRPr="009A0364">
        <w:rPr>
          <w:lang w:val="en-GB"/>
        </w:rPr>
        <w:t xml:space="preserve"> and ensure the host registers DNS names in the Reskit.Org DNS domain (on the DNS service running on </w:t>
      </w:r>
      <w:r w:rsidRPr="00C31313">
        <w:rPr>
          <w:rStyle w:val="CodeInTextPACKT"/>
        </w:rPr>
        <w:t>DC1</w:t>
      </w:r>
      <w:r w:rsidRPr="009A0364">
        <w:rPr>
          <w:lang w:val="en-GB"/>
        </w:rPr>
        <w:t>).</w:t>
      </w:r>
    </w:p>
    <w:p w14:paraId="32CAB09B" w14:textId="7DBD1AFA" w:rsidR="005C412D" w:rsidRPr="005C412D" w:rsidRDefault="009A0364" w:rsidP="009A0364">
      <w:pPr>
        <w:pStyle w:val="NormalPACKT"/>
        <w:rPr>
          <w:lang w:val="en-GB"/>
        </w:rPr>
      </w:pPr>
      <w:r w:rsidRPr="009A0364">
        <w:rPr>
          <w:lang w:val="en-GB"/>
        </w:rPr>
        <w:t xml:space="preserve">Setting up any host requires setting an IP address, a subnet mask, and a default gateway which you do in the first part of this recipe. Then you configure </w:t>
      </w:r>
      <w:r w:rsidRPr="00C31313">
        <w:rPr>
          <w:rStyle w:val="CodeInTextPACKT"/>
        </w:rPr>
        <w:t>SRV2</w:t>
      </w:r>
      <w:r w:rsidRPr="009A0364">
        <w:rPr>
          <w:lang w:val="en-GB"/>
        </w:rPr>
        <w:t xml:space="preserve"> (a workgroup host), to register with the DNS server on </w:t>
      </w:r>
      <w:proofErr w:type="gramStart"/>
      <w:r w:rsidRPr="005C412D">
        <w:rPr>
          <w:rStyle w:val="CodeInTextPACKT"/>
        </w:rPr>
        <w:t>DC1.Reskit.Org</w:t>
      </w:r>
      <w:proofErr w:type="gramEnd"/>
      <w:r w:rsidR="005C412D">
        <w:rPr>
          <w:lang w:val="en-GB"/>
        </w:rPr>
        <w:t xml:space="preserve"> as </w:t>
      </w:r>
      <w:r w:rsidR="005C412D" w:rsidRPr="005C412D">
        <w:rPr>
          <w:rStyle w:val="CodeInTextPACKT"/>
        </w:rPr>
        <w:t>SRV2.Reskit.Org</w:t>
      </w:r>
      <w:r w:rsidR="005C412D">
        <w:rPr>
          <w:lang w:val="en-GB"/>
        </w:rPr>
        <w:t xml:space="preserve"> (despite it </w:t>
      </w:r>
      <w:r w:rsidR="005C412D">
        <w:rPr>
          <w:i/>
          <w:iCs/>
          <w:lang w:val="en-GB"/>
        </w:rPr>
        <w:t>not</w:t>
      </w:r>
      <w:r w:rsidR="005C412D">
        <w:rPr>
          <w:lang w:val="en-GB"/>
        </w:rPr>
        <w:t xml:space="preserve"> being a member of the domain yet!).</w:t>
      </w:r>
    </w:p>
    <w:p w14:paraId="4B4A14B6" w14:textId="0AF151A2" w:rsidR="009A0364" w:rsidRPr="009A0364" w:rsidRDefault="009A0364" w:rsidP="009A0364">
      <w:pPr>
        <w:pStyle w:val="NormalPACKT"/>
        <w:rPr>
          <w:lang w:val="en-GB"/>
        </w:rPr>
      </w:pPr>
      <w:r w:rsidRPr="009A0364">
        <w:rPr>
          <w:lang w:val="en-GB"/>
        </w:rPr>
        <w:t xml:space="preserve">This approach raises some challenges. </w:t>
      </w:r>
      <w:r w:rsidR="00E666BB">
        <w:rPr>
          <w:lang w:val="en-GB"/>
        </w:rPr>
        <w:t xml:space="preserve">When you default create </w:t>
      </w:r>
      <w:proofErr w:type="gramStart"/>
      <w:r w:rsidR="00E666BB">
        <w:rPr>
          <w:lang w:val="en-GB"/>
        </w:rPr>
        <w:t>DC1.Reskit.Org</w:t>
      </w:r>
      <w:proofErr w:type="gramEnd"/>
      <w:r w:rsidR="00E666BB">
        <w:rPr>
          <w:lang w:val="en-GB"/>
        </w:rPr>
        <w:t xml:space="preserve"> as a DC, the domain promotion process sets the domain’s DNS zone to allow only secure updates that domain members can make</w:t>
      </w:r>
      <w:r w:rsidRPr="009A0364">
        <w:rPr>
          <w:lang w:val="en-GB"/>
        </w:rPr>
        <w:t xml:space="preserve">. That means a workgroup host cannot register. You can overcome this by setting the zone to allow all updates. But this could be dangerous as it </w:t>
      </w:r>
      <w:r w:rsidR="00E666BB">
        <w:rPr>
          <w:lang w:val="en-GB"/>
        </w:rPr>
        <w:t>enable</w:t>
      </w:r>
      <w:r w:rsidRPr="009A0364">
        <w:rPr>
          <w:lang w:val="en-GB"/>
        </w:rPr>
        <w:t xml:space="preserve">s ANY host to, potentially, register their address. A second challenge is that since </w:t>
      </w:r>
      <w:r w:rsidRPr="00DF7A33">
        <w:rPr>
          <w:rStyle w:val="CodeInTextPACKT"/>
        </w:rPr>
        <w:t>SRV2</w:t>
      </w:r>
      <w:r w:rsidRPr="009A0364">
        <w:rPr>
          <w:lang w:val="en-GB"/>
        </w:rPr>
        <w:t xml:space="preserve"> is not a domain member, remoting to </w:t>
      </w:r>
      <w:r w:rsidRPr="001B77B3">
        <w:rPr>
          <w:rStyle w:val="CodeInTextPACKT"/>
        </w:rPr>
        <w:t>DC1</w:t>
      </w:r>
      <w:r w:rsidRPr="009A0364">
        <w:rPr>
          <w:lang w:val="en-GB"/>
        </w:rPr>
        <w:t xml:space="preserve"> fails</w:t>
      </w:r>
      <w:r w:rsidR="00DF7A33">
        <w:rPr>
          <w:lang w:val="en-GB"/>
        </w:rPr>
        <w:t xml:space="preserve"> by default</w:t>
      </w:r>
      <w:r w:rsidRPr="009A0364">
        <w:rPr>
          <w:lang w:val="en-GB"/>
        </w:rPr>
        <w:t xml:space="preserve">. A solution to that issue is to set the WinRM service to trust all hosts. Configuring WinRM to </w:t>
      </w:r>
      <w:r w:rsidRPr="009A0364">
        <w:rPr>
          <w:lang w:val="en-GB"/>
        </w:rPr>
        <w:lastRenderedPageBreak/>
        <w:t>disregard server authentication has security implications you should consider before using this approach in production.</w:t>
      </w:r>
      <w:r w:rsidR="00B04828">
        <w:rPr>
          <w:lang w:val="en-GB"/>
        </w:rPr>
        <w:t xml:space="preserve"> </w:t>
      </w:r>
    </w:p>
    <w:p w14:paraId="1E058C98" w14:textId="77777777" w:rsidR="00987230" w:rsidRDefault="00987230" w:rsidP="00987230">
      <w:pPr>
        <w:pStyle w:val="Heading2"/>
        <w:tabs>
          <w:tab w:val="left" w:pos="0"/>
        </w:tabs>
      </w:pPr>
      <w:r>
        <w:t>Getting ready</w:t>
      </w:r>
    </w:p>
    <w:p w14:paraId="2D3FCB6C" w14:textId="02B43202" w:rsidR="00E018FC" w:rsidRPr="009D0F10" w:rsidRDefault="00E018FC" w:rsidP="00E018FC">
      <w:pPr>
        <w:pStyle w:val="NormalPACKT"/>
        <w:rPr>
          <w:lang w:val="en-GB"/>
        </w:rPr>
      </w:pPr>
      <w:r>
        <w:rPr>
          <w:lang w:val="en-GB"/>
        </w:rPr>
        <w:t xml:space="preserve">You run this recipe on </w:t>
      </w:r>
      <w:r w:rsidRPr="002F3401">
        <w:rPr>
          <w:rStyle w:val="CodeInTextPACKT"/>
        </w:rPr>
        <w:t>SRV</w:t>
      </w:r>
      <w:r w:rsidR="002F3401" w:rsidRPr="002F3401">
        <w:rPr>
          <w:rStyle w:val="CodeInTextPACKT"/>
        </w:rPr>
        <w:t>2</w:t>
      </w:r>
      <w:r w:rsidRPr="002F3401">
        <w:rPr>
          <w:rStyle w:val="CodeInTextPACKT"/>
        </w:rPr>
        <w:t xml:space="preserve"> </w:t>
      </w:r>
      <w:r>
        <w:rPr>
          <w:lang w:val="en-GB"/>
        </w:rPr>
        <w:t xml:space="preserve">after you have installed PowerShell 7. The recipe starts with </w:t>
      </w:r>
      <w:r w:rsidRPr="002F3401">
        <w:rPr>
          <w:rStyle w:val="CodeInTextPACKT"/>
        </w:rPr>
        <w:t>SRV2</w:t>
      </w:r>
      <w:r>
        <w:rPr>
          <w:lang w:val="en-GB"/>
        </w:rPr>
        <w:t xml:space="preserve"> being a workgroup host</w:t>
      </w:r>
      <w:r w:rsidR="003C3041">
        <w:rPr>
          <w:lang w:val="en-GB"/>
        </w:rPr>
        <w:t>, not a domain member</w:t>
      </w:r>
      <w:r>
        <w:rPr>
          <w:lang w:val="en-GB"/>
        </w:rPr>
        <w:t>. In this recipe, after configuring an IP add</w:t>
      </w:r>
      <w:r w:rsidR="002F3401">
        <w:rPr>
          <w:lang w:val="en-GB"/>
        </w:rPr>
        <w:t xml:space="preserve">ress, the recipe </w:t>
      </w:r>
      <w:r w:rsidR="00CF7C82">
        <w:rPr>
          <w:lang w:val="en-GB"/>
        </w:rPr>
        <w:t xml:space="preserve">also </w:t>
      </w:r>
      <w:r w:rsidR="002F3401">
        <w:rPr>
          <w:lang w:val="en-GB"/>
        </w:rPr>
        <w:t xml:space="preserve">adds </w:t>
      </w:r>
      <w:r w:rsidR="002F3401" w:rsidRPr="00CF7C82">
        <w:rPr>
          <w:rStyle w:val="CodeInTextPACKT"/>
        </w:rPr>
        <w:t>SRV2</w:t>
      </w:r>
      <w:r w:rsidR="002F3401">
        <w:rPr>
          <w:lang w:val="en-GB"/>
        </w:rPr>
        <w:t xml:space="preserve"> to the </w:t>
      </w:r>
      <w:r w:rsidR="003C3041">
        <w:rPr>
          <w:lang w:val="en-GB"/>
        </w:rPr>
        <w:t>R</w:t>
      </w:r>
      <w:r w:rsidR="002F3401">
        <w:rPr>
          <w:lang w:val="en-GB"/>
        </w:rPr>
        <w:t xml:space="preserve">eskit domain. </w:t>
      </w:r>
    </w:p>
    <w:p w14:paraId="5DD18ED0" w14:textId="6A9C6F8A" w:rsidR="00987230" w:rsidRDefault="00987230" w:rsidP="00987230">
      <w:pPr>
        <w:pStyle w:val="Heading2"/>
        <w:tabs>
          <w:tab w:val="left" w:pos="0"/>
        </w:tabs>
      </w:pPr>
      <w:r>
        <w:t>How to do it...</w:t>
      </w:r>
    </w:p>
    <w:p w14:paraId="5C0FA334" w14:textId="55EF299A" w:rsidR="00CF7C82" w:rsidRPr="00CF7C82" w:rsidRDefault="00CF7C82" w:rsidP="00CF7C82">
      <w:pPr>
        <w:pStyle w:val="NumberedBulletPACKT"/>
        <w:rPr>
          <w:color w:val="000000"/>
          <w:lang w:val="en-GB" w:eastAsia="en-GB"/>
        </w:rPr>
      </w:pPr>
      <w:r w:rsidRPr="00CF7C82">
        <w:rPr>
          <w:lang w:val="en-GB" w:eastAsia="en-GB"/>
        </w:rPr>
        <w:t>Discovering the adapter, adapter interface</w:t>
      </w:r>
      <w:r w:rsidR="003C3041">
        <w:rPr>
          <w:lang w:val="en-GB" w:eastAsia="en-GB"/>
        </w:rPr>
        <w:t>,</w:t>
      </w:r>
      <w:r w:rsidRPr="00CF7C82">
        <w:rPr>
          <w:lang w:val="en-GB" w:eastAsia="en-GB"/>
        </w:rPr>
        <w:t xml:space="preserve"> and adapter interface index</w:t>
      </w:r>
    </w:p>
    <w:p w14:paraId="5D60A3BE" w14:textId="77777777" w:rsidR="00CF7C82" w:rsidRPr="00CF7C82" w:rsidRDefault="00CF7C82" w:rsidP="005E7B1F">
      <w:pPr>
        <w:pStyle w:val="CodePACKT"/>
      </w:pPr>
    </w:p>
    <w:p w14:paraId="5EF4E11F" w14:textId="48C8E0B0" w:rsidR="00CF7C82" w:rsidRPr="00CF7C82" w:rsidRDefault="00CF7C82" w:rsidP="005E7B1F">
      <w:pPr>
        <w:pStyle w:val="CodePACKT"/>
      </w:pPr>
      <w:r w:rsidRPr="00CF7C82">
        <w:t>$</w:t>
      </w:r>
      <w:proofErr w:type="spellStart"/>
      <w:r w:rsidRPr="00CF7C82">
        <w:t>IPType</w:t>
      </w:r>
      <w:proofErr w:type="spellEnd"/>
      <w:r w:rsidRPr="00CF7C82">
        <w:t xml:space="preserve">    = 'IPv4'</w:t>
      </w:r>
    </w:p>
    <w:p w14:paraId="04400E2B" w14:textId="77777777" w:rsidR="00A418B5" w:rsidRDefault="00A418B5" w:rsidP="005E7B1F">
      <w:pPr>
        <w:pStyle w:val="CodePACKT"/>
      </w:pPr>
      <w:r>
        <w:t>$Adapter   = Get-</w:t>
      </w:r>
      <w:proofErr w:type="spellStart"/>
      <w:r>
        <w:t>NetAdapter</w:t>
      </w:r>
      <w:proofErr w:type="spellEnd"/>
      <w:r>
        <w:t xml:space="preserve"> -Name Ethernet |</w:t>
      </w:r>
    </w:p>
    <w:p w14:paraId="286C27FE" w14:textId="77777777" w:rsidR="00A418B5" w:rsidRDefault="00A418B5" w:rsidP="005E7B1F">
      <w:pPr>
        <w:pStyle w:val="CodePACKT"/>
      </w:pPr>
      <w:r>
        <w:t xml:space="preserve">               Where-Object Status -</w:t>
      </w:r>
      <w:proofErr w:type="spellStart"/>
      <w:r>
        <w:t>eq</w:t>
      </w:r>
      <w:proofErr w:type="spellEnd"/>
      <w:r>
        <w:t xml:space="preserve"> 'Up'     </w:t>
      </w:r>
    </w:p>
    <w:p w14:paraId="584700BB" w14:textId="77777777" w:rsidR="00A418B5" w:rsidRDefault="00A418B5" w:rsidP="005E7B1F">
      <w:pPr>
        <w:pStyle w:val="CodePACKT"/>
      </w:pPr>
      <w:r>
        <w:t>$Interface = $Adapter |</w:t>
      </w:r>
    </w:p>
    <w:p w14:paraId="36F3EE62" w14:textId="77777777" w:rsidR="00A418B5" w:rsidRDefault="00A418B5" w:rsidP="005E7B1F">
      <w:pPr>
        <w:pStyle w:val="CodePACKT"/>
      </w:pPr>
      <w:r>
        <w:t xml:space="preserve">               Select-Object -First 1</w:t>
      </w:r>
    </w:p>
    <w:p w14:paraId="470D0762" w14:textId="77777777" w:rsidR="00A418B5" w:rsidRDefault="00A418B5" w:rsidP="005E7B1F">
      <w:pPr>
        <w:pStyle w:val="CodePACKT"/>
      </w:pPr>
      <w:r>
        <w:t xml:space="preserve">                 Get-</w:t>
      </w:r>
      <w:proofErr w:type="spellStart"/>
      <w:r>
        <w:t>NetIPInterface</w:t>
      </w:r>
      <w:proofErr w:type="spellEnd"/>
      <w:r>
        <w:t xml:space="preserve"> -</w:t>
      </w:r>
      <w:proofErr w:type="spellStart"/>
      <w:r>
        <w:t>AddressFamily</w:t>
      </w:r>
      <w:proofErr w:type="spellEnd"/>
      <w:r>
        <w:t xml:space="preserve"> $</w:t>
      </w:r>
      <w:proofErr w:type="spellStart"/>
      <w:r>
        <w:t>IPType</w:t>
      </w:r>
      <w:proofErr w:type="spellEnd"/>
    </w:p>
    <w:p w14:paraId="52EB7D92" w14:textId="77777777" w:rsidR="00A418B5" w:rsidRDefault="00A418B5" w:rsidP="005E7B1F">
      <w:pPr>
        <w:pStyle w:val="CodePACKT"/>
      </w:pPr>
      <w:r>
        <w:t>$Index     = $</w:t>
      </w:r>
      <w:proofErr w:type="spellStart"/>
      <w:r>
        <w:t>Interface.IfIndex</w:t>
      </w:r>
      <w:proofErr w:type="spellEnd"/>
    </w:p>
    <w:p w14:paraId="64C361CD" w14:textId="60CA7B5D" w:rsidR="00CF7C82" w:rsidRPr="00CF7C82" w:rsidRDefault="00CF7C82" w:rsidP="005E7B1F">
      <w:pPr>
        <w:pStyle w:val="CodePACKT"/>
      </w:pPr>
      <w:r w:rsidRPr="00CF7C82">
        <w:t>Get-NetIPAddress -</w:t>
      </w:r>
      <w:proofErr w:type="spellStart"/>
      <w:r w:rsidRPr="00CF7C82">
        <w:t>InterfaceIndex</w:t>
      </w:r>
      <w:proofErr w:type="spellEnd"/>
      <w:r w:rsidRPr="00CF7C82">
        <w:t xml:space="preserve"> $Index -</w:t>
      </w:r>
      <w:proofErr w:type="spellStart"/>
      <w:r w:rsidRPr="00CF7C82">
        <w:t>AddressFamily</w:t>
      </w:r>
      <w:proofErr w:type="spellEnd"/>
      <w:r w:rsidRPr="00CF7C82">
        <w:t xml:space="preserve"> $</w:t>
      </w:r>
      <w:proofErr w:type="spellStart"/>
      <w:r w:rsidRPr="00CF7C82">
        <w:t>IPType</w:t>
      </w:r>
      <w:proofErr w:type="spellEnd"/>
      <w:r w:rsidRPr="00CF7C82">
        <w:t xml:space="preserve"> |</w:t>
      </w:r>
    </w:p>
    <w:p w14:paraId="368BF048" w14:textId="77777777" w:rsidR="00CF7C82" w:rsidRPr="00CF7C82" w:rsidRDefault="00CF7C82" w:rsidP="005E7B1F">
      <w:pPr>
        <w:pStyle w:val="CodePACKT"/>
      </w:pPr>
      <w:r w:rsidRPr="00CF7C82">
        <w:t xml:space="preserve">  Format-Table -Property Interface*, </w:t>
      </w:r>
      <w:proofErr w:type="spellStart"/>
      <w:r w:rsidRPr="00CF7C82">
        <w:t>IPAddress</w:t>
      </w:r>
      <w:proofErr w:type="spellEnd"/>
      <w:r w:rsidRPr="00CF7C82">
        <w:t xml:space="preserve">, </w:t>
      </w:r>
      <w:proofErr w:type="spellStart"/>
      <w:r w:rsidRPr="00CF7C82">
        <w:t>PrefixLength</w:t>
      </w:r>
      <w:proofErr w:type="spellEnd"/>
    </w:p>
    <w:p w14:paraId="318DC8D5" w14:textId="77777777" w:rsidR="00CF7C82" w:rsidRPr="00CF7C82" w:rsidRDefault="00CF7C82" w:rsidP="005E7B1F">
      <w:pPr>
        <w:pStyle w:val="CodePACKT"/>
      </w:pPr>
    </w:p>
    <w:p w14:paraId="275E6294" w14:textId="4452940A" w:rsidR="00CF7C82" w:rsidRPr="00CF7C82" w:rsidRDefault="00CF7C82" w:rsidP="00EF2092">
      <w:pPr>
        <w:pStyle w:val="NumberedBulletPACKT"/>
        <w:rPr>
          <w:color w:val="000000"/>
          <w:lang w:val="en-GB" w:eastAsia="en-GB"/>
        </w:rPr>
      </w:pPr>
      <w:r w:rsidRPr="00CF7C82">
        <w:rPr>
          <w:lang w:val="en-GB" w:eastAsia="en-GB"/>
        </w:rPr>
        <w:t>Setting a new IP address for the NIC</w:t>
      </w:r>
    </w:p>
    <w:p w14:paraId="47B21168" w14:textId="77777777" w:rsidR="00EF2092" w:rsidRPr="00EF2092" w:rsidRDefault="00EF2092" w:rsidP="005E7B1F">
      <w:pPr>
        <w:pStyle w:val="CodePACKT"/>
      </w:pPr>
    </w:p>
    <w:p w14:paraId="6AF8A161" w14:textId="372D54E1" w:rsidR="00CF7C82" w:rsidRPr="00EF2092" w:rsidRDefault="00CF7C82" w:rsidP="005E7B1F">
      <w:pPr>
        <w:pStyle w:val="CodePACKT"/>
      </w:pPr>
      <w:commentRangeStart w:id="11"/>
      <w:commentRangeStart w:id="12"/>
      <w:r w:rsidRPr="00EF2092">
        <w:t>$</w:t>
      </w:r>
      <w:proofErr w:type="spellStart"/>
      <w:r w:rsidRPr="00EF2092">
        <w:t>IP</w:t>
      </w:r>
      <w:ins w:id="13" w:author="Thomas Lee" w:date="2022-09-11T13:01:00Z">
        <w:r w:rsidR="00DC6E4E">
          <w:t>Config</w:t>
        </w:r>
      </w:ins>
      <w:r w:rsidRPr="00EF2092">
        <w:t>HT</w:t>
      </w:r>
      <w:proofErr w:type="spellEnd"/>
      <w:r w:rsidRPr="00EF2092">
        <w:t xml:space="preserve"> = </w:t>
      </w:r>
      <w:proofErr w:type="gramStart"/>
      <w:r w:rsidRPr="00EF2092">
        <w:t>@{</w:t>
      </w:r>
      <w:proofErr w:type="gramEnd"/>
    </w:p>
    <w:p w14:paraId="5F53E95E" w14:textId="77777777" w:rsidR="00CF7C82" w:rsidRPr="00EF2092" w:rsidRDefault="00CF7C82" w:rsidP="005E7B1F">
      <w:pPr>
        <w:pStyle w:val="CodePACKT"/>
      </w:pPr>
      <w:r w:rsidRPr="00EF2092">
        <w:t xml:space="preserve">  </w:t>
      </w:r>
      <w:proofErr w:type="spellStart"/>
      <w:r w:rsidRPr="00EF2092">
        <w:t>InterfaceIndex</w:t>
      </w:r>
      <w:proofErr w:type="spellEnd"/>
      <w:r w:rsidRPr="00EF2092">
        <w:t xml:space="preserve"> = $Index</w:t>
      </w:r>
    </w:p>
    <w:p w14:paraId="312CA0FA" w14:textId="77777777" w:rsidR="00CF7C82" w:rsidRPr="00EF2092" w:rsidRDefault="00CF7C82" w:rsidP="005E7B1F">
      <w:pPr>
        <w:pStyle w:val="CodePACKT"/>
      </w:pPr>
      <w:r w:rsidRPr="00EF2092">
        <w:t xml:space="preserve">  </w:t>
      </w:r>
      <w:proofErr w:type="spellStart"/>
      <w:r w:rsidRPr="00EF2092">
        <w:t>PrefixLength</w:t>
      </w:r>
      <w:proofErr w:type="spellEnd"/>
      <w:r w:rsidRPr="00EF2092">
        <w:t xml:space="preserve">   = 24</w:t>
      </w:r>
    </w:p>
    <w:p w14:paraId="18286AE5" w14:textId="77777777" w:rsidR="00CF7C82" w:rsidRPr="00EF2092" w:rsidRDefault="00CF7C82" w:rsidP="005E7B1F">
      <w:pPr>
        <w:pStyle w:val="CodePACKT"/>
      </w:pPr>
      <w:r w:rsidRPr="00EF2092">
        <w:t xml:space="preserve">  </w:t>
      </w:r>
      <w:proofErr w:type="spellStart"/>
      <w:r w:rsidRPr="00EF2092">
        <w:t>IPAddress</w:t>
      </w:r>
      <w:proofErr w:type="spellEnd"/>
      <w:r w:rsidRPr="00EF2092">
        <w:t xml:space="preserve">      = '10.10.10.51'</w:t>
      </w:r>
    </w:p>
    <w:p w14:paraId="61997F06" w14:textId="77777777" w:rsidR="00CF7C82" w:rsidRPr="00EF2092" w:rsidRDefault="00CF7C82" w:rsidP="005E7B1F">
      <w:pPr>
        <w:pStyle w:val="CodePACKT"/>
      </w:pPr>
      <w:r w:rsidRPr="00EF2092">
        <w:t xml:space="preserve">  </w:t>
      </w:r>
      <w:proofErr w:type="spellStart"/>
      <w:r w:rsidRPr="00EF2092">
        <w:t>DefaultGateway</w:t>
      </w:r>
      <w:proofErr w:type="spellEnd"/>
      <w:r w:rsidRPr="00EF2092">
        <w:t xml:space="preserve"> = '10.10.10.254'</w:t>
      </w:r>
    </w:p>
    <w:p w14:paraId="58AAECFC" w14:textId="77777777" w:rsidR="00CF7C82" w:rsidRPr="00EF2092" w:rsidRDefault="00CF7C82" w:rsidP="005E7B1F">
      <w:pPr>
        <w:pStyle w:val="CodePACKT"/>
      </w:pPr>
      <w:r w:rsidRPr="00EF2092">
        <w:t xml:space="preserve">  </w:t>
      </w:r>
      <w:proofErr w:type="spellStart"/>
      <w:proofErr w:type="gramStart"/>
      <w:r w:rsidRPr="00EF2092">
        <w:t>AddressFamily</w:t>
      </w:r>
      <w:proofErr w:type="spellEnd"/>
      <w:r w:rsidRPr="00EF2092">
        <w:t xml:space="preserve">  =</w:t>
      </w:r>
      <w:proofErr w:type="gramEnd"/>
      <w:r w:rsidRPr="00EF2092">
        <w:t xml:space="preserve"> $</w:t>
      </w:r>
      <w:proofErr w:type="spellStart"/>
      <w:r w:rsidRPr="00EF2092">
        <w:t>IPType</w:t>
      </w:r>
      <w:proofErr w:type="spellEnd"/>
    </w:p>
    <w:p w14:paraId="3052574A" w14:textId="77777777" w:rsidR="00CF7C82" w:rsidRPr="00EF2092" w:rsidRDefault="00CF7C82" w:rsidP="005E7B1F">
      <w:pPr>
        <w:pStyle w:val="CodePACKT"/>
      </w:pPr>
      <w:r w:rsidRPr="00EF2092">
        <w:t>}</w:t>
      </w:r>
    </w:p>
    <w:p w14:paraId="61EB8042" w14:textId="176EBF7E" w:rsidR="00CF7C82" w:rsidRPr="00EF2092" w:rsidRDefault="00CF7C82" w:rsidP="005E7B1F">
      <w:pPr>
        <w:pStyle w:val="CodePACKT"/>
      </w:pPr>
      <w:r w:rsidRPr="00EF2092">
        <w:t>New-NetIPAddress @IP</w:t>
      </w:r>
      <w:ins w:id="14" w:author="Thomas Lee" w:date="2022-09-11T13:01:00Z">
        <w:r w:rsidR="00DC6E4E">
          <w:t>Config</w:t>
        </w:r>
      </w:ins>
      <w:r w:rsidRPr="00EF2092">
        <w:t>HT</w:t>
      </w:r>
      <w:commentRangeEnd w:id="11"/>
      <w:r w:rsidR="00051841">
        <w:rPr>
          <w:rStyle w:val="CommentReference"/>
          <w:rFonts w:ascii="Arial" w:hAnsi="Arial" w:cs="Arial"/>
          <w:bCs/>
          <w:color w:val="auto"/>
          <w:lang w:val="en-US" w:eastAsia="en-US"/>
        </w:rPr>
        <w:commentReference w:id="11"/>
      </w:r>
      <w:commentRangeEnd w:id="12"/>
      <w:r w:rsidR="00DC6E4E">
        <w:rPr>
          <w:rStyle w:val="CommentReference"/>
          <w:rFonts w:ascii="Arial" w:hAnsi="Arial" w:cs="Arial"/>
          <w:bCs/>
          <w:color w:val="auto"/>
          <w:lang w:val="en-US" w:eastAsia="en-US"/>
        </w:rPr>
        <w:commentReference w:id="12"/>
      </w:r>
    </w:p>
    <w:p w14:paraId="22A43DAB" w14:textId="77777777" w:rsidR="00CF7C82" w:rsidRPr="00EF2092" w:rsidRDefault="00CF7C82" w:rsidP="005E7B1F">
      <w:pPr>
        <w:pStyle w:val="CodePACKT"/>
      </w:pPr>
    </w:p>
    <w:p w14:paraId="11DE8CDC" w14:textId="7C571F0C" w:rsidR="00CF7C82" w:rsidRPr="00CF7C82" w:rsidRDefault="00CF7C82" w:rsidP="00EF2092">
      <w:pPr>
        <w:pStyle w:val="NumberedBulletPACKT"/>
        <w:rPr>
          <w:color w:val="000000"/>
          <w:lang w:val="en-GB" w:eastAsia="en-GB"/>
        </w:rPr>
      </w:pPr>
      <w:r w:rsidRPr="00CF7C82">
        <w:rPr>
          <w:lang w:val="en-GB" w:eastAsia="en-GB"/>
        </w:rPr>
        <w:t>Verifying the new IP address</w:t>
      </w:r>
    </w:p>
    <w:p w14:paraId="1E1BA105" w14:textId="77777777" w:rsidR="00EF2092" w:rsidRPr="00EF2092" w:rsidRDefault="00EF2092" w:rsidP="005E7B1F">
      <w:pPr>
        <w:pStyle w:val="CodePACKT"/>
      </w:pPr>
    </w:p>
    <w:p w14:paraId="21CE8F31" w14:textId="0E20DF1A" w:rsidR="00CF7C82" w:rsidRPr="00EF2092" w:rsidRDefault="00CF7C82" w:rsidP="005E7B1F">
      <w:pPr>
        <w:pStyle w:val="CodePACKT"/>
      </w:pPr>
      <w:r w:rsidRPr="00EF2092">
        <w:t>Get-NetIPAddress -</w:t>
      </w:r>
      <w:proofErr w:type="spellStart"/>
      <w:r w:rsidRPr="00EF2092">
        <w:t>InterfaceIndex</w:t>
      </w:r>
      <w:proofErr w:type="spellEnd"/>
      <w:r w:rsidRPr="00EF2092">
        <w:t xml:space="preserve"> $Index -</w:t>
      </w:r>
      <w:proofErr w:type="spellStart"/>
      <w:r w:rsidRPr="00EF2092">
        <w:t>AddressFamily</w:t>
      </w:r>
      <w:proofErr w:type="spellEnd"/>
      <w:r w:rsidRPr="00EF2092">
        <w:t xml:space="preserve"> $</w:t>
      </w:r>
      <w:proofErr w:type="spellStart"/>
      <w:r w:rsidRPr="00EF2092">
        <w:t>IPType</w:t>
      </w:r>
      <w:proofErr w:type="spellEnd"/>
      <w:r w:rsidRPr="00EF2092">
        <w:t xml:space="preserve"> |</w:t>
      </w:r>
    </w:p>
    <w:p w14:paraId="0C581848" w14:textId="77777777" w:rsidR="00CF7C82" w:rsidRPr="00EF2092" w:rsidRDefault="00CF7C82" w:rsidP="005E7B1F">
      <w:pPr>
        <w:pStyle w:val="CodePACKT"/>
      </w:pPr>
      <w:r w:rsidRPr="00EF2092">
        <w:t xml:space="preserve">  Format-Table </w:t>
      </w:r>
      <w:proofErr w:type="spellStart"/>
      <w:r w:rsidRPr="00EF2092">
        <w:t>IPAddress</w:t>
      </w:r>
      <w:proofErr w:type="spellEnd"/>
      <w:r w:rsidRPr="00EF2092">
        <w:t xml:space="preserve">, </w:t>
      </w:r>
      <w:proofErr w:type="spellStart"/>
      <w:r w:rsidRPr="00EF2092">
        <w:t>InterfaceIndex</w:t>
      </w:r>
      <w:proofErr w:type="spellEnd"/>
      <w:r w:rsidRPr="00EF2092">
        <w:t xml:space="preserve">, </w:t>
      </w:r>
      <w:proofErr w:type="spellStart"/>
      <w:r w:rsidRPr="00EF2092">
        <w:t>PrefixLength</w:t>
      </w:r>
      <w:proofErr w:type="spellEnd"/>
    </w:p>
    <w:p w14:paraId="2AA82E97" w14:textId="77777777" w:rsidR="00CF7C82" w:rsidRPr="00EF2092" w:rsidRDefault="00CF7C82" w:rsidP="005E7B1F">
      <w:pPr>
        <w:pStyle w:val="CodePACKT"/>
      </w:pPr>
    </w:p>
    <w:p w14:paraId="111025AF" w14:textId="6B1F5500" w:rsidR="00CF7C82" w:rsidRPr="00CF7C82" w:rsidRDefault="00CF7C82" w:rsidP="00EF2092">
      <w:pPr>
        <w:pStyle w:val="NumberedBulletPACKT"/>
        <w:rPr>
          <w:color w:val="000000"/>
          <w:lang w:val="en-GB" w:eastAsia="en-GB"/>
        </w:rPr>
      </w:pPr>
      <w:r w:rsidRPr="00CF7C82">
        <w:rPr>
          <w:lang w:val="en-GB" w:eastAsia="en-GB"/>
        </w:rPr>
        <w:t>Setting DNS Server IP address</w:t>
      </w:r>
    </w:p>
    <w:p w14:paraId="1B63D863" w14:textId="77777777" w:rsidR="00EF2092" w:rsidRPr="00EF2092" w:rsidRDefault="00EF2092" w:rsidP="005E7B1F">
      <w:pPr>
        <w:pStyle w:val="CodePACKT"/>
      </w:pPr>
    </w:p>
    <w:p w14:paraId="33826159" w14:textId="00A6D5C7" w:rsidR="00CF7C82" w:rsidRPr="00EF2092" w:rsidRDefault="00CF7C82" w:rsidP="005E7B1F">
      <w:pPr>
        <w:pStyle w:val="CodePACKT"/>
      </w:pPr>
      <w:r w:rsidRPr="00EF2092">
        <w:t xml:space="preserve">$CAHT = </w:t>
      </w:r>
      <w:proofErr w:type="gramStart"/>
      <w:r w:rsidRPr="00EF2092">
        <w:t>@{</w:t>
      </w:r>
      <w:proofErr w:type="gramEnd"/>
    </w:p>
    <w:p w14:paraId="2BDD64B5" w14:textId="77777777" w:rsidR="00CF7C82" w:rsidRPr="00EF2092" w:rsidRDefault="00CF7C82" w:rsidP="005E7B1F">
      <w:pPr>
        <w:pStyle w:val="CodePACKT"/>
      </w:pPr>
      <w:r w:rsidRPr="00EF2092">
        <w:t xml:space="preserve">  </w:t>
      </w:r>
      <w:proofErr w:type="spellStart"/>
      <w:proofErr w:type="gramStart"/>
      <w:r w:rsidRPr="00EF2092">
        <w:t>InterfaceIndex</w:t>
      </w:r>
      <w:proofErr w:type="spellEnd"/>
      <w:r w:rsidRPr="00EF2092">
        <w:t xml:space="preserve">  =</w:t>
      </w:r>
      <w:proofErr w:type="gramEnd"/>
      <w:r w:rsidRPr="00EF2092">
        <w:t xml:space="preserve"> $Index</w:t>
      </w:r>
    </w:p>
    <w:p w14:paraId="676D3145" w14:textId="77777777" w:rsidR="00CF7C82" w:rsidRPr="00EF2092" w:rsidRDefault="00CF7C82" w:rsidP="005E7B1F">
      <w:pPr>
        <w:pStyle w:val="CodePACKT"/>
      </w:pPr>
      <w:r w:rsidRPr="00EF2092">
        <w:t xml:space="preserve">  </w:t>
      </w:r>
      <w:proofErr w:type="spellStart"/>
      <w:r w:rsidRPr="00EF2092">
        <w:t>ServerAddresses</w:t>
      </w:r>
      <w:proofErr w:type="spellEnd"/>
      <w:r w:rsidRPr="00EF2092">
        <w:t xml:space="preserve"> = '10.10.10.10'</w:t>
      </w:r>
    </w:p>
    <w:p w14:paraId="630802C6" w14:textId="77777777" w:rsidR="00CF7C82" w:rsidRPr="00EF2092" w:rsidRDefault="00CF7C82" w:rsidP="005E7B1F">
      <w:pPr>
        <w:pStyle w:val="CodePACKT"/>
      </w:pPr>
      <w:r w:rsidRPr="00EF2092">
        <w:t>}</w:t>
      </w:r>
    </w:p>
    <w:p w14:paraId="455F568C" w14:textId="77777777" w:rsidR="00CF7C82" w:rsidRPr="00EF2092" w:rsidRDefault="00CF7C82" w:rsidP="005E7B1F">
      <w:pPr>
        <w:pStyle w:val="CodePACKT"/>
      </w:pPr>
      <w:r w:rsidRPr="00EF2092">
        <w:t>Set-</w:t>
      </w:r>
      <w:proofErr w:type="spellStart"/>
      <w:r w:rsidRPr="00EF2092">
        <w:t>DnsClientServerAddress</w:t>
      </w:r>
      <w:proofErr w:type="spellEnd"/>
      <w:r w:rsidRPr="00EF2092">
        <w:t xml:space="preserve"> @CAHT</w:t>
      </w:r>
    </w:p>
    <w:p w14:paraId="758812EC" w14:textId="77777777" w:rsidR="00CF7C82" w:rsidRPr="00EF2092" w:rsidRDefault="00CF7C82" w:rsidP="005E7B1F">
      <w:pPr>
        <w:pStyle w:val="CodePACKT"/>
      </w:pPr>
    </w:p>
    <w:p w14:paraId="004ACE51" w14:textId="2705E800" w:rsidR="00CF7C82" w:rsidRPr="00CF7C82" w:rsidRDefault="00CF7C82" w:rsidP="00EF2092">
      <w:pPr>
        <w:pStyle w:val="NumberedBulletPACKT"/>
        <w:rPr>
          <w:color w:val="000000"/>
          <w:lang w:val="en-GB" w:eastAsia="en-GB"/>
        </w:rPr>
      </w:pPr>
      <w:r w:rsidRPr="00CF7C82">
        <w:rPr>
          <w:lang w:val="en-GB" w:eastAsia="en-GB"/>
        </w:rPr>
        <w:t>Verifying the new IP configuration</w:t>
      </w:r>
    </w:p>
    <w:p w14:paraId="20A81FAE" w14:textId="77777777" w:rsidR="00EF2092" w:rsidRDefault="00EF2092" w:rsidP="005E7B1F">
      <w:pPr>
        <w:pStyle w:val="CodePACKT"/>
      </w:pPr>
    </w:p>
    <w:p w14:paraId="50D9A02A" w14:textId="10AB8F60" w:rsidR="00CF7C82" w:rsidRPr="00CF7C82" w:rsidRDefault="00CF7C82" w:rsidP="005E7B1F">
      <w:pPr>
        <w:pStyle w:val="CodePACKT"/>
      </w:pPr>
      <w:r w:rsidRPr="00CF7C82">
        <w:t>Get-NetIPAddress -</w:t>
      </w:r>
      <w:proofErr w:type="spellStart"/>
      <w:r w:rsidRPr="00CF7C82">
        <w:t>InterfaceIndex</w:t>
      </w:r>
      <w:proofErr w:type="spellEnd"/>
      <w:r w:rsidRPr="00CF7C82">
        <w:t xml:space="preserve"> $Index -</w:t>
      </w:r>
      <w:proofErr w:type="spellStart"/>
      <w:r w:rsidRPr="00CF7C82">
        <w:t>AddressFamily</w:t>
      </w:r>
      <w:proofErr w:type="spellEnd"/>
      <w:r w:rsidRPr="00CF7C82">
        <w:t xml:space="preserve"> $</w:t>
      </w:r>
      <w:proofErr w:type="spellStart"/>
      <w:r w:rsidRPr="00CF7C82">
        <w:t>IPType</w:t>
      </w:r>
      <w:proofErr w:type="spellEnd"/>
      <w:r w:rsidRPr="00CF7C82">
        <w:t xml:space="preserve"> |</w:t>
      </w:r>
    </w:p>
    <w:p w14:paraId="47E24194" w14:textId="77777777" w:rsidR="00CF7C82" w:rsidRPr="00CF7C82" w:rsidRDefault="00CF7C82" w:rsidP="005E7B1F">
      <w:pPr>
        <w:pStyle w:val="CodePACKT"/>
      </w:pPr>
      <w:r w:rsidRPr="00CF7C82">
        <w:t>  Format-Table</w:t>
      </w:r>
    </w:p>
    <w:p w14:paraId="4DFA9638" w14:textId="77777777" w:rsidR="00CF7C82" w:rsidRPr="00CF7C82" w:rsidRDefault="00CF7C82" w:rsidP="005E7B1F">
      <w:pPr>
        <w:pStyle w:val="CodePACKT"/>
      </w:pPr>
    </w:p>
    <w:p w14:paraId="2161B8D0" w14:textId="664CBCB3" w:rsidR="00CF7C82" w:rsidRPr="00CF7C82" w:rsidRDefault="00CF7C82" w:rsidP="00EF2092">
      <w:pPr>
        <w:pStyle w:val="NumberedBulletPACKT"/>
        <w:rPr>
          <w:color w:val="000000"/>
          <w:lang w:val="en-GB" w:eastAsia="en-GB"/>
        </w:rPr>
      </w:pPr>
      <w:r w:rsidRPr="00CF7C82">
        <w:rPr>
          <w:lang w:val="en-GB" w:eastAsia="en-GB"/>
        </w:rPr>
        <w:t xml:space="preserve">Testing that </w:t>
      </w:r>
      <w:r w:rsidRPr="00EF2092">
        <w:rPr>
          <w:rStyle w:val="CodeInTextPACKT"/>
        </w:rPr>
        <w:t>SRV2</w:t>
      </w:r>
      <w:r w:rsidRPr="00CF7C82">
        <w:rPr>
          <w:lang w:val="en-GB" w:eastAsia="en-GB"/>
        </w:rPr>
        <w:t xml:space="preserve"> can see the domain controller</w:t>
      </w:r>
    </w:p>
    <w:p w14:paraId="2214BF86" w14:textId="77777777" w:rsidR="00EF2092" w:rsidRDefault="00EF2092" w:rsidP="005E7B1F">
      <w:pPr>
        <w:pStyle w:val="CodePACKT"/>
      </w:pPr>
    </w:p>
    <w:p w14:paraId="3CFBCE91" w14:textId="69BA106B" w:rsidR="00CF7C82" w:rsidRPr="00CF7C82" w:rsidRDefault="00CF7C82" w:rsidP="005E7B1F">
      <w:pPr>
        <w:pStyle w:val="CodePACKT"/>
      </w:pPr>
      <w:r w:rsidRPr="00CF7C82">
        <w:t xml:space="preserve">Test-NetConnection -ComputerName </w:t>
      </w:r>
      <w:proofErr w:type="gramStart"/>
      <w:r w:rsidRPr="00CF7C82">
        <w:t>DC1.Reskit.Org</w:t>
      </w:r>
      <w:proofErr w:type="gramEnd"/>
      <w:r w:rsidRPr="00CF7C82">
        <w:t xml:space="preserve"> |</w:t>
      </w:r>
    </w:p>
    <w:p w14:paraId="233063B3" w14:textId="77777777" w:rsidR="00CF7C82" w:rsidRPr="00CF7C82" w:rsidRDefault="00CF7C82" w:rsidP="005E7B1F">
      <w:pPr>
        <w:pStyle w:val="CodePACKT"/>
      </w:pPr>
      <w:r w:rsidRPr="00CF7C82">
        <w:t>  Format-Table</w:t>
      </w:r>
    </w:p>
    <w:p w14:paraId="126D8766" w14:textId="77777777" w:rsidR="00CF7C82" w:rsidRPr="00CF7C82" w:rsidRDefault="00CF7C82" w:rsidP="005E7B1F">
      <w:pPr>
        <w:pStyle w:val="CodePACKT"/>
      </w:pPr>
    </w:p>
    <w:p w14:paraId="0EEFFE78" w14:textId="13F2520A" w:rsidR="00CF7C82" w:rsidRPr="00CF7C82" w:rsidRDefault="00CF7C82" w:rsidP="00EF2092">
      <w:pPr>
        <w:pStyle w:val="NumberedBulletPACKT"/>
        <w:rPr>
          <w:color w:val="000000"/>
          <w:lang w:val="en-GB" w:eastAsia="en-GB"/>
        </w:rPr>
      </w:pPr>
      <w:r w:rsidRPr="00CF7C82">
        <w:rPr>
          <w:lang w:val="en-GB" w:eastAsia="en-GB"/>
        </w:rPr>
        <w:t xml:space="preserve">Creating a credential for </w:t>
      </w:r>
      <w:r w:rsidRPr="00EF2092">
        <w:rPr>
          <w:rStyle w:val="CodeInTextPACKT"/>
        </w:rPr>
        <w:t>DC1</w:t>
      </w:r>
    </w:p>
    <w:p w14:paraId="303908F2" w14:textId="77777777" w:rsidR="00EF2092" w:rsidRPr="00EF2092" w:rsidRDefault="00EF2092" w:rsidP="005E7B1F">
      <w:pPr>
        <w:pStyle w:val="CodePACKT"/>
      </w:pPr>
    </w:p>
    <w:p w14:paraId="2801EDBA" w14:textId="24ECEC7C" w:rsidR="00CF7C82" w:rsidRPr="00EF2092" w:rsidRDefault="00CF7C82" w:rsidP="005E7B1F">
      <w:pPr>
        <w:pStyle w:val="CodePACKT"/>
      </w:pPr>
      <w:r w:rsidRPr="00EF2092">
        <w:t>$U    = 'Reskit\Administrator'</w:t>
      </w:r>
    </w:p>
    <w:p w14:paraId="6D09D1E2" w14:textId="77777777" w:rsidR="00CF7C82" w:rsidRPr="00EF2092" w:rsidRDefault="00CF7C82" w:rsidP="005E7B1F">
      <w:pPr>
        <w:pStyle w:val="CodePACKT"/>
      </w:pPr>
      <w:r w:rsidRPr="00EF2092">
        <w:t>$</w:t>
      </w:r>
      <w:proofErr w:type="gramStart"/>
      <w:r w:rsidRPr="00EF2092">
        <w:t>PPT  =</w:t>
      </w:r>
      <w:proofErr w:type="gramEnd"/>
      <w:r w:rsidRPr="00EF2092">
        <w:t xml:space="preserve"> 'Pa$$w0rd'</w:t>
      </w:r>
    </w:p>
    <w:p w14:paraId="2CC5B8B9" w14:textId="77777777" w:rsidR="00CF7C82" w:rsidRPr="00EF2092" w:rsidRDefault="00CF7C82" w:rsidP="005E7B1F">
      <w:pPr>
        <w:pStyle w:val="CodePACKT"/>
      </w:pPr>
      <w:r w:rsidRPr="00EF2092">
        <w:t>$</w:t>
      </w:r>
      <w:proofErr w:type="gramStart"/>
      <w:r w:rsidRPr="00EF2092">
        <w:t>PSS  =</w:t>
      </w:r>
      <w:proofErr w:type="gramEnd"/>
      <w:r w:rsidRPr="00EF2092">
        <w:t xml:space="preserve"> </w:t>
      </w:r>
      <w:proofErr w:type="spellStart"/>
      <w:r w:rsidRPr="00EF2092">
        <w:t>ConvertTo-SecureString</w:t>
      </w:r>
      <w:proofErr w:type="spellEnd"/>
      <w:r w:rsidRPr="00EF2092">
        <w:t xml:space="preserve"> -String $ppt -</w:t>
      </w:r>
      <w:proofErr w:type="spellStart"/>
      <w:r w:rsidRPr="00EF2092">
        <w:t>AsPlainText</w:t>
      </w:r>
      <w:proofErr w:type="spellEnd"/>
      <w:r w:rsidRPr="00EF2092">
        <w:t xml:space="preserve"> -Force</w:t>
      </w:r>
    </w:p>
    <w:p w14:paraId="384C6128" w14:textId="77777777" w:rsidR="00CF7C82" w:rsidRPr="00EF2092" w:rsidRDefault="00CF7C82" w:rsidP="005E7B1F">
      <w:pPr>
        <w:pStyle w:val="CodePACKT"/>
      </w:pPr>
      <w:r w:rsidRPr="00EF2092">
        <w:t>$Cred = [</w:t>
      </w:r>
      <w:proofErr w:type="spellStart"/>
      <w:r w:rsidRPr="00EF2092">
        <w:t>pscredential</w:t>
      </w:r>
      <w:proofErr w:type="spellEnd"/>
      <w:proofErr w:type="gramStart"/>
      <w:r w:rsidRPr="00EF2092">
        <w:t>]::</w:t>
      </w:r>
      <w:proofErr w:type="gramEnd"/>
      <w:r w:rsidRPr="00EF2092">
        <w:t>new($U,$PSS)</w:t>
      </w:r>
    </w:p>
    <w:p w14:paraId="65380E1A" w14:textId="77777777" w:rsidR="00CF7C82" w:rsidRPr="00EF2092" w:rsidRDefault="00CF7C82" w:rsidP="005E7B1F">
      <w:pPr>
        <w:pStyle w:val="CodePACKT"/>
      </w:pPr>
    </w:p>
    <w:p w14:paraId="3281DBBB" w14:textId="15E97785" w:rsidR="00CF7C82" w:rsidRPr="00CF7C82" w:rsidRDefault="00CF7C82" w:rsidP="00EF2092">
      <w:pPr>
        <w:pStyle w:val="NumberedBulletPACKT"/>
        <w:rPr>
          <w:color w:val="000000"/>
          <w:lang w:val="en-GB" w:eastAsia="en-GB"/>
        </w:rPr>
      </w:pPr>
      <w:r w:rsidRPr="00CF7C82">
        <w:rPr>
          <w:lang w:val="en-GB" w:eastAsia="en-GB"/>
        </w:rPr>
        <w:t xml:space="preserve">Setting WinRM on </w:t>
      </w:r>
      <w:r w:rsidRPr="00EF2092">
        <w:rPr>
          <w:rStyle w:val="CodeInTextPACKT"/>
        </w:rPr>
        <w:t>SRV</w:t>
      </w:r>
      <w:r w:rsidR="00EF2092" w:rsidRPr="00EF2092">
        <w:rPr>
          <w:rStyle w:val="CodeInTextPACKT"/>
        </w:rPr>
        <w:t>2</w:t>
      </w:r>
      <w:r w:rsidRPr="00CF7C82">
        <w:rPr>
          <w:lang w:val="en-GB" w:eastAsia="en-GB"/>
        </w:rPr>
        <w:t xml:space="preserve"> to trust </w:t>
      </w:r>
      <w:r w:rsidRPr="00EC7BA8">
        <w:rPr>
          <w:rStyle w:val="CodeInTextPACKT"/>
        </w:rPr>
        <w:t>DC1</w:t>
      </w:r>
    </w:p>
    <w:p w14:paraId="7D09F610" w14:textId="77777777" w:rsidR="00EF2092" w:rsidRPr="00EF2092" w:rsidRDefault="00EF2092" w:rsidP="005E7B1F">
      <w:pPr>
        <w:pStyle w:val="CodePACKT"/>
      </w:pPr>
    </w:p>
    <w:p w14:paraId="3AD75812" w14:textId="35AB05CA" w:rsidR="00CF7C82" w:rsidRPr="00EF2092" w:rsidRDefault="00CF7C82" w:rsidP="005E7B1F">
      <w:pPr>
        <w:pStyle w:val="CodePACKT"/>
      </w:pPr>
      <w:r w:rsidRPr="00EF2092">
        <w:t>$TPPATH = '</w:t>
      </w:r>
      <w:proofErr w:type="spellStart"/>
      <w:r w:rsidRPr="00EF2092">
        <w:t>WSMan</w:t>
      </w:r>
      <w:proofErr w:type="spellEnd"/>
      <w:r w:rsidRPr="00EF2092">
        <w:t>:\localhost\Client\</w:t>
      </w:r>
      <w:proofErr w:type="spellStart"/>
      <w:r w:rsidRPr="00EF2092">
        <w:t>TrustedHosts</w:t>
      </w:r>
      <w:proofErr w:type="spellEnd"/>
      <w:r w:rsidRPr="00EF2092">
        <w:t>'</w:t>
      </w:r>
    </w:p>
    <w:p w14:paraId="725A7AC9" w14:textId="204B7434" w:rsidR="00CF7C82" w:rsidRPr="00EF2092" w:rsidRDefault="00CF7C82" w:rsidP="005E7B1F">
      <w:pPr>
        <w:pStyle w:val="CodePACKT"/>
      </w:pPr>
      <w:r w:rsidRPr="00EF2092">
        <w:t>Set-Item -Path $TPPATH -Value '</w:t>
      </w:r>
      <w:r w:rsidR="001B77B3">
        <w:t>DC</w:t>
      </w:r>
      <w:r w:rsidRPr="00EF2092">
        <w:t>1' -Force</w:t>
      </w:r>
    </w:p>
    <w:p w14:paraId="14255F78" w14:textId="77777777" w:rsidR="00CF7C82" w:rsidRPr="00EF2092" w:rsidRDefault="00CF7C82" w:rsidP="005E7B1F">
      <w:pPr>
        <w:pStyle w:val="CodePACKT"/>
      </w:pPr>
      <w:r w:rsidRPr="00EF2092">
        <w:t>Restart-Service -Name WinRM -Force</w:t>
      </w:r>
    </w:p>
    <w:p w14:paraId="78CC282D" w14:textId="77777777" w:rsidR="00CF7C82" w:rsidRPr="00EF2092" w:rsidRDefault="00CF7C82" w:rsidP="005E7B1F">
      <w:pPr>
        <w:pStyle w:val="CodePACKT"/>
      </w:pPr>
    </w:p>
    <w:p w14:paraId="4B2E3F48" w14:textId="076BFAC4" w:rsidR="00CF7C82" w:rsidRPr="00CF7C82" w:rsidRDefault="00CF7C82" w:rsidP="00EF2092">
      <w:pPr>
        <w:pStyle w:val="NumberedBulletPACKT"/>
        <w:rPr>
          <w:color w:val="000000"/>
          <w:lang w:val="en-GB" w:eastAsia="en-GB"/>
        </w:rPr>
      </w:pPr>
      <w:r w:rsidRPr="00CF7C82">
        <w:rPr>
          <w:lang w:val="en-GB" w:eastAsia="en-GB"/>
        </w:rPr>
        <w:t xml:space="preserve">Enabling non-secure updates to </w:t>
      </w:r>
      <w:r w:rsidRPr="00BD7974">
        <w:rPr>
          <w:rStyle w:val="CodeInTextPACKT"/>
        </w:rPr>
        <w:t>Reskit.Org</w:t>
      </w:r>
      <w:r w:rsidRPr="00CF7C82">
        <w:rPr>
          <w:lang w:val="en-GB" w:eastAsia="en-GB"/>
        </w:rPr>
        <w:t xml:space="preserve"> DNS domain</w:t>
      </w:r>
    </w:p>
    <w:p w14:paraId="528F437E" w14:textId="77777777" w:rsidR="00EF2092" w:rsidRPr="00EF2092" w:rsidRDefault="00EF2092" w:rsidP="005E7B1F">
      <w:pPr>
        <w:pStyle w:val="CodePACKT"/>
      </w:pPr>
    </w:p>
    <w:p w14:paraId="483E8D97" w14:textId="0429CC4C" w:rsidR="00CF7C82" w:rsidRPr="00EF2092" w:rsidRDefault="00CF7C82" w:rsidP="005E7B1F">
      <w:pPr>
        <w:pStyle w:val="CodePACKT"/>
      </w:pPr>
      <w:r w:rsidRPr="00EF2092">
        <w:t>$DNSSSB = {</w:t>
      </w:r>
    </w:p>
    <w:p w14:paraId="22CAAAEE" w14:textId="77777777" w:rsidR="00CF7C82" w:rsidRPr="00EF2092" w:rsidRDefault="00CF7C82" w:rsidP="005E7B1F">
      <w:pPr>
        <w:pStyle w:val="CodePACKT"/>
      </w:pPr>
      <w:r w:rsidRPr="00EF2092">
        <w:t xml:space="preserve">  $SBHT = </w:t>
      </w:r>
      <w:proofErr w:type="gramStart"/>
      <w:r w:rsidRPr="00EF2092">
        <w:t>@{</w:t>
      </w:r>
      <w:proofErr w:type="gramEnd"/>
    </w:p>
    <w:p w14:paraId="540C3477" w14:textId="77777777" w:rsidR="00CF7C82" w:rsidRPr="00EF2092" w:rsidRDefault="00CF7C82" w:rsidP="005E7B1F">
      <w:pPr>
        <w:pStyle w:val="CodePACKT"/>
      </w:pPr>
      <w:r w:rsidRPr="00EF2092">
        <w:t>    Name          = 'Reskit.Org'</w:t>
      </w:r>
    </w:p>
    <w:p w14:paraId="7345A86C" w14:textId="77777777" w:rsidR="00CF7C82" w:rsidRPr="00EF2092" w:rsidRDefault="00CF7C82" w:rsidP="005E7B1F">
      <w:pPr>
        <w:pStyle w:val="CodePACKT"/>
      </w:pPr>
      <w:r w:rsidRPr="00EF2092">
        <w:t xml:space="preserve">    </w:t>
      </w:r>
      <w:proofErr w:type="spellStart"/>
      <w:r w:rsidRPr="00EF2092">
        <w:t>DynamicUpdate</w:t>
      </w:r>
      <w:proofErr w:type="spellEnd"/>
      <w:r w:rsidRPr="00EF2092">
        <w:t xml:space="preserve"> = '</w:t>
      </w:r>
      <w:proofErr w:type="spellStart"/>
      <w:r w:rsidRPr="00EF2092">
        <w:t>NonsecureAndSecure</w:t>
      </w:r>
      <w:proofErr w:type="spellEnd"/>
      <w:r w:rsidRPr="00EF2092">
        <w:t>'</w:t>
      </w:r>
    </w:p>
    <w:p w14:paraId="525B265A" w14:textId="77777777" w:rsidR="00CF7C82" w:rsidRPr="00EF2092" w:rsidRDefault="00CF7C82" w:rsidP="005E7B1F">
      <w:pPr>
        <w:pStyle w:val="CodePACKT"/>
      </w:pPr>
      <w:r w:rsidRPr="00EF2092">
        <w:t>  }</w:t>
      </w:r>
    </w:p>
    <w:p w14:paraId="0DDB32ED" w14:textId="77777777" w:rsidR="00CF7C82" w:rsidRPr="00EF2092" w:rsidRDefault="00CF7C82" w:rsidP="005E7B1F">
      <w:pPr>
        <w:pStyle w:val="CodePACKT"/>
      </w:pPr>
      <w:r w:rsidRPr="00EF2092">
        <w:t>  Set-DnsServerPrimaryZone @SBHT</w:t>
      </w:r>
    </w:p>
    <w:p w14:paraId="2D3D549D" w14:textId="77777777" w:rsidR="00CF7C82" w:rsidRPr="00EF2092" w:rsidRDefault="00CF7C82" w:rsidP="005E7B1F">
      <w:pPr>
        <w:pStyle w:val="CodePACKT"/>
      </w:pPr>
      <w:r w:rsidRPr="00EF2092">
        <w:t>}</w:t>
      </w:r>
    </w:p>
    <w:p w14:paraId="24E3CC73" w14:textId="77777777" w:rsidR="00CF7C82" w:rsidRPr="00EF2092" w:rsidRDefault="00CF7C82" w:rsidP="005E7B1F">
      <w:pPr>
        <w:pStyle w:val="CodePACKT"/>
      </w:pPr>
      <w:r w:rsidRPr="00EF2092">
        <w:t>Invoke-Command -ComputerName DC1 -</w:t>
      </w:r>
      <w:proofErr w:type="spellStart"/>
      <w:r w:rsidRPr="00EF2092">
        <w:t>ScriptBlock</w:t>
      </w:r>
      <w:proofErr w:type="spellEnd"/>
      <w:r w:rsidRPr="00EF2092">
        <w:t xml:space="preserve"> $DNSSSB -Credential $Cred</w:t>
      </w:r>
    </w:p>
    <w:p w14:paraId="52272135" w14:textId="77777777" w:rsidR="00CF7C82" w:rsidRPr="00EF2092" w:rsidRDefault="00CF7C82" w:rsidP="005E7B1F">
      <w:pPr>
        <w:pStyle w:val="CodePACKT"/>
      </w:pPr>
    </w:p>
    <w:p w14:paraId="4231C865" w14:textId="592E3AF3" w:rsidR="00CF7C82" w:rsidRPr="00CF7C82" w:rsidRDefault="00CF7C82" w:rsidP="00EF2092">
      <w:pPr>
        <w:pStyle w:val="NumberedBulletPACKT"/>
        <w:rPr>
          <w:color w:val="000000"/>
          <w:lang w:val="en-GB" w:eastAsia="en-GB"/>
        </w:rPr>
      </w:pPr>
      <w:r w:rsidRPr="00CF7C82">
        <w:rPr>
          <w:lang w:val="en-GB" w:eastAsia="en-GB"/>
        </w:rPr>
        <w:t xml:space="preserve">Ensuring host registers within the </w:t>
      </w:r>
      <w:r w:rsidRPr="00BD7974">
        <w:rPr>
          <w:rStyle w:val="CodeInTextPACKT"/>
        </w:rPr>
        <w:t>Reskit.Org</w:t>
      </w:r>
      <w:r w:rsidRPr="00CF7C82">
        <w:rPr>
          <w:lang w:val="en-GB" w:eastAsia="en-GB"/>
        </w:rPr>
        <w:t xml:space="preserve"> DNS zone</w:t>
      </w:r>
    </w:p>
    <w:p w14:paraId="47CFBD2C" w14:textId="77777777" w:rsidR="00EF2092" w:rsidRPr="00EF2092" w:rsidRDefault="00EF2092" w:rsidP="005E7B1F">
      <w:pPr>
        <w:pStyle w:val="CodePACKT"/>
      </w:pPr>
    </w:p>
    <w:p w14:paraId="0AE191E0" w14:textId="728DDFCD" w:rsidR="00CF7C82" w:rsidRPr="00EF2092" w:rsidRDefault="00CF7C82" w:rsidP="005E7B1F">
      <w:pPr>
        <w:pStyle w:val="CodePACKT"/>
      </w:pPr>
      <w:r w:rsidRPr="00EF2092">
        <w:t xml:space="preserve">$DNSCHT = </w:t>
      </w:r>
      <w:proofErr w:type="gramStart"/>
      <w:r w:rsidRPr="00EF2092">
        <w:t>@{</w:t>
      </w:r>
      <w:proofErr w:type="gramEnd"/>
    </w:p>
    <w:p w14:paraId="0AA60749" w14:textId="77777777" w:rsidR="00CF7C82" w:rsidRPr="001973B0" w:rsidRDefault="00CF7C82" w:rsidP="005E7B1F">
      <w:pPr>
        <w:pStyle w:val="CodePACKT"/>
      </w:pPr>
      <w:r w:rsidRPr="001973B0">
        <w:t xml:space="preserve">  </w:t>
      </w:r>
      <w:proofErr w:type="spellStart"/>
      <w:r w:rsidRPr="001973B0">
        <w:t>InterfaceIndex</w:t>
      </w:r>
      <w:proofErr w:type="spellEnd"/>
      <w:r w:rsidRPr="001973B0">
        <w:t xml:space="preserve">                 = $Index</w:t>
      </w:r>
    </w:p>
    <w:p w14:paraId="1E7224E2" w14:textId="77777777" w:rsidR="00CF7C82" w:rsidRPr="00EF2092" w:rsidRDefault="00CF7C82" w:rsidP="005E7B1F">
      <w:pPr>
        <w:pStyle w:val="CodePACKT"/>
      </w:pPr>
      <w:r w:rsidRPr="00EF2092">
        <w:t xml:space="preserve">  </w:t>
      </w:r>
      <w:proofErr w:type="spellStart"/>
      <w:r w:rsidRPr="00EF2092">
        <w:t>ConnectionSpecificSuffix</w:t>
      </w:r>
      <w:proofErr w:type="spellEnd"/>
      <w:r w:rsidRPr="00EF2092">
        <w:t xml:space="preserve">       = 'Reskit.Org'</w:t>
      </w:r>
    </w:p>
    <w:p w14:paraId="1BFDAFC5" w14:textId="77777777" w:rsidR="00CF7C82" w:rsidRPr="00EF2092" w:rsidRDefault="00CF7C82" w:rsidP="005E7B1F">
      <w:pPr>
        <w:pStyle w:val="CodePACKT"/>
      </w:pPr>
      <w:r w:rsidRPr="00EF2092">
        <w:t xml:space="preserve">  </w:t>
      </w:r>
      <w:proofErr w:type="spellStart"/>
      <w:r w:rsidRPr="00EF2092">
        <w:t>RegisterThisConnectionsAddress</w:t>
      </w:r>
      <w:proofErr w:type="spellEnd"/>
      <w:r w:rsidRPr="00EF2092">
        <w:t xml:space="preserve"> = $true</w:t>
      </w:r>
    </w:p>
    <w:p w14:paraId="6E4CDED9" w14:textId="77777777" w:rsidR="00CF7C82" w:rsidRPr="00EF2092" w:rsidRDefault="00CF7C82" w:rsidP="005E7B1F">
      <w:pPr>
        <w:pStyle w:val="CodePACKT"/>
      </w:pPr>
      <w:r w:rsidRPr="00EF2092">
        <w:t xml:space="preserve">  </w:t>
      </w:r>
      <w:proofErr w:type="spellStart"/>
      <w:r w:rsidRPr="00EF2092">
        <w:t>UseSuffixWhenRegistering</w:t>
      </w:r>
      <w:proofErr w:type="spellEnd"/>
      <w:r w:rsidRPr="00EF2092">
        <w:t xml:space="preserve">       = $true</w:t>
      </w:r>
    </w:p>
    <w:p w14:paraId="160E1336" w14:textId="77777777" w:rsidR="00CF7C82" w:rsidRPr="00EF2092" w:rsidRDefault="00CF7C82" w:rsidP="005E7B1F">
      <w:pPr>
        <w:pStyle w:val="CodePACKT"/>
      </w:pPr>
      <w:r w:rsidRPr="00EF2092">
        <w:t>}</w:t>
      </w:r>
    </w:p>
    <w:p w14:paraId="3503B325" w14:textId="77777777" w:rsidR="00CF7C82" w:rsidRPr="00EF2092" w:rsidRDefault="00CF7C82" w:rsidP="005E7B1F">
      <w:pPr>
        <w:pStyle w:val="CodePACKT"/>
      </w:pPr>
      <w:r w:rsidRPr="00EF2092">
        <w:t>Set-</w:t>
      </w:r>
      <w:proofErr w:type="spellStart"/>
      <w:proofErr w:type="gramStart"/>
      <w:r w:rsidRPr="00EF2092">
        <w:t>DnsClient</w:t>
      </w:r>
      <w:proofErr w:type="spellEnd"/>
      <w:r w:rsidRPr="00EF2092">
        <w:t xml:space="preserve">  @</w:t>
      </w:r>
      <w:proofErr w:type="gramEnd"/>
      <w:r w:rsidRPr="00EF2092">
        <w:t>DNSCHT</w:t>
      </w:r>
    </w:p>
    <w:p w14:paraId="69FC5294" w14:textId="77777777" w:rsidR="00CF7C82" w:rsidRPr="00EF2092" w:rsidRDefault="00CF7C82" w:rsidP="005E7B1F">
      <w:pPr>
        <w:pStyle w:val="CodePACKT"/>
      </w:pPr>
    </w:p>
    <w:p w14:paraId="0FF8E431" w14:textId="2EB7DC2E" w:rsidR="00CF7C82" w:rsidRPr="00CF7C82" w:rsidRDefault="00CF7C82" w:rsidP="00EF2092">
      <w:pPr>
        <w:pStyle w:val="NumberedBulletPACKT"/>
        <w:rPr>
          <w:color w:val="000000"/>
          <w:lang w:val="en-GB" w:eastAsia="en-GB"/>
        </w:rPr>
      </w:pPr>
      <w:r w:rsidRPr="00CF7C82">
        <w:rPr>
          <w:lang w:val="en-GB" w:eastAsia="en-GB"/>
        </w:rPr>
        <w:t xml:space="preserve">Registering host IP address at </w:t>
      </w:r>
      <w:r w:rsidRPr="001B77B3">
        <w:rPr>
          <w:rStyle w:val="CodeInTextPACKT"/>
        </w:rPr>
        <w:t>DC1</w:t>
      </w:r>
    </w:p>
    <w:p w14:paraId="4031ACA6" w14:textId="77777777" w:rsidR="00EF2092" w:rsidRDefault="00EF2092" w:rsidP="005E7B1F">
      <w:pPr>
        <w:pStyle w:val="CodePACKT"/>
      </w:pPr>
    </w:p>
    <w:p w14:paraId="5A56D8E8" w14:textId="3DF6CD60" w:rsidR="00CF7C82" w:rsidRPr="00CF7C82" w:rsidRDefault="00CF7C82" w:rsidP="005E7B1F">
      <w:pPr>
        <w:pStyle w:val="CodePACKT"/>
      </w:pPr>
      <w:r w:rsidRPr="00CF7C82">
        <w:t>Register-</w:t>
      </w:r>
      <w:proofErr w:type="spellStart"/>
      <w:r w:rsidRPr="00CF7C82">
        <w:t>DnsClient</w:t>
      </w:r>
      <w:proofErr w:type="spellEnd"/>
      <w:r w:rsidRPr="00CF7C82">
        <w:t xml:space="preserve"> </w:t>
      </w:r>
    </w:p>
    <w:p w14:paraId="50CC2375" w14:textId="77777777" w:rsidR="00CF7C82" w:rsidRPr="00CF7C82" w:rsidRDefault="00CF7C82" w:rsidP="005E7B1F">
      <w:pPr>
        <w:pStyle w:val="CodePACKT"/>
      </w:pPr>
    </w:p>
    <w:p w14:paraId="42791DEA" w14:textId="3F2DED15" w:rsidR="00CF7C82" w:rsidRPr="00CF7C82" w:rsidRDefault="00CF7C82" w:rsidP="00EF2092">
      <w:pPr>
        <w:pStyle w:val="NumberedBulletPACKT"/>
        <w:rPr>
          <w:color w:val="000000"/>
          <w:lang w:val="en-GB" w:eastAsia="en-GB"/>
        </w:rPr>
      </w:pPr>
      <w:r w:rsidRPr="00CF7C82">
        <w:rPr>
          <w:lang w:val="en-GB" w:eastAsia="en-GB"/>
        </w:rPr>
        <w:t xml:space="preserve">Pre-staging </w:t>
      </w:r>
      <w:r w:rsidRPr="00EF2092">
        <w:rPr>
          <w:rStyle w:val="CodeInTextPACKT"/>
        </w:rPr>
        <w:t>SRV2</w:t>
      </w:r>
      <w:r w:rsidRPr="00CF7C82">
        <w:rPr>
          <w:lang w:val="en-GB" w:eastAsia="en-GB"/>
        </w:rPr>
        <w:t xml:space="preserve"> in AD</w:t>
      </w:r>
    </w:p>
    <w:p w14:paraId="5F5DC2EB" w14:textId="77777777" w:rsidR="00EF2092" w:rsidRPr="00EF2092" w:rsidRDefault="00EF2092" w:rsidP="005E7B1F">
      <w:pPr>
        <w:pStyle w:val="CodePACKT"/>
      </w:pPr>
    </w:p>
    <w:p w14:paraId="3B7D6EC1" w14:textId="047A355C" w:rsidR="00CF7C82" w:rsidRPr="00EF2092" w:rsidRDefault="00CF7C82" w:rsidP="005E7B1F">
      <w:pPr>
        <w:pStyle w:val="CodePACKT"/>
      </w:pPr>
      <w:r w:rsidRPr="00EF2092">
        <w:t>$SB = {New-ADComputer -Name SRV2}</w:t>
      </w:r>
    </w:p>
    <w:p w14:paraId="560EA64C" w14:textId="77777777" w:rsidR="00CF7C82" w:rsidRPr="00EF2092" w:rsidRDefault="00CF7C82" w:rsidP="005E7B1F">
      <w:pPr>
        <w:pStyle w:val="CodePACKT"/>
      </w:pPr>
      <w:r w:rsidRPr="00EF2092">
        <w:t>Invoke-Command -ComputerName DC1 -</w:t>
      </w:r>
      <w:proofErr w:type="spellStart"/>
      <w:r w:rsidRPr="00EF2092">
        <w:t>ScriptBlock</w:t>
      </w:r>
      <w:proofErr w:type="spellEnd"/>
      <w:r w:rsidRPr="00EF2092">
        <w:t xml:space="preserve"> $SB</w:t>
      </w:r>
    </w:p>
    <w:p w14:paraId="0B0E96B1" w14:textId="77777777" w:rsidR="00CF7C82" w:rsidRPr="00EF2092" w:rsidRDefault="00CF7C82" w:rsidP="005E7B1F">
      <w:pPr>
        <w:pStyle w:val="CodePACKT"/>
      </w:pPr>
    </w:p>
    <w:p w14:paraId="49B7B90D" w14:textId="5C9025F1" w:rsidR="00CF7C82" w:rsidRPr="00CF7C82" w:rsidRDefault="00CF7C82" w:rsidP="00EF2092">
      <w:pPr>
        <w:pStyle w:val="NumberedBulletPACKT"/>
        <w:rPr>
          <w:color w:val="000000"/>
          <w:lang w:val="en-GB" w:eastAsia="en-GB"/>
        </w:rPr>
      </w:pPr>
      <w:r w:rsidRPr="00CF7C82">
        <w:rPr>
          <w:lang w:val="en-GB" w:eastAsia="en-GB"/>
        </w:rPr>
        <w:t xml:space="preserve">Testing the DNS server on </w:t>
      </w:r>
      <w:proofErr w:type="gramStart"/>
      <w:r w:rsidRPr="00951431">
        <w:rPr>
          <w:rStyle w:val="CodeInTextPACKT"/>
        </w:rPr>
        <w:t>DC1.Reskit.Org</w:t>
      </w:r>
      <w:proofErr w:type="gramEnd"/>
      <w:r w:rsidRPr="00CF7C82">
        <w:rPr>
          <w:lang w:val="en-GB" w:eastAsia="en-GB"/>
        </w:rPr>
        <w:t xml:space="preserve"> correctly resolves </w:t>
      </w:r>
      <w:r w:rsidRPr="00951431">
        <w:rPr>
          <w:rStyle w:val="CodeInTextPACKT"/>
        </w:rPr>
        <w:t>SRV2</w:t>
      </w:r>
    </w:p>
    <w:p w14:paraId="2C7A5809" w14:textId="77777777" w:rsidR="00EF2092" w:rsidRPr="001973B0" w:rsidRDefault="00EF2092" w:rsidP="005E7B1F">
      <w:pPr>
        <w:pStyle w:val="CodePACKT"/>
        <w:rPr>
          <w:rStyle w:val="CodeInTextPACKT"/>
          <w:sz w:val="19"/>
          <w:szCs w:val="18"/>
        </w:rPr>
      </w:pPr>
    </w:p>
    <w:p w14:paraId="03C26017" w14:textId="77777777" w:rsidR="00B124B7" w:rsidRPr="001973B0" w:rsidRDefault="00B124B7" w:rsidP="005E7B1F">
      <w:pPr>
        <w:pStyle w:val="CodePACKT"/>
        <w:rPr>
          <w:rStyle w:val="CodeInTextPACKT"/>
          <w:sz w:val="19"/>
          <w:szCs w:val="18"/>
        </w:rPr>
      </w:pPr>
      <w:r w:rsidRPr="001973B0">
        <w:rPr>
          <w:rStyle w:val="CodeInTextPACKT"/>
          <w:sz w:val="19"/>
          <w:szCs w:val="18"/>
        </w:rPr>
        <w:t>Resolve-</w:t>
      </w:r>
      <w:proofErr w:type="spellStart"/>
      <w:r w:rsidRPr="001973B0">
        <w:rPr>
          <w:rStyle w:val="CodeInTextPACKT"/>
          <w:sz w:val="19"/>
          <w:szCs w:val="18"/>
        </w:rPr>
        <w:t>DnsName</w:t>
      </w:r>
      <w:proofErr w:type="spellEnd"/>
      <w:r w:rsidRPr="001973B0">
        <w:rPr>
          <w:rStyle w:val="CodeInTextPACKT"/>
          <w:sz w:val="19"/>
          <w:szCs w:val="18"/>
        </w:rPr>
        <w:t xml:space="preserve"> -Name </w:t>
      </w:r>
      <w:proofErr w:type="gramStart"/>
      <w:r w:rsidRPr="001973B0">
        <w:rPr>
          <w:rStyle w:val="CodeInTextPACKT"/>
          <w:sz w:val="19"/>
          <w:szCs w:val="18"/>
        </w:rPr>
        <w:t>SRV2.Reskit.Org</w:t>
      </w:r>
      <w:proofErr w:type="gramEnd"/>
      <w:r w:rsidRPr="001973B0">
        <w:rPr>
          <w:rStyle w:val="CodeInTextPACKT"/>
          <w:sz w:val="19"/>
          <w:szCs w:val="18"/>
        </w:rPr>
        <w:t xml:space="preserve"> -Type 'A' -Server DC1.Reskit.Org</w:t>
      </w:r>
    </w:p>
    <w:p w14:paraId="2CE7CB43" w14:textId="77777777" w:rsidR="00CF7C82" w:rsidRPr="00CF7C82" w:rsidRDefault="00CF7C82" w:rsidP="005E7B1F">
      <w:pPr>
        <w:pStyle w:val="CodePACKT"/>
      </w:pPr>
      <w:r w:rsidRPr="00CF7C82">
        <w:rPr>
          <w:rStyle w:val="CodeInTextPACKT"/>
        </w:rPr>
        <w:t> </w:t>
      </w:r>
      <w:r w:rsidRPr="00CF7C82">
        <w:t xml:space="preserve"> </w:t>
      </w:r>
    </w:p>
    <w:p w14:paraId="2F50B670" w14:textId="548A7126" w:rsidR="00CF7C82" w:rsidRPr="00CF7C82" w:rsidRDefault="00CF7C82" w:rsidP="00EF2092">
      <w:pPr>
        <w:pStyle w:val="NumberedBulletPACKT"/>
        <w:rPr>
          <w:color w:val="000000"/>
          <w:lang w:val="en-GB" w:eastAsia="en-GB"/>
        </w:rPr>
      </w:pPr>
      <w:r w:rsidRPr="00CF7C82">
        <w:rPr>
          <w:lang w:val="en-GB" w:eastAsia="en-GB"/>
        </w:rPr>
        <w:t>Checking the computer account in the AD</w:t>
      </w:r>
    </w:p>
    <w:p w14:paraId="53EC366F" w14:textId="77777777" w:rsidR="00EF2092" w:rsidRPr="00EF2092" w:rsidRDefault="00EF2092" w:rsidP="005E7B1F">
      <w:pPr>
        <w:pStyle w:val="CodePACKT"/>
      </w:pPr>
    </w:p>
    <w:p w14:paraId="4673ADA5" w14:textId="23DF988E" w:rsidR="00CF7C82" w:rsidRPr="00EF2092" w:rsidRDefault="00CF7C82" w:rsidP="005E7B1F">
      <w:pPr>
        <w:pStyle w:val="CodePACKT"/>
      </w:pPr>
      <w:r w:rsidRPr="00EF2092">
        <w:t>Invoke-Command -ComputerName DC1 -</w:t>
      </w:r>
      <w:proofErr w:type="spellStart"/>
      <w:r w:rsidRPr="00EF2092">
        <w:t>ScriptBlock</w:t>
      </w:r>
      <w:proofErr w:type="spellEnd"/>
      <w:r w:rsidRPr="00EF2092">
        <w:t xml:space="preserve"> {</w:t>
      </w:r>
    </w:p>
    <w:p w14:paraId="5ED96D4E" w14:textId="77777777" w:rsidR="00CF7C82" w:rsidRPr="00EF2092" w:rsidRDefault="00CF7C82" w:rsidP="005E7B1F">
      <w:pPr>
        <w:pStyle w:val="CodePACKT"/>
      </w:pPr>
      <w:r w:rsidRPr="00EF2092">
        <w:t>                   Get-ADComputer -Identity SRV2}</w:t>
      </w:r>
    </w:p>
    <w:p w14:paraId="5643256C" w14:textId="77777777" w:rsidR="00CF7C82" w:rsidRPr="00EF2092" w:rsidRDefault="00CF7C82" w:rsidP="005E7B1F">
      <w:pPr>
        <w:pStyle w:val="CodePACKT"/>
      </w:pPr>
    </w:p>
    <w:p w14:paraId="68FF8323" w14:textId="1C459819" w:rsidR="00CF7C82" w:rsidRPr="00CF7C82" w:rsidRDefault="00CF7C82" w:rsidP="00EF2092">
      <w:pPr>
        <w:pStyle w:val="NumberedBulletPACKT"/>
        <w:rPr>
          <w:lang w:val="en-GB" w:eastAsia="en-GB"/>
        </w:rPr>
      </w:pPr>
      <w:r w:rsidRPr="00CF7C82">
        <w:rPr>
          <w:lang w:val="en-GB" w:eastAsia="en-GB"/>
        </w:rPr>
        <w:t xml:space="preserve">Adding </w:t>
      </w:r>
      <w:r w:rsidRPr="00EF2092">
        <w:rPr>
          <w:rStyle w:val="CodeInTextPACKT"/>
        </w:rPr>
        <w:t>SRV2</w:t>
      </w:r>
      <w:r w:rsidRPr="00CF7C82">
        <w:rPr>
          <w:lang w:val="en-GB" w:eastAsia="en-GB"/>
        </w:rPr>
        <w:t xml:space="preserve"> to the domain and restarting</w:t>
      </w:r>
    </w:p>
    <w:p w14:paraId="0111C621" w14:textId="77777777" w:rsidR="00EF2092" w:rsidRDefault="00EF2092" w:rsidP="005E7B1F">
      <w:pPr>
        <w:pStyle w:val="CodePACKT"/>
      </w:pPr>
    </w:p>
    <w:p w14:paraId="2D56CCED" w14:textId="0B9227E9" w:rsidR="00CF7C82" w:rsidRPr="00CF7C82" w:rsidRDefault="00CF7C82" w:rsidP="005E7B1F">
      <w:pPr>
        <w:pStyle w:val="CodePACKT"/>
      </w:pPr>
      <w:r w:rsidRPr="00CF7C82">
        <w:lastRenderedPageBreak/>
        <w:t>Add-Computer -</w:t>
      </w:r>
      <w:proofErr w:type="spellStart"/>
      <w:r w:rsidRPr="00CF7C82">
        <w:t>DomainName</w:t>
      </w:r>
      <w:proofErr w:type="spellEnd"/>
      <w:r w:rsidRPr="00CF7C82">
        <w:t xml:space="preserve"> Reskit.Org -Credential $Cred   </w:t>
      </w:r>
    </w:p>
    <w:p w14:paraId="7600798F" w14:textId="77777777" w:rsidR="00CF7C82" w:rsidRPr="00CF7C82" w:rsidRDefault="00CF7C82" w:rsidP="005E7B1F">
      <w:pPr>
        <w:pStyle w:val="CodePACKT"/>
      </w:pPr>
      <w:r w:rsidRPr="00CF7C82">
        <w:t>Restart-Computer</w:t>
      </w:r>
    </w:p>
    <w:p w14:paraId="1D255C42" w14:textId="6D80BDB6" w:rsidR="00987230" w:rsidRDefault="00987230" w:rsidP="00EF2092">
      <w:pPr>
        <w:pStyle w:val="Heading2"/>
      </w:pPr>
      <w:r>
        <w:t>How it works...</w:t>
      </w:r>
    </w:p>
    <w:p w14:paraId="7EFAE474" w14:textId="66D578C9" w:rsidR="00D97821" w:rsidRDefault="00D97821" w:rsidP="00D97821">
      <w:pPr>
        <w:pStyle w:val="NormalPACKT"/>
        <w:rPr>
          <w:lang w:val="en-GB"/>
        </w:rPr>
      </w:pPr>
      <w:r>
        <w:rPr>
          <w:lang w:val="en-GB"/>
        </w:rPr>
        <w:t xml:space="preserve">In </w:t>
      </w:r>
      <w:r w:rsidRPr="00817DD8">
        <w:rPr>
          <w:rStyle w:val="ItalicsPACKT"/>
        </w:rPr>
        <w:t>step 1</w:t>
      </w:r>
      <w:r>
        <w:rPr>
          <w:lang w:val="en-GB"/>
        </w:rPr>
        <w:t xml:space="preserve">, you use the </w:t>
      </w:r>
      <w:r w:rsidRPr="003C3041">
        <w:rPr>
          <w:rStyle w:val="CodeInTextPACKT"/>
        </w:rPr>
        <w:t>Get-</w:t>
      </w:r>
      <w:proofErr w:type="spellStart"/>
      <w:r w:rsidRPr="003C3041">
        <w:rPr>
          <w:rStyle w:val="CodeInTextPACKT"/>
        </w:rPr>
        <w:t>NetAdapte</w:t>
      </w:r>
      <w:r w:rsidR="003C3041">
        <w:rPr>
          <w:rStyle w:val="CodeInTextPACKT"/>
        </w:rPr>
        <w:t>r</w:t>
      </w:r>
      <w:proofErr w:type="spellEnd"/>
      <w:r w:rsidR="003C3041" w:rsidRPr="003C3041">
        <w:t xml:space="preserve">, </w:t>
      </w:r>
      <w:r w:rsidR="003C3041">
        <w:rPr>
          <w:rStyle w:val="CodeInTextPACKT"/>
        </w:rPr>
        <w:t>Get-</w:t>
      </w:r>
      <w:proofErr w:type="spellStart"/>
      <w:r w:rsidR="003C3041">
        <w:rPr>
          <w:rStyle w:val="CodeInTextPACKT"/>
        </w:rPr>
        <w:t>NetIPInterface</w:t>
      </w:r>
      <w:proofErr w:type="spellEnd"/>
      <w:r w:rsidR="003C3041" w:rsidRPr="003C3041">
        <w:t>,</w:t>
      </w:r>
      <w:r w:rsidRPr="003C3041">
        <w:t xml:space="preserve"> </w:t>
      </w:r>
      <w:r>
        <w:rPr>
          <w:lang w:val="en-GB"/>
        </w:rPr>
        <w:t xml:space="preserve">and </w:t>
      </w:r>
      <w:r w:rsidRPr="003C3041">
        <w:rPr>
          <w:rStyle w:val="CodeInTextPACKT"/>
        </w:rPr>
        <w:t>Get-</w:t>
      </w:r>
      <w:proofErr w:type="spellStart"/>
      <w:r w:rsidRPr="003C3041">
        <w:rPr>
          <w:rStyle w:val="CodeInTextPACKT"/>
        </w:rPr>
        <w:t>NETIPaddress</w:t>
      </w:r>
      <w:proofErr w:type="spellEnd"/>
      <w:r>
        <w:rPr>
          <w:lang w:val="en-GB"/>
        </w:rPr>
        <w:t xml:space="preserve"> cmdlets to retrieve the IP configuration of the NIC in </w:t>
      </w:r>
      <w:r w:rsidRPr="003C3041">
        <w:rPr>
          <w:rStyle w:val="CodeInTextPACKT"/>
        </w:rPr>
        <w:t>SRV2</w:t>
      </w:r>
      <w:r>
        <w:rPr>
          <w:lang w:val="en-GB"/>
        </w:rPr>
        <w:t>. By default, Hyper-V VMs have a single NIC</w:t>
      </w:r>
      <w:r w:rsidR="003C3041">
        <w:rPr>
          <w:lang w:val="en-GB"/>
        </w:rPr>
        <w:t>,</w:t>
      </w:r>
      <w:r>
        <w:rPr>
          <w:lang w:val="en-GB"/>
        </w:rPr>
        <w:t xml:space="preserve"> and, again</w:t>
      </w:r>
      <w:r w:rsidR="00E666BB">
        <w:rPr>
          <w:lang w:val="en-GB"/>
        </w:rPr>
        <w:t>,</w:t>
      </w:r>
      <w:r>
        <w:rPr>
          <w:lang w:val="en-GB"/>
        </w:rPr>
        <w:t xml:space="preserve"> by default, Windows sets this NIC to get its configuration fr</w:t>
      </w:r>
      <w:r w:rsidR="003C3041">
        <w:rPr>
          <w:lang w:val="en-GB"/>
        </w:rPr>
        <w:t>o</w:t>
      </w:r>
      <w:r>
        <w:rPr>
          <w:lang w:val="en-GB"/>
        </w:rPr>
        <w:t>m DHCP. The output of this step looks like this:</w:t>
      </w:r>
    </w:p>
    <w:p w14:paraId="12F377CE" w14:textId="4C5AEB67" w:rsidR="00D97821" w:rsidRDefault="000C7D4C" w:rsidP="00D97821">
      <w:pPr>
        <w:pStyle w:val="NormalPACKT"/>
        <w:ind w:left="720" w:hanging="720"/>
        <w:rPr>
          <w:lang w:val="en-GB"/>
        </w:rPr>
      </w:pPr>
      <w:r>
        <w:rPr>
          <w:noProof/>
        </w:rPr>
        <w:drawing>
          <wp:inline distT="0" distB="0" distL="0" distR="0" wp14:anchorId="5705B36C" wp14:editId="2DB0A007">
            <wp:extent cx="4327877" cy="139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1608" cy="1393160"/>
                    </a:xfrm>
                    <a:prstGeom prst="rect">
                      <a:avLst/>
                    </a:prstGeom>
                  </pic:spPr>
                </pic:pic>
              </a:graphicData>
            </a:graphic>
          </wp:inline>
        </w:drawing>
      </w:r>
    </w:p>
    <w:p w14:paraId="571E5485" w14:textId="0499CD04" w:rsidR="00A41B43" w:rsidRPr="00DC6325" w:rsidRDefault="00A41B43" w:rsidP="0045505E">
      <w:pPr>
        <w:pStyle w:val="FigureCaptionPACKT"/>
      </w:pPr>
      <w:r w:rsidRPr="00DC6325">
        <w:t xml:space="preserve">Figure </w:t>
      </w:r>
      <w:r>
        <w:t>5.2</w:t>
      </w:r>
      <w:r w:rsidRPr="00DC6325">
        <w:t xml:space="preserve">: </w:t>
      </w:r>
      <w:r>
        <w:t>Discovering IP address information</w:t>
      </w:r>
    </w:p>
    <w:p w14:paraId="419D4D0E" w14:textId="035F9909" w:rsidR="00A41B43" w:rsidRDefault="00A41B43" w:rsidP="00A41B43">
      <w:pPr>
        <w:pStyle w:val="LayoutInformationPACKT"/>
        <w:rPr>
          <w:noProof/>
        </w:rPr>
      </w:pPr>
      <w:r>
        <w:t xml:space="preserve">Insert </w:t>
      </w:r>
      <w:r w:rsidRPr="00C41783">
        <w:t>image</w:t>
      </w:r>
      <w:r>
        <w:t xml:space="preserve"> </w:t>
      </w:r>
      <w:r>
        <w:rPr>
          <w:noProof/>
        </w:rPr>
        <w:t>B18878_05</w:t>
      </w:r>
      <w:r w:rsidRPr="00023EAD">
        <w:rPr>
          <w:noProof/>
        </w:rPr>
        <w:t>_</w:t>
      </w:r>
      <w:r>
        <w:rPr>
          <w:noProof/>
        </w:rPr>
        <w:t>02.png</w:t>
      </w:r>
    </w:p>
    <w:p w14:paraId="6F637F7A" w14:textId="2C611183" w:rsidR="00A41B43" w:rsidRDefault="00A41B43" w:rsidP="00A41B43">
      <w:pPr>
        <w:pStyle w:val="NormalPACKT"/>
      </w:pPr>
      <w:r w:rsidRPr="00A41B43">
        <w:t xml:space="preserve">In </w:t>
      </w:r>
      <w:r w:rsidRPr="00A41B43">
        <w:rPr>
          <w:rStyle w:val="ItalicsPACKT"/>
        </w:rPr>
        <w:t>step 2,</w:t>
      </w:r>
      <w:r w:rsidRPr="00A41B43">
        <w:t xml:space="preserve"> you use the </w:t>
      </w:r>
      <w:r w:rsidRPr="001234E0">
        <w:rPr>
          <w:rStyle w:val="CodeInTextPACKT"/>
        </w:rPr>
        <w:t>New-NetIPAddress</w:t>
      </w:r>
      <w:r w:rsidRPr="00A41B43">
        <w:t xml:space="preserve"> cmdlet to set the</w:t>
      </w:r>
      <w:r w:rsidR="000C7D4C">
        <w:t xml:space="preserve"> host’s</w:t>
      </w:r>
      <w:r w:rsidRPr="00A41B43">
        <w:t xml:space="preserve"> NIC to have a static IP address (10.10.10.51</w:t>
      </w:r>
      <w:r>
        <w:t>)</w:t>
      </w:r>
      <w:r w:rsidRPr="00A41B43">
        <w:t>.</w:t>
      </w:r>
      <w:r w:rsidR="001234E0">
        <w:t xml:space="preserve"> The output looks like this:</w:t>
      </w:r>
    </w:p>
    <w:p w14:paraId="40C71302" w14:textId="6208F76C" w:rsidR="001234E0" w:rsidRDefault="001234E0" w:rsidP="001234E0">
      <w:pPr>
        <w:pStyle w:val="FigurePACKT"/>
      </w:pPr>
      <w:r>
        <w:rPr>
          <w:noProof/>
        </w:rPr>
        <w:drawing>
          <wp:inline distT="0" distB="0" distL="0" distR="0" wp14:anchorId="631F4FEF" wp14:editId="7E5AFCE7">
            <wp:extent cx="2329374" cy="3724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20" cy="3746156"/>
                    </a:xfrm>
                    <a:prstGeom prst="rect">
                      <a:avLst/>
                    </a:prstGeom>
                  </pic:spPr>
                </pic:pic>
              </a:graphicData>
            </a:graphic>
          </wp:inline>
        </w:drawing>
      </w:r>
    </w:p>
    <w:p w14:paraId="293F060F" w14:textId="1419D0D1" w:rsidR="001234E0" w:rsidRPr="00DC6325" w:rsidRDefault="001234E0" w:rsidP="0045505E">
      <w:pPr>
        <w:pStyle w:val="FigureCaptionPACKT"/>
      </w:pPr>
      <w:r w:rsidRPr="00DC6325">
        <w:t xml:space="preserve">Figure </w:t>
      </w:r>
      <w:r>
        <w:t>5.</w:t>
      </w:r>
      <w:r w:rsidR="00136866">
        <w:t>3</w:t>
      </w:r>
      <w:r w:rsidRPr="00DC6325">
        <w:t xml:space="preserve">: </w:t>
      </w:r>
      <w:r>
        <w:t>Discovering IP address information</w:t>
      </w:r>
    </w:p>
    <w:p w14:paraId="71D84902" w14:textId="36873846" w:rsidR="001234E0" w:rsidRDefault="001234E0" w:rsidP="001234E0">
      <w:pPr>
        <w:pStyle w:val="LayoutInformationPACKT"/>
        <w:rPr>
          <w:noProof/>
        </w:rPr>
      </w:pPr>
      <w:r>
        <w:t xml:space="preserve">Insert </w:t>
      </w:r>
      <w:r w:rsidRPr="00C41783">
        <w:t>image</w:t>
      </w:r>
      <w:r>
        <w:t xml:space="preserve"> </w:t>
      </w:r>
      <w:r>
        <w:rPr>
          <w:noProof/>
        </w:rPr>
        <w:t>B18878_05</w:t>
      </w:r>
      <w:r w:rsidRPr="00023EAD">
        <w:rPr>
          <w:noProof/>
        </w:rPr>
        <w:t>_</w:t>
      </w:r>
      <w:r>
        <w:rPr>
          <w:noProof/>
        </w:rPr>
        <w:t>0</w:t>
      </w:r>
      <w:r w:rsidR="00136866">
        <w:rPr>
          <w:noProof/>
        </w:rPr>
        <w:t>3</w:t>
      </w:r>
      <w:r>
        <w:rPr>
          <w:noProof/>
        </w:rPr>
        <w:t>.png</w:t>
      </w:r>
    </w:p>
    <w:p w14:paraId="7C86B7CF" w14:textId="78AC8AD7" w:rsidR="00136866" w:rsidRDefault="00136866" w:rsidP="00136866">
      <w:pPr>
        <w:pStyle w:val="NormalPACKT"/>
      </w:pPr>
      <w:r>
        <w:t xml:space="preserve">In </w:t>
      </w:r>
      <w:r w:rsidRPr="00102923">
        <w:rPr>
          <w:rStyle w:val="ItalicsPACKT"/>
        </w:rPr>
        <w:t>step 3</w:t>
      </w:r>
      <w:r>
        <w:t xml:space="preserve">, you verify the IP address by using </w:t>
      </w:r>
      <w:r w:rsidRPr="00102923">
        <w:rPr>
          <w:rStyle w:val="CodeInTextPACKT"/>
        </w:rPr>
        <w:t>Get-NetIPAddress</w:t>
      </w:r>
      <w:r>
        <w:t>, with output like this:</w:t>
      </w:r>
    </w:p>
    <w:p w14:paraId="0E575FB5" w14:textId="5CEF8F45" w:rsidR="00136866" w:rsidRDefault="00102923" w:rsidP="00102923">
      <w:pPr>
        <w:pStyle w:val="FigurePACKT"/>
      </w:pPr>
      <w:r>
        <w:rPr>
          <w:noProof/>
        </w:rPr>
        <w:lastRenderedPageBreak/>
        <w:drawing>
          <wp:inline distT="0" distB="0" distL="0" distR="0" wp14:anchorId="6D583BCE" wp14:editId="30D572FE">
            <wp:extent cx="3313679" cy="798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026" cy="801119"/>
                    </a:xfrm>
                    <a:prstGeom prst="rect">
                      <a:avLst/>
                    </a:prstGeom>
                  </pic:spPr>
                </pic:pic>
              </a:graphicData>
            </a:graphic>
          </wp:inline>
        </w:drawing>
      </w:r>
    </w:p>
    <w:p w14:paraId="1EA23CC7" w14:textId="36AD780F" w:rsidR="00136866" w:rsidRPr="00DC6325" w:rsidRDefault="00136866" w:rsidP="0045505E">
      <w:pPr>
        <w:pStyle w:val="FigureCaptionPACKT"/>
      </w:pPr>
      <w:r w:rsidRPr="00DC6325">
        <w:t xml:space="preserve">Figure </w:t>
      </w:r>
      <w:r>
        <w:t>5.</w:t>
      </w:r>
      <w:r w:rsidR="00102923">
        <w:t>4</w:t>
      </w:r>
      <w:r w:rsidRPr="00DC6325">
        <w:t xml:space="preserve">: </w:t>
      </w:r>
      <w:r>
        <w:t>Confirming the NIC IP Address</w:t>
      </w:r>
    </w:p>
    <w:p w14:paraId="510257FD" w14:textId="3368E8D3" w:rsidR="00136866" w:rsidRDefault="00136866" w:rsidP="00136866">
      <w:pPr>
        <w:pStyle w:val="LayoutInformationPACKT"/>
        <w:rPr>
          <w:noProof/>
        </w:rPr>
      </w:pPr>
      <w:r>
        <w:t xml:space="preserve">Insert </w:t>
      </w:r>
      <w:r w:rsidRPr="00C41783">
        <w:t>image</w:t>
      </w:r>
      <w:r>
        <w:t xml:space="preserve"> </w:t>
      </w:r>
      <w:r>
        <w:rPr>
          <w:noProof/>
        </w:rPr>
        <w:t>B18878_05</w:t>
      </w:r>
      <w:r w:rsidRPr="00023EAD">
        <w:rPr>
          <w:noProof/>
        </w:rPr>
        <w:t>_</w:t>
      </w:r>
      <w:r>
        <w:rPr>
          <w:noProof/>
        </w:rPr>
        <w:t>0</w:t>
      </w:r>
      <w:r w:rsidR="00102923">
        <w:rPr>
          <w:noProof/>
        </w:rPr>
        <w:t>4</w:t>
      </w:r>
      <w:r>
        <w:rPr>
          <w:noProof/>
        </w:rPr>
        <w:t>.png</w:t>
      </w:r>
    </w:p>
    <w:p w14:paraId="0A461542" w14:textId="32C7FEC4" w:rsidR="00D72D2E" w:rsidRDefault="00102923" w:rsidP="00136866">
      <w:pPr>
        <w:pStyle w:val="NormalPACKT"/>
      </w:pPr>
      <w:r>
        <w:t xml:space="preserve">Next, in </w:t>
      </w:r>
      <w:r w:rsidRPr="00102923">
        <w:rPr>
          <w:rStyle w:val="ItalicsPACKT"/>
        </w:rPr>
        <w:t>step 4,</w:t>
      </w:r>
      <w:r>
        <w:t xml:space="preserve"> you set the NIC to use the DNS server at 10.10.10.10 – </w:t>
      </w:r>
      <w:r w:rsidRPr="00102923">
        <w:rPr>
          <w:rStyle w:val="CodeInTextPACKT"/>
        </w:rPr>
        <w:t>DC1.Reskit.Net</w:t>
      </w:r>
      <w:r>
        <w:t xml:space="preserve">. The </w:t>
      </w:r>
      <w:r w:rsidR="00D72D2E">
        <w:t>s</w:t>
      </w:r>
      <w:r w:rsidR="003C3041">
        <w:t>t</w:t>
      </w:r>
      <w:r w:rsidR="00D72D2E">
        <w:t xml:space="preserve">ep produces no console output. In </w:t>
      </w:r>
      <w:r w:rsidR="00D72D2E" w:rsidRPr="00D72D2E">
        <w:rPr>
          <w:rStyle w:val="ItalicsPACKT"/>
        </w:rPr>
        <w:t>step 5</w:t>
      </w:r>
      <w:r w:rsidR="00D72D2E">
        <w:t>, you verify the IP configuration with output like this:</w:t>
      </w:r>
    </w:p>
    <w:p w14:paraId="284EAA2E" w14:textId="28BACEB1" w:rsidR="00D72D2E" w:rsidRDefault="00D72D2E" w:rsidP="00AC7594">
      <w:pPr>
        <w:pStyle w:val="FigurePACKT"/>
      </w:pPr>
      <w:r>
        <w:rPr>
          <w:noProof/>
        </w:rPr>
        <w:drawing>
          <wp:inline distT="0" distB="0" distL="0" distR="0" wp14:anchorId="21982548" wp14:editId="6E87780F">
            <wp:extent cx="3919539" cy="8150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9105" cy="819156"/>
                    </a:xfrm>
                    <a:prstGeom prst="rect">
                      <a:avLst/>
                    </a:prstGeom>
                  </pic:spPr>
                </pic:pic>
              </a:graphicData>
            </a:graphic>
          </wp:inline>
        </w:drawing>
      </w:r>
    </w:p>
    <w:p w14:paraId="441E557E" w14:textId="21F6D099" w:rsidR="00102923" w:rsidRPr="00DC6325" w:rsidRDefault="00102923" w:rsidP="0045505E">
      <w:pPr>
        <w:pStyle w:val="FigureCaptionPACKT"/>
      </w:pPr>
      <w:r w:rsidRPr="00DC6325">
        <w:t xml:space="preserve">Figure </w:t>
      </w:r>
      <w:r>
        <w:t>5.5</w:t>
      </w:r>
      <w:r w:rsidRPr="00DC6325">
        <w:t xml:space="preserve">: </w:t>
      </w:r>
      <w:r w:rsidR="00AC7594">
        <w:t>Confirming IP address configuration</w:t>
      </w:r>
    </w:p>
    <w:p w14:paraId="5AC2987D" w14:textId="372F7E10" w:rsidR="00102923" w:rsidRDefault="00102923" w:rsidP="00102923">
      <w:pPr>
        <w:pStyle w:val="LayoutInformationPACKT"/>
        <w:rPr>
          <w:noProof/>
        </w:rPr>
      </w:pPr>
      <w:r>
        <w:t xml:space="preserve">Insert </w:t>
      </w:r>
      <w:r w:rsidRPr="00C41783">
        <w:t>image</w:t>
      </w:r>
      <w:r>
        <w:t xml:space="preserve"> </w:t>
      </w:r>
      <w:r>
        <w:rPr>
          <w:noProof/>
        </w:rPr>
        <w:t>B18878_05</w:t>
      </w:r>
      <w:r w:rsidRPr="00023EAD">
        <w:rPr>
          <w:noProof/>
        </w:rPr>
        <w:t>_</w:t>
      </w:r>
      <w:r>
        <w:rPr>
          <w:noProof/>
        </w:rPr>
        <w:t>05.png</w:t>
      </w:r>
    </w:p>
    <w:p w14:paraId="3404062D" w14:textId="3226DBB3" w:rsidR="00AC7594" w:rsidRDefault="00AC7594" w:rsidP="00AC7594">
      <w:pPr>
        <w:pStyle w:val="NormalPACKT"/>
      </w:pPr>
      <w:r>
        <w:t xml:space="preserve">Now that </w:t>
      </w:r>
      <w:r w:rsidR="00692DC9">
        <w:t xml:space="preserve">you have a working IP address for the NIC, you can use Test-NetConnection to check the connection to </w:t>
      </w:r>
      <w:r w:rsidR="00692DC9" w:rsidRPr="00692DC9">
        <w:rPr>
          <w:rStyle w:val="CodeInTextPACKT"/>
        </w:rPr>
        <w:t>DC1</w:t>
      </w:r>
      <w:r w:rsidR="00692DC9">
        <w:t>. The output of this step looks like this:</w:t>
      </w:r>
    </w:p>
    <w:p w14:paraId="17C735CD" w14:textId="373CB6A3" w:rsidR="00692DC9" w:rsidRDefault="00692DC9" w:rsidP="00AC7594">
      <w:pPr>
        <w:pStyle w:val="NormalPACKT"/>
      </w:pPr>
      <w:r>
        <w:rPr>
          <w:noProof/>
        </w:rPr>
        <w:drawing>
          <wp:inline distT="0" distB="0" distL="0" distR="0" wp14:anchorId="648CE1D1" wp14:editId="62972A9A">
            <wp:extent cx="5731510" cy="1250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50315"/>
                    </a:xfrm>
                    <a:prstGeom prst="rect">
                      <a:avLst/>
                    </a:prstGeom>
                  </pic:spPr>
                </pic:pic>
              </a:graphicData>
            </a:graphic>
          </wp:inline>
        </w:drawing>
      </w:r>
    </w:p>
    <w:p w14:paraId="7B68F90A" w14:textId="7D762651" w:rsidR="00692DC9" w:rsidRPr="00DC6325" w:rsidRDefault="00692DC9" w:rsidP="0045505E">
      <w:pPr>
        <w:pStyle w:val="FigureCaptionPACKT"/>
      </w:pPr>
      <w:r w:rsidRPr="00DC6325">
        <w:t xml:space="preserve">Figure </w:t>
      </w:r>
      <w:r>
        <w:t>5.</w:t>
      </w:r>
      <w:r w:rsidR="00C0772F">
        <w:t>6</w:t>
      </w:r>
      <w:r w:rsidRPr="00DC6325">
        <w:t xml:space="preserve">: </w:t>
      </w:r>
      <w:r>
        <w:t>Confirming IP address configuration</w:t>
      </w:r>
    </w:p>
    <w:p w14:paraId="0526EA93" w14:textId="220B9C55" w:rsidR="00692DC9" w:rsidRDefault="00692DC9" w:rsidP="00692DC9">
      <w:pPr>
        <w:pStyle w:val="LayoutInformationPACKT"/>
        <w:rPr>
          <w:noProof/>
        </w:rPr>
      </w:pPr>
      <w:r>
        <w:t xml:space="preserve">Insert </w:t>
      </w:r>
      <w:r w:rsidRPr="00C41783">
        <w:t>image</w:t>
      </w:r>
      <w:r>
        <w:t xml:space="preserve"> </w:t>
      </w:r>
      <w:r>
        <w:rPr>
          <w:noProof/>
        </w:rPr>
        <w:t>B18878_05</w:t>
      </w:r>
      <w:r w:rsidRPr="00023EAD">
        <w:rPr>
          <w:noProof/>
        </w:rPr>
        <w:t>_</w:t>
      </w:r>
      <w:r>
        <w:rPr>
          <w:noProof/>
        </w:rPr>
        <w:t>0</w:t>
      </w:r>
      <w:r w:rsidR="00C0772F">
        <w:rPr>
          <w:noProof/>
        </w:rPr>
        <w:t>6</w:t>
      </w:r>
      <w:r>
        <w:rPr>
          <w:noProof/>
        </w:rPr>
        <w:t>.png</w:t>
      </w:r>
    </w:p>
    <w:p w14:paraId="274C2BE0" w14:textId="510B8D7B" w:rsidR="00BD7974" w:rsidRDefault="00C0772F" w:rsidP="00C0772F">
      <w:pPr>
        <w:pStyle w:val="NormalPACKT"/>
      </w:pPr>
      <w:r>
        <w:t xml:space="preserve">In </w:t>
      </w:r>
      <w:r w:rsidRPr="00F56AD8">
        <w:rPr>
          <w:rStyle w:val="ItalicsPACKT"/>
        </w:rPr>
        <w:t>step 7</w:t>
      </w:r>
      <w:r>
        <w:t xml:space="preserve">, you create a credential object for the </w:t>
      </w:r>
      <w:r w:rsidRPr="00BD7974">
        <w:rPr>
          <w:rStyle w:val="CodeInTextPACKT"/>
        </w:rPr>
        <w:t>Reskit\Administrator</w:t>
      </w:r>
      <w:r>
        <w:t xml:space="preserve"> user. </w:t>
      </w:r>
      <w:r w:rsidR="00BD7974">
        <w:t xml:space="preserve">In </w:t>
      </w:r>
      <w:r w:rsidR="00BD7974" w:rsidRPr="00BD7974">
        <w:rPr>
          <w:rStyle w:val="ItalicsPACKT"/>
        </w:rPr>
        <w:t>step 8</w:t>
      </w:r>
      <w:r w:rsidR="00BD7974">
        <w:t xml:space="preserve">, you set the WinRM service on </w:t>
      </w:r>
      <w:r w:rsidR="00BD7974" w:rsidRPr="00BD7974">
        <w:rPr>
          <w:rStyle w:val="CodeInTextPACKT"/>
        </w:rPr>
        <w:t>SRV</w:t>
      </w:r>
      <w:r w:rsidR="00F94F73">
        <w:t>2</w:t>
      </w:r>
      <w:r w:rsidR="00BD7974">
        <w:t xml:space="preserve"> to trust </w:t>
      </w:r>
      <w:r w:rsidR="00BD7974" w:rsidRPr="00BD7974">
        <w:rPr>
          <w:rStyle w:val="CodeInTextPACKT"/>
        </w:rPr>
        <w:t>DC1</w:t>
      </w:r>
      <w:r w:rsidR="00BD7974">
        <w:t xml:space="preserve">, </w:t>
      </w:r>
      <w:r w:rsidR="00F72E8A">
        <w:t>and then</w:t>
      </w:r>
      <w:r w:rsidR="00BD7974">
        <w:t xml:space="preserve"> you restart the service. In </w:t>
      </w:r>
      <w:r w:rsidR="00BD7974" w:rsidRPr="00BD7974">
        <w:rPr>
          <w:rStyle w:val="ItalicsPACKT"/>
        </w:rPr>
        <w:t>step 9</w:t>
      </w:r>
      <w:r w:rsidR="00BD7974">
        <w:t xml:space="preserve">, you configure the DNS Server on </w:t>
      </w:r>
      <w:r w:rsidR="00BD7974" w:rsidRPr="00BD7974">
        <w:rPr>
          <w:rStyle w:val="CodeInTextPACKT"/>
        </w:rPr>
        <w:t>DC1</w:t>
      </w:r>
      <w:r w:rsidR="00BD7974">
        <w:t xml:space="preserve"> to accept both secure and non-secure updates for the </w:t>
      </w:r>
      <w:r w:rsidR="00BD7974" w:rsidRPr="00BD7974">
        <w:rPr>
          <w:rStyle w:val="CodeInTextPACKT"/>
        </w:rPr>
        <w:t>Reskit.Org</w:t>
      </w:r>
      <w:r w:rsidR="00BD7974" w:rsidRPr="00BD7974">
        <w:t xml:space="preserve"> </w:t>
      </w:r>
      <w:r w:rsidR="00BD7974">
        <w:t>domain.</w:t>
      </w:r>
      <w:r w:rsidR="00F94F73">
        <w:t xml:space="preserve"> In </w:t>
      </w:r>
      <w:r w:rsidR="00F94F73" w:rsidRPr="00F94F73">
        <w:rPr>
          <w:rStyle w:val="ItalicsPACKT"/>
        </w:rPr>
        <w:t>step 10</w:t>
      </w:r>
      <w:r w:rsidR="00F94F73">
        <w:t xml:space="preserve">, you configure the DNS client on </w:t>
      </w:r>
      <w:r w:rsidR="00F94F73" w:rsidRPr="00F94F73">
        <w:rPr>
          <w:rStyle w:val="CodeInTextPACKT"/>
        </w:rPr>
        <w:t>SRV</w:t>
      </w:r>
      <w:r w:rsidR="00F94F73">
        <w:rPr>
          <w:rStyle w:val="CodeInTextPACKT"/>
        </w:rPr>
        <w:t>2</w:t>
      </w:r>
      <w:r w:rsidR="00F94F73">
        <w:t xml:space="preserve"> to register its IP address using the suffix </w:t>
      </w:r>
      <w:r w:rsidR="00F94F73" w:rsidRPr="00F94F73">
        <w:rPr>
          <w:rStyle w:val="CodeInTextPACKT"/>
        </w:rPr>
        <w:t>Reskit.Org</w:t>
      </w:r>
      <w:r w:rsidR="00F94F73">
        <w:t xml:space="preserve">. With </w:t>
      </w:r>
      <w:r w:rsidR="00F94F73" w:rsidRPr="00F94F73">
        <w:rPr>
          <w:rStyle w:val="ItalicsPACKT"/>
        </w:rPr>
        <w:t>step 11</w:t>
      </w:r>
      <w:r w:rsidR="00F94F73">
        <w:t xml:space="preserve">, you force the registration on </w:t>
      </w:r>
      <w:r w:rsidR="00F94F73" w:rsidRPr="00F94F73">
        <w:rPr>
          <w:rStyle w:val="CodeInTextPACKT"/>
        </w:rPr>
        <w:t>DC1</w:t>
      </w:r>
      <w:r w:rsidR="00F94F73">
        <w:t xml:space="preserve">’s DNS server. In </w:t>
      </w:r>
      <w:r w:rsidR="00F94F73" w:rsidRPr="00F94F73">
        <w:rPr>
          <w:rStyle w:val="ItalicsPACKT"/>
        </w:rPr>
        <w:t>step 12</w:t>
      </w:r>
      <w:r w:rsidR="00F94F73">
        <w:t>, you crea</w:t>
      </w:r>
      <w:r w:rsidR="00F72E8A">
        <w:t>t</w:t>
      </w:r>
      <w:r w:rsidR="00F94F73">
        <w:t xml:space="preserve">e an account for </w:t>
      </w:r>
      <w:r w:rsidR="00F94F73" w:rsidRPr="00F72E8A">
        <w:rPr>
          <w:rStyle w:val="CodeInTextPACKT"/>
        </w:rPr>
        <w:t>SRV2</w:t>
      </w:r>
      <w:r w:rsidR="00F94F73">
        <w:t xml:space="preserve"> in the</w:t>
      </w:r>
      <w:r w:rsidR="00F72E8A">
        <w:t xml:space="preserve"> </w:t>
      </w:r>
      <w:r w:rsidR="00F94F73">
        <w:t xml:space="preserve">Reskit domain. These six steps </w:t>
      </w:r>
      <w:r w:rsidR="00F72E8A">
        <w:t>produc</w:t>
      </w:r>
      <w:r w:rsidR="00951431">
        <w:t>e no console output.</w:t>
      </w:r>
    </w:p>
    <w:p w14:paraId="013296F0" w14:textId="2043B8C0" w:rsidR="00951431" w:rsidRDefault="00951431" w:rsidP="00C0772F">
      <w:pPr>
        <w:pStyle w:val="NormalPACKT"/>
      </w:pPr>
      <w:r>
        <w:t xml:space="preserve">In </w:t>
      </w:r>
      <w:r w:rsidRPr="005F15E5">
        <w:rPr>
          <w:rStyle w:val="ItalicsPACKT"/>
        </w:rPr>
        <w:t>step 13</w:t>
      </w:r>
      <w:r>
        <w:t xml:space="preserve">, you test the DNS server to check it resolves </w:t>
      </w:r>
      <w:proofErr w:type="gramStart"/>
      <w:r w:rsidRPr="005F15E5">
        <w:rPr>
          <w:rStyle w:val="CodeInTextPACKT"/>
        </w:rPr>
        <w:t>SRV2.Reskit.Org</w:t>
      </w:r>
      <w:proofErr w:type="gramEnd"/>
      <w:r>
        <w:t xml:space="preserve">, with the following </w:t>
      </w:r>
      <w:r w:rsidR="005F15E5">
        <w:t>output:</w:t>
      </w:r>
    </w:p>
    <w:p w14:paraId="611363A8" w14:textId="584D39CC" w:rsidR="005F15E5" w:rsidRDefault="003B6710" w:rsidP="003B6710">
      <w:pPr>
        <w:pStyle w:val="FigurePACKT"/>
      </w:pPr>
      <w:r>
        <w:rPr>
          <w:noProof/>
        </w:rPr>
        <w:drawing>
          <wp:inline distT="0" distB="0" distL="0" distR="0" wp14:anchorId="25AF255F" wp14:editId="04467701">
            <wp:extent cx="3642283" cy="708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530" cy="716628"/>
                    </a:xfrm>
                    <a:prstGeom prst="rect">
                      <a:avLst/>
                    </a:prstGeom>
                  </pic:spPr>
                </pic:pic>
              </a:graphicData>
            </a:graphic>
          </wp:inline>
        </w:drawing>
      </w:r>
    </w:p>
    <w:p w14:paraId="2926339D" w14:textId="33098DE3" w:rsidR="005F15E5" w:rsidRPr="00DC6325" w:rsidRDefault="005F15E5" w:rsidP="0045505E">
      <w:pPr>
        <w:pStyle w:val="FigureCaptionPACKT"/>
      </w:pPr>
      <w:r w:rsidRPr="00DC6325">
        <w:t xml:space="preserve">Figure </w:t>
      </w:r>
      <w:r>
        <w:t>5.7</w:t>
      </w:r>
      <w:r w:rsidRPr="00DC6325">
        <w:t xml:space="preserve">: </w:t>
      </w:r>
      <w:r>
        <w:t xml:space="preserve">Confirming resolution of </w:t>
      </w:r>
      <w:proofErr w:type="gramStart"/>
      <w:r>
        <w:t>SRV2.Reskit.Org</w:t>
      </w:r>
      <w:proofErr w:type="gramEnd"/>
    </w:p>
    <w:p w14:paraId="3996E9D3" w14:textId="1E5005DB" w:rsidR="005F15E5" w:rsidRDefault="005F15E5" w:rsidP="005F15E5">
      <w:pPr>
        <w:pStyle w:val="LayoutInformationPACKT"/>
        <w:rPr>
          <w:noProof/>
        </w:rPr>
      </w:pPr>
      <w:r>
        <w:t xml:space="preserve">Insert </w:t>
      </w:r>
      <w:r w:rsidRPr="00C41783">
        <w:t>image</w:t>
      </w:r>
      <w:r>
        <w:t xml:space="preserve"> </w:t>
      </w:r>
      <w:r>
        <w:rPr>
          <w:noProof/>
        </w:rPr>
        <w:t>B18878_05</w:t>
      </w:r>
      <w:r w:rsidRPr="00023EAD">
        <w:rPr>
          <w:noProof/>
        </w:rPr>
        <w:t>_</w:t>
      </w:r>
      <w:r>
        <w:rPr>
          <w:noProof/>
        </w:rPr>
        <w:t>07.png</w:t>
      </w:r>
    </w:p>
    <w:p w14:paraId="7EFD67A4" w14:textId="5B758A3E" w:rsidR="003B6710" w:rsidRDefault="003B6710" w:rsidP="003B6710">
      <w:pPr>
        <w:pStyle w:val="NormalPACKT"/>
      </w:pPr>
      <w:r>
        <w:t xml:space="preserve">With </w:t>
      </w:r>
      <w:r w:rsidRPr="003B6710">
        <w:rPr>
          <w:rStyle w:val="ItalicsPACKT"/>
        </w:rPr>
        <w:t>step 14</w:t>
      </w:r>
      <w:r>
        <w:t xml:space="preserve">, you invoke the </w:t>
      </w:r>
      <w:r w:rsidRPr="003B6710">
        <w:rPr>
          <w:rStyle w:val="CodeInTextPACKT"/>
        </w:rPr>
        <w:t>Get-ADComputer</w:t>
      </w:r>
      <w:r>
        <w:t xml:space="preserve"> command on </w:t>
      </w:r>
      <w:r w:rsidRPr="003B6710">
        <w:rPr>
          <w:rStyle w:val="CodeInTextPACKT"/>
        </w:rPr>
        <w:t>DC1</w:t>
      </w:r>
      <w:r>
        <w:t xml:space="preserve"> to verify the AD account details for </w:t>
      </w:r>
      <w:r w:rsidRPr="003B6710">
        <w:rPr>
          <w:rStyle w:val="CodeInTextPACKT"/>
        </w:rPr>
        <w:t>SRV2</w:t>
      </w:r>
      <w:r>
        <w:t>. The output of this step looks like this:</w:t>
      </w:r>
    </w:p>
    <w:p w14:paraId="2B8CB2E3" w14:textId="4AE5ECDF" w:rsidR="003B6710" w:rsidRPr="003B6710" w:rsidRDefault="003B6710" w:rsidP="003B6710">
      <w:pPr>
        <w:pStyle w:val="FigurePACKT"/>
      </w:pPr>
      <w:r>
        <w:rPr>
          <w:noProof/>
        </w:rPr>
        <w:lastRenderedPageBreak/>
        <w:drawing>
          <wp:inline distT="0" distB="0" distL="0" distR="0" wp14:anchorId="71BD166D" wp14:editId="1FAF5373">
            <wp:extent cx="3038798" cy="16789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1303" cy="1685890"/>
                    </a:xfrm>
                    <a:prstGeom prst="rect">
                      <a:avLst/>
                    </a:prstGeom>
                  </pic:spPr>
                </pic:pic>
              </a:graphicData>
            </a:graphic>
          </wp:inline>
        </w:drawing>
      </w:r>
    </w:p>
    <w:p w14:paraId="0C1CA5B2" w14:textId="5F6222F9" w:rsidR="003B6710" w:rsidRPr="00DC6325" w:rsidRDefault="003B6710" w:rsidP="0045505E">
      <w:pPr>
        <w:pStyle w:val="FigureCaptionPACKT"/>
      </w:pPr>
      <w:r w:rsidRPr="00DC6325">
        <w:t xml:space="preserve">Figure </w:t>
      </w:r>
      <w:r>
        <w:t>5.8</w:t>
      </w:r>
      <w:r w:rsidRPr="00DC6325">
        <w:t xml:space="preserve">: </w:t>
      </w:r>
      <w:r>
        <w:t>Confirming AD account for SRV2</w:t>
      </w:r>
    </w:p>
    <w:p w14:paraId="420D64B3" w14:textId="109E8B80" w:rsidR="003B6710" w:rsidRDefault="003B6710" w:rsidP="003B6710">
      <w:pPr>
        <w:pStyle w:val="LayoutInformationPACKT"/>
        <w:rPr>
          <w:noProof/>
        </w:rPr>
      </w:pPr>
      <w:r>
        <w:t xml:space="preserve">Insert </w:t>
      </w:r>
      <w:r w:rsidRPr="00C41783">
        <w:t>image</w:t>
      </w:r>
      <w:r>
        <w:t xml:space="preserve"> </w:t>
      </w:r>
      <w:r>
        <w:rPr>
          <w:noProof/>
        </w:rPr>
        <w:t>B18878_05</w:t>
      </w:r>
      <w:r w:rsidRPr="00023EAD">
        <w:rPr>
          <w:noProof/>
        </w:rPr>
        <w:t>_</w:t>
      </w:r>
      <w:r>
        <w:rPr>
          <w:noProof/>
        </w:rPr>
        <w:t>08.png</w:t>
      </w:r>
    </w:p>
    <w:p w14:paraId="01ACEC39" w14:textId="4710D650" w:rsidR="003B6710" w:rsidRDefault="003B6710" w:rsidP="003B6710">
      <w:pPr>
        <w:pStyle w:val="NormalPACKT"/>
      </w:pPr>
      <w:r>
        <w:t xml:space="preserve">In the final step in this recipe, you add </w:t>
      </w:r>
      <w:r w:rsidRPr="003B6710">
        <w:rPr>
          <w:rStyle w:val="CodeInTextPACKT"/>
        </w:rPr>
        <w:t>SRV2</w:t>
      </w:r>
      <w:r>
        <w:t xml:space="preserve"> to the </w:t>
      </w:r>
      <w:r w:rsidRPr="003B6710">
        <w:rPr>
          <w:rStyle w:val="CodeInTextPACKT"/>
        </w:rPr>
        <w:t>Reskit.Org</w:t>
      </w:r>
      <w:r>
        <w:t xml:space="preserve"> domain and then restart the computer. Since the restart-computer command follows directly after you add the computer to the domain, you may not see any message as </w:t>
      </w:r>
      <w:r w:rsidRPr="003B6710">
        <w:rPr>
          <w:rStyle w:val="CodeInTextPACKT"/>
        </w:rPr>
        <w:t>SRV2</w:t>
      </w:r>
      <w:r>
        <w:t xml:space="preserve"> restarts. If you are very quick, you might see the output here:</w:t>
      </w:r>
    </w:p>
    <w:p w14:paraId="544F2C7A" w14:textId="6A28BEE7" w:rsidR="003B6710" w:rsidRDefault="00E61501" w:rsidP="003B6710">
      <w:pPr>
        <w:pStyle w:val="NormalPACKT"/>
      </w:pPr>
      <w:r>
        <w:rPr>
          <w:noProof/>
        </w:rPr>
        <w:drawing>
          <wp:inline distT="0" distB="0" distL="0" distR="0" wp14:anchorId="38308733" wp14:editId="01F2A9B7">
            <wp:extent cx="5731510" cy="70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06755"/>
                    </a:xfrm>
                    <a:prstGeom prst="rect">
                      <a:avLst/>
                    </a:prstGeom>
                  </pic:spPr>
                </pic:pic>
              </a:graphicData>
            </a:graphic>
          </wp:inline>
        </w:drawing>
      </w:r>
    </w:p>
    <w:p w14:paraId="2E4703FD" w14:textId="10EE77CF" w:rsidR="003B6710" w:rsidRPr="00DC6325" w:rsidRDefault="003B6710" w:rsidP="0045505E">
      <w:pPr>
        <w:pStyle w:val="FigureCaptionPACKT"/>
      </w:pPr>
      <w:r w:rsidRPr="00DC6325">
        <w:t xml:space="preserve">Figure </w:t>
      </w:r>
      <w:r>
        <w:t>5.9</w:t>
      </w:r>
      <w:r w:rsidRPr="00DC6325">
        <w:t xml:space="preserve">: </w:t>
      </w:r>
      <w:r>
        <w:t>Joining SRV2 to the domain and rebooting</w:t>
      </w:r>
    </w:p>
    <w:p w14:paraId="0D08E4D2" w14:textId="1BBFCD25" w:rsidR="001234E0" w:rsidRPr="00E61501" w:rsidRDefault="003B6710" w:rsidP="00E61501">
      <w:pPr>
        <w:pStyle w:val="LayoutInformationPACKT"/>
        <w:rPr>
          <w:b w:val="0"/>
          <w:bCs/>
        </w:rPr>
      </w:pPr>
      <w:r>
        <w:t xml:space="preserve">Insert </w:t>
      </w:r>
      <w:r w:rsidRPr="00C41783">
        <w:t>image</w:t>
      </w:r>
      <w:r>
        <w:t xml:space="preserve"> </w:t>
      </w:r>
      <w:r>
        <w:rPr>
          <w:noProof/>
        </w:rPr>
        <w:t>B18878_05</w:t>
      </w:r>
      <w:r w:rsidRPr="00023EAD">
        <w:rPr>
          <w:noProof/>
        </w:rPr>
        <w:t>_</w:t>
      </w:r>
      <w:r>
        <w:rPr>
          <w:noProof/>
        </w:rPr>
        <w:t>09.png</w:t>
      </w:r>
    </w:p>
    <w:p w14:paraId="7111723B" w14:textId="41A7A994" w:rsidR="00987230" w:rsidRDefault="00987230" w:rsidP="00987230">
      <w:pPr>
        <w:pStyle w:val="Heading2"/>
      </w:pPr>
      <w:r>
        <w:t>There's more...</w:t>
      </w:r>
    </w:p>
    <w:p w14:paraId="58216F27" w14:textId="731E6C5A" w:rsidR="00A41B43" w:rsidRPr="00A63E94" w:rsidRDefault="00A41B43" w:rsidP="00A63E94">
      <w:pPr>
        <w:pStyle w:val="NormalPACKT"/>
      </w:pPr>
      <w:r w:rsidRPr="00E61501">
        <w:t xml:space="preserve">In </w:t>
      </w:r>
      <w:r w:rsidRPr="00E61501">
        <w:rPr>
          <w:rStyle w:val="ItalicsPACKT"/>
        </w:rPr>
        <w:t>step 1</w:t>
      </w:r>
      <w:r w:rsidRPr="00E61501">
        <w:t xml:space="preserve">, you discover the IP address of the host NIC. As you can see in the figure, the address is in the 169.254.0.0/16 subnet. This IP address is an Automatic IP Addressing </w:t>
      </w:r>
      <w:r w:rsidR="00E61501" w:rsidRPr="00E61501">
        <w:t>or A</w:t>
      </w:r>
      <w:r w:rsidRPr="00E61501">
        <w:t>P</w:t>
      </w:r>
      <w:r w:rsidR="00E61501" w:rsidRPr="00E61501">
        <w:t>I</w:t>
      </w:r>
      <w:r w:rsidRPr="00E61501">
        <w:t>PA</w:t>
      </w:r>
      <w:r w:rsidR="00E61501" w:rsidRPr="00E61501">
        <w:t xml:space="preserve"> address</w:t>
      </w:r>
      <w:r w:rsidRPr="00E61501">
        <w:t>.</w:t>
      </w:r>
      <w:r w:rsidR="00E61501" w:rsidRPr="00E61501">
        <w:t xml:space="preserve"> </w:t>
      </w:r>
      <w:r w:rsidR="00E61501">
        <w:t xml:space="preserve">That is normal in a network with no DHCP server and a newly installed host. </w:t>
      </w:r>
      <w:r w:rsidR="00A63E94">
        <w:t xml:space="preserve">To understand more about APIPA, you can view this document: </w:t>
      </w:r>
      <w:r w:rsidR="00A63E94" w:rsidRPr="00A63E94">
        <w:rPr>
          <w:rStyle w:val="URLPACKTChar"/>
        </w:rPr>
        <w:t>https://docs.microsoft.com/windows-server/troubleshoot/how-to-use-automatic-tcpip-addressing-without-a-dh</w:t>
      </w:r>
      <w:r w:rsidR="00A63E94">
        <w:t>.</w:t>
      </w:r>
    </w:p>
    <w:p w14:paraId="0D14D2B9" w14:textId="0A30C0F9" w:rsidR="00E61501" w:rsidRDefault="00E61501" w:rsidP="00E61501">
      <w:pPr>
        <w:pStyle w:val="NormalPACKT"/>
      </w:pPr>
      <w:r>
        <w:t xml:space="preserve">In </w:t>
      </w:r>
      <w:r w:rsidRPr="00E61501">
        <w:rPr>
          <w:rStyle w:val="ItalicsPACKT"/>
        </w:rPr>
        <w:t>step</w:t>
      </w:r>
      <w:r w:rsidR="00833357">
        <w:rPr>
          <w:rStyle w:val="ItalicsPACKT"/>
        </w:rPr>
        <w:t>s</w:t>
      </w:r>
      <w:r w:rsidRPr="00E61501">
        <w:rPr>
          <w:rStyle w:val="ItalicsPACKT"/>
        </w:rPr>
        <w:t xml:space="preserve"> 2</w:t>
      </w:r>
      <w:r>
        <w:t xml:space="preserve"> through </w:t>
      </w:r>
      <w:r w:rsidRPr="00E61501">
        <w:rPr>
          <w:rStyle w:val="ItalicsPACKT"/>
        </w:rPr>
        <w:t>4</w:t>
      </w:r>
      <w:r>
        <w:t xml:space="preserve">, you reconfigure the NIC in </w:t>
      </w:r>
      <w:r w:rsidRPr="00E61501">
        <w:rPr>
          <w:rStyle w:val="CodeInTextPACKT"/>
        </w:rPr>
        <w:t xml:space="preserve">SRV2 </w:t>
      </w:r>
      <w:r>
        <w:t xml:space="preserve">to have a specific IP address and DNS Server address. </w:t>
      </w:r>
      <w:r w:rsidR="00833357" w:rsidRPr="00833357">
        <w:rPr>
          <w:rStyle w:val="ItalicsPACKT"/>
        </w:rPr>
        <w:t>Step 6</w:t>
      </w:r>
      <w:r w:rsidR="00833357">
        <w:t xml:space="preserve"> ensures</w:t>
      </w:r>
      <w:r>
        <w:t xml:space="preserve"> that</w:t>
      </w:r>
      <w:r w:rsidRPr="00E61501">
        <w:rPr>
          <w:rStyle w:val="CodeInTextPACKT"/>
        </w:rPr>
        <w:t xml:space="preserve"> SRV2</w:t>
      </w:r>
      <w:r>
        <w:t xml:space="preserve"> </w:t>
      </w:r>
      <w:r w:rsidR="00833357">
        <w:t>can</w:t>
      </w:r>
      <w:r>
        <w:t xml:space="preserve"> connect to the DC (</w:t>
      </w:r>
      <w:r w:rsidRPr="00B41D7D">
        <w:rPr>
          <w:rStyle w:val="CodeInTextPACKT"/>
        </w:rPr>
        <w:t>DC1</w:t>
      </w:r>
      <w:r>
        <w:t xml:space="preserve">). </w:t>
      </w:r>
    </w:p>
    <w:p w14:paraId="48C8F871" w14:textId="072B3CBC" w:rsidR="00B41D7D" w:rsidRPr="00B41D7D" w:rsidRDefault="00B41D7D" w:rsidP="00E61501">
      <w:pPr>
        <w:pStyle w:val="NormalPACKT"/>
        <w:rPr>
          <w:b/>
        </w:rPr>
      </w:pPr>
      <w:r>
        <w:t xml:space="preserve">In </w:t>
      </w:r>
      <w:r w:rsidRPr="00B41D7D">
        <w:rPr>
          <w:rStyle w:val="ItalicsPACKT"/>
        </w:rPr>
        <w:t>step 7</w:t>
      </w:r>
      <w:r>
        <w:t xml:space="preserve">, you create a credential object </w:t>
      </w:r>
      <w:r w:rsidR="00833357">
        <w:t>that you later use when</w:t>
      </w:r>
      <w:r>
        <w:t xml:space="preserve"> invok</w:t>
      </w:r>
      <w:r w:rsidR="00833357">
        <w:t>ing</w:t>
      </w:r>
      <w:r>
        <w:t xml:space="preserve"> commands on the domain controller. In </w:t>
      </w:r>
      <w:r w:rsidRPr="00B41D7D">
        <w:rPr>
          <w:rStyle w:val="ItalicsPACKT"/>
        </w:rPr>
        <w:t>step 8</w:t>
      </w:r>
      <w:r>
        <w:t xml:space="preserve">, you set the WINRM service to trust </w:t>
      </w:r>
      <w:r w:rsidRPr="00B41D7D">
        <w:rPr>
          <w:rStyle w:val="CodeInTextPACKT"/>
        </w:rPr>
        <w:t>DC1</w:t>
      </w:r>
      <w:r>
        <w:t>. By default</w:t>
      </w:r>
      <w:r w:rsidR="00833357">
        <w:t>, WinRM connections use domain membership or SSL for server authentication – The Trusted Hosts setting tells Windows not to</w:t>
      </w:r>
      <w:r>
        <w:t xml:space="preserve"> carry out server authentication. </w:t>
      </w:r>
      <w:r w:rsidR="00833357">
        <w:t xml:space="preserve">Configuring this setting </w:t>
      </w:r>
      <w:r>
        <w:t>is necessary for the following steps in the recipe. But on</w:t>
      </w:r>
      <w:r w:rsidR="00833357">
        <w:t>c</w:t>
      </w:r>
      <w:r>
        <w:t>e you have completed these steps (and join</w:t>
      </w:r>
      <w:r w:rsidR="00833357">
        <w:t>ed</w:t>
      </w:r>
      <w:r>
        <w:t xml:space="preserve"> </w:t>
      </w:r>
      <w:r w:rsidRPr="00B41D7D">
        <w:rPr>
          <w:rStyle w:val="CodeInTextPACKT"/>
        </w:rPr>
        <w:t>SRV</w:t>
      </w:r>
      <w:r>
        <w:t>2 to the domain)</w:t>
      </w:r>
      <w:r w:rsidR="00833357">
        <w:t>,</w:t>
      </w:r>
      <w:r>
        <w:t xml:space="preserve"> you should revert this setting. </w:t>
      </w:r>
    </w:p>
    <w:p w14:paraId="53169A1E" w14:textId="6F26352F" w:rsidR="003C3041" w:rsidRDefault="003C3041" w:rsidP="003C3041">
      <w:pPr>
        <w:pStyle w:val="Heading1"/>
        <w:tabs>
          <w:tab w:val="left" w:pos="0"/>
        </w:tabs>
      </w:pPr>
      <w:r>
        <w:t>Testing Network Connectivity</w:t>
      </w:r>
    </w:p>
    <w:p w14:paraId="4705734C" w14:textId="77777777" w:rsidR="003C3041" w:rsidRPr="003C3041" w:rsidRDefault="003C3041" w:rsidP="003C3041">
      <w:pPr>
        <w:pStyle w:val="NormalPACKT"/>
        <w:rPr>
          <w:lang w:val="en-GB"/>
        </w:rPr>
      </w:pPr>
      <w:r w:rsidRPr="003C3041">
        <w:rPr>
          <w:lang w:val="en-GB"/>
        </w:rPr>
        <w:t>In today’s connected world, network connectivity is vital. When you add a new server to your infrastructure, it is useful to ensure that the server can connect to and use the network.</w:t>
      </w:r>
    </w:p>
    <w:p w14:paraId="27D32D2F" w14:textId="3724F77D" w:rsidR="003C3041" w:rsidRPr="003C3041" w:rsidRDefault="003C3041" w:rsidP="003C3041">
      <w:pPr>
        <w:pStyle w:val="NormalPACKT"/>
        <w:rPr>
          <w:lang w:val="en-GB"/>
        </w:rPr>
      </w:pPr>
      <w:r w:rsidRPr="003C3041">
        <w:rPr>
          <w:lang w:val="en-GB"/>
        </w:rPr>
        <w:t xml:space="preserve">In this recipe, you perform necessary network connectivity tests on the newly installed </w:t>
      </w:r>
      <w:r w:rsidRPr="003C3041">
        <w:rPr>
          <w:rStyle w:val="CodeInTextPACKT"/>
          <w:lang w:val="en-GB"/>
        </w:rPr>
        <w:t>SRV2</w:t>
      </w:r>
      <w:r w:rsidRPr="003C3041">
        <w:rPr>
          <w:lang w:val="en-GB"/>
        </w:rPr>
        <w:t xml:space="preserve"> host. You should ensure that full connectivity exists before adding a server to the domain.</w:t>
      </w:r>
    </w:p>
    <w:p w14:paraId="25235B00" w14:textId="528F225D" w:rsidR="003C3041" w:rsidRDefault="003C3041" w:rsidP="003C3041">
      <w:pPr>
        <w:pStyle w:val="Heading2"/>
        <w:tabs>
          <w:tab w:val="left" w:pos="0"/>
        </w:tabs>
      </w:pPr>
      <w:r>
        <w:t>Getting ready</w:t>
      </w:r>
    </w:p>
    <w:p w14:paraId="582631DC" w14:textId="742D3482" w:rsidR="003C3041" w:rsidRPr="003C3041" w:rsidRDefault="003C3041" w:rsidP="003C3041">
      <w:pPr>
        <w:pStyle w:val="NormalPACKT"/>
        <w:rPr>
          <w:lang w:val="en-GB"/>
        </w:rPr>
      </w:pPr>
      <w:r w:rsidRPr="003C3041">
        <w:rPr>
          <w:lang w:val="en-GB"/>
        </w:rPr>
        <w:t xml:space="preserve">This recipe uses </w:t>
      </w:r>
      <w:r w:rsidRPr="00EC7BA8">
        <w:rPr>
          <w:rStyle w:val="CodeInTextPACKT"/>
          <w:lang w:val="en-GB"/>
        </w:rPr>
        <w:t>SRV2</w:t>
      </w:r>
      <w:r w:rsidRPr="003C3041">
        <w:rPr>
          <w:lang w:val="en-GB"/>
        </w:rPr>
        <w:t xml:space="preserve">, a </w:t>
      </w:r>
      <w:r>
        <w:rPr>
          <w:lang w:val="en-GB"/>
        </w:rPr>
        <w:t>domain-joined</w:t>
      </w:r>
      <w:r w:rsidRPr="003C3041">
        <w:rPr>
          <w:lang w:val="en-GB"/>
        </w:rPr>
        <w:t xml:space="preserve"> host. You gave this host a static IP address in “</w:t>
      </w:r>
      <w:r w:rsidRPr="003C3041">
        <w:rPr>
          <w:rStyle w:val="ItalicsPACKT"/>
          <w:lang w:val="en-GB"/>
        </w:rPr>
        <w:t xml:space="preserve">Configuring IP </w:t>
      </w:r>
      <w:r>
        <w:rPr>
          <w:rStyle w:val="ItalicsPACKT"/>
          <w:lang w:val="en-GB"/>
        </w:rPr>
        <w:t>a</w:t>
      </w:r>
      <w:r w:rsidRPr="003C3041">
        <w:rPr>
          <w:rStyle w:val="ItalicsPACKT"/>
          <w:lang w:val="en-GB"/>
        </w:rPr>
        <w:t>ddressing</w:t>
      </w:r>
      <w:r>
        <w:rPr>
          <w:lang w:val="en-GB"/>
        </w:rPr>
        <w:t>.”</w:t>
      </w:r>
    </w:p>
    <w:p w14:paraId="5866CA44" w14:textId="05444F06" w:rsidR="003C3041" w:rsidRDefault="003C3041" w:rsidP="003C3041">
      <w:pPr>
        <w:pStyle w:val="Heading2"/>
        <w:tabs>
          <w:tab w:val="left" w:pos="0"/>
        </w:tabs>
      </w:pPr>
      <w:r>
        <w:lastRenderedPageBreak/>
        <w:t>How to do it...</w:t>
      </w:r>
    </w:p>
    <w:p w14:paraId="321ECFBB" w14:textId="41F7B6CD" w:rsidR="003C3041" w:rsidRPr="003C3041" w:rsidRDefault="003C3041" w:rsidP="003C3041">
      <w:pPr>
        <w:pStyle w:val="NumberedBulletPACKT"/>
        <w:numPr>
          <w:ilvl w:val="0"/>
          <w:numId w:val="19"/>
        </w:numPr>
        <w:rPr>
          <w:color w:val="000000"/>
          <w:lang w:val="en-GB" w:eastAsia="en-GB"/>
        </w:rPr>
      </w:pPr>
      <w:r w:rsidRPr="003C3041">
        <w:rPr>
          <w:lang w:val="en-GB" w:eastAsia="en-GB"/>
        </w:rPr>
        <w:t xml:space="preserve">Verifying </w:t>
      </w:r>
      <w:r w:rsidRPr="003C3041">
        <w:rPr>
          <w:rStyle w:val="CodeInTextPACKT"/>
          <w:lang w:val="en-GB" w:eastAsia="en-GB"/>
        </w:rPr>
        <w:t xml:space="preserve">SRV2 </w:t>
      </w:r>
      <w:r w:rsidRPr="003C3041">
        <w:rPr>
          <w:lang w:val="en-GB" w:eastAsia="en-GB"/>
        </w:rPr>
        <w:t>itself is up, and that loopback is working</w:t>
      </w:r>
    </w:p>
    <w:p w14:paraId="512FF28B" w14:textId="77777777" w:rsidR="003C3041" w:rsidRPr="003C3041" w:rsidRDefault="003C3041" w:rsidP="005E7B1F">
      <w:pPr>
        <w:pStyle w:val="CodePACKT"/>
      </w:pPr>
    </w:p>
    <w:p w14:paraId="6314098E" w14:textId="4E348DC7" w:rsidR="003C3041" w:rsidRPr="003C3041" w:rsidRDefault="003C3041" w:rsidP="005E7B1F">
      <w:pPr>
        <w:pStyle w:val="CodePACKT"/>
      </w:pPr>
      <w:r w:rsidRPr="003C3041">
        <w:t>Test-Connection -ComputerName SRV2 -Count 1 -IPv4</w:t>
      </w:r>
    </w:p>
    <w:p w14:paraId="12BF7783" w14:textId="77777777" w:rsidR="003C3041" w:rsidRPr="003C3041" w:rsidRDefault="003C3041" w:rsidP="005E7B1F">
      <w:pPr>
        <w:pStyle w:val="CodePACKT"/>
      </w:pPr>
    </w:p>
    <w:p w14:paraId="565897C8" w14:textId="7F1B891D" w:rsidR="003C3041" w:rsidRPr="003C3041" w:rsidRDefault="003C3041" w:rsidP="003C3041">
      <w:pPr>
        <w:pStyle w:val="NumberedBulletPACKT"/>
        <w:rPr>
          <w:color w:val="000000"/>
          <w:lang w:val="en-GB" w:eastAsia="en-GB"/>
        </w:rPr>
      </w:pPr>
      <w:r w:rsidRPr="003C3041">
        <w:rPr>
          <w:lang w:val="en-GB" w:eastAsia="en-GB"/>
        </w:rPr>
        <w:t>Testing connection to local host's WinRM port</w:t>
      </w:r>
    </w:p>
    <w:p w14:paraId="05C8C456" w14:textId="77777777" w:rsidR="003C3041" w:rsidRDefault="003C3041" w:rsidP="005E7B1F">
      <w:pPr>
        <w:pStyle w:val="CodePACKT"/>
      </w:pPr>
    </w:p>
    <w:p w14:paraId="1FC3C088" w14:textId="0FA9F280" w:rsidR="003C3041" w:rsidRPr="003C3041" w:rsidRDefault="003C3041" w:rsidP="005E7B1F">
      <w:pPr>
        <w:pStyle w:val="CodePACKT"/>
      </w:pPr>
      <w:r w:rsidRPr="003C3041">
        <w:t>Test-NetConnection -ComputerName SRV2 -</w:t>
      </w:r>
      <w:proofErr w:type="spellStart"/>
      <w:r w:rsidRPr="003C3041">
        <w:t>CommonTCPPort</w:t>
      </w:r>
      <w:proofErr w:type="spellEnd"/>
      <w:r w:rsidRPr="003C3041">
        <w:t xml:space="preserve"> WinRM</w:t>
      </w:r>
    </w:p>
    <w:p w14:paraId="33BDD1F6" w14:textId="77777777" w:rsidR="003C3041" w:rsidRPr="003C3041" w:rsidRDefault="003C3041" w:rsidP="005E7B1F">
      <w:pPr>
        <w:pStyle w:val="CodePACKT"/>
      </w:pPr>
    </w:p>
    <w:p w14:paraId="142C98D2" w14:textId="1CAD164E" w:rsidR="003C3041" w:rsidRPr="003C3041" w:rsidRDefault="003C3041" w:rsidP="003C3041">
      <w:pPr>
        <w:pStyle w:val="NumberedBulletPACKT"/>
        <w:rPr>
          <w:color w:val="000000"/>
          <w:lang w:val="en-GB" w:eastAsia="en-GB"/>
        </w:rPr>
      </w:pPr>
      <w:r w:rsidRPr="003C3041">
        <w:rPr>
          <w:lang w:val="en-GB" w:eastAsia="en-GB"/>
        </w:rPr>
        <w:t xml:space="preserve">Testing basic connectivity to </w:t>
      </w:r>
      <w:r w:rsidRPr="003C3041">
        <w:rPr>
          <w:rStyle w:val="CodeInTextPACKT"/>
        </w:rPr>
        <w:t>DC1</w:t>
      </w:r>
    </w:p>
    <w:p w14:paraId="624B6543" w14:textId="77777777" w:rsidR="003C3041" w:rsidRDefault="003C3041" w:rsidP="005E7B1F">
      <w:pPr>
        <w:pStyle w:val="CodePACKT"/>
      </w:pPr>
    </w:p>
    <w:p w14:paraId="0DEF6A96" w14:textId="7FD67B76" w:rsidR="003C3041" w:rsidRPr="003C3041" w:rsidRDefault="003C3041" w:rsidP="005E7B1F">
      <w:pPr>
        <w:pStyle w:val="CodePACKT"/>
      </w:pPr>
      <w:r w:rsidRPr="003C3041">
        <w:t xml:space="preserve">Test-Connection -ComputerName </w:t>
      </w:r>
      <w:proofErr w:type="gramStart"/>
      <w:r w:rsidRPr="003C3041">
        <w:t>DC1.Reskit.Org</w:t>
      </w:r>
      <w:proofErr w:type="gramEnd"/>
      <w:r w:rsidRPr="003C3041">
        <w:t xml:space="preserve"> -Count </w:t>
      </w:r>
      <w:r w:rsidRPr="003C3041">
        <w:rPr>
          <w:color w:val="098658"/>
        </w:rPr>
        <w:t>1</w:t>
      </w:r>
    </w:p>
    <w:p w14:paraId="34D8BC1B" w14:textId="77777777" w:rsidR="003C3041" w:rsidRPr="003C3041" w:rsidRDefault="003C3041" w:rsidP="005E7B1F">
      <w:pPr>
        <w:pStyle w:val="CodePACKT"/>
      </w:pPr>
    </w:p>
    <w:p w14:paraId="79B539D0" w14:textId="35436E1F" w:rsidR="003C3041" w:rsidRPr="003C3041" w:rsidRDefault="003C3041" w:rsidP="003C3041">
      <w:pPr>
        <w:pStyle w:val="NumberedBulletPACKT"/>
        <w:rPr>
          <w:color w:val="000000"/>
          <w:lang w:val="en-GB" w:eastAsia="en-GB"/>
        </w:rPr>
      </w:pPr>
      <w:r w:rsidRPr="003C3041">
        <w:rPr>
          <w:lang w:val="en-GB" w:eastAsia="en-GB"/>
        </w:rPr>
        <w:t xml:space="preserve">Checking connectivity to SMB port on </w:t>
      </w:r>
      <w:r w:rsidRPr="001B77B3">
        <w:rPr>
          <w:rStyle w:val="CodeInTextPACKT"/>
        </w:rPr>
        <w:t>DC1</w:t>
      </w:r>
    </w:p>
    <w:p w14:paraId="0D99417D" w14:textId="77777777" w:rsidR="003C3041" w:rsidRPr="003C3041" w:rsidRDefault="003C3041" w:rsidP="005E7B1F">
      <w:pPr>
        <w:pStyle w:val="CodePACKT"/>
      </w:pPr>
    </w:p>
    <w:p w14:paraId="3877D0E1" w14:textId="62D48257" w:rsidR="003C3041" w:rsidRPr="003C3041" w:rsidRDefault="003C3041" w:rsidP="005E7B1F">
      <w:pPr>
        <w:pStyle w:val="CodePACKT"/>
      </w:pPr>
      <w:r w:rsidRPr="003C3041">
        <w:t xml:space="preserve">Test-NetConnection -ComputerName </w:t>
      </w:r>
      <w:proofErr w:type="gramStart"/>
      <w:r w:rsidRPr="003C3041">
        <w:t>DC1.Reskit.Org</w:t>
      </w:r>
      <w:proofErr w:type="gramEnd"/>
      <w:r w:rsidRPr="003C3041">
        <w:t xml:space="preserve"> -</w:t>
      </w:r>
      <w:proofErr w:type="spellStart"/>
      <w:r w:rsidRPr="003C3041">
        <w:t>CommonTCPPort</w:t>
      </w:r>
      <w:proofErr w:type="spellEnd"/>
      <w:r w:rsidRPr="003C3041">
        <w:t xml:space="preserve"> SMB</w:t>
      </w:r>
    </w:p>
    <w:p w14:paraId="67952C5D" w14:textId="77777777" w:rsidR="003C3041" w:rsidRPr="003C3041" w:rsidRDefault="003C3041" w:rsidP="005E7B1F">
      <w:pPr>
        <w:pStyle w:val="CodePACKT"/>
      </w:pPr>
    </w:p>
    <w:p w14:paraId="60D3E9D0" w14:textId="39C323D8" w:rsidR="003C3041" w:rsidRPr="003C3041" w:rsidRDefault="003C3041" w:rsidP="003C3041">
      <w:pPr>
        <w:pStyle w:val="NumberedBulletPACKT"/>
        <w:rPr>
          <w:color w:val="000000"/>
          <w:lang w:val="en-GB" w:eastAsia="en-GB"/>
        </w:rPr>
      </w:pPr>
      <w:r w:rsidRPr="003C3041">
        <w:rPr>
          <w:lang w:val="en-GB" w:eastAsia="en-GB"/>
        </w:rPr>
        <w:t xml:space="preserve">Checking connectivity to the LDAP port on </w:t>
      </w:r>
      <w:r w:rsidRPr="001B77B3">
        <w:rPr>
          <w:rStyle w:val="CodeInTextPACKT"/>
        </w:rPr>
        <w:t>DC1</w:t>
      </w:r>
    </w:p>
    <w:p w14:paraId="64C27F6B" w14:textId="77777777" w:rsidR="003C3041" w:rsidRDefault="003C3041" w:rsidP="005E7B1F">
      <w:pPr>
        <w:pStyle w:val="CodePACKT"/>
      </w:pPr>
    </w:p>
    <w:p w14:paraId="3CBDBE55" w14:textId="65FE384B" w:rsidR="003C3041" w:rsidRPr="003C3041" w:rsidRDefault="003C3041" w:rsidP="005E7B1F">
      <w:pPr>
        <w:pStyle w:val="CodePACKT"/>
      </w:pPr>
      <w:r w:rsidRPr="003C3041">
        <w:t xml:space="preserve">Test-NetConnection -ComputerName </w:t>
      </w:r>
      <w:proofErr w:type="gramStart"/>
      <w:r w:rsidRPr="003C3041">
        <w:t>DC1.Reskit.Org</w:t>
      </w:r>
      <w:proofErr w:type="gramEnd"/>
      <w:r w:rsidRPr="003C3041">
        <w:t xml:space="preserve"> -Port </w:t>
      </w:r>
      <w:r w:rsidRPr="003C3041">
        <w:rPr>
          <w:color w:val="098658"/>
        </w:rPr>
        <w:t>389</w:t>
      </w:r>
    </w:p>
    <w:p w14:paraId="563BA0B0" w14:textId="77777777" w:rsidR="003C3041" w:rsidRPr="003C3041" w:rsidRDefault="003C3041" w:rsidP="005E7B1F">
      <w:pPr>
        <w:pStyle w:val="CodePACKT"/>
      </w:pPr>
    </w:p>
    <w:p w14:paraId="489069A9" w14:textId="37C54E91" w:rsidR="003C3041" w:rsidRPr="003C3041" w:rsidRDefault="003C3041" w:rsidP="003C3041">
      <w:pPr>
        <w:pStyle w:val="NumberedBulletPACKT"/>
        <w:rPr>
          <w:color w:val="000000"/>
          <w:lang w:val="en-GB" w:eastAsia="en-GB"/>
        </w:rPr>
      </w:pPr>
      <w:r w:rsidRPr="003C3041">
        <w:rPr>
          <w:lang w:val="en-GB" w:eastAsia="en-GB"/>
        </w:rPr>
        <w:t>Examining the path to a remote server on the Internet</w:t>
      </w:r>
    </w:p>
    <w:p w14:paraId="6F7B323B" w14:textId="77777777" w:rsidR="003C3041" w:rsidRPr="003C3041" w:rsidRDefault="003C3041" w:rsidP="005E7B1F">
      <w:pPr>
        <w:pStyle w:val="CodePACKT"/>
      </w:pPr>
    </w:p>
    <w:p w14:paraId="67325D8C" w14:textId="1DA21F88" w:rsidR="003C3041" w:rsidRPr="003C3041" w:rsidRDefault="003C3041" w:rsidP="005E7B1F">
      <w:pPr>
        <w:pStyle w:val="CodePACKT"/>
      </w:pPr>
      <w:commentRangeStart w:id="15"/>
      <w:commentRangeStart w:id="16"/>
      <w:r w:rsidRPr="003C3041">
        <w:t>$</w:t>
      </w:r>
      <w:proofErr w:type="spellStart"/>
      <w:del w:id="17" w:author="Thomas Lee" w:date="2022-09-14T14:39:00Z">
        <w:r w:rsidRPr="003C3041" w:rsidDel="0073637A">
          <w:delText xml:space="preserve">NCHT </w:delText>
        </w:r>
      </w:del>
      <w:ins w:id="18" w:author="Thomas Lee" w:date="2022-09-14T14:39:00Z">
        <w:r w:rsidR="0073637A" w:rsidRPr="003C3041">
          <w:t>N</w:t>
        </w:r>
        <w:r w:rsidR="0073637A">
          <w:t>etConnection</w:t>
        </w:r>
        <w:r w:rsidR="0073637A" w:rsidRPr="003C3041">
          <w:t>HT</w:t>
        </w:r>
        <w:proofErr w:type="spellEnd"/>
        <w:r w:rsidR="0073637A" w:rsidRPr="003C3041">
          <w:t xml:space="preserve"> </w:t>
        </w:r>
      </w:ins>
      <w:r w:rsidRPr="003C3041">
        <w:t xml:space="preserve">= </w:t>
      </w:r>
      <w:proofErr w:type="gramStart"/>
      <w:r w:rsidRPr="003C3041">
        <w:t>@{</w:t>
      </w:r>
      <w:proofErr w:type="gramEnd"/>
    </w:p>
    <w:p w14:paraId="123BA5F2" w14:textId="77777777" w:rsidR="003C3041" w:rsidRPr="003C3041" w:rsidRDefault="003C3041" w:rsidP="005E7B1F">
      <w:pPr>
        <w:pStyle w:val="CodePACKT"/>
      </w:pPr>
      <w:r w:rsidRPr="003C3041">
        <w:t>  ComputerName     = 'WWW.Packt.Com'</w:t>
      </w:r>
    </w:p>
    <w:p w14:paraId="1559DF7A" w14:textId="77777777" w:rsidR="003C3041" w:rsidRPr="003C3041" w:rsidRDefault="003C3041" w:rsidP="005E7B1F">
      <w:pPr>
        <w:pStyle w:val="CodePACKT"/>
      </w:pPr>
      <w:r w:rsidRPr="003C3041">
        <w:t xml:space="preserve">  </w:t>
      </w:r>
      <w:proofErr w:type="spellStart"/>
      <w:r w:rsidRPr="003C3041">
        <w:t>TraceRoute</w:t>
      </w:r>
      <w:proofErr w:type="spellEnd"/>
      <w:r w:rsidRPr="003C3041">
        <w:t xml:space="preserve">       = $true</w:t>
      </w:r>
    </w:p>
    <w:p w14:paraId="33DF0564" w14:textId="77777777" w:rsidR="003C3041" w:rsidRPr="003C3041" w:rsidRDefault="003C3041" w:rsidP="005E7B1F">
      <w:pPr>
        <w:pStyle w:val="CodePACKT"/>
      </w:pPr>
      <w:r w:rsidRPr="003C3041">
        <w:t xml:space="preserve">  </w:t>
      </w:r>
      <w:proofErr w:type="spellStart"/>
      <w:r w:rsidRPr="003C3041">
        <w:t>InformationLevel</w:t>
      </w:r>
      <w:proofErr w:type="spellEnd"/>
      <w:r w:rsidRPr="003C3041">
        <w:t xml:space="preserve"> = 'Detailed'</w:t>
      </w:r>
    </w:p>
    <w:p w14:paraId="0DDE9E67" w14:textId="77777777" w:rsidR="003C3041" w:rsidRPr="003C3041" w:rsidRDefault="003C3041" w:rsidP="005E7B1F">
      <w:pPr>
        <w:pStyle w:val="CodePACKT"/>
      </w:pPr>
      <w:r w:rsidRPr="003C3041">
        <w:t>}</w:t>
      </w:r>
    </w:p>
    <w:p w14:paraId="306F9D6D" w14:textId="57DFA124" w:rsidR="003C3041" w:rsidRPr="003C3041" w:rsidRDefault="003C3041" w:rsidP="005E7B1F">
      <w:pPr>
        <w:pStyle w:val="CodePACKT"/>
      </w:pPr>
      <w:r w:rsidRPr="003C3041">
        <w:t>Test-NetConnection @N</w:t>
      </w:r>
      <w:ins w:id="19" w:author="Thomas Lee" w:date="2022-09-14T14:39:00Z">
        <w:r w:rsidR="0073637A">
          <w:t>etConnection</w:t>
        </w:r>
      </w:ins>
      <w:del w:id="20" w:author="Thomas Lee" w:date="2022-09-14T14:39:00Z">
        <w:r w:rsidRPr="003C3041" w:rsidDel="0073637A">
          <w:delText>C</w:delText>
        </w:r>
      </w:del>
      <w:r w:rsidRPr="003C3041">
        <w:t>HT    # Check our wonderful publisher</w:t>
      </w:r>
      <w:commentRangeEnd w:id="15"/>
      <w:r w:rsidR="00252278">
        <w:rPr>
          <w:rStyle w:val="CommentReference"/>
          <w:rFonts w:ascii="Arial" w:hAnsi="Arial" w:cs="Arial"/>
          <w:bCs/>
          <w:color w:val="auto"/>
          <w:lang w:val="en-US" w:eastAsia="en-US"/>
        </w:rPr>
        <w:commentReference w:id="15"/>
      </w:r>
      <w:commentRangeEnd w:id="16"/>
      <w:r w:rsidR="0099510B">
        <w:rPr>
          <w:rStyle w:val="CommentReference"/>
          <w:rFonts w:ascii="Arial" w:hAnsi="Arial" w:cs="Arial"/>
          <w:bCs/>
          <w:color w:val="auto"/>
          <w:lang w:val="en-US" w:eastAsia="en-US"/>
        </w:rPr>
        <w:commentReference w:id="16"/>
      </w:r>
    </w:p>
    <w:p w14:paraId="7A6A868A" w14:textId="10E7A011" w:rsidR="003C3041" w:rsidRDefault="003C3041" w:rsidP="003C3041">
      <w:pPr>
        <w:pStyle w:val="Heading2"/>
        <w:numPr>
          <w:ilvl w:val="1"/>
          <w:numId w:val="3"/>
        </w:numPr>
        <w:tabs>
          <w:tab w:val="left" w:pos="0"/>
        </w:tabs>
      </w:pPr>
      <w:r>
        <w:t>How it works...</w:t>
      </w:r>
    </w:p>
    <w:p w14:paraId="66965FAF" w14:textId="77777777" w:rsidR="003C3041" w:rsidRDefault="003C3041" w:rsidP="003C3041">
      <w:pPr>
        <w:pStyle w:val="NormalPACKT"/>
      </w:pPr>
      <w:r>
        <w:t xml:space="preserve">In </w:t>
      </w:r>
      <w:r w:rsidRPr="003C3041">
        <w:rPr>
          <w:rStyle w:val="ItalicsPACKT"/>
        </w:rPr>
        <w:t>step 1</w:t>
      </w:r>
      <w:r>
        <w:t xml:space="preserve">, you verify that </w:t>
      </w:r>
      <w:r w:rsidRPr="003C3041">
        <w:rPr>
          <w:rStyle w:val="CodeInTextPACKT"/>
        </w:rPr>
        <w:t>SRV2</w:t>
      </w:r>
      <w:r>
        <w:t>’s Loopback adapter works and that the basic TCP/IP stack is up and working. The output looks like this:</w:t>
      </w:r>
    </w:p>
    <w:p w14:paraId="31E1A57A" w14:textId="6DFFCA0E" w:rsidR="003C3041" w:rsidRDefault="003C3041" w:rsidP="003C3041">
      <w:pPr>
        <w:pStyle w:val="FigurePACKT"/>
      </w:pPr>
      <w:r>
        <w:t xml:space="preserve"> </w:t>
      </w:r>
      <w:r>
        <w:rPr>
          <w:noProof/>
        </w:rPr>
        <w:drawing>
          <wp:inline distT="0" distB="0" distL="0" distR="0" wp14:anchorId="08F77107" wp14:editId="63966849">
            <wp:extent cx="3975638" cy="1203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019" cy="1213152"/>
                    </a:xfrm>
                    <a:prstGeom prst="rect">
                      <a:avLst/>
                    </a:prstGeom>
                  </pic:spPr>
                </pic:pic>
              </a:graphicData>
            </a:graphic>
          </wp:inline>
        </w:drawing>
      </w:r>
    </w:p>
    <w:p w14:paraId="68EA5508" w14:textId="6BFA88B0" w:rsidR="003C3041" w:rsidRDefault="003C3041">
      <w:pPr>
        <w:pStyle w:val="FigureCaptionPACKT"/>
        <w:pPrChange w:id="21" w:author="Liam Draper" w:date="2022-07-14T10:44:00Z">
          <w:pPr>
            <w:pStyle w:val="FigurePACKT"/>
          </w:pPr>
        </w:pPrChange>
      </w:pPr>
      <w:r w:rsidRPr="00DC6325">
        <w:t xml:space="preserve">Figure </w:t>
      </w:r>
      <w:r>
        <w:t>5.10</w:t>
      </w:r>
      <w:r w:rsidRPr="00DC6325">
        <w:t xml:space="preserve">: </w:t>
      </w:r>
      <w:r w:rsidRPr="003C3041">
        <w:t>Verifying SRV2 itself is up and that loopback is working</w:t>
      </w:r>
    </w:p>
    <w:p w14:paraId="698F9D30" w14:textId="4F24CB2F"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10</w:t>
      </w:r>
      <w:r w:rsidRPr="003C3041">
        <w:rPr>
          <w:rFonts w:ascii="Arial" w:hAnsi="Arial" w:cs="Times New Roman"/>
          <w:b/>
          <w:noProof/>
          <w:color w:val="FF0000"/>
          <w:sz w:val="28"/>
          <w:szCs w:val="28"/>
          <w:lang w:val="en-US"/>
        </w:rPr>
        <w:t>.png</w:t>
      </w:r>
    </w:p>
    <w:p w14:paraId="1560F46E" w14:textId="77777777" w:rsidR="003C3041" w:rsidRDefault="003C3041" w:rsidP="003C3041">
      <w:pPr>
        <w:pStyle w:val="NormalPACKT"/>
      </w:pPr>
      <w:r>
        <w:t xml:space="preserve">In </w:t>
      </w:r>
      <w:r w:rsidRPr="003C3041">
        <w:rPr>
          <w:rStyle w:val="ItalicsPACKT"/>
        </w:rPr>
        <w:t>step 2</w:t>
      </w:r>
      <w:r>
        <w:t>, you check to ensure that the WinRM port is open and working, with output like this:</w:t>
      </w:r>
    </w:p>
    <w:p w14:paraId="438DDA7B" w14:textId="5D8B731F" w:rsidR="003C3041" w:rsidRDefault="003C3041" w:rsidP="003C3041">
      <w:pPr>
        <w:pStyle w:val="FigurePACKT"/>
        <w:rPr>
          <w:ins w:id="22" w:author="Thomas Lee" w:date="2022-09-13T16:58:00Z"/>
        </w:rPr>
      </w:pPr>
      <w:r>
        <w:t xml:space="preserve"> </w:t>
      </w:r>
      <w:del w:id="23" w:author="Thomas Lee" w:date="2022-09-13T16:58:00Z">
        <w:r w:rsidDel="00700582">
          <w:rPr>
            <w:noProof/>
          </w:rPr>
          <w:drawing>
            <wp:inline distT="0" distB="0" distL="0" distR="0" wp14:anchorId="34B3EA9C" wp14:editId="1A831A27">
              <wp:extent cx="2713693" cy="8878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1359" cy="890336"/>
                      </a:xfrm>
                      <a:prstGeom prst="rect">
                        <a:avLst/>
                      </a:prstGeom>
                    </pic:spPr>
                  </pic:pic>
                </a:graphicData>
              </a:graphic>
            </wp:inline>
          </w:drawing>
        </w:r>
      </w:del>
    </w:p>
    <w:p w14:paraId="49CC4C9F" w14:textId="502A3FDF" w:rsidR="00700582" w:rsidRDefault="00700582" w:rsidP="003C3041">
      <w:pPr>
        <w:pStyle w:val="FigurePACKT"/>
      </w:pPr>
      <w:ins w:id="24" w:author="Thomas Lee" w:date="2022-09-13T16:58:00Z">
        <w:r>
          <w:rPr>
            <w:noProof/>
          </w:rPr>
          <w:lastRenderedPageBreak/>
          <w:drawing>
            <wp:inline distT="0" distB="0" distL="0" distR="0" wp14:anchorId="7FE13A94" wp14:editId="3E8593A8">
              <wp:extent cx="3966178" cy="1113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035" cy="1115154"/>
                      </a:xfrm>
                      <a:prstGeom prst="rect">
                        <a:avLst/>
                      </a:prstGeom>
                    </pic:spPr>
                  </pic:pic>
                </a:graphicData>
              </a:graphic>
            </wp:inline>
          </w:drawing>
        </w:r>
      </w:ins>
    </w:p>
    <w:p w14:paraId="03F18BC7" w14:textId="055AA8AD" w:rsidR="003C3041" w:rsidRDefault="003C3041">
      <w:pPr>
        <w:pStyle w:val="FigureCaptionPACKT"/>
        <w:pPrChange w:id="25" w:author="Liam Draper" w:date="2022-07-14T10:44:00Z">
          <w:pPr>
            <w:pStyle w:val="FigurePACKT"/>
          </w:pPr>
        </w:pPrChange>
      </w:pPr>
      <w:r w:rsidRPr="00DC6325">
        <w:t xml:space="preserve">Figure </w:t>
      </w:r>
      <w:r>
        <w:t>5.11</w:t>
      </w:r>
      <w:r w:rsidRPr="00DC6325">
        <w:t xml:space="preserve">: </w:t>
      </w:r>
      <w:r>
        <w:t xml:space="preserve">Checking </w:t>
      </w:r>
      <w:r w:rsidR="006A7E08">
        <w:t xml:space="preserve">the </w:t>
      </w:r>
      <w:r>
        <w:t>WinRM port</w:t>
      </w:r>
    </w:p>
    <w:p w14:paraId="648BF661" w14:textId="070DEFB0"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11</w:t>
      </w:r>
      <w:r w:rsidRPr="003C3041">
        <w:rPr>
          <w:rFonts w:ascii="Arial" w:hAnsi="Arial" w:cs="Times New Roman"/>
          <w:b/>
          <w:noProof/>
          <w:color w:val="FF0000"/>
          <w:sz w:val="28"/>
          <w:szCs w:val="28"/>
          <w:lang w:val="en-US"/>
        </w:rPr>
        <w:t>.png</w:t>
      </w:r>
    </w:p>
    <w:p w14:paraId="30774FD9" w14:textId="1F09E02D" w:rsidR="003C3041" w:rsidRDefault="003C3041" w:rsidP="003C3041">
      <w:pPr>
        <w:pStyle w:val="NormalPACKT"/>
      </w:pPr>
      <w:r>
        <w:t xml:space="preserve">In the </w:t>
      </w:r>
      <w:r w:rsidRPr="003C3041">
        <w:rPr>
          <w:rStyle w:val="CodeInTextPACKT"/>
        </w:rPr>
        <w:t>Reskit.Org</w:t>
      </w:r>
      <w:r>
        <w:t xml:space="preserve"> network, </w:t>
      </w:r>
      <w:r w:rsidRPr="003C3041">
        <w:rPr>
          <w:rStyle w:val="CodeInTextPACKT"/>
        </w:rPr>
        <w:t>DC</w:t>
      </w:r>
      <w:r>
        <w:t xml:space="preserve">1 is a domain controller and a DNS server. In </w:t>
      </w:r>
      <w:r w:rsidRPr="003C3041">
        <w:rPr>
          <w:rStyle w:val="ItalicsPACKT"/>
        </w:rPr>
        <w:t>step 3</w:t>
      </w:r>
      <w:r>
        <w:t>, you test the connectivity to this critical enterprise server, with output like this:</w:t>
      </w:r>
    </w:p>
    <w:p w14:paraId="6C3F11D2" w14:textId="6C34078E" w:rsidR="003C3041" w:rsidRDefault="003C3041" w:rsidP="003C3041">
      <w:pPr>
        <w:pStyle w:val="FigurePACKT"/>
      </w:pPr>
      <w:r>
        <w:t xml:space="preserve"> </w:t>
      </w:r>
      <w:r>
        <w:rPr>
          <w:noProof/>
        </w:rPr>
        <w:drawing>
          <wp:inline distT="0" distB="0" distL="0" distR="0" wp14:anchorId="2312BBCA" wp14:editId="6C5AE472">
            <wp:extent cx="3066847" cy="10859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9933" cy="1090568"/>
                    </a:xfrm>
                    <a:prstGeom prst="rect">
                      <a:avLst/>
                    </a:prstGeom>
                  </pic:spPr>
                </pic:pic>
              </a:graphicData>
            </a:graphic>
          </wp:inline>
        </w:drawing>
      </w:r>
    </w:p>
    <w:p w14:paraId="444B5E4B" w14:textId="7AD33752" w:rsidR="003C3041" w:rsidRDefault="003C3041">
      <w:pPr>
        <w:pStyle w:val="FigureCaptionPACKT"/>
        <w:pPrChange w:id="26" w:author="Liam Draper" w:date="2022-07-14T10:45:00Z">
          <w:pPr>
            <w:pStyle w:val="FigurePACKT"/>
          </w:pPr>
        </w:pPrChange>
      </w:pPr>
      <w:r w:rsidRPr="00DC6325">
        <w:t xml:space="preserve">Figure </w:t>
      </w:r>
      <w:r>
        <w:t>5.12</w:t>
      </w:r>
      <w:r w:rsidRPr="00DC6325">
        <w:t xml:space="preserve">: </w:t>
      </w:r>
      <w:r w:rsidRPr="003C3041">
        <w:t>Testing basic connectivity to DC1</w:t>
      </w:r>
    </w:p>
    <w:p w14:paraId="1A6D3705" w14:textId="18E3C17A"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12</w:t>
      </w:r>
      <w:r w:rsidRPr="003C3041">
        <w:rPr>
          <w:rFonts w:ascii="Arial" w:hAnsi="Arial" w:cs="Times New Roman"/>
          <w:b/>
          <w:noProof/>
          <w:color w:val="FF0000"/>
          <w:sz w:val="28"/>
          <w:szCs w:val="28"/>
          <w:lang w:val="en-US"/>
        </w:rPr>
        <w:t>.png</w:t>
      </w:r>
    </w:p>
    <w:p w14:paraId="6093945D" w14:textId="2B376AEF" w:rsidR="003C3041" w:rsidRDefault="006A7E08" w:rsidP="003C3041">
      <w:pPr>
        <w:pStyle w:val="NormalPACKT"/>
      </w:pPr>
      <w:r>
        <w:t>All domain-joined hosts need to access the SYSVOL share on a DC in any domain environment</w:t>
      </w:r>
      <w:r w:rsidR="003C3041">
        <w:t xml:space="preserve"> to download the group policy </w:t>
      </w:r>
      <w:r w:rsidR="003C3041" w:rsidRPr="003C3041">
        <w:rPr>
          <w:rStyle w:val="CodeInTextPACKT"/>
        </w:rPr>
        <w:t>.POL</w:t>
      </w:r>
      <w:r w:rsidR="003C3041">
        <w:t xml:space="preserve"> files. In </w:t>
      </w:r>
      <w:r w:rsidR="003C3041" w:rsidRPr="003C3041">
        <w:rPr>
          <w:rStyle w:val="ItalicsPACKT"/>
        </w:rPr>
        <w:t>step 4</w:t>
      </w:r>
      <w:r w:rsidR="003C3041">
        <w:t xml:space="preserve">, you test that </w:t>
      </w:r>
      <w:r w:rsidR="003C3041" w:rsidRPr="003C3041">
        <w:rPr>
          <w:rStyle w:val="CodeInTextPACKT"/>
        </w:rPr>
        <w:t>SRV2</w:t>
      </w:r>
      <w:r w:rsidR="003C3041">
        <w:t xml:space="preserve"> can access the SMB port, port 445, on the DC, with output like this:</w:t>
      </w:r>
    </w:p>
    <w:p w14:paraId="18AF9EDC" w14:textId="1EAB43D3" w:rsidR="003C3041" w:rsidRDefault="003C3041" w:rsidP="003C3041">
      <w:pPr>
        <w:pStyle w:val="FigurePACKT"/>
      </w:pPr>
      <w:r>
        <w:t xml:space="preserve">  </w:t>
      </w:r>
      <w:r w:rsidRPr="003C3041">
        <w:rPr>
          <w:noProof/>
        </w:rPr>
        <w:drawing>
          <wp:inline distT="0" distB="0" distL="0" distR="0" wp14:anchorId="2B55C959" wp14:editId="4C5C5408">
            <wp:extent cx="3616731" cy="10546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0821" cy="1061671"/>
                    </a:xfrm>
                    <a:prstGeom prst="rect">
                      <a:avLst/>
                    </a:prstGeom>
                  </pic:spPr>
                </pic:pic>
              </a:graphicData>
            </a:graphic>
          </wp:inline>
        </w:drawing>
      </w:r>
    </w:p>
    <w:p w14:paraId="246E270E" w14:textId="6D64D74B" w:rsidR="003C3041" w:rsidRPr="003C3041" w:rsidRDefault="003C3041">
      <w:pPr>
        <w:pStyle w:val="FigureCaptionPACKT"/>
        <w:rPr>
          <w:szCs w:val="28"/>
        </w:rPr>
        <w:pPrChange w:id="27" w:author="Liam Draper" w:date="2022-07-14T10:45:00Z">
          <w:pPr>
            <w:pStyle w:val="FigurePACKT"/>
          </w:pPr>
        </w:pPrChange>
      </w:pPr>
      <w:r w:rsidRPr="00DC6325">
        <w:rPr>
          <w:szCs w:val="28"/>
        </w:rPr>
        <w:t xml:space="preserve">Figure </w:t>
      </w:r>
      <w:r>
        <w:rPr>
          <w:szCs w:val="28"/>
        </w:rPr>
        <w:t>5.13</w:t>
      </w:r>
      <w:r w:rsidRPr="00DC6325">
        <w:rPr>
          <w:szCs w:val="28"/>
        </w:rPr>
        <w:t xml:space="preserve">: </w:t>
      </w:r>
      <w:r>
        <w:t>Checking connectivity to SMB port on DC1</w:t>
      </w:r>
    </w:p>
    <w:p w14:paraId="6F0A75A4" w14:textId="43D4B54E"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13</w:t>
      </w:r>
      <w:r w:rsidRPr="003C3041">
        <w:rPr>
          <w:rFonts w:ascii="Arial" w:hAnsi="Arial" w:cs="Times New Roman"/>
          <w:b/>
          <w:noProof/>
          <w:color w:val="FF0000"/>
          <w:sz w:val="28"/>
          <w:szCs w:val="28"/>
          <w:lang w:val="en-US"/>
        </w:rPr>
        <w:t>.png</w:t>
      </w:r>
    </w:p>
    <w:p w14:paraId="29B00E5D" w14:textId="77777777" w:rsidR="003C3041" w:rsidRDefault="003C3041" w:rsidP="003C3041">
      <w:pPr>
        <w:pStyle w:val="NormalPACKT"/>
      </w:pPr>
      <w:r>
        <w:t xml:space="preserve">In </w:t>
      </w:r>
      <w:r w:rsidRPr="003C3041">
        <w:rPr>
          <w:rStyle w:val="ItalicsPACKT"/>
        </w:rPr>
        <w:t>step 5</w:t>
      </w:r>
      <w:r>
        <w:t xml:space="preserve">, you test that </w:t>
      </w:r>
      <w:r w:rsidRPr="003C3041">
        <w:rPr>
          <w:rStyle w:val="CodeInTextPACKT"/>
        </w:rPr>
        <w:t>SRV2</w:t>
      </w:r>
      <w:r>
        <w:t xml:space="preserve"> can access </w:t>
      </w:r>
      <w:r w:rsidRPr="003C3041">
        <w:rPr>
          <w:rStyle w:val="CodeInTextPACKT"/>
        </w:rPr>
        <w:t>DC1</w:t>
      </w:r>
      <w:r>
        <w:t xml:space="preserve"> on the LDAP port, </w:t>
      </w:r>
      <w:commentRangeStart w:id="28"/>
      <w:r>
        <w:t>port 389</w:t>
      </w:r>
      <w:commentRangeEnd w:id="28"/>
      <w:r w:rsidR="00D618BC">
        <w:rPr>
          <w:rStyle w:val="CommentReference"/>
          <w:rFonts w:ascii="Arial" w:hAnsi="Arial" w:cs="Arial"/>
          <w:bCs/>
        </w:rPr>
        <w:commentReference w:id="28"/>
      </w:r>
      <w:r>
        <w:t>, with the following output:</w:t>
      </w:r>
    </w:p>
    <w:p w14:paraId="6223CD31" w14:textId="5052CE5A" w:rsidR="003C3041" w:rsidRDefault="003C3041" w:rsidP="003C3041">
      <w:pPr>
        <w:pStyle w:val="FigurePACKT"/>
      </w:pPr>
      <w:r>
        <w:rPr>
          <w:noProof/>
        </w:rPr>
        <w:drawing>
          <wp:inline distT="0" distB="0" distL="0" distR="0" wp14:anchorId="13C323B2" wp14:editId="519142CA">
            <wp:extent cx="3190263" cy="10098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1063" cy="1013233"/>
                    </a:xfrm>
                    <a:prstGeom prst="rect">
                      <a:avLst/>
                    </a:prstGeom>
                  </pic:spPr>
                </pic:pic>
              </a:graphicData>
            </a:graphic>
          </wp:inline>
        </w:drawing>
      </w:r>
    </w:p>
    <w:p w14:paraId="14DDBF86" w14:textId="7F4F0735" w:rsidR="003C3041" w:rsidRPr="003C3041" w:rsidRDefault="003C3041">
      <w:pPr>
        <w:pStyle w:val="FigureCaptionPACKT"/>
        <w:rPr>
          <w:szCs w:val="28"/>
        </w:rPr>
        <w:pPrChange w:id="29" w:author="Liam Draper" w:date="2022-07-14T10:45:00Z">
          <w:pPr>
            <w:pStyle w:val="FigurePACKT"/>
          </w:pPr>
        </w:pPrChange>
      </w:pPr>
      <w:r w:rsidRPr="00DC6325">
        <w:rPr>
          <w:szCs w:val="28"/>
        </w:rPr>
        <w:t xml:space="preserve">Figure </w:t>
      </w:r>
      <w:r>
        <w:rPr>
          <w:szCs w:val="28"/>
        </w:rPr>
        <w:t>5.14</w:t>
      </w:r>
      <w:r w:rsidRPr="00DC6325">
        <w:rPr>
          <w:szCs w:val="28"/>
        </w:rPr>
        <w:t xml:space="preserve">: </w:t>
      </w:r>
      <w:r>
        <w:t xml:space="preserve">Checking </w:t>
      </w:r>
      <w:r w:rsidRPr="003C3041">
        <w:t>connectivity to the LDAP port on DC1</w:t>
      </w:r>
    </w:p>
    <w:p w14:paraId="1A094289" w14:textId="1327ACB8"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14</w:t>
      </w:r>
      <w:r w:rsidRPr="003C3041">
        <w:rPr>
          <w:rFonts w:ascii="Arial" w:hAnsi="Arial" w:cs="Times New Roman"/>
          <w:b/>
          <w:noProof/>
          <w:color w:val="FF0000"/>
          <w:sz w:val="28"/>
          <w:szCs w:val="28"/>
          <w:lang w:val="en-US"/>
        </w:rPr>
        <w:t>.png</w:t>
      </w:r>
    </w:p>
    <w:p w14:paraId="6D2087D8" w14:textId="77777777" w:rsidR="003C3041" w:rsidRDefault="003C3041" w:rsidP="003C3041">
      <w:pPr>
        <w:pStyle w:val="NormalPACKT"/>
      </w:pPr>
      <w:r>
        <w:lastRenderedPageBreak/>
        <w:t xml:space="preserve">In </w:t>
      </w:r>
      <w:r w:rsidRPr="003C3041">
        <w:rPr>
          <w:rStyle w:val="ItalicsPACKT"/>
        </w:rPr>
        <w:t>step 6,</w:t>
      </w:r>
      <w:r>
        <w:t xml:space="preserve"> you check connectivity with the Internet and test the network path to the publisher’s website at www.packt.com. The output is:</w:t>
      </w:r>
    </w:p>
    <w:p w14:paraId="14084B8E" w14:textId="4ECDEB23" w:rsidR="003C3041" w:rsidRDefault="003C3041" w:rsidP="003C3041">
      <w:pPr>
        <w:pStyle w:val="FigurePACKT"/>
      </w:pPr>
      <w:r>
        <w:t xml:space="preserve"> </w:t>
      </w:r>
      <w:r>
        <w:rPr>
          <w:noProof/>
        </w:rPr>
        <w:drawing>
          <wp:inline distT="0" distB="0" distL="0" distR="0" wp14:anchorId="4CC27767" wp14:editId="1FFF4F8E">
            <wp:extent cx="2606843" cy="2118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7822" cy="2127670"/>
                    </a:xfrm>
                    <a:prstGeom prst="rect">
                      <a:avLst/>
                    </a:prstGeom>
                  </pic:spPr>
                </pic:pic>
              </a:graphicData>
            </a:graphic>
          </wp:inline>
        </w:drawing>
      </w:r>
    </w:p>
    <w:p w14:paraId="56B1C0C8" w14:textId="5F9FACD9" w:rsidR="003C3041" w:rsidRPr="003C3041" w:rsidRDefault="003C3041">
      <w:pPr>
        <w:pStyle w:val="FigureCaptionPACKT"/>
        <w:pPrChange w:id="30" w:author="Liam Draper" w:date="2022-07-14T10:47:00Z">
          <w:pPr>
            <w:pStyle w:val="FigurePACKT"/>
          </w:pPr>
        </w:pPrChange>
      </w:pPr>
      <w:r w:rsidRPr="00DC6325">
        <w:t xml:space="preserve">Figure </w:t>
      </w:r>
      <w:r>
        <w:t>5.1</w:t>
      </w:r>
      <w:ins w:id="31" w:author="Liam Draper" w:date="2022-07-14T10:46:00Z">
        <w:r w:rsidR="006E52CE">
          <w:t>5</w:t>
        </w:r>
      </w:ins>
      <w:del w:id="32" w:author="Liam Draper" w:date="2022-07-14T10:46:00Z">
        <w:r w:rsidDel="006E52CE">
          <w:delText>4</w:delText>
        </w:r>
      </w:del>
      <w:r w:rsidRPr="00DC6325">
        <w:t xml:space="preserve">: </w:t>
      </w:r>
      <w:r w:rsidRPr="003C3041">
        <w:t xml:space="preserve">Examining </w:t>
      </w:r>
      <w:r w:rsidR="00D07D2F">
        <w:t xml:space="preserve">the </w:t>
      </w:r>
      <w:r w:rsidRPr="003C3041">
        <w:t xml:space="preserve">path to a remote server on the Internet </w:t>
      </w:r>
    </w:p>
    <w:p w14:paraId="7C3D96EA" w14:textId="274D2A43"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w:t>
      </w:r>
      <w:ins w:id="33" w:author="Liam Draper" w:date="2022-07-14T10:46:00Z">
        <w:r w:rsidR="006E52CE">
          <w:rPr>
            <w:rFonts w:ascii="Arial" w:hAnsi="Arial" w:cs="Times New Roman"/>
            <w:b/>
            <w:noProof/>
            <w:color w:val="FF0000"/>
            <w:sz w:val="28"/>
            <w:szCs w:val="28"/>
            <w:lang w:val="en-US"/>
          </w:rPr>
          <w:t>5</w:t>
        </w:r>
      </w:ins>
      <w:del w:id="34" w:author="Liam Draper" w:date="2022-07-14T10:46:00Z">
        <w:r w:rsidDel="006E52CE">
          <w:rPr>
            <w:rFonts w:ascii="Arial" w:hAnsi="Arial" w:cs="Times New Roman"/>
            <w:b/>
            <w:noProof/>
            <w:color w:val="FF0000"/>
            <w:sz w:val="28"/>
            <w:szCs w:val="28"/>
            <w:lang w:val="en-US"/>
          </w:rPr>
          <w:delText>4</w:delText>
        </w:r>
      </w:del>
      <w:r w:rsidRPr="003C3041">
        <w:rPr>
          <w:rFonts w:ascii="Arial" w:hAnsi="Arial" w:cs="Times New Roman"/>
          <w:b/>
          <w:noProof/>
          <w:color w:val="FF0000"/>
          <w:sz w:val="28"/>
          <w:szCs w:val="28"/>
          <w:lang w:val="en-US"/>
        </w:rPr>
        <w:t>.png</w:t>
      </w:r>
    </w:p>
    <w:p w14:paraId="63B8554A" w14:textId="77777777" w:rsidR="003C3041" w:rsidRDefault="003C3041" w:rsidP="003C3041">
      <w:pPr>
        <w:pStyle w:val="Heading2"/>
      </w:pPr>
      <w:r>
        <w:t>There's more...</w:t>
      </w:r>
    </w:p>
    <w:p w14:paraId="6DDC1640" w14:textId="55FE1E90" w:rsidR="003C3041" w:rsidRDefault="003C3041" w:rsidP="003C3041">
      <w:pPr>
        <w:pStyle w:val="NormalPACKT"/>
      </w:pPr>
      <w:r>
        <w:t>This recipe’s steps confirm the host can accept connections over WinRM and can contact the DC for core activities. You could add several additional tests, such as testing you can access the DNS server and resolve DNS queries.</w:t>
      </w:r>
    </w:p>
    <w:p w14:paraId="05D29533" w14:textId="08A0588C" w:rsidR="003C3041" w:rsidRDefault="003C3041" w:rsidP="003C3041">
      <w:pPr>
        <w:pStyle w:val="NormalPACKT"/>
      </w:pPr>
      <w:r>
        <w:t xml:space="preserve">This recipe uses two cmdlets to test the connection with another host: </w:t>
      </w:r>
      <w:r w:rsidRPr="003C3041">
        <w:rPr>
          <w:rStyle w:val="CodeInTextPACKT"/>
        </w:rPr>
        <w:t>Test-NetConnection</w:t>
      </w:r>
      <w:r>
        <w:t xml:space="preserve"> and </w:t>
      </w:r>
      <w:r w:rsidRPr="003C3041">
        <w:rPr>
          <w:rStyle w:val="CodeInTextPACKT"/>
        </w:rPr>
        <w:t>Test-Connection</w:t>
      </w:r>
      <w:r>
        <w:t xml:space="preserve">. These two cmdlets have different parameters and perform similar but not identical functions. For example, </w:t>
      </w:r>
      <w:r w:rsidRPr="003C3041">
        <w:rPr>
          <w:rStyle w:val="CodeInTextPACKT"/>
        </w:rPr>
        <w:t>Test-NetConnection</w:t>
      </w:r>
      <w:r>
        <w:t xml:space="preserve"> tests the ability to connect to a specific TCP port on the remote host. And the </w:t>
      </w:r>
      <w:r w:rsidRPr="003C3041">
        <w:rPr>
          <w:rStyle w:val="CodeInTextPACKT"/>
        </w:rPr>
        <w:t>Test-Connection</w:t>
      </w:r>
      <w:r>
        <w:t xml:space="preserve"> cmdlet allows you to specify testing of the connection over IPv4 vs. IPv6. The </w:t>
      </w:r>
      <w:r w:rsidRPr="003C3041">
        <w:rPr>
          <w:rStyle w:val="CodeInTextPACKT"/>
        </w:rPr>
        <w:t>Test-NetConnection</w:t>
      </w:r>
      <w:r>
        <w:t xml:space="preserve"> command, as you can see in </w:t>
      </w:r>
      <w:r w:rsidRPr="003C3041">
        <w:rPr>
          <w:rStyle w:val="ItalicsPACKT"/>
        </w:rPr>
        <w:t>step 2</w:t>
      </w:r>
      <w:r>
        <w:t xml:space="preserve">, uses IPv6 and IPv4, although, in practice, IPv6 seems to be a bit faster. Mileage may vary, of course. </w:t>
      </w:r>
    </w:p>
    <w:p w14:paraId="5594BC36" w14:textId="77777777" w:rsidR="003C3041" w:rsidRPr="003C3041" w:rsidRDefault="003C3041" w:rsidP="003C3041">
      <w:pPr>
        <w:pStyle w:val="NormalPACKT"/>
      </w:pPr>
      <w:r>
        <w:t xml:space="preserve">In </w:t>
      </w:r>
      <w:r w:rsidRPr="003C3041">
        <w:rPr>
          <w:rStyle w:val="ItalicsPACKT"/>
        </w:rPr>
        <w:t>step 6</w:t>
      </w:r>
      <w:r>
        <w:t>, you test the Internet connectivity to our publisher’s website (</w:t>
      </w:r>
      <w:r w:rsidRPr="003C3041">
        <w:rPr>
          <w:rStyle w:val="CodeInTextPACKT"/>
        </w:rPr>
        <w:t>www.packt.com</w:t>
      </w:r>
      <w:r>
        <w:t>). Since we are just testing the connectivity to this site, you only need to specify the actual computer name and do not need the HTTP or HTTPS prefix.</w:t>
      </w:r>
    </w:p>
    <w:p w14:paraId="6561666D" w14:textId="4636D42A" w:rsidR="00680501" w:rsidRDefault="00680501" w:rsidP="00680501">
      <w:pPr>
        <w:pStyle w:val="Heading1"/>
        <w:tabs>
          <w:tab w:val="left" w:pos="0"/>
        </w:tabs>
      </w:pPr>
      <w:r>
        <w:t>Installing DHCP</w:t>
      </w:r>
    </w:p>
    <w:p w14:paraId="0D8D0C9D" w14:textId="257A606C" w:rsidR="003C3041" w:rsidRPr="003C3041" w:rsidRDefault="003C3041" w:rsidP="003C3041">
      <w:pPr>
        <w:pStyle w:val="NormalPACKT"/>
        <w:rPr>
          <w:lang w:val="en-GB"/>
        </w:rPr>
      </w:pPr>
      <w:r>
        <w:rPr>
          <w:lang w:val="en-GB"/>
        </w:rPr>
        <w:t xml:space="preserve">Each server needs a unique IP address and other configuration options to configure on a server-by-server basis. You configured </w:t>
      </w:r>
      <w:r w:rsidRPr="003C3041">
        <w:rPr>
          <w:rStyle w:val="CodeInTextPACKT"/>
        </w:rPr>
        <w:t>SRV2</w:t>
      </w:r>
      <w:r>
        <w:rPr>
          <w:lang w:val="en-GB"/>
        </w:rPr>
        <w:t xml:space="preserve"> with a static IP address in a previous recipe and tested its connectivity to the rest of the Reskit network</w:t>
      </w:r>
      <w:r w:rsidRPr="003C3041">
        <w:rPr>
          <w:lang w:val="en-GB"/>
        </w:rPr>
        <w:t xml:space="preserve">. You can configure client computers running Windows 10 or other OSs manually, although this can be a huge and challenging task in large organizations. </w:t>
      </w:r>
    </w:p>
    <w:p w14:paraId="772990D0" w14:textId="5B80BBD6" w:rsidR="003C3041" w:rsidRPr="003C3041" w:rsidRDefault="003C3041" w:rsidP="003C3041">
      <w:pPr>
        <w:pStyle w:val="NormalPACKT"/>
        <w:rPr>
          <w:lang w:val="en-GB"/>
        </w:rPr>
      </w:pPr>
      <w:r w:rsidRPr="003C3041">
        <w:rPr>
          <w:lang w:val="en-GB"/>
        </w:rPr>
        <w:t xml:space="preserve">Dynamic Host Configuration Protocol (DHCP) enables a DHCP client to </w:t>
      </w:r>
      <w:r>
        <w:rPr>
          <w:lang w:val="en-GB"/>
        </w:rPr>
        <w:t>automate its IP configuration and other networking details</w:t>
      </w:r>
      <w:r w:rsidRPr="003C3041">
        <w:rPr>
          <w:lang w:val="en-GB"/>
        </w:rPr>
        <w:t xml:space="preserve"> from a DHCP server. DHCP automates IP configuration</w:t>
      </w:r>
      <w:r>
        <w:rPr>
          <w:lang w:val="en-GB"/>
        </w:rPr>
        <w:t>,</w:t>
      </w:r>
      <w:r w:rsidRPr="003C3041">
        <w:rPr>
          <w:lang w:val="en-GB"/>
        </w:rPr>
        <w:t xml:space="preserve"> avoids </w:t>
      </w:r>
      <w:r>
        <w:rPr>
          <w:lang w:val="en-GB"/>
        </w:rPr>
        <w:t xml:space="preserve">all the manual configuration </w:t>
      </w:r>
      <w:r w:rsidRPr="003C3041">
        <w:rPr>
          <w:lang w:val="en-GB"/>
        </w:rPr>
        <w:t>work</w:t>
      </w:r>
      <w:r>
        <w:rPr>
          <w:lang w:val="en-GB"/>
        </w:rPr>
        <w:t>,</w:t>
      </w:r>
      <w:r w:rsidRPr="003C3041">
        <w:rPr>
          <w:lang w:val="en-GB"/>
        </w:rPr>
        <w:t xml:space="preserve"> and avoids the inevitable issues </w:t>
      </w:r>
      <w:r>
        <w:rPr>
          <w:lang w:val="en-GB"/>
        </w:rPr>
        <w:t xml:space="preserve">arising from </w:t>
      </w:r>
      <w:r w:rsidRPr="003C3041">
        <w:rPr>
          <w:lang w:val="en-GB"/>
        </w:rPr>
        <w:t xml:space="preserve">manual IP configuration. </w:t>
      </w:r>
    </w:p>
    <w:p w14:paraId="40762188" w14:textId="0B655672" w:rsidR="003C3041" w:rsidRPr="003C3041" w:rsidRDefault="003C3041" w:rsidP="003C3041">
      <w:pPr>
        <w:pStyle w:val="NormalPACKT"/>
        <w:rPr>
          <w:lang w:val="en-GB"/>
        </w:rPr>
      </w:pPr>
      <w:r w:rsidRPr="003C3041">
        <w:rPr>
          <w:lang w:val="en-GB"/>
        </w:rPr>
        <w:t>Windows and most other client operating systems, including Linux and Apple Macs, have a built-in DHCP client. Windows Server also includes a DHCP Server service you can install to provide DHCP services to the clients. You can install DHCP using Server Manager and configure the service using the DHCP GUI application. Alternatively, you can automate the installation of DHCP</w:t>
      </w:r>
      <w:r>
        <w:rPr>
          <w:lang w:val="en-GB"/>
        </w:rPr>
        <w:t>,</w:t>
      </w:r>
      <w:r w:rsidRPr="003C3041">
        <w:rPr>
          <w:lang w:val="en-GB"/>
        </w:rPr>
        <w:t xml:space="preserve"> as you can see in this recipe. In the next recipe, “</w:t>
      </w:r>
      <w:r w:rsidRPr="003C3041">
        <w:rPr>
          <w:rStyle w:val="ItalicsPACKT"/>
          <w:lang w:val="en-GB"/>
        </w:rPr>
        <w:t>Configuring DHCP scopes and options</w:t>
      </w:r>
      <w:r>
        <w:rPr>
          <w:lang w:val="en-GB"/>
        </w:rPr>
        <w:t>,”</w:t>
      </w:r>
      <w:r w:rsidRPr="003C3041">
        <w:rPr>
          <w:lang w:val="en-GB"/>
        </w:rPr>
        <w:t xml:space="preserve"> you configure the DHCP service to issue IP addresses in a specific range. You also configure DHCP to provide DHCP clients </w:t>
      </w:r>
      <w:r w:rsidRPr="003C3041">
        <w:rPr>
          <w:lang w:val="en-GB"/>
        </w:rPr>
        <w:lastRenderedPageBreak/>
        <w:t>with other IP address configuration options, such as the subnet mask, default gateway, and the DNS server IP address or addresses.</w:t>
      </w:r>
    </w:p>
    <w:p w14:paraId="64A346E0" w14:textId="5EEA747D" w:rsidR="00680501" w:rsidRDefault="00680501" w:rsidP="00680501">
      <w:pPr>
        <w:pStyle w:val="Heading2"/>
        <w:tabs>
          <w:tab w:val="left" w:pos="0"/>
        </w:tabs>
      </w:pPr>
      <w:r>
        <w:t>Getting ready</w:t>
      </w:r>
    </w:p>
    <w:p w14:paraId="4A93957B" w14:textId="74B2DC14" w:rsidR="003C3041" w:rsidRPr="003C3041" w:rsidRDefault="003C3041" w:rsidP="003C3041">
      <w:pPr>
        <w:pStyle w:val="NormalPACKT"/>
        <w:rPr>
          <w:lang w:val="en-GB"/>
        </w:rPr>
      </w:pPr>
      <w:r w:rsidRPr="003C3041">
        <w:rPr>
          <w:lang w:val="en-GB"/>
        </w:rPr>
        <w:t xml:space="preserve">This recipe uses </w:t>
      </w:r>
      <w:r w:rsidRPr="003C3041">
        <w:rPr>
          <w:rStyle w:val="CodeInTextPACKT"/>
          <w:lang w:val="en-GB"/>
        </w:rPr>
        <w:t>DC1</w:t>
      </w:r>
      <w:r w:rsidRPr="003C3041">
        <w:rPr>
          <w:lang w:val="en-GB"/>
        </w:rPr>
        <w:t xml:space="preserve">, a domain controller in the Reskit.Org domain. You should have installed AD on this host and configured it as per earlier </w:t>
      </w:r>
      <w:r>
        <w:rPr>
          <w:lang w:val="en-GB"/>
        </w:rPr>
        <w:t xml:space="preserve">recipes. </w:t>
      </w:r>
    </w:p>
    <w:p w14:paraId="2B939809" w14:textId="1ADA5A17" w:rsidR="00680501" w:rsidRDefault="00680501" w:rsidP="00680501">
      <w:pPr>
        <w:pStyle w:val="Heading2"/>
        <w:tabs>
          <w:tab w:val="left" w:pos="0"/>
        </w:tabs>
      </w:pPr>
      <w:r>
        <w:t>How to do it...</w:t>
      </w:r>
    </w:p>
    <w:p w14:paraId="5F5AAEB6" w14:textId="2C2C91B9" w:rsidR="00D07D2F" w:rsidRPr="00D07D2F" w:rsidRDefault="00D07D2F" w:rsidP="00D07D2F">
      <w:pPr>
        <w:pStyle w:val="NumberedBulletPACKT"/>
        <w:numPr>
          <w:ilvl w:val="0"/>
          <w:numId w:val="20"/>
        </w:numPr>
        <w:rPr>
          <w:color w:val="000000"/>
          <w:lang w:val="en-GB" w:eastAsia="en-GB"/>
        </w:rPr>
      </w:pPr>
      <w:r w:rsidRPr="00D07D2F">
        <w:rPr>
          <w:lang w:val="en-GB" w:eastAsia="en-GB"/>
        </w:rPr>
        <w:t xml:space="preserve">Installing the DHCP feature on </w:t>
      </w:r>
      <w:r w:rsidRPr="00A63E94">
        <w:rPr>
          <w:rStyle w:val="CodeInTextPACKT"/>
        </w:rPr>
        <w:t>DC1</w:t>
      </w:r>
      <w:r w:rsidRPr="00D07D2F">
        <w:rPr>
          <w:lang w:val="en-GB" w:eastAsia="en-GB"/>
        </w:rPr>
        <w:t xml:space="preserve"> and add</w:t>
      </w:r>
      <w:r>
        <w:rPr>
          <w:lang w:val="en-GB" w:eastAsia="en-GB"/>
        </w:rPr>
        <w:t>ing</w:t>
      </w:r>
      <w:r w:rsidRPr="00D07D2F">
        <w:rPr>
          <w:lang w:val="en-GB" w:eastAsia="en-GB"/>
        </w:rPr>
        <w:t xml:space="preserve"> the management tools</w:t>
      </w:r>
    </w:p>
    <w:p w14:paraId="3F700EA8" w14:textId="77777777" w:rsidR="00D07D2F" w:rsidRPr="00D07D2F" w:rsidRDefault="00D07D2F" w:rsidP="005E7B1F">
      <w:pPr>
        <w:pStyle w:val="CodePACKT"/>
      </w:pPr>
    </w:p>
    <w:p w14:paraId="34ED66BE" w14:textId="44DF23E0" w:rsidR="00D07D2F" w:rsidRPr="00D07D2F" w:rsidRDefault="00D07D2F" w:rsidP="005E7B1F">
      <w:pPr>
        <w:pStyle w:val="CodePACKT"/>
      </w:pPr>
      <w:r w:rsidRPr="00D07D2F">
        <w:t xml:space="preserve">Import-Module -Name </w:t>
      </w:r>
      <w:proofErr w:type="spellStart"/>
      <w:r w:rsidRPr="00D07D2F">
        <w:t>ServerManager</w:t>
      </w:r>
      <w:proofErr w:type="spellEnd"/>
      <w:r w:rsidRPr="00D07D2F">
        <w:t xml:space="preserve"> -</w:t>
      </w:r>
      <w:proofErr w:type="spellStart"/>
      <w:r w:rsidRPr="00D07D2F">
        <w:t>WarningAction</w:t>
      </w:r>
      <w:proofErr w:type="spellEnd"/>
      <w:r w:rsidRPr="00D07D2F">
        <w:t xml:space="preserve"> </w:t>
      </w:r>
      <w:proofErr w:type="spellStart"/>
      <w:r w:rsidRPr="00D07D2F">
        <w:t>SilentlyContinue</w:t>
      </w:r>
      <w:proofErr w:type="spellEnd"/>
    </w:p>
    <w:p w14:paraId="128B4CB6" w14:textId="77777777" w:rsidR="00D07D2F" w:rsidRPr="00D07D2F" w:rsidRDefault="00D07D2F" w:rsidP="005E7B1F">
      <w:pPr>
        <w:pStyle w:val="CodePACKT"/>
      </w:pPr>
      <w:r w:rsidRPr="00D07D2F">
        <w:t>Install-WindowsFeature -Name DHCP -IncludeManagementTools</w:t>
      </w:r>
    </w:p>
    <w:p w14:paraId="050A92C0" w14:textId="77777777" w:rsidR="00D07D2F" w:rsidRPr="00D07D2F" w:rsidRDefault="00D07D2F" w:rsidP="005E7B1F">
      <w:pPr>
        <w:pStyle w:val="CodePACKT"/>
      </w:pPr>
    </w:p>
    <w:p w14:paraId="01AC7ECF" w14:textId="7EE8CFE0" w:rsidR="00D07D2F" w:rsidRPr="00D07D2F" w:rsidRDefault="00D07D2F" w:rsidP="00D07D2F">
      <w:pPr>
        <w:pStyle w:val="NumberedBulletPACKT"/>
        <w:rPr>
          <w:color w:val="000000"/>
          <w:lang w:val="en-GB" w:eastAsia="en-GB"/>
        </w:rPr>
      </w:pPr>
      <w:r w:rsidRPr="00D07D2F">
        <w:rPr>
          <w:lang w:val="en-GB" w:eastAsia="en-GB"/>
        </w:rPr>
        <w:t xml:space="preserve">Adding </w:t>
      </w:r>
      <w:r w:rsidRPr="00A63E94">
        <w:rPr>
          <w:rStyle w:val="CodeInTextPACKT"/>
        </w:rPr>
        <w:t>DC1</w:t>
      </w:r>
      <w:r w:rsidRPr="00D07D2F">
        <w:rPr>
          <w:lang w:val="en-GB" w:eastAsia="en-GB"/>
        </w:rPr>
        <w:t xml:space="preserve"> to trusted DHCP servers and add</w:t>
      </w:r>
      <w:r>
        <w:rPr>
          <w:lang w:val="en-GB" w:eastAsia="en-GB"/>
        </w:rPr>
        <w:t>ing</w:t>
      </w:r>
      <w:r w:rsidRPr="00D07D2F">
        <w:rPr>
          <w:lang w:val="en-GB" w:eastAsia="en-GB"/>
        </w:rPr>
        <w:t xml:space="preserve"> the DHCP </w:t>
      </w:r>
      <w:r w:rsidRPr="00D07D2F">
        <w:t>security</w:t>
      </w:r>
      <w:r w:rsidRPr="00D07D2F">
        <w:rPr>
          <w:lang w:val="en-GB" w:eastAsia="en-GB"/>
        </w:rPr>
        <w:t xml:space="preserve"> group</w:t>
      </w:r>
    </w:p>
    <w:p w14:paraId="1169E1E5" w14:textId="77777777" w:rsidR="00D07D2F" w:rsidRPr="00D07D2F" w:rsidRDefault="00D07D2F" w:rsidP="005E7B1F">
      <w:pPr>
        <w:pStyle w:val="CodePACKT"/>
      </w:pPr>
    </w:p>
    <w:p w14:paraId="5189815F" w14:textId="15058FC9" w:rsidR="00D07D2F" w:rsidRPr="00D07D2F" w:rsidRDefault="00D07D2F" w:rsidP="005E7B1F">
      <w:pPr>
        <w:pStyle w:val="CodePACKT"/>
      </w:pPr>
      <w:r w:rsidRPr="00D07D2F">
        <w:t xml:space="preserve">Import-Module -Name </w:t>
      </w:r>
      <w:proofErr w:type="spellStart"/>
      <w:r w:rsidRPr="00D07D2F">
        <w:t>DHCPServer</w:t>
      </w:r>
      <w:proofErr w:type="spellEnd"/>
      <w:r w:rsidRPr="00D07D2F">
        <w:t xml:space="preserve"> -</w:t>
      </w:r>
      <w:proofErr w:type="spellStart"/>
      <w:r w:rsidRPr="00D07D2F">
        <w:t>WarningAction</w:t>
      </w:r>
      <w:proofErr w:type="spellEnd"/>
      <w:r w:rsidRPr="00D07D2F">
        <w:t xml:space="preserve"> </w:t>
      </w:r>
      <w:proofErr w:type="spellStart"/>
      <w:r w:rsidRPr="00D07D2F">
        <w:t>SilentlyContinue</w:t>
      </w:r>
      <w:proofErr w:type="spellEnd"/>
    </w:p>
    <w:p w14:paraId="2334FFDE" w14:textId="77777777" w:rsidR="00D07D2F" w:rsidRPr="00D07D2F" w:rsidRDefault="00D07D2F" w:rsidP="005E7B1F">
      <w:pPr>
        <w:pStyle w:val="CodePACKT"/>
      </w:pPr>
      <w:r w:rsidRPr="00D07D2F">
        <w:t>Add-</w:t>
      </w:r>
      <w:proofErr w:type="spellStart"/>
      <w:r w:rsidRPr="00D07D2F">
        <w:t>DhcpServerInDC</w:t>
      </w:r>
      <w:proofErr w:type="spellEnd"/>
    </w:p>
    <w:p w14:paraId="4348B6C6" w14:textId="77777777" w:rsidR="00D07D2F" w:rsidRPr="00D07D2F" w:rsidRDefault="00D07D2F" w:rsidP="005E7B1F">
      <w:pPr>
        <w:pStyle w:val="CodePACKT"/>
      </w:pPr>
      <w:r w:rsidRPr="00D07D2F">
        <w:t>Add-</w:t>
      </w:r>
      <w:proofErr w:type="spellStart"/>
      <w:r w:rsidRPr="00D07D2F">
        <w:t>DHCPServerSecurityGroup</w:t>
      </w:r>
      <w:proofErr w:type="spellEnd"/>
      <w:r w:rsidRPr="00D07D2F">
        <w:t xml:space="preserve"> </w:t>
      </w:r>
    </w:p>
    <w:p w14:paraId="57989C93"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14BB9AA8" w14:textId="1BD41B82" w:rsidR="00D07D2F" w:rsidRPr="00D07D2F" w:rsidRDefault="00D07D2F" w:rsidP="00D07D2F">
      <w:pPr>
        <w:pStyle w:val="NumberedBulletPACKT"/>
        <w:rPr>
          <w:color w:val="000000"/>
          <w:lang w:val="en-GB" w:eastAsia="en-GB"/>
        </w:rPr>
      </w:pPr>
      <w:r w:rsidRPr="00D07D2F">
        <w:rPr>
          <w:lang w:val="en-GB" w:eastAsia="en-GB"/>
        </w:rPr>
        <w:t xml:space="preserve">Letting </w:t>
      </w:r>
      <w:r w:rsidRPr="00D07D2F">
        <w:t>DHCP</w:t>
      </w:r>
      <w:r w:rsidRPr="00D07D2F">
        <w:rPr>
          <w:lang w:val="en-GB" w:eastAsia="en-GB"/>
        </w:rPr>
        <w:t xml:space="preserve"> know it's all configured</w:t>
      </w:r>
    </w:p>
    <w:p w14:paraId="2FAF2527" w14:textId="77777777" w:rsidR="00D07D2F" w:rsidRPr="00D07D2F" w:rsidRDefault="00D07D2F" w:rsidP="005E7B1F">
      <w:pPr>
        <w:pStyle w:val="CodePACKT"/>
      </w:pPr>
    </w:p>
    <w:p w14:paraId="7C28DE0B" w14:textId="260BD9CC" w:rsidR="00D07D2F" w:rsidRPr="00D07D2F" w:rsidRDefault="00D07D2F" w:rsidP="005E7B1F">
      <w:pPr>
        <w:pStyle w:val="CodePACKT"/>
      </w:pPr>
      <w:r w:rsidRPr="00D07D2F">
        <w:t xml:space="preserve">$DHCPHT = </w:t>
      </w:r>
      <w:proofErr w:type="gramStart"/>
      <w:r w:rsidRPr="00D07D2F">
        <w:t>@{</w:t>
      </w:r>
      <w:proofErr w:type="gramEnd"/>
    </w:p>
    <w:p w14:paraId="46DB42FB" w14:textId="77777777" w:rsidR="00D07D2F" w:rsidRPr="00D07D2F" w:rsidRDefault="00D07D2F" w:rsidP="005E7B1F">
      <w:pPr>
        <w:pStyle w:val="CodePACKT"/>
      </w:pPr>
      <w:r w:rsidRPr="00D07D2F">
        <w:t xml:space="preserve">  </w:t>
      </w:r>
      <w:proofErr w:type="gramStart"/>
      <w:r w:rsidRPr="00D07D2F">
        <w:t>Path  =</w:t>
      </w:r>
      <w:proofErr w:type="gramEnd"/>
      <w:r w:rsidRPr="00D07D2F">
        <w:t xml:space="preserve"> 'HKLM:\SOFTWARE\Microsoft\</w:t>
      </w:r>
      <w:proofErr w:type="spellStart"/>
      <w:r w:rsidRPr="00D07D2F">
        <w:t>ServerManager</w:t>
      </w:r>
      <w:proofErr w:type="spellEnd"/>
      <w:r w:rsidRPr="00D07D2F">
        <w:t>\Roles\12'</w:t>
      </w:r>
    </w:p>
    <w:p w14:paraId="64A5821B" w14:textId="77777777" w:rsidR="00D07D2F" w:rsidRPr="00D07D2F" w:rsidRDefault="00D07D2F" w:rsidP="005E7B1F">
      <w:pPr>
        <w:pStyle w:val="CodePACKT"/>
      </w:pPr>
      <w:r w:rsidRPr="00D07D2F">
        <w:t xml:space="preserve">  </w:t>
      </w:r>
      <w:proofErr w:type="gramStart"/>
      <w:r w:rsidRPr="00D07D2F">
        <w:t>Name  =</w:t>
      </w:r>
      <w:proofErr w:type="gramEnd"/>
      <w:r w:rsidRPr="00D07D2F">
        <w:t xml:space="preserve"> '</w:t>
      </w:r>
      <w:proofErr w:type="spellStart"/>
      <w:r w:rsidRPr="00D07D2F">
        <w:t>ConfigurationState</w:t>
      </w:r>
      <w:proofErr w:type="spellEnd"/>
      <w:r w:rsidRPr="00D07D2F">
        <w:t>'</w:t>
      </w:r>
    </w:p>
    <w:p w14:paraId="3C7D275E" w14:textId="77777777" w:rsidR="00D07D2F" w:rsidRPr="00D07D2F" w:rsidRDefault="00D07D2F" w:rsidP="005E7B1F">
      <w:pPr>
        <w:pStyle w:val="CodePACKT"/>
      </w:pPr>
      <w:r w:rsidRPr="00D07D2F">
        <w:t>  Value = 2</w:t>
      </w:r>
    </w:p>
    <w:p w14:paraId="285C07A8" w14:textId="77777777" w:rsidR="00D07D2F" w:rsidRPr="00D07D2F" w:rsidRDefault="00D07D2F" w:rsidP="005E7B1F">
      <w:pPr>
        <w:pStyle w:val="CodePACKT"/>
      </w:pPr>
      <w:r w:rsidRPr="00D07D2F">
        <w:t>}</w:t>
      </w:r>
    </w:p>
    <w:p w14:paraId="6D9E8EF2" w14:textId="77777777" w:rsidR="00D07D2F" w:rsidRPr="00D07D2F" w:rsidRDefault="00D07D2F" w:rsidP="005E7B1F">
      <w:pPr>
        <w:pStyle w:val="CodePACKT"/>
      </w:pPr>
      <w:r w:rsidRPr="00D07D2F">
        <w:t>Set-</w:t>
      </w:r>
      <w:proofErr w:type="spellStart"/>
      <w:r w:rsidRPr="00D07D2F">
        <w:t>ItemProperty</w:t>
      </w:r>
      <w:proofErr w:type="spellEnd"/>
      <w:r w:rsidRPr="00D07D2F">
        <w:t xml:space="preserve"> @DHCPHT</w:t>
      </w:r>
    </w:p>
    <w:p w14:paraId="76DECEB9"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5CAD964D" w14:textId="33301229" w:rsidR="00D07D2F" w:rsidRPr="00D07D2F" w:rsidRDefault="00D07D2F" w:rsidP="00D07D2F">
      <w:pPr>
        <w:pStyle w:val="NumberedBulletPACKT"/>
        <w:rPr>
          <w:color w:val="000000"/>
          <w:lang w:val="en-GB" w:eastAsia="en-GB"/>
        </w:rPr>
      </w:pPr>
      <w:r w:rsidRPr="00D07D2F">
        <w:rPr>
          <w:lang w:val="en-GB" w:eastAsia="en-GB"/>
        </w:rPr>
        <w:t xml:space="preserve">Restarting DHCP server </w:t>
      </w:r>
    </w:p>
    <w:p w14:paraId="0DA37D3C" w14:textId="77777777" w:rsidR="00D07D2F" w:rsidRPr="00D07D2F" w:rsidRDefault="00D07D2F" w:rsidP="005E7B1F">
      <w:pPr>
        <w:pStyle w:val="CodePACKT"/>
      </w:pPr>
    </w:p>
    <w:p w14:paraId="6D29AF8E" w14:textId="77777777" w:rsidR="00C269D6" w:rsidRPr="00D07D2F" w:rsidRDefault="00C269D6" w:rsidP="005E7B1F">
      <w:pPr>
        <w:pStyle w:val="CodePACKT"/>
      </w:pPr>
      <w:r w:rsidRPr="00D07D2F">
        <w:t xml:space="preserve">Restart-Service -Name </w:t>
      </w:r>
      <w:proofErr w:type="spellStart"/>
      <w:r w:rsidRPr="00D07D2F">
        <w:t>DHCPServer</w:t>
      </w:r>
      <w:proofErr w:type="spellEnd"/>
      <w:r w:rsidRPr="00D07D2F">
        <w:t xml:space="preserve"> -Force </w:t>
      </w:r>
    </w:p>
    <w:p w14:paraId="6AA29920"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7AD94D31" w14:textId="563570C1" w:rsidR="00D07D2F" w:rsidRPr="00D07D2F" w:rsidRDefault="00D07D2F" w:rsidP="00D07D2F">
      <w:pPr>
        <w:pStyle w:val="NumberedBulletPACKT"/>
        <w:rPr>
          <w:color w:val="000000"/>
          <w:lang w:val="en-GB" w:eastAsia="en-GB"/>
        </w:rPr>
      </w:pPr>
      <w:r w:rsidRPr="00D07D2F">
        <w:rPr>
          <w:lang w:val="en-GB" w:eastAsia="en-GB"/>
        </w:rPr>
        <w:t>Testing service availability</w:t>
      </w:r>
    </w:p>
    <w:p w14:paraId="5657BBED" w14:textId="77777777" w:rsidR="00D07D2F" w:rsidRPr="00D07D2F" w:rsidRDefault="00D07D2F" w:rsidP="005E7B1F">
      <w:pPr>
        <w:pStyle w:val="CodePACKT"/>
      </w:pPr>
    </w:p>
    <w:p w14:paraId="7D735891" w14:textId="54081D45" w:rsidR="00D07D2F" w:rsidRPr="00D07D2F" w:rsidRDefault="00D07D2F" w:rsidP="005E7B1F">
      <w:pPr>
        <w:pStyle w:val="CodePACKT"/>
      </w:pPr>
      <w:r w:rsidRPr="00D07D2F">
        <w:t xml:space="preserve">Get-Service -Name </w:t>
      </w:r>
      <w:proofErr w:type="spellStart"/>
      <w:r w:rsidRPr="00D07D2F">
        <w:t>DHCPServer</w:t>
      </w:r>
      <w:proofErr w:type="spellEnd"/>
      <w:r w:rsidRPr="00D07D2F">
        <w:t xml:space="preserve"> | </w:t>
      </w:r>
    </w:p>
    <w:p w14:paraId="4D19B7F9" w14:textId="77777777" w:rsidR="00D07D2F" w:rsidRPr="00D07D2F" w:rsidRDefault="00D07D2F" w:rsidP="005E7B1F">
      <w:pPr>
        <w:pStyle w:val="CodePACKT"/>
      </w:pPr>
      <w:r w:rsidRPr="00D07D2F">
        <w:t>  Format-List -Property *</w:t>
      </w:r>
    </w:p>
    <w:p w14:paraId="583C6856" w14:textId="0ACD2EDF" w:rsidR="00680501" w:rsidRDefault="00680501" w:rsidP="00680501">
      <w:pPr>
        <w:pStyle w:val="Heading2"/>
        <w:numPr>
          <w:ilvl w:val="1"/>
          <w:numId w:val="3"/>
        </w:numPr>
        <w:tabs>
          <w:tab w:val="left" w:pos="0"/>
        </w:tabs>
      </w:pPr>
      <w:r>
        <w:t>How it works...</w:t>
      </w:r>
    </w:p>
    <w:p w14:paraId="1488EF93" w14:textId="7C4D824C" w:rsidR="00D07D2F" w:rsidRPr="00D07D2F" w:rsidRDefault="00D07D2F" w:rsidP="00D07D2F">
      <w:pPr>
        <w:pStyle w:val="NormalPACKT"/>
        <w:rPr>
          <w:lang w:val="en-GB"/>
        </w:rPr>
      </w:pPr>
      <w:r w:rsidRPr="00D07D2F">
        <w:rPr>
          <w:lang w:val="en-GB"/>
        </w:rPr>
        <w:t xml:space="preserve">In </w:t>
      </w:r>
      <w:r w:rsidRPr="00D07D2F">
        <w:rPr>
          <w:rStyle w:val="ItalicsPACKT"/>
          <w:lang w:val="en-GB"/>
        </w:rPr>
        <w:t>step 1</w:t>
      </w:r>
      <w:r w:rsidRPr="00D07D2F">
        <w:rPr>
          <w:lang w:val="en-GB"/>
        </w:rPr>
        <w:t xml:space="preserve">, you import the </w:t>
      </w:r>
      <w:proofErr w:type="spellStart"/>
      <w:r w:rsidRPr="00D07D2F">
        <w:rPr>
          <w:rStyle w:val="CodeInTextPACKT"/>
          <w:lang w:val="en-GB"/>
        </w:rPr>
        <w:t>ServerManager</w:t>
      </w:r>
      <w:proofErr w:type="spellEnd"/>
      <w:r w:rsidRPr="00D07D2F">
        <w:rPr>
          <w:lang w:val="en-GB"/>
        </w:rPr>
        <w:t xml:space="preserve"> module</w:t>
      </w:r>
      <w:r>
        <w:rPr>
          <w:lang w:val="en-GB"/>
        </w:rPr>
        <w:t xml:space="preserve">. </w:t>
      </w:r>
      <w:proofErr w:type="spellStart"/>
      <w:r>
        <w:rPr>
          <w:lang w:val="en-GB"/>
        </w:rPr>
        <w:t>Powershell</w:t>
      </w:r>
      <w:proofErr w:type="spellEnd"/>
      <w:r>
        <w:rPr>
          <w:lang w:val="en-GB"/>
        </w:rPr>
        <w:t xml:space="preserve"> 7 recogni</w:t>
      </w:r>
      <w:r w:rsidR="00833357">
        <w:rPr>
          <w:lang w:val="en-GB"/>
        </w:rPr>
        <w:t>z</w:t>
      </w:r>
      <w:r>
        <w:rPr>
          <w:lang w:val="en-GB"/>
        </w:rPr>
        <w:t>es this is an older Windows PowerShell module and imports the module via the Windows PowerShell compatibility mechanism introduced in the “</w:t>
      </w:r>
      <w:r w:rsidRPr="00D07D2F">
        <w:rPr>
          <w:rStyle w:val="ItalicsPACKT"/>
          <w:lang w:val="en-GB"/>
        </w:rPr>
        <w:t>Utilizing Windows PowerShell compatibility</w:t>
      </w:r>
      <w:r>
        <w:rPr>
          <w:lang w:val="en-GB"/>
        </w:rPr>
        <w:t xml:space="preserve">” recipe in chapter 2. This step also uses </w:t>
      </w:r>
      <w:r w:rsidRPr="00D07D2F">
        <w:rPr>
          <w:rStyle w:val="CodeInTextPACKT"/>
          <w:lang w:val="en-GB"/>
        </w:rPr>
        <w:t>Install-WindowsFeature</w:t>
      </w:r>
      <w:r w:rsidRPr="00D07D2F">
        <w:rPr>
          <w:lang w:val="en-GB"/>
        </w:rPr>
        <w:t xml:space="preserve"> to add the DHCP server service to </w:t>
      </w:r>
      <w:r w:rsidRPr="00D07D2F">
        <w:rPr>
          <w:rStyle w:val="CodeInTextPACKT"/>
          <w:lang w:val="en-GB"/>
        </w:rPr>
        <w:t>DC1</w:t>
      </w:r>
      <w:r w:rsidRPr="00D07D2F">
        <w:rPr>
          <w:lang w:val="en-GB"/>
        </w:rPr>
        <w:t>. The output from this step looks like this:</w:t>
      </w:r>
    </w:p>
    <w:p w14:paraId="645BA661" w14:textId="5D834511" w:rsidR="00D07D2F" w:rsidRDefault="00D07D2F" w:rsidP="00D07D2F">
      <w:pPr>
        <w:pStyle w:val="FigurePACKT"/>
      </w:pPr>
      <w:r w:rsidRPr="00D07D2F">
        <w:t xml:space="preserve">    </w:t>
      </w:r>
      <w:r>
        <w:rPr>
          <w:noProof/>
        </w:rPr>
        <w:drawing>
          <wp:inline distT="0" distB="0" distL="0" distR="0" wp14:anchorId="0FFD7F6E" wp14:editId="41F0D5F8">
            <wp:extent cx="3369777" cy="741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0290" cy="743768"/>
                    </a:xfrm>
                    <a:prstGeom prst="rect">
                      <a:avLst/>
                    </a:prstGeom>
                  </pic:spPr>
                </pic:pic>
              </a:graphicData>
            </a:graphic>
          </wp:inline>
        </w:drawing>
      </w:r>
    </w:p>
    <w:p w14:paraId="1B08BC55" w14:textId="72D88802" w:rsidR="00D07D2F" w:rsidRPr="003C3041" w:rsidRDefault="00D07D2F">
      <w:pPr>
        <w:pStyle w:val="FigureCaptionPACKT"/>
        <w:pPrChange w:id="35" w:author="Liam Draper" w:date="2022-07-14T10:47:00Z">
          <w:pPr>
            <w:pStyle w:val="FigurePACKT"/>
          </w:pPr>
        </w:pPrChange>
      </w:pPr>
      <w:r w:rsidRPr="00DC6325">
        <w:t xml:space="preserve">Figure </w:t>
      </w:r>
      <w:r>
        <w:t>5.1</w:t>
      </w:r>
      <w:ins w:id="36" w:author="Liam Draper" w:date="2022-07-14T10:47:00Z">
        <w:r w:rsidR="006E52CE">
          <w:t>6</w:t>
        </w:r>
      </w:ins>
      <w:del w:id="37" w:author="Liam Draper" w:date="2022-07-14T10:47:00Z">
        <w:r w:rsidDel="006E52CE">
          <w:delText>5</w:delText>
        </w:r>
      </w:del>
      <w:r w:rsidRPr="00DC6325">
        <w:t xml:space="preserve">: </w:t>
      </w:r>
      <w:r>
        <w:t>Installing DHCP Server service on DC1</w:t>
      </w:r>
    </w:p>
    <w:p w14:paraId="392DD9F4" w14:textId="75E0E2B9" w:rsidR="00D07D2F" w:rsidRPr="003C3041" w:rsidRDefault="00D07D2F" w:rsidP="00D07D2F">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w:t>
      </w:r>
      <w:ins w:id="38" w:author="Liam Draper" w:date="2022-07-14T10:47:00Z">
        <w:r w:rsidR="006E52CE">
          <w:rPr>
            <w:rFonts w:ascii="Arial" w:hAnsi="Arial" w:cs="Times New Roman"/>
            <w:b/>
            <w:noProof/>
            <w:color w:val="FF0000"/>
            <w:sz w:val="28"/>
            <w:szCs w:val="28"/>
            <w:lang w:val="en-US"/>
          </w:rPr>
          <w:t>6</w:t>
        </w:r>
      </w:ins>
      <w:del w:id="39" w:author="Liam Draper" w:date="2022-07-14T10:47:00Z">
        <w:r w:rsidDel="006E52CE">
          <w:rPr>
            <w:rFonts w:ascii="Arial" w:hAnsi="Arial" w:cs="Times New Roman"/>
            <w:b/>
            <w:noProof/>
            <w:color w:val="FF0000"/>
            <w:sz w:val="28"/>
            <w:szCs w:val="28"/>
            <w:lang w:val="en-US"/>
          </w:rPr>
          <w:delText>5</w:delText>
        </w:r>
      </w:del>
      <w:r w:rsidRPr="003C3041">
        <w:rPr>
          <w:rFonts w:ascii="Arial" w:hAnsi="Arial" w:cs="Times New Roman"/>
          <w:b/>
          <w:noProof/>
          <w:color w:val="FF0000"/>
          <w:sz w:val="28"/>
          <w:szCs w:val="28"/>
          <w:lang w:val="en-US"/>
        </w:rPr>
        <w:t>.png</w:t>
      </w:r>
    </w:p>
    <w:p w14:paraId="4005011E" w14:textId="77777777" w:rsidR="00D07D2F" w:rsidRPr="00D07D2F" w:rsidRDefault="00D07D2F" w:rsidP="00D07D2F">
      <w:pPr>
        <w:pStyle w:val="NormalPACKT"/>
        <w:rPr>
          <w:lang w:val="en-GB"/>
        </w:rPr>
      </w:pPr>
    </w:p>
    <w:p w14:paraId="1EFAC3CE" w14:textId="77777777" w:rsidR="00D07D2F" w:rsidRPr="00D07D2F" w:rsidRDefault="00D07D2F" w:rsidP="00D07D2F">
      <w:pPr>
        <w:pStyle w:val="NormalPACKT"/>
        <w:rPr>
          <w:lang w:val="en-GB"/>
        </w:rPr>
      </w:pPr>
      <w:r w:rsidRPr="00D07D2F">
        <w:rPr>
          <w:lang w:val="en-GB"/>
        </w:rPr>
        <w:t xml:space="preserve">In </w:t>
      </w:r>
      <w:r w:rsidRPr="00D07D2F">
        <w:rPr>
          <w:rStyle w:val="ItalicsPACKT"/>
          <w:lang w:val="en-GB"/>
        </w:rPr>
        <w:t>step 2</w:t>
      </w:r>
      <w:r w:rsidRPr="00D07D2F">
        <w:rPr>
          <w:lang w:val="en-GB"/>
        </w:rPr>
        <w:t xml:space="preserve">, you add </w:t>
      </w:r>
      <w:r w:rsidRPr="00D07D2F">
        <w:rPr>
          <w:rStyle w:val="CodeInTextPACKT"/>
          <w:lang w:val="en-GB"/>
        </w:rPr>
        <w:t>DC1</w:t>
      </w:r>
      <w:r w:rsidRPr="00D07D2F">
        <w:rPr>
          <w:lang w:val="en-GB"/>
        </w:rPr>
        <w:t xml:space="preserve"> to the set of authorized DHCP servers in the domain and add the DHCP security groups to the DHCP server, which produces no output to the console. The groups that this command adds are the </w:t>
      </w:r>
      <w:r w:rsidRPr="00D07D2F">
        <w:rPr>
          <w:rStyle w:val="CodeInTextPACKT"/>
          <w:lang w:val="en-GB"/>
        </w:rPr>
        <w:t>DHCP Users</w:t>
      </w:r>
      <w:r w:rsidRPr="00D07D2F">
        <w:rPr>
          <w:lang w:val="en-GB"/>
        </w:rPr>
        <w:t xml:space="preserve"> and </w:t>
      </w:r>
      <w:r w:rsidRPr="00D07D2F">
        <w:rPr>
          <w:rStyle w:val="CodeInTextPACKT"/>
          <w:lang w:val="en-GB"/>
        </w:rPr>
        <w:t>DHCP Administrators</w:t>
      </w:r>
      <w:r w:rsidRPr="00D07D2F">
        <w:rPr>
          <w:lang w:val="en-GB"/>
        </w:rPr>
        <w:t xml:space="preserve"> security groups. For more details on these groups, see </w:t>
      </w:r>
      <w:r w:rsidRPr="00D07D2F">
        <w:rPr>
          <w:rStyle w:val="URLPACKTChar"/>
          <w:lang w:val="en-GB"/>
        </w:rPr>
        <w:t>https://secureidentity.se/delegate-dhcp-admins-in-the-domain/</w:t>
      </w:r>
      <w:r w:rsidRPr="00D07D2F">
        <w:rPr>
          <w:lang w:val="en-GB"/>
        </w:rPr>
        <w:t>.</w:t>
      </w:r>
    </w:p>
    <w:p w14:paraId="15367168" w14:textId="2F5C523F" w:rsidR="00D07D2F" w:rsidRPr="00D07D2F" w:rsidRDefault="00D07D2F" w:rsidP="00D07D2F">
      <w:pPr>
        <w:pStyle w:val="NormalPACKT"/>
        <w:rPr>
          <w:lang w:val="en-GB"/>
        </w:rPr>
      </w:pPr>
      <w:r w:rsidRPr="00D07D2F">
        <w:rPr>
          <w:lang w:val="en-GB"/>
        </w:rPr>
        <w:t xml:space="preserve">In </w:t>
      </w:r>
      <w:r w:rsidRPr="00D07D2F">
        <w:rPr>
          <w:rStyle w:val="ItalicsPACKT"/>
          <w:lang w:val="en-GB"/>
        </w:rPr>
        <w:t>step 3</w:t>
      </w:r>
      <w:r w:rsidRPr="00D07D2F">
        <w:rPr>
          <w:lang w:val="en-GB"/>
        </w:rPr>
        <w:t xml:space="preserve">, you set a registry entry to tell Windows that all post-deployment DHCP configuration activities are complete. The GUI installation process takes you through this automatically. When </w:t>
      </w:r>
      <w:r>
        <w:rPr>
          <w:lang w:val="en-GB"/>
        </w:rPr>
        <w:t xml:space="preserve">installing DHCP </w:t>
      </w:r>
      <w:r w:rsidRPr="00D07D2F">
        <w:rPr>
          <w:lang w:val="en-GB"/>
        </w:rPr>
        <w:t>via PowerShell, you need to set the registry entry to complete the configuration</w:t>
      </w:r>
      <w:r>
        <w:rPr>
          <w:lang w:val="en-GB"/>
        </w:rPr>
        <w:t>, which produces no output</w:t>
      </w:r>
      <w:r w:rsidRPr="00D07D2F">
        <w:rPr>
          <w:lang w:val="en-GB"/>
        </w:rPr>
        <w:t>.</w:t>
      </w:r>
    </w:p>
    <w:p w14:paraId="20CF1E3B" w14:textId="2FEFD92E" w:rsidR="00D07D2F" w:rsidRDefault="00D07D2F" w:rsidP="00D07D2F">
      <w:pPr>
        <w:pStyle w:val="NormalPACKT"/>
        <w:rPr>
          <w:lang w:val="en-GB"/>
        </w:rPr>
      </w:pPr>
      <w:r>
        <w:rPr>
          <w:lang w:val="en-GB"/>
        </w:rPr>
        <w:t>Once you have completed the configuration activities, restart the DHCP service</w:t>
      </w:r>
      <w:r w:rsidR="00833357">
        <w:rPr>
          <w:lang w:val="en-GB"/>
        </w:rPr>
        <w:t>, as shown</w:t>
      </w:r>
      <w:r>
        <w:rPr>
          <w:lang w:val="en-GB"/>
        </w:rPr>
        <w:t xml:space="preserve"> in </w:t>
      </w:r>
      <w:r w:rsidRPr="00D07D2F">
        <w:rPr>
          <w:rStyle w:val="ItalicsPACKT"/>
        </w:rPr>
        <w:t>step 4</w:t>
      </w:r>
      <w:r>
        <w:rPr>
          <w:lang w:val="en-GB"/>
        </w:rPr>
        <w:t>. Once restarted, the DHCP service can issue IP configuration to DHCP clients. For this to happen, you must also have specified the configuration information in the “</w:t>
      </w:r>
      <w:r w:rsidRPr="00D07D2F">
        <w:rPr>
          <w:rStyle w:val="ItalicsPACKT"/>
        </w:rPr>
        <w:t>Configuring DHCP scopes and options</w:t>
      </w:r>
      <w:r>
        <w:rPr>
          <w:lang w:val="en-GB"/>
        </w:rPr>
        <w:t>” recipe</w:t>
      </w:r>
      <w:r w:rsidRPr="00D07D2F">
        <w:rPr>
          <w:lang w:val="en-GB"/>
        </w:rPr>
        <w:t xml:space="preserve">. </w:t>
      </w:r>
      <w:r>
        <w:rPr>
          <w:lang w:val="en-GB"/>
        </w:rPr>
        <w:t>Depending on the speed of your CPU and storage system and how you have configured the VM, you may see the following output from this step:</w:t>
      </w:r>
    </w:p>
    <w:p w14:paraId="6B476E8E" w14:textId="6349FD1D" w:rsidR="00D07D2F" w:rsidRPr="00D07D2F" w:rsidRDefault="00D07D2F" w:rsidP="00D07D2F">
      <w:pPr>
        <w:pStyle w:val="FigurePACKT"/>
        <w:rPr>
          <w:b/>
          <w:bCs/>
        </w:rPr>
      </w:pPr>
      <w:r>
        <w:rPr>
          <w:noProof/>
        </w:rPr>
        <w:drawing>
          <wp:inline distT="0" distB="0" distL="0" distR="0" wp14:anchorId="28803826" wp14:editId="5FA1AF46">
            <wp:extent cx="3953198" cy="7450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9137" cy="755544"/>
                    </a:xfrm>
                    <a:prstGeom prst="rect">
                      <a:avLst/>
                    </a:prstGeom>
                  </pic:spPr>
                </pic:pic>
              </a:graphicData>
            </a:graphic>
          </wp:inline>
        </w:drawing>
      </w:r>
    </w:p>
    <w:p w14:paraId="2E692942" w14:textId="0C741095" w:rsidR="00D07D2F" w:rsidRPr="003C3041" w:rsidRDefault="00D07D2F">
      <w:pPr>
        <w:pStyle w:val="FigureCaptionPACKT"/>
        <w:pPrChange w:id="40" w:author="Liam Draper" w:date="2022-07-14T10:47:00Z">
          <w:pPr>
            <w:pStyle w:val="FigurePACKT"/>
          </w:pPr>
        </w:pPrChange>
      </w:pPr>
      <w:r w:rsidRPr="00DC6325">
        <w:t xml:space="preserve">Figure </w:t>
      </w:r>
      <w:r>
        <w:t>5.</w:t>
      </w:r>
      <w:del w:id="41" w:author="Liam Draper" w:date="2022-07-14T10:47:00Z">
        <w:r w:rsidDel="006E52CE">
          <w:delText>16</w:delText>
        </w:r>
      </w:del>
      <w:ins w:id="42" w:author="Liam Draper" w:date="2022-07-14T10:47:00Z">
        <w:r w:rsidR="006E52CE">
          <w:t>17</w:t>
        </w:r>
      </w:ins>
      <w:r w:rsidRPr="00DC6325">
        <w:t xml:space="preserve">: </w:t>
      </w:r>
      <w:r>
        <w:t>Restarting DHCP Server service on DC1</w:t>
      </w:r>
    </w:p>
    <w:p w14:paraId="6CB414E0" w14:textId="0706037C" w:rsidR="00D07D2F" w:rsidRDefault="00D07D2F" w:rsidP="00D07D2F">
      <w:pPr>
        <w:pStyle w:val="NormalPACKT"/>
        <w:rPr>
          <w:lang w:val="en-GB"/>
        </w:rPr>
      </w:pPr>
      <w:r w:rsidRPr="003C3041">
        <w:rPr>
          <w:rFonts w:ascii="Arial" w:hAnsi="Arial"/>
          <w:b/>
          <w:noProof/>
          <w:color w:val="FF0000"/>
          <w:sz w:val="28"/>
          <w:szCs w:val="28"/>
        </w:rPr>
        <w:t>Insert image B18878_05_</w:t>
      </w:r>
      <w:del w:id="43" w:author="Liam Draper" w:date="2022-07-14T10:47:00Z">
        <w:r w:rsidDel="006E52CE">
          <w:rPr>
            <w:rFonts w:ascii="Arial" w:hAnsi="Arial"/>
            <w:b/>
            <w:noProof/>
            <w:color w:val="FF0000"/>
            <w:sz w:val="28"/>
            <w:szCs w:val="28"/>
          </w:rPr>
          <w:delText>16</w:delText>
        </w:r>
      </w:del>
      <w:ins w:id="44" w:author="Liam Draper" w:date="2022-07-14T10:47:00Z">
        <w:r w:rsidR="006E52CE">
          <w:rPr>
            <w:rFonts w:ascii="Arial" w:hAnsi="Arial"/>
            <w:b/>
            <w:noProof/>
            <w:color w:val="FF0000"/>
            <w:sz w:val="28"/>
            <w:szCs w:val="28"/>
          </w:rPr>
          <w:t>17</w:t>
        </w:r>
      </w:ins>
      <w:r w:rsidRPr="003C3041">
        <w:rPr>
          <w:rFonts w:ascii="Arial" w:hAnsi="Arial"/>
          <w:b/>
          <w:noProof/>
          <w:color w:val="FF0000"/>
          <w:sz w:val="28"/>
          <w:szCs w:val="28"/>
        </w:rPr>
        <w:t>.png</w:t>
      </w:r>
      <w:r w:rsidRPr="00D07D2F">
        <w:rPr>
          <w:lang w:val="en-GB"/>
        </w:rPr>
        <w:t xml:space="preserve"> </w:t>
      </w:r>
    </w:p>
    <w:p w14:paraId="51B1F8E1" w14:textId="2A7F3229" w:rsidR="00D07D2F" w:rsidRPr="00D07D2F" w:rsidRDefault="00D07D2F" w:rsidP="00D07D2F">
      <w:pPr>
        <w:pStyle w:val="NormalPACKT"/>
        <w:rPr>
          <w:lang w:val="en-GB"/>
        </w:rPr>
      </w:pPr>
      <w:r w:rsidRPr="00D07D2F">
        <w:rPr>
          <w:lang w:val="en-GB"/>
        </w:rPr>
        <w:t xml:space="preserve">In </w:t>
      </w:r>
      <w:r w:rsidRPr="00D07D2F">
        <w:rPr>
          <w:rStyle w:val="ItalicsPACKT"/>
          <w:lang w:val="en-GB"/>
        </w:rPr>
        <w:t>step 5,</w:t>
      </w:r>
      <w:r w:rsidRPr="00D07D2F">
        <w:rPr>
          <w:lang w:val="en-GB"/>
        </w:rPr>
        <w:t xml:space="preserve"> you complete this recipe by ensuring that the DHCP service has started. The output of this step looks like this:</w:t>
      </w:r>
    </w:p>
    <w:p w14:paraId="33A5A010" w14:textId="1C7BB872" w:rsidR="00D07D2F" w:rsidRPr="00D07D2F" w:rsidRDefault="00D07D2F" w:rsidP="00833357">
      <w:pPr>
        <w:pStyle w:val="FigurePACKT"/>
      </w:pPr>
      <w:r w:rsidRPr="00D07D2F">
        <w:t xml:space="preserve"> </w:t>
      </w:r>
      <w:r w:rsidR="00833357">
        <w:rPr>
          <w:noProof/>
        </w:rPr>
        <w:drawing>
          <wp:inline distT="0" distB="0" distL="0" distR="0" wp14:anchorId="515FA563" wp14:editId="1A8C84E9">
            <wp:extent cx="4562475" cy="304603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9392" cy="3057324"/>
                    </a:xfrm>
                    <a:prstGeom prst="rect">
                      <a:avLst/>
                    </a:prstGeom>
                  </pic:spPr>
                </pic:pic>
              </a:graphicData>
            </a:graphic>
          </wp:inline>
        </w:drawing>
      </w:r>
    </w:p>
    <w:p w14:paraId="47B19457" w14:textId="05B56541" w:rsidR="00D07D2F" w:rsidRPr="003C3041" w:rsidRDefault="00D07D2F">
      <w:pPr>
        <w:pStyle w:val="FigureCaptionPACKT"/>
        <w:pPrChange w:id="45" w:author="Liam Draper" w:date="2022-07-14T10:47:00Z">
          <w:pPr>
            <w:pStyle w:val="FigurePACKT"/>
          </w:pPr>
        </w:pPrChange>
      </w:pPr>
      <w:r w:rsidRPr="00DC6325">
        <w:t xml:space="preserve">Figure </w:t>
      </w:r>
      <w:r>
        <w:t>5.</w:t>
      </w:r>
      <w:del w:id="46" w:author="Liam Draper" w:date="2022-07-14T10:47:00Z">
        <w:r w:rsidDel="006E52CE">
          <w:delText>17</w:delText>
        </w:r>
      </w:del>
      <w:ins w:id="47" w:author="Liam Draper" w:date="2022-07-14T10:47:00Z">
        <w:r w:rsidR="006E52CE">
          <w:t>18</w:t>
        </w:r>
      </w:ins>
      <w:r w:rsidRPr="00DC6325">
        <w:t xml:space="preserve">: </w:t>
      </w:r>
      <w:r w:rsidRPr="00D07D2F">
        <w:t xml:space="preserve">Testing </w:t>
      </w:r>
      <w:r>
        <w:t>DHCP s</w:t>
      </w:r>
      <w:r w:rsidRPr="00D07D2F">
        <w:t>ervice availability</w:t>
      </w:r>
    </w:p>
    <w:p w14:paraId="0294B4F0" w14:textId="10DF553C" w:rsidR="00D07D2F" w:rsidRDefault="00D07D2F" w:rsidP="00D07D2F">
      <w:pPr>
        <w:pStyle w:val="NormalPACKT"/>
        <w:rPr>
          <w:lang w:val="en-GB"/>
        </w:rPr>
      </w:pPr>
      <w:r w:rsidRPr="003C3041">
        <w:rPr>
          <w:rFonts w:ascii="Arial" w:hAnsi="Arial"/>
          <w:b/>
          <w:noProof/>
          <w:color w:val="FF0000"/>
          <w:sz w:val="28"/>
          <w:szCs w:val="28"/>
        </w:rPr>
        <w:t>Insert image B18878_05_</w:t>
      </w:r>
      <w:del w:id="48" w:author="Liam Draper" w:date="2022-07-14T10:47:00Z">
        <w:r w:rsidDel="006E52CE">
          <w:rPr>
            <w:rFonts w:ascii="Arial" w:hAnsi="Arial"/>
            <w:b/>
            <w:noProof/>
            <w:color w:val="FF0000"/>
            <w:sz w:val="28"/>
            <w:szCs w:val="28"/>
          </w:rPr>
          <w:delText>17</w:delText>
        </w:r>
      </w:del>
      <w:ins w:id="49" w:author="Liam Draper" w:date="2022-07-14T10:47:00Z">
        <w:r w:rsidR="006E52CE">
          <w:rPr>
            <w:rFonts w:ascii="Arial" w:hAnsi="Arial"/>
            <w:b/>
            <w:noProof/>
            <w:color w:val="FF0000"/>
            <w:sz w:val="28"/>
            <w:szCs w:val="28"/>
          </w:rPr>
          <w:t>18</w:t>
        </w:r>
      </w:ins>
      <w:r w:rsidRPr="003C3041">
        <w:rPr>
          <w:rFonts w:ascii="Arial" w:hAnsi="Arial"/>
          <w:b/>
          <w:noProof/>
          <w:color w:val="FF0000"/>
          <w:sz w:val="28"/>
          <w:szCs w:val="28"/>
        </w:rPr>
        <w:t>.png</w:t>
      </w:r>
      <w:r w:rsidRPr="00D07D2F">
        <w:rPr>
          <w:lang w:val="en-GB"/>
        </w:rPr>
        <w:t xml:space="preserve"> </w:t>
      </w:r>
    </w:p>
    <w:p w14:paraId="207B87A2" w14:textId="77777777" w:rsidR="00680501" w:rsidRDefault="00680501" w:rsidP="00680501">
      <w:pPr>
        <w:pStyle w:val="Heading2"/>
      </w:pPr>
      <w:r>
        <w:t>There's more...</w:t>
      </w:r>
    </w:p>
    <w:p w14:paraId="37C6BC28" w14:textId="69A77F7D" w:rsidR="00D07D2F" w:rsidRPr="00D07D2F" w:rsidRDefault="00D07D2F" w:rsidP="00D07D2F">
      <w:pPr>
        <w:pStyle w:val="NormalPACKT"/>
        <w:rPr>
          <w:lang w:val="en-GB"/>
        </w:rPr>
      </w:pPr>
      <w:r w:rsidRPr="00D07D2F">
        <w:rPr>
          <w:lang w:val="en-GB"/>
        </w:rPr>
        <w:t xml:space="preserve">When the Windows DHCP service starts, it checks to ensure the server is on the DHCP server list authorized in the domain. </w:t>
      </w:r>
      <w:r>
        <w:rPr>
          <w:lang w:val="en-GB"/>
        </w:rPr>
        <w:t>This server list ensures that t</w:t>
      </w:r>
      <w:r w:rsidRPr="00D07D2F">
        <w:rPr>
          <w:lang w:val="en-GB"/>
        </w:rPr>
        <w:t>he DHCP service does not start on any non-</w:t>
      </w:r>
      <w:r w:rsidRPr="00D07D2F">
        <w:rPr>
          <w:lang w:val="en-GB"/>
        </w:rPr>
        <w:lastRenderedPageBreak/>
        <w:t xml:space="preserve">authorized DHCP server. </w:t>
      </w:r>
      <w:r>
        <w:rPr>
          <w:lang w:val="en-GB"/>
        </w:rPr>
        <w:t>A</w:t>
      </w:r>
      <w:r w:rsidRPr="00D07D2F">
        <w:rPr>
          <w:lang w:val="en-GB"/>
        </w:rPr>
        <w:t xml:space="preserve">dding </w:t>
      </w:r>
      <w:r w:rsidRPr="00D07D2F">
        <w:rPr>
          <w:rStyle w:val="CodeInTextPACKT"/>
          <w:lang w:val="en-GB"/>
        </w:rPr>
        <w:t>DC1</w:t>
      </w:r>
      <w:r w:rsidRPr="00D07D2F">
        <w:rPr>
          <w:lang w:val="en-GB"/>
        </w:rPr>
        <w:t xml:space="preserve"> to the list of authorized servers can help guard against rogue DHCP servers.   </w:t>
      </w:r>
    </w:p>
    <w:p w14:paraId="5E2D14C9" w14:textId="0C961D19" w:rsidR="00D07D2F" w:rsidRDefault="00D07D2F" w:rsidP="00D07D2F">
      <w:pPr>
        <w:pStyle w:val="NormalPACKT"/>
        <w:rPr>
          <w:lang w:val="en-GB"/>
        </w:rPr>
      </w:pPr>
      <w:r w:rsidRPr="00D07D2F">
        <w:rPr>
          <w:lang w:val="en-GB"/>
        </w:rPr>
        <w:t xml:space="preserve">In </w:t>
      </w:r>
      <w:r w:rsidRPr="00D07D2F">
        <w:rPr>
          <w:rStyle w:val="ItalicsPACKT"/>
          <w:lang w:val="en-GB"/>
        </w:rPr>
        <w:t>step 5</w:t>
      </w:r>
      <w:r w:rsidRPr="00D07D2F">
        <w:rPr>
          <w:lang w:val="en-GB"/>
        </w:rPr>
        <w:t xml:space="preserve">, you check the DHCP </w:t>
      </w:r>
      <w:r>
        <w:rPr>
          <w:lang w:val="en-GB"/>
        </w:rPr>
        <w:t>s</w:t>
      </w:r>
      <w:r w:rsidRPr="00D07D2F">
        <w:rPr>
          <w:lang w:val="en-GB"/>
        </w:rPr>
        <w:t xml:space="preserve">ervice. </w:t>
      </w:r>
      <w:r w:rsidRPr="00D07D2F">
        <w:rPr>
          <w:rStyle w:val="CodeInTextPACKT"/>
          <w:lang w:val="en-GB"/>
        </w:rPr>
        <w:t>Get-Service</w:t>
      </w:r>
      <w:r w:rsidRPr="00D07D2F">
        <w:rPr>
          <w:lang w:val="en-GB"/>
        </w:rPr>
        <w:t xml:space="preserve"> output includes a description of the service and the path name to the actual service executable. </w:t>
      </w:r>
      <w:r>
        <w:rPr>
          <w:lang w:val="en-GB"/>
        </w:rPr>
        <w:t>As you can see, t</w:t>
      </w:r>
      <w:r w:rsidRPr="00D07D2F">
        <w:rPr>
          <w:lang w:val="en-GB"/>
        </w:rPr>
        <w:t xml:space="preserve">he DHCP service does not run in its own process. Instead, it runs inside </w:t>
      </w:r>
      <w:r w:rsidRPr="00D07D2F">
        <w:rPr>
          <w:rStyle w:val="CodeInTextPACKT"/>
          <w:lang w:val="en-GB"/>
        </w:rPr>
        <w:t>svchost.exe</w:t>
      </w:r>
      <w:r w:rsidR="004E6D21">
        <w:rPr>
          <w:rStyle w:val="CodeInTextPACKT"/>
          <w:lang w:val="en-GB"/>
        </w:rPr>
        <w:t>,</w:t>
      </w:r>
      <w:r w:rsidR="004E6D21" w:rsidRPr="004E6D21">
        <w:t xml:space="preserve"> which </w:t>
      </w:r>
      <w:r>
        <w:rPr>
          <w:lang w:val="en-GB"/>
        </w:rPr>
        <w:t>is why</w:t>
      </w:r>
      <w:r w:rsidRPr="00D07D2F">
        <w:rPr>
          <w:lang w:val="en-GB"/>
        </w:rPr>
        <w:t xml:space="preserve"> you </w:t>
      </w:r>
      <w:r>
        <w:rPr>
          <w:lang w:val="en-GB"/>
        </w:rPr>
        <w:t>can not explicitly view the service’s process</w:t>
      </w:r>
      <w:r w:rsidRPr="00D07D2F">
        <w:rPr>
          <w:lang w:val="en-GB"/>
        </w:rPr>
        <w:t xml:space="preserve"> when </w:t>
      </w:r>
      <w:r w:rsidR="004E6D21">
        <w:rPr>
          <w:lang w:val="en-GB"/>
        </w:rPr>
        <w:t>using</w:t>
      </w:r>
      <w:r w:rsidRPr="00D07D2F">
        <w:rPr>
          <w:lang w:val="en-GB"/>
        </w:rPr>
        <w:t xml:space="preserve"> </w:t>
      </w:r>
      <w:r w:rsidRPr="00D07D2F">
        <w:rPr>
          <w:rStyle w:val="CodeInTextPACKT"/>
          <w:lang w:val="en-GB"/>
        </w:rPr>
        <w:t>Get-Process</w:t>
      </w:r>
      <w:r w:rsidRPr="00D07D2F">
        <w:rPr>
          <w:lang w:val="en-GB"/>
        </w:rPr>
        <w:t>.</w:t>
      </w:r>
    </w:p>
    <w:p w14:paraId="69F6B3E0" w14:textId="6824ACD6" w:rsidR="00680501" w:rsidRDefault="00680501" w:rsidP="00680501">
      <w:pPr>
        <w:pStyle w:val="Heading1"/>
        <w:tabs>
          <w:tab w:val="left" w:pos="0"/>
        </w:tabs>
      </w:pPr>
      <w:r>
        <w:t>Configuring Scopes and options</w:t>
      </w:r>
    </w:p>
    <w:p w14:paraId="4AE96F76" w14:textId="2553D421" w:rsidR="00D07D2F" w:rsidRPr="00D07D2F" w:rsidRDefault="00D07D2F" w:rsidP="00D07D2F">
      <w:pPr>
        <w:pStyle w:val="NormalPACKT"/>
        <w:rPr>
          <w:lang w:val="en-GB"/>
        </w:rPr>
      </w:pPr>
      <w:r w:rsidRPr="00D07D2F">
        <w:rPr>
          <w:lang w:val="en-GB"/>
        </w:rPr>
        <w:t>Installing DHCP is</w:t>
      </w:r>
      <w:r>
        <w:rPr>
          <w:lang w:val="en-GB"/>
        </w:rPr>
        <w:t xml:space="preserve"> straightforward</w:t>
      </w:r>
      <w:r w:rsidRPr="00D07D2F">
        <w:rPr>
          <w:lang w:val="en-GB"/>
        </w:rPr>
        <w:t>, as you see in “</w:t>
      </w:r>
      <w:r w:rsidRPr="00D07D2F">
        <w:rPr>
          <w:rStyle w:val="ItalicsPACKT"/>
          <w:lang w:val="en-GB"/>
        </w:rPr>
        <w:t>Installing DHCP</w:t>
      </w:r>
      <w:r w:rsidRPr="00D07D2F">
        <w:rPr>
          <w:lang w:val="en-GB"/>
        </w:rPr>
        <w:t>”</w:t>
      </w:r>
      <w:r>
        <w:rPr>
          <w:lang w:val="en-GB"/>
        </w:rPr>
        <w:t xml:space="preserve"> – you </w:t>
      </w:r>
      <w:r w:rsidRPr="00D07D2F">
        <w:rPr>
          <w:lang w:val="en-GB"/>
        </w:rPr>
        <w:t xml:space="preserve">add the Windows feature and then carry out two small configuration steps. </w:t>
      </w:r>
      <w:r>
        <w:rPr>
          <w:lang w:val="en-GB"/>
        </w:rPr>
        <w:t>The extra steps enable you to use the relevant security groups and avoid the Server Manager GUI message that there are configuration steps not yet performed. You probably do not need to take these extra steps in most cases</w:t>
      </w:r>
      <w:r w:rsidRPr="00D07D2F">
        <w:rPr>
          <w:lang w:val="en-GB"/>
        </w:rPr>
        <w:t xml:space="preserve">. </w:t>
      </w:r>
    </w:p>
    <w:p w14:paraId="7865EF7C" w14:textId="1D1B01A8" w:rsidR="00D07D2F" w:rsidRPr="00D07D2F" w:rsidRDefault="00D07D2F" w:rsidP="00D07D2F">
      <w:pPr>
        <w:pStyle w:val="NormalPACKT"/>
        <w:rPr>
          <w:lang w:val="en-GB"/>
        </w:rPr>
      </w:pPr>
      <w:r w:rsidRPr="00D07D2F">
        <w:rPr>
          <w:lang w:val="en-GB"/>
        </w:rPr>
        <w:t xml:space="preserve">Before your DHCP server can provide IP address configuration information to </w:t>
      </w:r>
      <w:r>
        <w:rPr>
          <w:lang w:val="en-GB"/>
        </w:rPr>
        <w:t xml:space="preserve">clients, you </w:t>
      </w:r>
      <w:r w:rsidR="004E6D21">
        <w:rPr>
          <w:lang w:val="en-GB"/>
        </w:rPr>
        <w:t>must</w:t>
      </w:r>
      <w:r>
        <w:rPr>
          <w:lang w:val="en-GB"/>
        </w:rPr>
        <w:t xml:space="preserve"> create a DHCP scope and</w:t>
      </w:r>
      <w:r w:rsidRPr="00D07D2F">
        <w:rPr>
          <w:lang w:val="en-GB"/>
        </w:rPr>
        <w:t xml:space="preserve"> options. A DHCP scope is a range of DHCP addresses your DHCP server can give out for a given IP subnet. DHCP options are specific configuration options your DHCP server provides, such as the DNS server’s IP address and the IPv4 default gateway. </w:t>
      </w:r>
    </w:p>
    <w:p w14:paraId="79A15E48" w14:textId="17004AEC" w:rsidR="00D07D2F" w:rsidRPr="00D07D2F" w:rsidRDefault="00D07D2F" w:rsidP="00D07D2F">
      <w:pPr>
        <w:pStyle w:val="NormalPACKT"/>
        <w:rPr>
          <w:lang w:val="en-GB"/>
        </w:rPr>
      </w:pPr>
      <w:r>
        <w:rPr>
          <w:lang w:val="en-GB"/>
        </w:rPr>
        <w:t>Depending on your organization's needs, you can set DHCP options at a scope level or server level</w:t>
      </w:r>
      <w:r w:rsidRPr="00D07D2F">
        <w:rPr>
          <w:lang w:val="en-GB"/>
        </w:rPr>
        <w:t xml:space="preserve">. For example, you would most likely specify a default gateway in the scope options, with DNS server address(es) set at the server level. </w:t>
      </w:r>
      <w:r>
        <w:rPr>
          <w:lang w:val="en-GB"/>
        </w:rPr>
        <w:t>But as ever, mileage varies!</w:t>
      </w:r>
    </w:p>
    <w:p w14:paraId="62077FA2" w14:textId="1F919652" w:rsidR="00D07D2F" w:rsidRPr="00D07D2F" w:rsidRDefault="00D07D2F" w:rsidP="00D07D2F">
      <w:pPr>
        <w:pStyle w:val="NormalPACKT"/>
        <w:rPr>
          <w:lang w:val="en-GB"/>
        </w:rPr>
      </w:pPr>
      <w:r>
        <w:rPr>
          <w:lang w:val="en-GB"/>
        </w:rPr>
        <w:t>You create a new scope for the 10.10.10.0/24 subnet in this recipe</w:t>
      </w:r>
      <w:r w:rsidRPr="00D07D2F">
        <w:rPr>
          <w:lang w:val="en-GB"/>
        </w:rPr>
        <w:t xml:space="preserve"> and specify</w:t>
      </w:r>
      <w:r>
        <w:rPr>
          <w:lang w:val="en-GB"/>
        </w:rPr>
        <w:t xml:space="preserve"> options at</w:t>
      </w:r>
      <w:r w:rsidRPr="00D07D2F">
        <w:rPr>
          <w:lang w:val="en-GB"/>
        </w:rPr>
        <w:t xml:space="preserve"> both</w:t>
      </w:r>
      <w:r>
        <w:rPr>
          <w:lang w:val="en-GB"/>
        </w:rPr>
        <w:t xml:space="preserve"> the</w:t>
      </w:r>
      <w:r w:rsidRPr="00D07D2F">
        <w:rPr>
          <w:lang w:val="en-GB"/>
        </w:rPr>
        <w:t xml:space="preserve"> scope and server level.</w:t>
      </w:r>
    </w:p>
    <w:p w14:paraId="385F76A3" w14:textId="77777777" w:rsidR="00680501" w:rsidRDefault="00680501" w:rsidP="00680501">
      <w:pPr>
        <w:pStyle w:val="Heading2"/>
        <w:tabs>
          <w:tab w:val="left" w:pos="0"/>
        </w:tabs>
      </w:pPr>
      <w:r>
        <w:t>Getting ready</w:t>
      </w:r>
    </w:p>
    <w:p w14:paraId="41571206" w14:textId="77777777" w:rsidR="00680501" w:rsidRPr="009D0F10" w:rsidRDefault="00680501" w:rsidP="00680501">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445B3C9B" w14:textId="01F6042B" w:rsidR="00680501" w:rsidRDefault="00680501" w:rsidP="00680501">
      <w:pPr>
        <w:pStyle w:val="Heading2"/>
        <w:tabs>
          <w:tab w:val="left" w:pos="0"/>
        </w:tabs>
      </w:pPr>
      <w:r>
        <w:t>How to do it...</w:t>
      </w:r>
    </w:p>
    <w:p w14:paraId="662BF4CC" w14:textId="5883B04E" w:rsidR="00D07D2F" w:rsidRPr="00B01920" w:rsidRDefault="00D07D2F" w:rsidP="00B01920">
      <w:pPr>
        <w:pStyle w:val="NumberedBulletPACKT"/>
        <w:numPr>
          <w:ilvl w:val="0"/>
          <w:numId w:val="23"/>
        </w:numPr>
        <w:rPr>
          <w:color w:val="000000"/>
          <w:lang w:val="en-GB" w:eastAsia="en-GB"/>
        </w:rPr>
      </w:pPr>
      <w:r w:rsidRPr="00B01920">
        <w:rPr>
          <w:lang w:val="en-GB" w:eastAsia="en-GB"/>
        </w:rPr>
        <w:t xml:space="preserve">Importing the </w:t>
      </w:r>
      <w:r w:rsidRPr="00B01920">
        <w:t>DHCP</w:t>
      </w:r>
      <w:r w:rsidRPr="00B01920">
        <w:rPr>
          <w:lang w:val="en-GB" w:eastAsia="en-GB"/>
        </w:rPr>
        <w:t xml:space="preserve"> server module</w:t>
      </w:r>
    </w:p>
    <w:p w14:paraId="39904F90" w14:textId="77777777" w:rsidR="00833357" w:rsidRPr="00833357" w:rsidRDefault="00833357" w:rsidP="005E7B1F">
      <w:pPr>
        <w:pStyle w:val="CodePACKT"/>
        <w:rPr>
          <w:rStyle w:val="CodeInTextPACKT"/>
        </w:rPr>
      </w:pPr>
    </w:p>
    <w:p w14:paraId="3F5B34AA" w14:textId="1EB24F13" w:rsidR="00D07D2F" w:rsidRPr="00833357" w:rsidRDefault="00D07D2F" w:rsidP="005E7B1F">
      <w:pPr>
        <w:pStyle w:val="CodePACKT"/>
      </w:pPr>
      <w:r w:rsidRPr="00833357">
        <w:t xml:space="preserve">Import-Module </w:t>
      </w:r>
      <w:proofErr w:type="spellStart"/>
      <w:r w:rsidRPr="00833357">
        <w:t>DHCPServer</w:t>
      </w:r>
      <w:proofErr w:type="spellEnd"/>
      <w:r w:rsidRPr="00833357">
        <w:t xml:space="preserve"> -</w:t>
      </w:r>
      <w:proofErr w:type="spellStart"/>
      <w:r w:rsidRPr="00833357">
        <w:t>WarningAction</w:t>
      </w:r>
      <w:proofErr w:type="spellEnd"/>
      <w:r w:rsidRPr="00833357">
        <w:t xml:space="preserve"> </w:t>
      </w:r>
      <w:proofErr w:type="spellStart"/>
      <w:r w:rsidRPr="00833357">
        <w:t>SilentlyContinue</w:t>
      </w:r>
      <w:proofErr w:type="spellEnd"/>
    </w:p>
    <w:p w14:paraId="29002F95" w14:textId="77777777" w:rsidR="00D07D2F" w:rsidRPr="00D07D2F" w:rsidRDefault="00D07D2F" w:rsidP="005E7B1F">
      <w:pPr>
        <w:pStyle w:val="CodePACKT"/>
      </w:pPr>
    </w:p>
    <w:p w14:paraId="072E2818" w14:textId="643DFB10" w:rsidR="00D07D2F" w:rsidRPr="00D07D2F" w:rsidRDefault="00D07D2F" w:rsidP="00833357">
      <w:pPr>
        <w:pStyle w:val="NumberedBulletPACKT"/>
        <w:rPr>
          <w:color w:val="000000"/>
          <w:lang w:val="en-GB" w:eastAsia="en-GB"/>
        </w:rPr>
      </w:pPr>
      <w:r w:rsidRPr="00D07D2F">
        <w:rPr>
          <w:lang w:val="en-GB" w:eastAsia="en-GB"/>
        </w:rPr>
        <w:t>Creating an IPv4 scope</w:t>
      </w:r>
    </w:p>
    <w:p w14:paraId="5020AD82" w14:textId="77777777" w:rsidR="00833357" w:rsidRDefault="00833357" w:rsidP="005E7B1F">
      <w:pPr>
        <w:pStyle w:val="CodePACKT"/>
      </w:pPr>
    </w:p>
    <w:p w14:paraId="10C4E6B4" w14:textId="10AD38C9" w:rsidR="00D07D2F" w:rsidRPr="00833357" w:rsidRDefault="00D07D2F" w:rsidP="005E7B1F">
      <w:pPr>
        <w:pStyle w:val="CodePACKT"/>
      </w:pPr>
      <w:r w:rsidRPr="00833357">
        <w:t xml:space="preserve">$SCOPEHT = </w:t>
      </w:r>
      <w:proofErr w:type="gramStart"/>
      <w:r w:rsidRPr="00833357">
        <w:t>@{</w:t>
      </w:r>
      <w:proofErr w:type="gramEnd"/>
    </w:p>
    <w:p w14:paraId="6CD353E4" w14:textId="77777777" w:rsidR="00D07D2F" w:rsidRPr="00833357" w:rsidRDefault="00D07D2F" w:rsidP="005E7B1F">
      <w:pPr>
        <w:pStyle w:val="CodePACKT"/>
      </w:pPr>
      <w:r w:rsidRPr="00833357">
        <w:t>  Name         = '</w:t>
      </w:r>
      <w:proofErr w:type="spellStart"/>
      <w:r w:rsidRPr="00833357">
        <w:t>ReskitOrg</w:t>
      </w:r>
      <w:proofErr w:type="spellEnd"/>
      <w:r w:rsidRPr="00833357">
        <w:t>'</w:t>
      </w:r>
    </w:p>
    <w:p w14:paraId="02463D21" w14:textId="77777777" w:rsidR="00D07D2F" w:rsidRPr="00833357" w:rsidRDefault="00D07D2F" w:rsidP="005E7B1F">
      <w:pPr>
        <w:pStyle w:val="CodePACKT"/>
      </w:pPr>
      <w:r w:rsidRPr="00833357">
        <w:t xml:space="preserve">  </w:t>
      </w:r>
      <w:proofErr w:type="spellStart"/>
      <w:r w:rsidRPr="00833357">
        <w:t>StartRange</w:t>
      </w:r>
      <w:proofErr w:type="spellEnd"/>
      <w:r w:rsidRPr="00833357">
        <w:t xml:space="preserve">   = '10.10.10.150'</w:t>
      </w:r>
    </w:p>
    <w:p w14:paraId="5BA3D2A9" w14:textId="77777777" w:rsidR="00D07D2F" w:rsidRPr="00833357" w:rsidRDefault="00D07D2F" w:rsidP="005E7B1F">
      <w:pPr>
        <w:pStyle w:val="CodePACKT"/>
      </w:pPr>
      <w:r w:rsidRPr="00833357">
        <w:t xml:space="preserve">  </w:t>
      </w:r>
      <w:proofErr w:type="spellStart"/>
      <w:r w:rsidRPr="00833357">
        <w:t>EndRange</w:t>
      </w:r>
      <w:proofErr w:type="spellEnd"/>
      <w:r w:rsidRPr="00833357">
        <w:t xml:space="preserve">     = '10.10.10.199'</w:t>
      </w:r>
    </w:p>
    <w:p w14:paraId="36D575AA" w14:textId="77777777" w:rsidR="00D07D2F" w:rsidRPr="00833357" w:rsidRDefault="00D07D2F" w:rsidP="005E7B1F">
      <w:pPr>
        <w:pStyle w:val="CodePACKT"/>
      </w:pPr>
      <w:r w:rsidRPr="00833357">
        <w:t xml:space="preserve">  </w:t>
      </w:r>
      <w:proofErr w:type="spellStart"/>
      <w:r w:rsidRPr="00833357">
        <w:t>SubnetMask</w:t>
      </w:r>
      <w:proofErr w:type="spellEnd"/>
      <w:r w:rsidRPr="00833357">
        <w:t xml:space="preserve">   = '255.255.255.0'</w:t>
      </w:r>
    </w:p>
    <w:p w14:paraId="360FC430" w14:textId="77777777" w:rsidR="00D07D2F" w:rsidRPr="00833357" w:rsidRDefault="00D07D2F" w:rsidP="005E7B1F">
      <w:pPr>
        <w:pStyle w:val="CodePACKT"/>
      </w:pPr>
      <w:r w:rsidRPr="00833357">
        <w:t>  ComputerName = '</w:t>
      </w:r>
      <w:proofErr w:type="gramStart"/>
      <w:r w:rsidRPr="00833357">
        <w:t>DC1.Reskit.Org</w:t>
      </w:r>
      <w:proofErr w:type="gramEnd"/>
      <w:r w:rsidRPr="00833357">
        <w:t>'</w:t>
      </w:r>
    </w:p>
    <w:p w14:paraId="15E63F94" w14:textId="77777777" w:rsidR="00D07D2F" w:rsidRPr="00833357" w:rsidRDefault="00D07D2F" w:rsidP="005E7B1F">
      <w:pPr>
        <w:pStyle w:val="CodePACKT"/>
      </w:pPr>
      <w:r w:rsidRPr="00833357">
        <w:t>}</w:t>
      </w:r>
    </w:p>
    <w:p w14:paraId="3D21D7F3" w14:textId="77777777" w:rsidR="00D07D2F" w:rsidRPr="00833357" w:rsidRDefault="00D07D2F" w:rsidP="005E7B1F">
      <w:pPr>
        <w:pStyle w:val="CodePACKT"/>
      </w:pPr>
      <w:r w:rsidRPr="00833357">
        <w:t>Add-DhcpServerV4Scope @SCOPEHT</w:t>
      </w:r>
    </w:p>
    <w:p w14:paraId="56664E2E"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2DD230CD" w14:textId="71137811" w:rsidR="00D07D2F" w:rsidRPr="00D07D2F" w:rsidRDefault="00D07D2F" w:rsidP="00833357">
      <w:pPr>
        <w:pStyle w:val="NumberedBulletPACKT"/>
        <w:rPr>
          <w:color w:val="000000"/>
          <w:lang w:val="en-GB" w:eastAsia="en-GB"/>
        </w:rPr>
      </w:pPr>
      <w:r w:rsidRPr="00D07D2F">
        <w:rPr>
          <w:lang w:val="en-GB" w:eastAsia="en-GB"/>
        </w:rPr>
        <w:t>Getting IPV4 scopes from the server</w:t>
      </w:r>
    </w:p>
    <w:p w14:paraId="01D08C2B" w14:textId="77777777" w:rsidR="00833357" w:rsidRPr="00833357" w:rsidRDefault="00833357" w:rsidP="005E7B1F">
      <w:pPr>
        <w:pStyle w:val="CodePACKT"/>
      </w:pPr>
    </w:p>
    <w:p w14:paraId="626138B4" w14:textId="77777777" w:rsidR="00096A93" w:rsidRPr="00833357" w:rsidRDefault="00096A93" w:rsidP="005E7B1F">
      <w:pPr>
        <w:pStyle w:val="CodePACKT"/>
      </w:pPr>
      <w:r w:rsidRPr="00833357">
        <w:t xml:space="preserve">Get-DhcpServerv4Scope -ComputerName </w:t>
      </w:r>
      <w:proofErr w:type="gramStart"/>
      <w:r w:rsidRPr="00833357">
        <w:t>DC1.Reskit.Org</w:t>
      </w:r>
      <w:proofErr w:type="gramEnd"/>
    </w:p>
    <w:p w14:paraId="64D7B95C" w14:textId="77777777" w:rsidR="00D07D2F" w:rsidRPr="00833357" w:rsidRDefault="00D07D2F" w:rsidP="005E7B1F">
      <w:pPr>
        <w:pStyle w:val="CodePACKT"/>
        <w:rPr>
          <w:rStyle w:val="CodeInTextPACKT"/>
          <w:sz w:val="19"/>
          <w:szCs w:val="18"/>
        </w:rPr>
      </w:pPr>
    </w:p>
    <w:p w14:paraId="42EEE6F2" w14:textId="53481EA9" w:rsidR="00D07D2F" w:rsidRPr="00D07D2F" w:rsidRDefault="00D07D2F" w:rsidP="00833357">
      <w:pPr>
        <w:pStyle w:val="NumberedBulletPACKT"/>
        <w:rPr>
          <w:color w:val="000000"/>
          <w:lang w:val="en-GB" w:eastAsia="en-GB"/>
        </w:rPr>
      </w:pPr>
      <w:r w:rsidRPr="00D07D2F">
        <w:rPr>
          <w:lang w:val="en-GB" w:eastAsia="en-GB"/>
        </w:rPr>
        <w:t>Setting server-wide option values</w:t>
      </w:r>
    </w:p>
    <w:p w14:paraId="1FFED4DF" w14:textId="77777777" w:rsidR="00833357" w:rsidRPr="00833357" w:rsidRDefault="00833357" w:rsidP="005E7B1F">
      <w:pPr>
        <w:pStyle w:val="CodePACKT"/>
      </w:pPr>
    </w:p>
    <w:p w14:paraId="621EBAA9" w14:textId="389DFCFA" w:rsidR="00D07D2F" w:rsidRPr="00833357" w:rsidRDefault="00D07D2F" w:rsidP="005E7B1F">
      <w:pPr>
        <w:pStyle w:val="CodePACKT"/>
      </w:pPr>
      <w:r w:rsidRPr="00833357">
        <w:t xml:space="preserve">$OPTION1HT = </w:t>
      </w:r>
      <w:proofErr w:type="gramStart"/>
      <w:r w:rsidRPr="00833357">
        <w:t>@{</w:t>
      </w:r>
      <w:proofErr w:type="gramEnd"/>
    </w:p>
    <w:p w14:paraId="4FEBE30C" w14:textId="77777777" w:rsidR="00D07D2F" w:rsidRPr="00833357" w:rsidRDefault="00D07D2F" w:rsidP="005E7B1F">
      <w:pPr>
        <w:pStyle w:val="CodePACKT"/>
      </w:pPr>
      <w:r w:rsidRPr="00833357">
        <w:t>  ComputerName = '</w:t>
      </w:r>
      <w:proofErr w:type="gramStart"/>
      <w:r w:rsidRPr="00833357">
        <w:t>DC1.Reskit.Org</w:t>
      </w:r>
      <w:proofErr w:type="gramEnd"/>
      <w:r w:rsidRPr="00833357">
        <w:t>' # DHCP Server to Configure</w:t>
      </w:r>
    </w:p>
    <w:p w14:paraId="277234A7" w14:textId="77777777" w:rsidR="00D07D2F" w:rsidRPr="0045505E" w:rsidRDefault="00D07D2F" w:rsidP="005E7B1F">
      <w:pPr>
        <w:pStyle w:val="CodePACKT"/>
      </w:pPr>
      <w:r w:rsidRPr="0045505E">
        <w:t xml:space="preserve">  </w:t>
      </w:r>
      <w:proofErr w:type="spellStart"/>
      <w:r w:rsidRPr="0045505E">
        <w:t>DnsDomain</w:t>
      </w:r>
      <w:proofErr w:type="spellEnd"/>
      <w:r w:rsidRPr="0045505E">
        <w:t xml:space="preserve">    = 'Reskit.Org'     # Client DNS Domain</w:t>
      </w:r>
    </w:p>
    <w:p w14:paraId="635AB6B8" w14:textId="77777777" w:rsidR="00D07D2F" w:rsidRPr="0045505E" w:rsidRDefault="00D07D2F" w:rsidP="005E7B1F">
      <w:pPr>
        <w:pStyle w:val="CodePACKT"/>
      </w:pPr>
      <w:r w:rsidRPr="0045505E">
        <w:lastRenderedPageBreak/>
        <w:t xml:space="preserve">  </w:t>
      </w:r>
      <w:proofErr w:type="spellStart"/>
      <w:r w:rsidRPr="0045505E">
        <w:t>DnsServer</w:t>
      </w:r>
      <w:proofErr w:type="spellEnd"/>
      <w:r w:rsidRPr="0045505E">
        <w:t xml:space="preserve">    = '10.10.10.10'    # Client DNS Server</w:t>
      </w:r>
    </w:p>
    <w:p w14:paraId="2A2098B2" w14:textId="77777777" w:rsidR="00D07D2F" w:rsidRPr="00833357" w:rsidRDefault="00D07D2F" w:rsidP="005E7B1F">
      <w:pPr>
        <w:pStyle w:val="CodePACKT"/>
      </w:pPr>
      <w:r w:rsidRPr="00833357">
        <w:t>}</w:t>
      </w:r>
    </w:p>
    <w:p w14:paraId="3F8EB510" w14:textId="77777777" w:rsidR="00D07D2F" w:rsidRPr="00833357" w:rsidRDefault="00D07D2F" w:rsidP="005E7B1F">
      <w:pPr>
        <w:pStyle w:val="CodePACKT"/>
      </w:pPr>
      <w:r w:rsidRPr="00833357">
        <w:t xml:space="preserve">Set-DhcpServerV4OptionValue @OPTION1HT </w:t>
      </w:r>
    </w:p>
    <w:p w14:paraId="60C4FCD4"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00243EF1" w14:textId="64606CE1" w:rsidR="00D07D2F" w:rsidRPr="00D07D2F" w:rsidRDefault="00D07D2F" w:rsidP="00833357">
      <w:pPr>
        <w:pStyle w:val="NumberedBulletPACKT"/>
        <w:rPr>
          <w:color w:val="000000"/>
          <w:lang w:val="en-GB" w:eastAsia="en-GB"/>
        </w:rPr>
      </w:pPr>
      <w:r w:rsidRPr="00D07D2F">
        <w:rPr>
          <w:lang w:val="en-GB" w:eastAsia="en-GB"/>
        </w:rPr>
        <w:t>Setting a scope-specific option</w:t>
      </w:r>
    </w:p>
    <w:p w14:paraId="43C7063C" w14:textId="77777777" w:rsidR="00833357" w:rsidRPr="00833357" w:rsidRDefault="00833357" w:rsidP="005E7B1F">
      <w:pPr>
        <w:pStyle w:val="CodePACKT"/>
      </w:pPr>
    </w:p>
    <w:p w14:paraId="098F4293" w14:textId="0E393586" w:rsidR="00D07D2F" w:rsidRPr="00833357" w:rsidRDefault="00D07D2F" w:rsidP="005E7B1F">
      <w:pPr>
        <w:pStyle w:val="CodePACKT"/>
      </w:pPr>
      <w:r w:rsidRPr="00833357">
        <w:t xml:space="preserve">$OPTION2HT = </w:t>
      </w:r>
      <w:proofErr w:type="gramStart"/>
      <w:r w:rsidRPr="00833357">
        <w:t>@{</w:t>
      </w:r>
      <w:proofErr w:type="gramEnd"/>
    </w:p>
    <w:p w14:paraId="57F9BC85" w14:textId="77777777" w:rsidR="00D07D2F" w:rsidRPr="00833357" w:rsidRDefault="00D07D2F" w:rsidP="005E7B1F">
      <w:pPr>
        <w:pStyle w:val="CodePACKT"/>
      </w:pPr>
      <w:r w:rsidRPr="00833357">
        <w:t>  ComputerName = '</w:t>
      </w:r>
      <w:proofErr w:type="gramStart"/>
      <w:r w:rsidRPr="00833357">
        <w:t>DC1.Reskit.Org</w:t>
      </w:r>
      <w:proofErr w:type="gramEnd"/>
      <w:r w:rsidRPr="00833357">
        <w:t>' # DHCP Server to Configure</w:t>
      </w:r>
    </w:p>
    <w:p w14:paraId="22C22E99" w14:textId="77777777" w:rsidR="00D07D2F" w:rsidRPr="00833357" w:rsidRDefault="00D07D2F" w:rsidP="005E7B1F">
      <w:pPr>
        <w:pStyle w:val="CodePACKT"/>
      </w:pPr>
      <w:r w:rsidRPr="00833357">
        <w:t>  Router       = '10.10.10.254'</w:t>
      </w:r>
    </w:p>
    <w:p w14:paraId="0E826A8B" w14:textId="77777777" w:rsidR="00D07D2F" w:rsidRPr="00833357" w:rsidRDefault="00D07D2F" w:rsidP="005E7B1F">
      <w:pPr>
        <w:pStyle w:val="CodePACKT"/>
      </w:pPr>
      <w:r w:rsidRPr="00833357">
        <w:t xml:space="preserve">  </w:t>
      </w:r>
      <w:proofErr w:type="spellStart"/>
      <w:r w:rsidRPr="00833357">
        <w:t>ScopeID</w:t>
      </w:r>
      <w:proofErr w:type="spellEnd"/>
      <w:r w:rsidRPr="00833357">
        <w:t xml:space="preserve">      = '10.10.10.0'</w:t>
      </w:r>
    </w:p>
    <w:p w14:paraId="3C3E0A7F" w14:textId="77777777" w:rsidR="00D07D2F" w:rsidRPr="00833357" w:rsidRDefault="00D07D2F" w:rsidP="005E7B1F">
      <w:pPr>
        <w:pStyle w:val="CodePACKT"/>
      </w:pPr>
      <w:r w:rsidRPr="00833357">
        <w:t>}</w:t>
      </w:r>
    </w:p>
    <w:p w14:paraId="3325863A" w14:textId="77777777" w:rsidR="00D07D2F" w:rsidRPr="00833357" w:rsidRDefault="00D07D2F" w:rsidP="005E7B1F">
      <w:pPr>
        <w:pStyle w:val="CodePACKT"/>
      </w:pPr>
      <w:r w:rsidRPr="00833357">
        <w:t xml:space="preserve">Set-DhcpServerV4OptionValue @OPTION2HT </w:t>
      </w:r>
    </w:p>
    <w:p w14:paraId="419B1B9D"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767F26E1" w14:textId="623DEDA5" w:rsidR="00D07D2F" w:rsidRPr="00D07D2F" w:rsidRDefault="00D07D2F" w:rsidP="00833357">
      <w:pPr>
        <w:pStyle w:val="NumberedBulletPACKT"/>
        <w:rPr>
          <w:color w:val="000000"/>
          <w:lang w:val="en-GB" w:eastAsia="en-GB"/>
        </w:rPr>
      </w:pPr>
      <w:r w:rsidRPr="00D07D2F">
        <w:rPr>
          <w:lang w:val="en-GB" w:eastAsia="en-GB"/>
        </w:rPr>
        <w:t>Viewing server options</w:t>
      </w:r>
    </w:p>
    <w:p w14:paraId="75EC5C59" w14:textId="77777777" w:rsidR="00833357" w:rsidRDefault="00833357" w:rsidP="005E7B1F">
      <w:pPr>
        <w:pStyle w:val="CodePACKT"/>
      </w:pPr>
    </w:p>
    <w:p w14:paraId="07038592" w14:textId="5BF8E169" w:rsidR="00D07D2F" w:rsidRPr="00D07D2F" w:rsidRDefault="00D07D2F" w:rsidP="005E7B1F">
      <w:pPr>
        <w:pStyle w:val="CodePACKT"/>
      </w:pPr>
      <w:r w:rsidRPr="00D07D2F">
        <w:t>Get-DhcpServerv4OptionValue | Format-Table -AutoSize</w:t>
      </w:r>
    </w:p>
    <w:p w14:paraId="2D27E105" w14:textId="77777777" w:rsidR="00D07D2F" w:rsidRPr="00D07D2F" w:rsidRDefault="00D07D2F" w:rsidP="005E7B1F">
      <w:pPr>
        <w:pStyle w:val="CodePACKT"/>
      </w:pPr>
    </w:p>
    <w:p w14:paraId="6DF05262" w14:textId="1FE34051" w:rsidR="00D07D2F" w:rsidRPr="00D07D2F" w:rsidRDefault="00D07D2F" w:rsidP="00833357">
      <w:pPr>
        <w:pStyle w:val="NumberedBulletPACKT"/>
        <w:rPr>
          <w:color w:val="000000"/>
          <w:lang w:val="en-GB" w:eastAsia="en-GB"/>
        </w:rPr>
      </w:pPr>
      <w:r w:rsidRPr="00D07D2F">
        <w:rPr>
          <w:lang w:val="en-GB" w:eastAsia="en-GB"/>
        </w:rPr>
        <w:t>Viewing scope</w:t>
      </w:r>
      <w:r w:rsidR="006A7E08">
        <w:rPr>
          <w:lang w:val="en-GB" w:eastAsia="en-GB"/>
        </w:rPr>
        <w:t>-</w:t>
      </w:r>
      <w:r w:rsidRPr="00D07D2F">
        <w:rPr>
          <w:lang w:val="en-GB" w:eastAsia="en-GB"/>
        </w:rPr>
        <w:t>specific options</w:t>
      </w:r>
    </w:p>
    <w:p w14:paraId="768D88FE" w14:textId="77777777" w:rsidR="00833357" w:rsidRPr="00833357" w:rsidRDefault="00833357" w:rsidP="005E7B1F">
      <w:pPr>
        <w:pStyle w:val="CodePACKT"/>
      </w:pPr>
    </w:p>
    <w:p w14:paraId="37956413" w14:textId="2A1EB188" w:rsidR="00D07D2F" w:rsidRPr="00833357" w:rsidRDefault="00D07D2F" w:rsidP="005E7B1F">
      <w:pPr>
        <w:pStyle w:val="CodePACKT"/>
      </w:pPr>
      <w:r w:rsidRPr="00833357">
        <w:t>Get-DhcpServerv4OptionValue -</w:t>
      </w:r>
      <w:proofErr w:type="spellStart"/>
      <w:r w:rsidRPr="00833357">
        <w:t>ScopeId</w:t>
      </w:r>
      <w:proofErr w:type="spellEnd"/>
      <w:r w:rsidRPr="00833357">
        <w:t xml:space="preserve"> '10.10.10.0' | </w:t>
      </w:r>
    </w:p>
    <w:p w14:paraId="792D0B16" w14:textId="77777777" w:rsidR="00D07D2F" w:rsidRPr="00833357" w:rsidRDefault="00D07D2F" w:rsidP="005E7B1F">
      <w:pPr>
        <w:pStyle w:val="CodePACKT"/>
      </w:pPr>
      <w:r w:rsidRPr="00833357">
        <w:t>  Format-Table -AutoSize</w:t>
      </w:r>
    </w:p>
    <w:p w14:paraId="500F3132"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71DF1BB6" w14:textId="4ABFFEC3" w:rsidR="00D07D2F" w:rsidRPr="00D07D2F" w:rsidRDefault="00D07D2F" w:rsidP="00833357">
      <w:pPr>
        <w:pStyle w:val="NumberedBulletPACKT"/>
        <w:rPr>
          <w:color w:val="000000"/>
          <w:lang w:val="en-GB" w:eastAsia="en-GB"/>
        </w:rPr>
      </w:pPr>
      <w:r w:rsidRPr="00D07D2F">
        <w:rPr>
          <w:lang w:val="en-GB" w:eastAsia="en-GB"/>
        </w:rPr>
        <w:t>Viewing DHCPv4 option definitions</w:t>
      </w:r>
    </w:p>
    <w:p w14:paraId="7E2D478C" w14:textId="77777777" w:rsidR="00833357" w:rsidRPr="00833357" w:rsidRDefault="00833357" w:rsidP="005E7B1F">
      <w:pPr>
        <w:pStyle w:val="CodePACKT"/>
      </w:pPr>
    </w:p>
    <w:p w14:paraId="1736F913" w14:textId="7E82E237" w:rsidR="00D07D2F" w:rsidRPr="00833357" w:rsidRDefault="00D07D2F" w:rsidP="005E7B1F">
      <w:pPr>
        <w:pStyle w:val="CodePACKT"/>
      </w:pPr>
      <w:r w:rsidRPr="00833357">
        <w:t>Get-DhcpServerv4OptionDefinition | Format-Table -AutoSize</w:t>
      </w:r>
    </w:p>
    <w:p w14:paraId="7B30EAA2" w14:textId="6129D3B0" w:rsidR="00680501" w:rsidRDefault="00680501" w:rsidP="00680501">
      <w:pPr>
        <w:pStyle w:val="Heading2"/>
        <w:numPr>
          <w:ilvl w:val="1"/>
          <w:numId w:val="3"/>
        </w:numPr>
        <w:tabs>
          <w:tab w:val="left" w:pos="0"/>
        </w:tabs>
      </w:pPr>
      <w:r>
        <w:t>How it works...</w:t>
      </w:r>
    </w:p>
    <w:p w14:paraId="5BDB444D" w14:textId="636EE5AB" w:rsidR="00833357" w:rsidRPr="00833357" w:rsidRDefault="00833357" w:rsidP="00833357">
      <w:pPr>
        <w:pStyle w:val="NormalPACKT"/>
        <w:rPr>
          <w:lang w:val="en-GB"/>
        </w:rPr>
      </w:pPr>
      <w:r w:rsidRPr="00833357">
        <w:rPr>
          <w:lang w:val="en-GB"/>
        </w:rPr>
        <w:t xml:space="preserve">In </w:t>
      </w:r>
      <w:r w:rsidRPr="00833357">
        <w:rPr>
          <w:rStyle w:val="ItalicsPACKT"/>
          <w:lang w:val="en-GB"/>
        </w:rPr>
        <w:t>step 1</w:t>
      </w:r>
      <w:r w:rsidRPr="00833357">
        <w:rPr>
          <w:lang w:val="en-GB"/>
        </w:rPr>
        <w:t xml:space="preserve">, you import the </w:t>
      </w:r>
      <w:proofErr w:type="spellStart"/>
      <w:r w:rsidRPr="00833357">
        <w:rPr>
          <w:rStyle w:val="CodeInTextPACKT"/>
          <w:lang w:val="en-GB"/>
        </w:rPr>
        <w:t>DHCPServer</w:t>
      </w:r>
      <w:proofErr w:type="spellEnd"/>
      <w:r w:rsidRPr="00833357">
        <w:rPr>
          <w:lang w:val="en-GB"/>
        </w:rPr>
        <w:t xml:space="preserve"> module. </w:t>
      </w:r>
      <w:r>
        <w:rPr>
          <w:lang w:val="en-GB"/>
        </w:rPr>
        <w:t>This step, which produces no output, loads the module using the Windows PowerShell compatibility solution. When you installed DHCP (in “</w:t>
      </w:r>
      <w:r w:rsidRPr="00833357">
        <w:rPr>
          <w:rStyle w:val="ItalicsPACKT"/>
        </w:rPr>
        <w:t>Installing DHCP</w:t>
      </w:r>
      <w:r>
        <w:rPr>
          <w:lang w:val="en-GB"/>
        </w:rPr>
        <w:t>”), you added the management tools, including this module. However, the DHCP team has not yet made this module compatible with PowerShell 7</w:t>
      </w:r>
      <w:r w:rsidRPr="00833357">
        <w:rPr>
          <w:lang w:val="en-GB"/>
        </w:rPr>
        <w:t xml:space="preserve">. You read about the Windows PowerShell compatibility solution in chapter </w:t>
      </w:r>
      <w:r>
        <w:rPr>
          <w:lang w:val="en-GB"/>
        </w:rPr>
        <w:t>2</w:t>
      </w:r>
      <w:r w:rsidRPr="00833357">
        <w:rPr>
          <w:lang w:val="en-GB"/>
        </w:rPr>
        <w:t>.</w:t>
      </w:r>
      <w:r>
        <w:rPr>
          <w:lang w:val="en-GB"/>
        </w:rPr>
        <w:t xml:space="preserve"> This step produces no console output.</w:t>
      </w:r>
    </w:p>
    <w:p w14:paraId="05D82AD9" w14:textId="0FC9A051" w:rsidR="00833357" w:rsidRPr="00833357" w:rsidRDefault="00833357" w:rsidP="00833357">
      <w:pPr>
        <w:pStyle w:val="NormalPACKT"/>
        <w:rPr>
          <w:lang w:val="en-GB"/>
        </w:rPr>
      </w:pPr>
      <w:r w:rsidRPr="00833357">
        <w:rPr>
          <w:lang w:val="en-GB"/>
        </w:rPr>
        <w:t xml:space="preserve">In </w:t>
      </w:r>
      <w:r w:rsidRPr="00833357">
        <w:rPr>
          <w:rStyle w:val="ItalicsPACKT"/>
          <w:lang w:val="en-GB"/>
        </w:rPr>
        <w:t>step 2</w:t>
      </w:r>
      <w:r w:rsidRPr="00833357">
        <w:rPr>
          <w:lang w:val="en-GB"/>
        </w:rPr>
        <w:t>, you create a new DHCP scope for IPV4 addresses. The scope enables the DHCP server to issue IP addresses in the range of 10.10.10.150 - 10.10.10.199. This step produces no output.</w:t>
      </w:r>
    </w:p>
    <w:p w14:paraId="50F07763" w14:textId="77777777" w:rsidR="00833357" w:rsidRPr="00833357" w:rsidRDefault="00833357" w:rsidP="00833357">
      <w:pPr>
        <w:pStyle w:val="NormalPACKT"/>
        <w:rPr>
          <w:lang w:val="en-GB"/>
        </w:rPr>
      </w:pPr>
      <w:r w:rsidRPr="00833357">
        <w:rPr>
          <w:lang w:val="en-GB"/>
        </w:rPr>
        <w:t xml:space="preserve">In </w:t>
      </w:r>
      <w:r w:rsidRPr="00833357">
        <w:rPr>
          <w:rStyle w:val="ItalicsPACKT"/>
          <w:lang w:val="en-GB"/>
        </w:rPr>
        <w:t>step 3</w:t>
      </w:r>
      <w:r w:rsidRPr="00833357">
        <w:rPr>
          <w:lang w:val="en-GB"/>
        </w:rPr>
        <w:t xml:space="preserve">, you use </w:t>
      </w:r>
      <w:r w:rsidRPr="00833357">
        <w:rPr>
          <w:rStyle w:val="CodeInTextPACKT"/>
          <w:lang w:val="en-GB"/>
        </w:rPr>
        <w:t>Get-DHCPServerIPV4Scope</w:t>
      </w:r>
      <w:r w:rsidRPr="00833357">
        <w:rPr>
          <w:lang w:val="en-GB"/>
        </w:rPr>
        <w:t xml:space="preserve"> to retrieve details of all the DHCP scopes you have defined on </w:t>
      </w:r>
      <w:r w:rsidRPr="00833357">
        <w:rPr>
          <w:rStyle w:val="CodeInTextPACKT"/>
          <w:lang w:val="en-GB"/>
        </w:rPr>
        <w:t>DC1</w:t>
      </w:r>
      <w:r w:rsidRPr="00833357">
        <w:rPr>
          <w:lang w:val="en-GB"/>
        </w:rPr>
        <w:t>. The output of this step looks like this:</w:t>
      </w:r>
    </w:p>
    <w:p w14:paraId="3420DF6A" w14:textId="5E7CC857" w:rsidR="00833357" w:rsidRDefault="00833357" w:rsidP="00833357">
      <w:pPr>
        <w:pStyle w:val="FigurePACKT"/>
      </w:pPr>
      <w:r w:rsidRPr="00833357">
        <w:t xml:space="preserve">    </w:t>
      </w:r>
      <w:r>
        <w:rPr>
          <w:noProof/>
        </w:rPr>
        <w:drawing>
          <wp:inline distT="0" distB="0" distL="0" distR="0" wp14:anchorId="741E8AD8" wp14:editId="2751733B">
            <wp:extent cx="3870773" cy="764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7806" cy="769542"/>
                    </a:xfrm>
                    <a:prstGeom prst="rect">
                      <a:avLst/>
                    </a:prstGeom>
                  </pic:spPr>
                </pic:pic>
              </a:graphicData>
            </a:graphic>
          </wp:inline>
        </w:drawing>
      </w:r>
    </w:p>
    <w:p w14:paraId="6F5D8E06" w14:textId="696C20F2" w:rsidR="00833357" w:rsidRPr="003C3041" w:rsidRDefault="00833357">
      <w:pPr>
        <w:pStyle w:val="FigureCaptionPACKT"/>
        <w:pPrChange w:id="50" w:author="Liam Draper" w:date="2022-07-14T10:48:00Z">
          <w:pPr>
            <w:pStyle w:val="FigurePACKT"/>
          </w:pPr>
        </w:pPrChange>
      </w:pPr>
      <w:r w:rsidRPr="00DC6325">
        <w:t xml:space="preserve">Figure </w:t>
      </w:r>
      <w:r>
        <w:t>5.</w:t>
      </w:r>
      <w:del w:id="51" w:author="Liam Draper" w:date="2022-07-14T10:48:00Z">
        <w:r w:rsidDel="006E52CE">
          <w:delText>18</w:delText>
        </w:r>
      </w:del>
      <w:ins w:id="52" w:author="Liam Draper" w:date="2022-07-14T10:48:00Z">
        <w:r w:rsidR="006E52CE">
          <w:t>19</w:t>
        </w:r>
      </w:ins>
      <w:r w:rsidRPr="00DC6325">
        <w:t xml:space="preserve">: </w:t>
      </w:r>
      <w:r>
        <w:t>Viewing IPV4 scopes on DC1’s DHCP Server</w:t>
      </w:r>
    </w:p>
    <w:p w14:paraId="731E5DBC" w14:textId="76C98270" w:rsidR="00833357" w:rsidRDefault="00833357" w:rsidP="00833357">
      <w:pPr>
        <w:pStyle w:val="NormalPACKT"/>
        <w:rPr>
          <w:lang w:val="en-GB"/>
        </w:rPr>
      </w:pPr>
      <w:r w:rsidRPr="003C3041">
        <w:rPr>
          <w:rFonts w:ascii="Arial" w:hAnsi="Arial"/>
          <w:b/>
          <w:noProof/>
          <w:color w:val="FF0000"/>
          <w:sz w:val="28"/>
          <w:szCs w:val="28"/>
        </w:rPr>
        <w:t>Insert image B18878_05_</w:t>
      </w:r>
      <w:del w:id="53" w:author="Liam Draper" w:date="2022-07-14T10:48:00Z">
        <w:r w:rsidDel="006E52CE">
          <w:rPr>
            <w:rFonts w:ascii="Arial" w:hAnsi="Arial"/>
            <w:b/>
            <w:noProof/>
            <w:color w:val="FF0000"/>
            <w:sz w:val="28"/>
            <w:szCs w:val="28"/>
          </w:rPr>
          <w:delText>18</w:delText>
        </w:r>
      </w:del>
      <w:ins w:id="54" w:author="Liam Draper" w:date="2022-07-14T10:48:00Z">
        <w:r w:rsidR="006E52CE">
          <w:rPr>
            <w:rFonts w:ascii="Arial" w:hAnsi="Arial"/>
            <w:b/>
            <w:noProof/>
            <w:color w:val="FF0000"/>
            <w:sz w:val="28"/>
            <w:szCs w:val="28"/>
          </w:rPr>
          <w:t>19</w:t>
        </w:r>
      </w:ins>
      <w:r w:rsidRPr="003C3041">
        <w:rPr>
          <w:rFonts w:ascii="Arial" w:hAnsi="Arial"/>
          <w:b/>
          <w:noProof/>
          <w:color w:val="FF0000"/>
          <w:sz w:val="28"/>
          <w:szCs w:val="28"/>
        </w:rPr>
        <w:t>.png</w:t>
      </w:r>
      <w:r w:rsidRPr="00D07D2F">
        <w:rPr>
          <w:lang w:val="en-GB"/>
        </w:rPr>
        <w:t xml:space="preserve"> </w:t>
      </w:r>
    </w:p>
    <w:p w14:paraId="4CBD22E1" w14:textId="2FB96F95" w:rsidR="00833357" w:rsidRPr="00833357" w:rsidRDefault="00833357" w:rsidP="00833357">
      <w:pPr>
        <w:pStyle w:val="NormalPACKT"/>
        <w:rPr>
          <w:lang w:val="en-GB"/>
        </w:rPr>
      </w:pPr>
      <w:r w:rsidRPr="00833357">
        <w:rPr>
          <w:lang w:val="en-GB"/>
        </w:rPr>
        <w:t xml:space="preserve">In </w:t>
      </w:r>
      <w:r w:rsidRPr="00833357">
        <w:rPr>
          <w:rStyle w:val="ItalicsPACKT"/>
          <w:lang w:val="en-GB"/>
        </w:rPr>
        <w:t>step 4</w:t>
      </w:r>
      <w:r w:rsidRPr="00833357">
        <w:rPr>
          <w:lang w:val="en-GB"/>
        </w:rPr>
        <w:t xml:space="preserve">, you set two server-wide DHCP options, creating no output. These are options and values offered to all clients of any DHCP scope defined on this server. In </w:t>
      </w:r>
      <w:r w:rsidRPr="00833357">
        <w:rPr>
          <w:rStyle w:val="ItalicsPACKT"/>
          <w:lang w:val="en-GB"/>
        </w:rPr>
        <w:t>step 5</w:t>
      </w:r>
      <w:r w:rsidRPr="00833357">
        <w:rPr>
          <w:lang w:val="en-GB"/>
        </w:rPr>
        <w:t>, you specify a scope option. These two steps also produce no output.</w:t>
      </w:r>
    </w:p>
    <w:p w14:paraId="0EEFE2AA" w14:textId="0262A610" w:rsidR="00833357" w:rsidRPr="00833357" w:rsidRDefault="00833357" w:rsidP="00833357">
      <w:pPr>
        <w:pStyle w:val="NormalPACKT"/>
        <w:rPr>
          <w:lang w:val="en-GB"/>
        </w:rPr>
      </w:pPr>
      <w:r w:rsidRPr="00833357">
        <w:rPr>
          <w:lang w:val="en-GB"/>
        </w:rPr>
        <w:t xml:space="preserve">In </w:t>
      </w:r>
      <w:r w:rsidRPr="00833357">
        <w:rPr>
          <w:rStyle w:val="ItalicsPACKT"/>
          <w:lang w:val="en-GB"/>
        </w:rPr>
        <w:t>step 6</w:t>
      </w:r>
      <w:r w:rsidRPr="00833357">
        <w:rPr>
          <w:lang w:val="en-GB"/>
        </w:rPr>
        <w:t>, you view the DHCP server-wide options with output that looks like this:</w:t>
      </w:r>
    </w:p>
    <w:p w14:paraId="23D74DD4" w14:textId="4FE05257" w:rsidR="00833357" w:rsidRPr="00833357" w:rsidRDefault="00833357" w:rsidP="004E6D21">
      <w:pPr>
        <w:pStyle w:val="FigurePACKT"/>
      </w:pPr>
      <w:r w:rsidRPr="00833357">
        <w:lastRenderedPageBreak/>
        <w:t xml:space="preserve"> </w:t>
      </w:r>
      <w:r w:rsidR="004E6D21">
        <w:rPr>
          <w:noProof/>
        </w:rPr>
        <w:drawing>
          <wp:inline distT="0" distB="0" distL="0" distR="0" wp14:anchorId="6BC3AA85" wp14:editId="108023F1">
            <wp:extent cx="2981663" cy="6326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8023" cy="633953"/>
                    </a:xfrm>
                    <a:prstGeom prst="rect">
                      <a:avLst/>
                    </a:prstGeom>
                  </pic:spPr>
                </pic:pic>
              </a:graphicData>
            </a:graphic>
          </wp:inline>
        </w:drawing>
      </w:r>
    </w:p>
    <w:p w14:paraId="4B92DDAD" w14:textId="7F4864ED" w:rsidR="004E6D21" w:rsidRPr="003C3041" w:rsidRDefault="004E6D21">
      <w:pPr>
        <w:pStyle w:val="FigureCaptionPACKT"/>
        <w:pPrChange w:id="55" w:author="Liam Draper" w:date="2022-07-14T10:48:00Z">
          <w:pPr>
            <w:pStyle w:val="FigurePACKT"/>
          </w:pPr>
        </w:pPrChange>
      </w:pPr>
      <w:r w:rsidRPr="00DC6325">
        <w:t xml:space="preserve">Figure </w:t>
      </w:r>
      <w:r>
        <w:t>5.</w:t>
      </w:r>
      <w:del w:id="56" w:author="Liam Draper" w:date="2022-07-14T10:48:00Z">
        <w:r w:rsidDel="006E52CE">
          <w:delText>19</w:delText>
        </w:r>
      </w:del>
      <w:ins w:id="57" w:author="Liam Draper" w:date="2022-07-14T10:48:00Z">
        <w:r w:rsidR="006E52CE">
          <w:t>20</w:t>
        </w:r>
      </w:ins>
      <w:r w:rsidRPr="00DC6325">
        <w:t xml:space="preserve">: </w:t>
      </w:r>
      <w:r>
        <w:t>Viewing DHCP server-wide options</w:t>
      </w:r>
    </w:p>
    <w:p w14:paraId="5C4F184D" w14:textId="20CCDEAC" w:rsidR="004E6D21" w:rsidRDefault="004E6D21" w:rsidP="004E6D21">
      <w:pPr>
        <w:pStyle w:val="NormalPACKT"/>
        <w:rPr>
          <w:lang w:val="en-GB"/>
        </w:rPr>
      </w:pPr>
      <w:r w:rsidRPr="003C3041">
        <w:rPr>
          <w:rFonts w:ascii="Arial" w:hAnsi="Arial"/>
          <w:b/>
          <w:noProof/>
          <w:color w:val="FF0000"/>
          <w:sz w:val="28"/>
          <w:szCs w:val="28"/>
        </w:rPr>
        <w:t>Insert image B18878_05_</w:t>
      </w:r>
      <w:del w:id="58" w:author="Liam Draper" w:date="2022-07-14T10:48:00Z">
        <w:r w:rsidDel="006E52CE">
          <w:rPr>
            <w:rFonts w:ascii="Arial" w:hAnsi="Arial"/>
            <w:b/>
            <w:noProof/>
            <w:color w:val="FF0000"/>
            <w:sz w:val="28"/>
            <w:szCs w:val="28"/>
          </w:rPr>
          <w:delText>19</w:delText>
        </w:r>
      </w:del>
      <w:ins w:id="59" w:author="Liam Draper" w:date="2022-07-14T10:48:00Z">
        <w:r w:rsidR="006E52CE">
          <w:rPr>
            <w:rFonts w:ascii="Arial" w:hAnsi="Arial"/>
            <w:b/>
            <w:noProof/>
            <w:color w:val="FF0000"/>
            <w:sz w:val="28"/>
            <w:szCs w:val="28"/>
          </w:rPr>
          <w:t>20</w:t>
        </w:r>
      </w:ins>
      <w:r w:rsidRPr="003C3041">
        <w:rPr>
          <w:rFonts w:ascii="Arial" w:hAnsi="Arial"/>
          <w:b/>
          <w:noProof/>
          <w:color w:val="FF0000"/>
          <w:sz w:val="28"/>
          <w:szCs w:val="28"/>
        </w:rPr>
        <w:t>.png</w:t>
      </w:r>
      <w:r w:rsidRPr="00D07D2F">
        <w:rPr>
          <w:lang w:val="en-GB"/>
        </w:rPr>
        <w:t xml:space="preserve"> </w:t>
      </w:r>
    </w:p>
    <w:p w14:paraId="61B8119D" w14:textId="0A290DBF" w:rsidR="00833357" w:rsidRDefault="00833357" w:rsidP="00833357">
      <w:pPr>
        <w:pStyle w:val="NormalPACKT"/>
        <w:rPr>
          <w:lang w:val="en-GB"/>
        </w:rPr>
      </w:pPr>
      <w:r w:rsidRPr="00833357">
        <w:rPr>
          <w:lang w:val="en-GB"/>
        </w:rPr>
        <w:t xml:space="preserve">With </w:t>
      </w:r>
      <w:r w:rsidRPr="004E6D21">
        <w:rPr>
          <w:rStyle w:val="ItalicsPACKT"/>
          <w:lang w:val="en-GB"/>
        </w:rPr>
        <w:t>step 7</w:t>
      </w:r>
      <w:r w:rsidRPr="00833357">
        <w:rPr>
          <w:lang w:val="en-GB"/>
        </w:rPr>
        <w:t>, you view the</w:t>
      </w:r>
      <w:r w:rsidR="004E6D21">
        <w:rPr>
          <w:lang w:val="en-GB"/>
        </w:rPr>
        <w:t xml:space="preserve"> DHCP </w:t>
      </w:r>
      <w:r w:rsidRPr="00833357">
        <w:rPr>
          <w:lang w:val="en-GB"/>
        </w:rPr>
        <w:t>options you have set on the 10.10.10.10 scope, which looks like this:</w:t>
      </w:r>
    </w:p>
    <w:p w14:paraId="64010664" w14:textId="13539511" w:rsidR="004E6D21" w:rsidRPr="00833357" w:rsidRDefault="004E6D21" w:rsidP="004E6D21">
      <w:pPr>
        <w:pStyle w:val="FigurePACKT"/>
      </w:pPr>
      <w:r>
        <w:rPr>
          <w:noProof/>
        </w:rPr>
        <w:drawing>
          <wp:inline distT="0" distB="0" distL="0" distR="0" wp14:anchorId="088A5916" wp14:editId="4026E961">
            <wp:extent cx="3409622" cy="897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6168" cy="902283"/>
                    </a:xfrm>
                    <a:prstGeom prst="rect">
                      <a:avLst/>
                    </a:prstGeom>
                  </pic:spPr>
                </pic:pic>
              </a:graphicData>
            </a:graphic>
          </wp:inline>
        </w:drawing>
      </w:r>
    </w:p>
    <w:p w14:paraId="50723731" w14:textId="46CE59FB" w:rsidR="004E6D21" w:rsidRPr="003C3041" w:rsidRDefault="004E6D21">
      <w:pPr>
        <w:pStyle w:val="FigureCaptionPACKT"/>
        <w:pPrChange w:id="60" w:author="Liam Draper" w:date="2022-07-14T10:49:00Z">
          <w:pPr>
            <w:pStyle w:val="FigurePACKT"/>
          </w:pPr>
        </w:pPrChange>
      </w:pPr>
      <w:r w:rsidRPr="00DC6325">
        <w:t xml:space="preserve">Figure </w:t>
      </w:r>
      <w:r>
        <w:t>5.2</w:t>
      </w:r>
      <w:ins w:id="61" w:author="Liam Draper" w:date="2022-07-14T10:49:00Z">
        <w:r w:rsidR="006E52CE">
          <w:t>1</w:t>
        </w:r>
      </w:ins>
      <w:del w:id="62" w:author="Liam Draper" w:date="2022-07-14T10:49:00Z">
        <w:r w:rsidDel="006E52CE">
          <w:delText>0</w:delText>
        </w:r>
      </w:del>
      <w:r w:rsidRPr="00DC6325">
        <w:t xml:space="preserve">: </w:t>
      </w:r>
      <w:r>
        <w:t>Viewing DHCP server-wide options</w:t>
      </w:r>
    </w:p>
    <w:p w14:paraId="6D88A327" w14:textId="6484CC90" w:rsidR="00833357" w:rsidRPr="00833357" w:rsidRDefault="004E6D21" w:rsidP="00833357">
      <w:pPr>
        <w:pStyle w:val="NormalPACKT"/>
        <w:rPr>
          <w:lang w:val="en-GB"/>
        </w:rPr>
      </w:pPr>
      <w:r w:rsidRPr="003C3041">
        <w:rPr>
          <w:rFonts w:ascii="Arial" w:hAnsi="Arial"/>
          <w:b/>
          <w:noProof/>
          <w:color w:val="FF0000"/>
          <w:sz w:val="28"/>
          <w:szCs w:val="28"/>
        </w:rPr>
        <w:t>Insert image B18878_05_</w:t>
      </w:r>
      <w:del w:id="63" w:author="Liam Draper" w:date="2022-07-14T10:49:00Z">
        <w:r w:rsidDel="006E52CE">
          <w:rPr>
            <w:rFonts w:ascii="Arial" w:hAnsi="Arial"/>
            <w:b/>
            <w:noProof/>
            <w:color w:val="FF0000"/>
            <w:sz w:val="28"/>
            <w:szCs w:val="28"/>
          </w:rPr>
          <w:delText>20</w:delText>
        </w:r>
      </w:del>
      <w:ins w:id="64" w:author="Liam Draper" w:date="2022-07-14T10:49:00Z">
        <w:r w:rsidR="006E52CE">
          <w:rPr>
            <w:rFonts w:ascii="Arial" w:hAnsi="Arial"/>
            <w:b/>
            <w:noProof/>
            <w:color w:val="FF0000"/>
            <w:sz w:val="28"/>
            <w:szCs w:val="28"/>
          </w:rPr>
          <w:t>21</w:t>
        </w:r>
      </w:ins>
      <w:r>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5B543C54" w14:textId="5108BE0B" w:rsidR="004E6D21" w:rsidRDefault="004E6D21" w:rsidP="00833357">
      <w:pPr>
        <w:pStyle w:val="NormalPACKT"/>
        <w:rPr>
          <w:lang w:val="en-GB"/>
        </w:rPr>
      </w:pPr>
      <w:r>
        <w:rPr>
          <w:lang w:val="en-GB"/>
        </w:rPr>
        <w:t xml:space="preserve">In Windows Server 2022, Microsoft includes </w:t>
      </w:r>
      <w:r w:rsidR="00833357" w:rsidRPr="00833357">
        <w:rPr>
          <w:lang w:val="en-GB"/>
        </w:rPr>
        <w:t xml:space="preserve">66 </w:t>
      </w:r>
      <w:r>
        <w:rPr>
          <w:lang w:val="en-GB"/>
        </w:rPr>
        <w:t xml:space="preserve">pre-defined </w:t>
      </w:r>
      <w:r w:rsidR="00833357" w:rsidRPr="00833357">
        <w:rPr>
          <w:lang w:val="en-GB"/>
        </w:rPr>
        <w:t>DHCP option</w:t>
      </w:r>
      <w:r>
        <w:rPr>
          <w:lang w:val="en-GB"/>
        </w:rPr>
        <w:t xml:space="preserve"> definitions. You </w:t>
      </w:r>
      <w:r w:rsidR="00833357" w:rsidRPr="00833357">
        <w:rPr>
          <w:lang w:val="en-GB"/>
        </w:rPr>
        <w:t xml:space="preserve">can use </w:t>
      </w:r>
      <w:r>
        <w:rPr>
          <w:lang w:val="en-GB"/>
        </w:rPr>
        <w:t xml:space="preserve">these options to </w:t>
      </w:r>
      <w:r w:rsidR="00833357" w:rsidRPr="00833357">
        <w:rPr>
          <w:lang w:val="en-GB"/>
        </w:rPr>
        <w:t xml:space="preserve">provide option values to DHCP clients. Most of these options are of little use </w:t>
      </w:r>
      <w:r>
        <w:rPr>
          <w:lang w:val="en-GB"/>
        </w:rPr>
        <w:t>and are, in many cases, purely historical and not used widely. That said, these options</w:t>
      </w:r>
      <w:r w:rsidR="00833357" w:rsidRPr="00833357">
        <w:rPr>
          <w:lang w:val="en-GB"/>
        </w:rPr>
        <w:t xml:space="preserve"> </w:t>
      </w:r>
      <w:r>
        <w:rPr>
          <w:lang w:val="en-GB"/>
        </w:rPr>
        <w:t xml:space="preserve">help you to </w:t>
      </w:r>
      <w:r w:rsidR="00833357" w:rsidRPr="00833357">
        <w:rPr>
          <w:lang w:val="en-GB"/>
        </w:rPr>
        <w:t xml:space="preserve">provide support for niche and uncommon scenarios. </w:t>
      </w:r>
    </w:p>
    <w:p w14:paraId="40FDBA4D" w14:textId="6BDC4B9C" w:rsidR="00833357" w:rsidRPr="00833357" w:rsidRDefault="00833357" w:rsidP="00833357">
      <w:pPr>
        <w:pStyle w:val="NormalPACKT"/>
        <w:rPr>
          <w:lang w:val="en-GB"/>
        </w:rPr>
      </w:pPr>
      <w:r w:rsidRPr="00833357">
        <w:rPr>
          <w:lang w:val="en-GB"/>
        </w:rPr>
        <w:t xml:space="preserve">To view the set of options </w:t>
      </w:r>
      <w:r w:rsidR="004E6D21">
        <w:rPr>
          <w:lang w:val="en-GB"/>
        </w:rPr>
        <w:t xml:space="preserve">Windows </w:t>
      </w:r>
      <w:r w:rsidRPr="00833357">
        <w:rPr>
          <w:lang w:val="en-GB"/>
        </w:rPr>
        <w:t>define</w:t>
      </w:r>
      <w:r w:rsidR="004E6D21">
        <w:rPr>
          <w:lang w:val="en-GB"/>
        </w:rPr>
        <w:t>s</w:t>
      </w:r>
      <w:r w:rsidRPr="00833357">
        <w:rPr>
          <w:lang w:val="en-GB"/>
        </w:rPr>
        <w:t xml:space="preserve"> by default, in </w:t>
      </w:r>
      <w:r w:rsidR="004E6D21">
        <w:rPr>
          <w:rStyle w:val="ItalicsPACKT"/>
          <w:lang w:val="en-GB"/>
        </w:rPr>
        <w:t>step 8</w:t>
      </w:r>
      <w:r w:rsidRPr="00833357">
        <w:rPr>
          <w:lang w:val="en-GB"/>
        </w:rPr>
        <w:t xml:space="preserve">, </w:t>
      </w:r>
      <w:r w:rsidR="004E6D21">
        <w:rPr>
          <w:lang w:val="en-GB"/>
        </w:rPr>
        <w:t xml:space="preserve">you use the </w:t>
      </w:r>
      <w:proofErr w:type="spellStart"/>
      <w:r w:rsidR="004E6D21">
        <w:rPr>
          <w:lang w:val="en-GB"/>
        </w:rPr>
        <w:t>ge</w:t>
      </w:r>
      <w:r w:rsidR="004E6D21" w:rsidRPr="004E6D21">
        <w:rPr>
          <w:rStyle w:val="CodeInTextPACKT"/>
          <w:lang w:val="en-GB"/>
        </w:rPr>
        <w:t>Get</w:t>
      </w:r>
      <w:proofErr w:type="spellEnd"/>
      <w:r w:rsidR="004E6D21" w:rsidRPr="004E6D21">
        <w:rPr>
          <w:rStyle w:val="CodeInTextPACKT"/>
        </w:rPr>
        <w:noBreakHyphen/>
      </w:r>
      <w:r w:rsidR="004E6D21" w:rsidRPr="004E6D21">
        <w:rPr>
          <w:rStyle w:val="CodeInTextPACKT"/>
          <w:lang w:val="en-GB"/>
        </w:rPr>
        <w:t>DhcpServerv4OptionDefinition</w:t>
      </w:r>
      <w:r w:rsidR="004E6D21" w:rsidRPr="004E6D21">
        <w:t xml:space="preserve"> </w:t>
      </w:r>
      <w:r w:rsidR="004E6D21">
        <w:rPr>
          <w:lang w:val="en-GB"/>
        </w:rPr>
        <w:t xml:space="preserve">command. The output from this command </w:t>
      </w:r>
      <w:r w:rsidRPr="00833357">
        <w:rPr>
          <w:lang w:val="en-GB"/>
        </w:rPr>
        <w:t>looks like this:</w:t>
      </w:r>
    </w:p>
    <w:p w14:paraId="424C78A6" w14:textId="719264FE" w:rsidR="004E6D21" w:rsidRDefault="004E6D21" w:rsidP="004E6D21">
      <w:pPr>
        <w:pStyle w:val="FigurePACKT"/>
        <w:rPr>
          <w:szCs w:val="28"/>
        </w:rPr>
      </w:pPr>
      <w:r>
        <w:rPr>
          <w:noProof/>
        </w:rPr>
        <w:lastRenderedPageBreak/>
        <w:drawing>
          <wp:inline distT="0" distB="0" distL="0" distR="0" wp14:anchorId="1839629B" wp14:editId="7478B6E3">
            <wp:extent cx="3432555" cy="48020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4234" cy="4804351"/>
                    </a:xfrm>
                    <a:prstGeom prst="rect">
                      <a:avLst/>
                    </a:prstGeom>
                  </pic:spPr>
                </pic:pic>
              </a:graphicData>
            </a:graphic>
          </wp:inline>
        </w:drawing>
      </w:r>
    </w:p>
    <w:p w14:paraId="070295E2" w14:textId="7A09BB4F" w:rsidR="004E6D21" w:rsidRPr="003C3041" w:rsidRDefault="004E6D21">
      <w:pPr>
        <w:pStyle w:val="FigureCaptionPACKT"/>
        <w:pPrChange w:id="65" w:author="Liam Draper" w:date="2022-07-14T10:50:00Z">
          <w:pPr>
            <w:pStyle w:val="FigurePACKT"/>
          </w:pPr>
        </w:pPrChange>
      </w:pPr>
      <w:r w:rsidRPr="00DC6325">
        <w:t xml:space="preserve">Figure </w:t>
      </w:r>
      <w:r>
        <w:t>5.</w:t>
      </w:r>
      <w:del w:id="66" w:author="Liam Draper" w:date="2022-07-14T10:50:00Z">
        <w:r w:rsidDel="006E52CE">
          <w:delText>21</w:delText>
        </w:r>
      </w:del>
      <w:ins w:id="67" w:author="Liam Draper" w:date="2022-07-14T10:50:00Z">
        <w:r w:rsidR="006E52CE">
          <w:t>22</w:t>
        </w:r>
      </w:ins>
      <w:r w:rsidRPr="00DC6325">
        <w:t xml:space="preserve">: </w:t>
      </w:r>
      <w:r w:rsidRPr="004E6D21">
        <w:t>Viewing DHCPv4 option definitions</w:t>
      </w:r>
    </w:p>
    <w:p w14:paraId="5989B3C7" w14:textId="0FB6A013" w:rsidR="00E4770A" w:rsidDel="00E4770A" w:rsidRDefault="004E6D21" w:rsidP="004E6D21">
      <w:pPr>
        <w:pStyle w:val="NormalPACKT"/>
        <w:rPr>
          <w:del w:id="68" w:author="Thomas Lee" w:date="2022-09-13T17:08:00Z"/>
          <w:lang w:val="en-GB"/>
        </w:rPr>
      </w:pPr>
      <w:r w:rsidRPr="003C3041">
        <w:rPr>
          <w:rFonts w:ascii="Arial" w:hAnsi="Arial"/>
          <w:b/>
          <w:noProof/>
          <w:color w:val="FF0000"/>
          <w:sz w:val="28"/>
          <w:szCs w:val="28"/>
        </w:rPr>
        <w:t>Insert image B18878_05_</w:t>
      </w:r>
      <w:del w:id="69" w:author="Liam Draper" w:date="2022-07-14T10:50:00Z">
        <w:r w:rsidDel="006E52CE">
          <w:rPr>
            <w:rFonts w:ascii="Arial" w:hAnsi="Arial"/>
            <w:b/>
            <w:noProof/>
            <w:color w:val="FF0000"/>
            <w:sz w:val="28"/>
            <w:szCs w:val="28"/>
          </w:rPr>
          <w:delText>21</w:delText>
        </w:r>
      </w:del>
      <w:ins w:id="70" w:author="Liam Draper" w:date="2022-07-14T10:50:00Z">
        <w:r w:rsidR="006E52CE">
          <w:rPr>
            <w:rFonts w:ascii="Arial" w:hAnsi="Arial"/>
            <w:b/>
            <w:noProof/>
            <w:color w:val="FF0000"/>
            <w:sz w:val="28"/>
            <w:szCs w:val="28"/>
          </w:rPr>
          <w:t>22</w:t>
        </w:r>
      </w:ins>
      <w:r w:rsidRPr="003C3041">
        <w:rPr>
          <w:rFonts w:ascii="Arial" w:hAnsi="Arial"/>
          <w:b/>
          <w:noProof/>
          <w:color w:val="FF0000"/>
          <w:sz w:val="28"/>
          <w:szCs w:val="28"/>
        </w:rPr>
        <w:t>.png</w:t>
      </w:r>
      <w:r w:rsidRPr="00D07D2F">
        <w:rPr>
          <w:lang w:val="en-GB"/>
        </w:rPr>
        <w:t xml:space="preserve"> </w:t>
      </w:r>
    </w:p>
    <w:p w14:paraId="1EA65160" w14:textId="445D01E3" w:rsidR="00680501" w:rsidRDefault="00680501" w:rsidP="00680501">
      <w:pPr>
        <w:pStyle w:val="Heading2"/>
      </w:pPr>
      <w:r>
        <w:t>There's more...</w:t>
      </w:r>
    </w:p>
    <w:p w14:paraId="5A74AA3F" w14:textId="195A4074" w:rsidR="004E6D21" w:rsidRPr="00833357" w:rsidRDefault="004E6D21" w:rsidP="004E6D21">
      <w:pPr>
        <w:pStyle w:val="NormalPACKT"/>
        <w:rPr>
          <w:lang w:val="en-GB"/>
        </w:rPr>
      </w:pPr>
      <w:r w:rsidRPr="00833357">
        <w:rPr>
          <w:lang w:val="en-GB"/>
        </w:rPr>
        <w:t xml:space="preserve">In </w:t>
      </w:r>
      <w:r w:rsidRPr="004E6D21">
        <w:rPr>
          <w:rStyle w:val="ItalicsPACKT"/>
          <w:lang w:val="en-GB"/>
        </w:rPr>
        <w:t>step 2</w:t>
      </w:r>
      <w:r w:rsidRPr="00833357">
        <w:rPr>
          <w:lang w:val="en-GB"/>
        </w:rPr>
        <w:t xml:space="preserve">, you create a new scope and give it a scope name. However, as you can see in </w:t>
      </w:r>
      <w:r w:rsidRPr="004E6D21">
        <w:rPr>
          <w:rStyle w:val="ItalicsPACKT"/>
          <w:lang w:val="en-GB"/>
        </w:rPr>
        <w:t>step 5</w:t>
      </w:r>
      <w:r w:rsidRPr="00833357">
        <w:rPr>
          <w:lang w:val="en-GB"/>
        </w:rPr>
        <w:t xml:space="preserve"> and elsewhere, the DHCP cmdlets do not provide a </w:t>
      </w:r>
      <w:r w:rsidRPr="004E6D21">
        <w:rPr>
          <w:rStyle w:val="CodeInTextPACKT"/>
          <w:lang w:val="en-GB"/>
        </w:rPr>
        <w:t>-</w:t>
      </w:r>
      <w:proofErr w:type="spellStart"/>
      <w:r w:rsidRPr="004E6D21">
        <w:rPr>
          <w:rStyle w:val="CodeInTextPACKT"/>
          <w:lang w:val="en-GB"/>
        </w:rPr>
        <w:t>DHCPScopeName</w:t>
      </w:r>
      <w:proofErr w:type="spellEnd"/>
      <w:r w:rsidRPr="00833357">
        <w:rPr>
          <w:lang w:val="en-GB"/>
        </w:rPr>
        <w:t xml:space="preserve"> parameter. Instead, you specify a “</w:t>
      </w:r>
      <w:proofErr w:type="spellStart"/>
      <w:r w:rsidRPr="00833357">
        <w:rPr>
          <w:lang w:val="en-GB"/>
        </w:rPr>
        <w:t>ScopeID</w:t>
      </w:r>
      <w:proofErr w:type="spellEnd"/>
      <w:r>
        <w:rPr>
          <w:lang w:val="en-GB"/>
        </w:rPr>
        <w:t>.”</w:t>
      </w:r>
      <w:r w:rsidRPr="00833357">
        <w:rPr>
          <w:lang w:val="en-GB"/>
        </w:rPr>
        <w:t xml:space="preserve"> In general, this is the subnet for the IP addresses in the scope, 10.10.10.0/24. But even then, as you can see in </w:t>
      </w:r>
      <w:r w:rsidRPr="000F484F">
        <w:rPr>
          <w:rStyle w:val="ItalicsPACKT"/>
        </w:rPr>
        <w:t>step 7</w:t>
      </w:r>
      <w:r w:rsidRPr="00833357">
        <w:rPr>
          <w:lang w:val="en-GB"/>
        </w:rPr>
        <w:t xml:space="preserve">, the cmdlet accepts any IP address in the 10.10.10.0/24 subnet as the subnet ID, including </w:t>
      </w:r>
      <w:proofErr w:type="gramStart"/>
      <w:r w:rsidRPr="00833357">
        <w:rPr>
          <w:lang w:val="en-GB"/>
        </w:rPr>
        <w:t>10.10.10.10  as</w:t>
      </w:r>
      <w:proofErr w:type="gramEnd"/>
      <w:r w:rsidRPr="00833357">
        <w:rPr>
          <w:lang w:val="en-GB"/>
        </w:rPr>
        <w:t xml:space="preserve"> shown.  </w:t>
      </w:r>
    </w:p>
    <w:p w14:paraId="6D3E030C" w14:textId="6C27394B" w:rsidR="00D07D2F" w:rsidRDefault="004E6D21" w:rsidP="00680501">
      <w:pPr>
        <w:pStyle w:val="NormalPACKT"/>
        <w:rPr>
          <w:lang w:val="en-GB"/>
        </w:rPr>
      </w:pPr>
      <w:r>
        <w:rPr>
          <w:lang w:val="en-GB"/>
        </w:rPr>
        <w:t xml:space="preserve">In </w:t>
      </w:r>
      <w:r w:rsidRPr="004E6D21">
        <w:rPr>
          <w:rStyle w:val="ItalicsPACKT"/>
        </w:rPr>
        <w:t>step 6</w:t>
      </w:r>
      <w:r>
        <w:rPr>
          <w:lang w:val="en-GB"/>
        </w:rPr>
        <w:t>, you view the pre-defined DHCP options available to your DHCP server. The IETF defined these options in RFC 2132 (</w:t>
      </w:r>
      <w:hyperlink r:id="rId38" w:history="1">
        <w:r w:rsidRPr="0054110B">
          <w:rPr>
            <w:rStyle w:val="Hyperlink"/>
            <w:rFonts w:ascii="Lucida Console" w:hAnsi="Lucida Console"/>
            <w:sz w:val="19"/>
          </w:rPr>
          <w:t>http</w:t>
        </w:r>
        <w:r w:rsidRPr="0054110B">
          <w:rPr>
            <w:rStyle w:val="Hyperlink"/>
            <w:rFonts w:ascii="Lucida Console" w:hAnsi="Lucida Console"/>
            <w:sz w:val="19"/>
            <w:lang w:val="en-GB"/>
          </w:rPr>
          <w:t>s://www.rfc-editor.org/rfc/rfc2132.html</w:t>
        </w:r>
      </w:hyperlink>
      <w:r>
        <w:rPr>
          <w:lang w:val="en-GB"/>
        </w:rPr>
        <w:t>). It is worth pointing out that just because a DHCP option exists, there is no way to make software use the DHCP options. For example, you could configure a scope (or the server) to issue option 72, WWW servers. But at present, no brow</w:t>
      </w:r>
      <w:r w:rsidR="006A7E08">
        <w:rPr>
          <w:lang w:val="en-GB"/>
        </w:rPr>
        <w:t>s</w:t>
      </w:r>
      <w:r>
        <w:rPr>
          <w:lang w:val="en-GB"/>
        </w:rPr>
        <w:t xml:space="preserve">er makes use of this option. Additionally, Windows does not appear to use or request that option. </w:t>
      </w:r>
    </w:p>
    <w:p w14:paraId="7690A3AA" w14:textId="113CD3CC" w:rsidR="00D07D2F" w:rsidRDefault="00D07D2F" w:rsidP="00D07D2F">
      <w:pPr>
        <w:pStyle w:val="Heading1"/>
        <w:tabs>
          <w:tab w:val="left" w:pos="0"/>
        </w:tabs>
      </w:pPr>
      <w:r>
        <w:t>Using DHCP</w:t>
      </w:r>
    </w:p>
    <w:p w14:paraId="4FB94245" w14:textId="5340BF5F" w:rsidR="004E6D21" w:rsidRPr="004E6D21" w:rsidRDefault="004E6D21" w:rsidP="004E6D21">
      <w:pPr>
        <w:pStyle w:val="NormalPACKT"/>
        <w:rPr>
          <w:lang w:val="en-GB"/>
        </w:rPr>
      </w:pPr>
      <w:r w:rsidRPr="004E6D21">
        <w:rPr>
          <w:lang w:val="en-GB"/>
        </w:rPr>
        <w:t>After installing the DHCP service and configuring scope(s) and option values, your DHCP service can issue IP configuration data to any client</w:t>
      </w:r>
      <w:r>
        <w:rPr>
          <w:lang w:val="en-GB"/>
        </w:rPr>
        <w:t xml:space="preserve"> on the network</w:t>
      </w:r>
      <w:r w:rsidRPr="004E6D21">
        <w:rPr>
          <w:lang w:val="en-GB"/>
        </w:rPr>
        <w:t xml:space="preserve">. </w:t>
      </w:r>
      <w:r>
        <w:rPr>
          <w:lang w:val="en-GB"/>
        </w:rPr>
        <w:t xml:space="preserve">Any IP client you attach to the physical subnet can ask for and receive IP confirmation details. Since the DHCP protocol acts at the IP level, </w:t>
      </w:r>
      <w:r>
        <w:rPr>
          <w:lang w:val="en-GB"/>
        </w:rPr>
        <w:lastRenderedPageBreak/>
        <w:t>the protocol performs no authentication when any DHCP client uses the protocol to request IP configur</w:t>
      </w:r>
      <w:r w:rsidRPr="004E6D21">
        <w:rPr>
          <w:lang w:val="en-GB"/>
        </w:rPr>
        <w:t xml:space="preserve">ation details. </w:t>
      </w:r>
    </w:p>
    <w:p w14:paraId="6595E983" w14:textId="4E37C03C" w:rsidR="004E6D21" w:rsidRPr="004E6D21" w:rsidRDefault="004E6D21" w:rsidP="004E6D21">
      <w:pPr>
        <w:pStyle w:val="NormalPACKT"/>
        <w:rPr>
          <w:lang w:val="en-GB"/>
        </w:rPr>
      </w:pPr>
      <w:r w:rsidRPr="004E6D21">
        <w:rPr>
          <w:lang w:val="en-GB"/>
        </w:rPr>
        <w:t>In “</w:t>
      </w:r>
      <w:r w:rsidRPr="004E6D21">
        <w:rPr>
          <w:rStyle w:val="ItalicsPACKT"/>
          <w:lang w:val="en-GB"/>
        </w:rPr>
        <w:t xml:space="preserve">Configuring IP </w:t>
      </w:r>
      <w:r>
        <w:rPr>
          <w:rStyle w:val="ItalicsPACKT"/>
          <w:lang w:val="en-GB"/>
        </w:rPr>
        <w:t>a</w:t>
      </w:r>
      <w:r w:rsidRPr="004E6D21">
        <w:rPr>
          <w:rStyle w:val="ItalicsPACKT"/>
          <w:lang w:val="en-GB"/>
        </w:rPr>
        <w:t>ddressing</w:t>
      </w:r>
      <w:r>
        <w:rPr>
          <w:lang w:val="en-GB"/>
        </w:rPr>
        <w:t>,”</w:t>
      </w:r>
      <w:r w:rsidRPr="004E6D21">
        <w:rPr>
          <w:lang w:val="en-GB"/>
        </w:rPr>
        <w:t xml:space="preserve"> you set a static IP address for </w:t>
      </w:r>
      <w:r w:rsidRPr="004E6D21">
        <w:rPr>
          <w:rStyle w:val="CodeInTextPACKT"/>
          <w:lang w:val="en-GB"/>
        </w:rPr>
        <w:t>SRV2</w:t>
      </w:r>
      <w:r w:rsidRPr="004E6D21">
        <w:rPr>
          <w:lang w:val="en-GB"/>
        </w:rPr>
        <w:t>. In this recipe, you reconfigure this server to obtain a DHCP</w:t>
      </w:r>
      <w:r>
        <w:rPr>
          <w:lang w:val="en-GB"/>
        </w:rPr>
        <w:t>-</w:t>
      </w:r>
      <w:r w:rsidRPr="004E6D21">
        <w:rPr>
          <w:lang w:val="en-GB"/>
        </w:rPr>
        <w:t>based IP address (and options you s</w:t>
      </w:r>
      <w:r>
        <w:rPr>
          <w:lang w:val="en-GB"/>
        </w:rPr>
        <w:t>pecify</w:t>
      </w:r>
      <w:r w:rsidRPr="004E6D21">
        <w:rPr>
          <w:lang w:val="en-GB"/>
        </w:rPr>
        <w:t xml:space="preserve"> in “</w:t>
      </w:r>
      <w:r w:rsidRPr="004E6D21">
        <w:rPr>
          <w:rStyle w:val="ItalicsPACKT"/>
          <w:lang w:val="en-GB"/>
        </w:rPr>
        <w:t>Configuring DHCP scopes and options</w:t>
      </w:r>
      <w:r w:rsidRPr="004E6D21">
        <w:rPr>
          <w:lang w:val="en-GB"/>
        </w:rPr>
        <w:t>”).</w:t>
      </w:r>
    </w:p>
    <w:p w14:paraId="25E3B934" w14:textId="77777777" w:rsidR="00D07D2F" w:rsidRDefault="00D07D2F" w:rsidP="00D07D2F">
      <w:pPr>
        <w:pStyle w:val="Heading2"/>
        <w:tabs>
          <w:tab w:val="left" w:pos="0"/>
        </w:tabs>
      </w:pPr>
      <w:r>
        <w:t>Getting ready</w:t>
      </w:r>
    </w:p>
    <w:p w14:paraId="2C44D0E4" w14:textId="6B7B0E76" w:rsidR="00D07D2F" w:rsidRDefault="00D07D2F" w:rsidP="00D07D2F">
      <w:pPr>
        <w:pStyle w:val="NormalPACKT"/>
        <w:rPr>
          <w:lang w:val="en-GB"/>
        </w:rPr>
      </w:pPr>
      <w:r>
        <w:rPr>
          <w:lang w:val="en-GB"/>
        </w:rPr>
        <w:t xml:space="preserve">You run this recipe on </w:t>
      </w:r>
      <w:r w:rsidRPr="00904765">
        <w:rPr>
          <w:rStyle w:val="CodeTextPACKTChar"/>
        </w:rPr>
        <w:t>SRV</w:t>
      </w:r>
      <w:r w:rsidR="004E6D21">
        <w:rPr>
          <w:rStyle w:val="CodeTextPACKTChar"/>
        </w:rPr>
        <w:t>2</w:t>
      </w:r>
      <w:r>
        <w:rPr>
          <w:lang w:val="en-GB"/>
        </w:rPr>
        <w:t xml:space="preserve"> after </w:t>
      </w:r>
      <w:r w:rsidR="00AC66BF">
        <w:rPr>
          <w:lang w:val="en-GB"/>
        </w:rPr>
        <w:t>installing</w:t>
      </w:r>
      <w:r>
        <w:rPr>
          <w:lang w:val="en-GB"/>
        </w:rPr>
        <w:t xml:space="preserve"> PowerShell 7</w:t>
      </w:r>
      <w:r w:rsidR="004E6D21">
        <w:rPr>
          <w:lang w:val="en-GB"/>
        </w:rPr>
        <w:t xml:space="preserve"> and after you have installed and configured DHCP (and have defined a new DHCP scope and associated options.</w:t>
      </w:r>
    </w:p>
    <w:p w14:paraId="670E7BDD" w14:textId="2F472072" w:rsidR="00D07D2F" w:rsidRDefault="00D07D2F" w:rsidP="00D07D2F">
      <w:pPr>
        <w:pStyle w:val="Heading2"/>
        <w:tabs>
          <w:tab w:val="left" w:pos="0"/>
        </w:tabs>
      </w:pPr>
      <w:r>
        <w:t>How to do it...</w:t>
      </w:r>
    </w:p>
    <w:p w14:paraId="0711B9B0" w14:textId="65E01D40" w:rsidR="004E6D21" w:rsidRPr="004E6D21" w:rsidRDefault="004E6D21" w:rsidP="004E6D21">
      <w:pPr>
        <w:pStyle w:val="NumberedBulletPACKT"/>
        <w:numPr>
          <w:ilvl w:val="0"/>
          <w:numId w:val="24"/>
        </w:numPr>
        <w:rPr>
          <w:color w:val="000000"/>
          <w:lang w:val="en-GB" w:eastAsia="en-GB"/>
        </w:rPr>
      </w:pPr>
      <w:r w:rsidRPr="004E6D21">
        <w:rPr>
          <w:lang w:val="en-GB" w:eastAsia="en-GB"/>
        </w:rPr>
        <w:t>Adding DHCP RSAT tools</w:t>
      </w:r>
    </w:p>
    <w:p w14:paraId="01A4D56C" w14:textId="77777777" w:rsidR="004E6D21" w:rsidRDefault="004E6D21" w:rsidP="005E7B1F">
      <w:pPr>
        <w:pStyle w:val="CodePACKT"/>
      </w:pPr>
    </w:p>
    <w:p w14:paraId="4E0D3AA0" w14:textId="351F0237" w:rsidR="004E6D21" w:rsidRPr="004E6D21" w:rsidRDefault="004E6D21" w:rsidP="005E7B1F">
      <w:pPr>
        <w:pStyle w:val="CodePACKT"/>
      </w:pPr>
      <w:r w:rsidRPr="004E6D21">
        <w:t xml:space="preserve">Import-Module -Name </w:t>
      </w:r>
      <w:proofErr w:type="spellStart"/>
      <w:r w:rsidRPr="004E6D21">
        <w:t>ServerManager</w:t>
      </w:r>
      <w:proofErr w:type="spellEnd"/>
      <w:r w:rsidRPr="004E6D21">
        <w:t xml:space="preserve"> -</w:t>
      </w:r>
      <w:proofErr w:type="spellStart"/>
      <w:r w:rsidRPr="004E6D21">
        <w:t>WarningAction</w:t>
      </w:r>
      <w:proofErr w:type="spellEnd"/>
      <w:r w:rsidRPr="004E6D21">
        <w:t xml:space="preserve"> </w:t>
      </w:r>
      <w:proofErr w:type="spellStart"/>
      <w:r w:rsidRPr="004E6D21">
        <w:t>SilentlyContinue</w:t>
      </w:r>
      <w:proofErr w:type="spellEnd"/>
    </w:p>
    <w:p w14:paraId="6C8EF3F9" w14:textId="77777777" w:rsidR="004E6D21" w:rsidRPr="004E6D21" w:rsidRDefault="004E6D21" w:rsidP="005E7B1F">
      <w:pPr>
        <w:pStyle w:val="CodePACKT"/>
      </w:pPr>
      <w:r w:rsidRPr="004E6D21">
        <w:t xml:space="preserve">Install-WindowsFeature -Name RSAT-DHCP </w:t>
      </w:r>
    </w:p>
    <w:p w14:paraId="43328E38" w14:textId="77777777" w:rsidR="004E6D21" w:rsidRPr="004E6D21" w:rsidRDefault="004E6D21" w:rsidP="005E7B1F">
      <w:pPr>
        <w:pStyle w:val="CodePACKT"/>
      </w:pPr>
    </w:p>
    <w:p w14:paraId="0586D071" w14:textId="61CF1151" w:rsidR="004E6D21" w:rsidRPr="004E6D21" w:rsidRDefault="004E6D21" w:rsidP="004E6D21">
      <w:pPr>
        <w:pStyle w:val="NumberedBulletPACKT"/>
        <w:numPr>
          <w:ilvl w:val="0"/>
          <w:numId w:val="24"/>
        </w:numPr>
        <w:rPr>
          <w:lang w:val="en-GB" w:eastAsia="en-GB"/>
        </w:rPr>
      </w:pPr>
      <w:r w:rsidRPr="004E6D21">
        <w:rPr>
          <w:lang w:val="en-GB" w:eastAsia="en-GB"/>
        </w:rPr>
        <w:t>Importing the DHCP module</w:t>
      </w:r>
    </w:p>
    <w:p w14:paraId="22072F83" w14:textId="77777777" w:rsidR="004E6D21" w:rsidRPr="004E6D21" w:rsidRDefault="004E6D21" w:rsidP="005E7B1F">
      <w:pPr>
        <w:pStyle w:val="CodePACKT"/>
      </w:pPr>
    </w:p>
    <w:p w14:paraId="1FF72737" w14:textId="2B9C30C1" w:rsidR="004E6D21" w:rsidRPr="004E6D21" w:rsidRDefault="004E6D21" w:rsidP="005E7B1F">
      <w:pPr>
        <w:pStyle w:val="CodePACKT"/>
      </w:pPr>
      <w:r w:rsidRPr="004E6D21">
        <w:t xml:space="preserve">Import-Module -Name </w:t>
      </w:r>
      <w:proofErr w:type="spellStart"/>
      <w:r w:rsidRPr="004E6D21">
        <w:t>DHCPServer</w:t>
      </w:r>
      <w:proofErr w:type="spellEnd"/>
      <w:r w:rsidRPr="004E6D21">
        <w:t xml:space="preserve"> -</w:t>
      </w:r>
      <w:proofErr w:type="spellStart"/>
      <w:r w:rsidRPr="004E6D21">
        <w:t>WarningAction</w:t>
      </w:r>
      <w:proofErr w:type="spellEnd"/>
      <w:r w:rsidRPr="004E6D21">
        <w:t xml:space="preserve"> </w:t>
      </w:r>
      <w:proofErr w:type="spellStart"/>
      <w:r w:rsidRPr="004E6D21">
        <w:t>SilentlyContinue</w:t>
      </w:r>
      <w:proofErr w:type="spellEnd"/>
    </w:p>
    <w:p w14:paraId="67A82A3E" w14:textId="77777777" w:rsidR="004E6D21" w:rsidRPr="004E6D21" w:rsidRDefault="004E6D21" w:rsidP="005E7B1F">
      <w:pPr>
        <w:pStyle w:val="CodePACKT"/>
      </w:pPr>
    </w:p>
    <w:p w14:paraId="39696E61" w14:textId="5FD82DEF" w:rsidR="004E6D21" w:rsidRPr="004E6D21" w:rsidRDefault="004E6D21" w:rsidP="004E6D21">
      <w:pPr>
        <w:pStyle w:val="NumberedBulletPACKT"/>
        <w:numPr>
          <w:ilvl w:val="0"/>
          <w:numId w:val="24"/>
        </w:numPr>
        <w:rPr>
          <w:lang w:val="en-GB" w:eastAsia="en-GB"/>
        </w:rPr>
      </w:pPr>
      <w:r w:rsidRPr="004E6D21">
        <w:rPr>
          <w:lang w:val="en-GB" w:eastAsia="en-GB"/>
        </w:rPr>
        <w:t xml:space="preserve">Viewing the scopes on </w:t>
      </w:r>
      <w:r w:rsidRPr="004E6D21">
        <w:rPr>
          <w:rStyle w:val="CodeInTextPACKT"/>
          <w:lang w:val="en-GB" w:eastAsia="en-GB"/>
        </w:rPr>
        <w:t>DC1</w:t>
      </w:r>
    </w:p>
    <w:p w14:paraId="5B70B701" w14:textId="77777777" w:rsidR="004E6D21" w:rsidRPr="004E6D21" w:rsidRDefault="004E6D21" w:rsidP="005E7B1F">
      <w:pPr>
        <w:pStyle w:val="CodePACKT"/>
      </w:pPr>
    </w:p>
    <w:p w14:paraId="1CBC619F" w14:textId="08B679F1" w:rsidR="004E6D21" w:rsidRPr="004E6D21" w:rsidRDefault="004E6D21" w:rsidP="005E7B1F">
      <w:pPr>
        <w:pStyle w:val="CodePACKT"/>
      </w:pPr>
      <w:r w:rsidRPr="004E6D21">
        <w:t>Get-DhcpServerv4Scope -ComputerName DC1</w:t>
      </w:r>
    </w:p>
    <w:p w14:paraId="01F9D733" w14:textId="77777777" w:rsidR="004E6D21" w:rsidRPr="004E6D21" w:rsidRDefault="004E6D21" w:rsidP="005E7B1F">
      <w:pPr>
        <w:pStyle w:val="CodePACKT"/>
      </w:pPr>
    </w:p>
    <w:p w14:paraId="68C1691C" w14:textId="03671E0B" w:rsidR="004E6D21" w:rsidRPr="004E6D21" w:rsidRDefault="004E6D21" w:rsidP="004E6D21">
      <w:pPr>
        <w:pStyle w:val="NumberedBulletPACKT"/>
        <w:numPr>
          <w:ilvl w:val="0"/>
          <w:numId w:val="24"/>
        </w:numPr>
        <w:rPr>
          <w:lang w:val="en-GB" w:eastAsia="en-GB"/>
        </w:rPr>
      </w:pPr>
      <w:r w:rsidRPr="004E6D21">
        <w:rPr>
          <w:lang w:val="en-GB" w:eastAsia="en-GB"/>
        </w:rPr>
        <w:t xml:space="preserve">Getting V4 scope statistics from </w:t>
      </w:r>
      <w:r w:rsidRPr="004E6D21">
        <w:rPr>
          <w:rStyle w:val="CodeInTextPACKT"/>
          <w:lang w:val="en-GB" w:eastAsia="en-GB"/>
        </w:rPr>
        <w:t>DC1</w:t>
      </w:r>
    </w:p>
    <w:p w14:paraId="67A64441" w14:textId="77777777" w:rsidR="004E6D21" w:rsidRPr="004E6D21" w:rsidRDefault="004E6D21" w:rsidP="005E7B1F">
      <w:pPr>
        <w:pStyle w:val="CodePACKT"/>
      </w:pPr>
    </w:p>
    <w:p w14:paraId="5EEA501B" w14:textId="0E297626" w:rsidR="004E6D21" w:rsidRPr="004E6D21" w:rsidRDefault="004E6D21" w:rsidP="005E7B1F">
      <w:pPr>
        <w:pStyle w:val="CodePACKT"/>
      </w:pPr>
      <w:r w:rsidRPr="004E6D21">
        <w:t>Get-DhcpServerv4ScopeStatistics -ComputerName DC1</w:t>
      </w:r>
    </w:p>
    <w:p w14:paraId="5E101318" w14:textId="77777777" w:rsidR="004E6D21" w:rsidRPr="004E6D21" w:rsidRDefault="004E6D21" w:rsidP="005E7B1F">
      <w:pPr>
        <w:pStyle w:val="CodePACKT"/>
      </w:pPr>
    </w:p>
    <w:p w14:paraId="29B96027" w14:textId="25F834E9" w:rsidR="004E6D21" w:rsidRPr="004E6D21" w:rsidRDefault="004E6D21" w:rsidP="004E6D21">
      <w:pPr>
        <w:pStyle w:val="NumberedBulletPACKT"/>
        <w:numPr>
          <w:ilvl w:val="0"/>
          <w:numId w:val="24"/>
        </w:numPr>
        <w:rPr>
          <w:rFonts w:ascii="Cascadia Code" w:hAnsi="Cascadia Code" w:cs="Cascadia Code"/>
          <w:color w:val="000000"/>
          <w:sz w:val="21"/>
          <w:szCs w:val="21"/>
          <w:lang w:val="en-GB" w:eastAsia="en-GB"/>
        </w:rPr>
      </w:pPr>
      <w:r w:rsidRPr="004E6D21">
        <w:rPr>
          <w:lang w:val="en-GB" w:eastAsia="en-GB"/>
        </w:rPr>
        <w:t>Discovering a free IP address</w:t>
      </w:r>
    </w:p>
    <w:p w14:paraId="2B56E8FC" w14:textId="77777777" w:rsidR="004E6D21" w:rsidRPr="004E6D21" w:rsidRDefault="004E6D21" w:rsidP="005E7B1F">
      <w:pPr>
        <w:pStyle w:val="CodePACKT"/>
      </w:pPr>
    </w:p>
    <w:p w14:paraId="47AA893E" w14:textId="70955125" w:rsidR="004E6D21" w:rsidRPr="004E6D21" w:rsidRDefault="004E6D21" w:rsidP="005E7B1F">
      <w:pPr>
        <w:pStyle w:val="CodePACKT"/>
      </w:pPr>
      <w:r w:rsidRPr="004E6D21">
        <w:t>Get-DhcpServerv4FreeIPAddress -ComputerName dc1 -</w:t>
      </w:r>
      <w:proofErr w:type="spellStart"/>
      <w:r w:rsidRPr="004E6D21">
        <w:t>ScopeId</w:t>
      </w:r>
      <w:proofErr w:type="spellEnd"/>
      <w:r w:rsidRPr="004E6D21">
        <w:t xml:space="preserve"> 10.10.10.42</w:t>
      </w:r>
    </w:p>
    <w:p w14:paraId="745FD787" w14:textId="77777777" w:rsidR="004E6D21" w:rsidRPr="004E6D21" w:rsidRDefault="004E6D21" w:rsidP="005E7B1F">
      <w:pPr>
        <w:pStyle w:val="CodePACKT"/>
      </w:pPr>
    </w:p>
    <w:p w14:paraId="1BDC453D" w14:textId="1DFA29B7" w:rsidR="004E6D21" w:rsidRPr="004E6D21" w:rsidRDefault="004E6D21" w:rsidP="004E6D21">
      <w:pPr>
        <w:pStyle w:val="NumberedBulletPACKT"/>
      </w:pPr>
      <w:r w:rsidRPr="004E6D21">
        <w:t xml:space="preserve">Getting </w:t>
      </w:r>
      <w:r w:rsidRPr="00AC66BF">
        <w:rPr>
          <w:rStyle w:val="CodeInTextPACKT"/>
          <w:lang w:val="en-GB" w:eastAsia="en-GB"/>
        </w:rPr>
        <w:t>SRV2</w:t>
      </w:r>
      <w:r w:rsidRPr="004E6D21">
        <w:t xml:space="preserve"> NIC Configuration</w:t>
      </w:r>
    </w:p>
    <w:p w14:paraId="40192524" w14:textId="77777777" w:rsidR="004E6D21" w:rsidRDefault="004E6D21" w:rsidP="005E7B1F">
      <w:pPr>
        <w:pStyle w:val="CodePACKT"/>
      </w:pPr>
    </w:p>
    <w:p w14:paraId="6C58FDEA" w14:textId="211F1298" w:rsidR="004E6D21" w:rsidRPr="004E6D21" w:rsidRDefault="004E6D21" w:rsidP="005E7B1F">
      <w:pPr>
        <w:pStyle w:val="CodePACKT"/>
      </w:pPr>
      <w:r w:rsidRPr="004E6D21">
        <w:t>$NIC = Get-</w:t>
      </w:r>
      <w:proofErr w:type="spellStart"/>
      <w:r w:rsidRPr="004E6D21">
        <w:t>NetIPConfiguration</w:t>
      </w:r>
      <w:proofErr w:type="spellEnd"/>
      <w:r w:rsidRPr="004E6D21">
        <w:t xml:space="preserve"> -</w:t>
      </w:r>
      <w:proofErr w:type="spellStart"/>
      <w:r w:rsidRPr="004E6D21">
        <w:t>InterfaceAlias</w:t>
      </w:r>
      <w:proofErr w:type="spellEnd"/>
      <w:r w:rsidRPr="004E6D21">
        <w:t xml:space="preserve"> 'Ethernet'</w:t>
      </w:r>
    </w:p>
    <w:p w14:paraId="2D11E229" w14:textId="77777777" w:rsidR="004E6D21" w:rsidRPr="004E6D21" w:rsidRDefault="004E6D21" w:rsidP="005E7B1F">
      <w:pPr>
        <w:pStyle w:val="CodePACKT"/>
      </w:pPr>
    </w:p>
    <w:p w14:paraId="221E04F4" w14:textId="24F3F9DD" w:rsidR="004E6D21" w:rsidRPr="004E6D21" w:rsidRDefault="004E6D21" w:rsidP="004E6D21">
      <w:pPr>
        <w:pStyle w:val="NumberedBulletPACKT"/>
        <w:numPr>
          <w:ilvl w:val="0"/>
          <w:numId w:val="24"/>
        </w:numPr>
        <w:rPr>
          <w:lang w:val="en-GB" w:eastAsia="en-GB"/>
        </w:rPr>
      </w:pPr>
      <w:r w:rsidRPr="004E6D21">
        <w:rPr>
          <w:lang w:val="en-GB" w:eastAsia="en-GB"/>
        </w:rPr>
        <w:t>Getting IP interface</w:t>
      </w:r>
    </w:p>
    <w:p w14:paraId="21D7C14A" w14:textId="77777777" w:rsidR="004E6D21" w:rsidRDefault="004E6D21" w:rsidP="005E7B1F">
      <w:pPr>
        <w:pStyle w:val="CodePACKT"/>
      </w:pPr>
    </w:p>
    <w:p w14:paraId="74B0D81C" w14:textId="1FB29A57" w:rsidR="004E6D21" w:rsidRPr="004E6D21" w:rsidRDefault="004E6D21" w:rsidP="005E7B1F">
      <w:pPr>
        <w:pStyle w:val="CodePACKT"/>
      </w:pPr>
      <w:r w:rsidRPr="004E6D21">
        <w:t xml:space="preserve">$NIC | </w:t>
      </w:r>
    </w:p>
    <w:p w14:paraId="3F5F9159" w14:textId="77777777" w:rsidR="004E6D21" w:rsidRPr="004E6D21" w:rsidRDefault="004E6D21" w:rsidP="005E7B1F">
      <w:pPr>
        <w:pStyle w:val="CodePACKT"/>
      </w:pPr>
      <w:r w:rsidRPr="004E6D21">
        <w:t>  Get-</w:t>
      </w:r>
      <w:proofErr w:type="spellStart"/>
      <w:proofErr w:type="gramStart"/>
      <w:r w:rsidRPr="004E6D21">
        <w:t>NetIPInterface</w:t>
      </w:r>
      <w:proofErr w:type="spellEnd"/>
      <w:r w:rsidRPr="004E6D21">
        <w:t xml:space="preserve">  |</w:t>
      </w:r>
      <w:proofErr w:type="gramEnd"/>
      <w:r w:rsidRPr="004E6D21">
        <w:t xml:space="preserve"> </w:t>
      </w:r>
    </w:p>
    <w:p w14:paraId="5057E1D1" w14:textId="77777777" w:rsidR="004E6D21" w:rsidRPr="004E6D21" w:rsidRDefault="004E6D21" w:rsidP="005E7B1F">
      <w:pPr>
        <w:pStyle w:val="CodePACKT"/>
      </w:pPr>
      <w:r w:rsidRPr="004E6D21">
        <w:t xml:space="preserve">    Where-Object </w:t>
      </w:r>
      <w:proofErr w:type="spellStart"/>
      <w:r w:rsidRPr="004E6D21">
        <w:t>AddressFamily</w:t>
      </w:r>
      <w:proofErr w:type="spellEnd"/>
      <w:r w:rsidRPr="004E6D21">
        <w:t xml:space="preserve"> -</w:t>
      </w:r>
      <w:proofErr w:type="spellStart"/>
      <w:r w:rsidRPr="004E6D21">
        <w:t>eq</w:t>
      </w:r>
      <w:proofErr w:type="spellEnd"/>
      <w:r w:rsidRPr="004E6D21">
        <w:t xml:space="preserve"> 'IPv4'</w:t>
      </w:r>
    </w:p>
    <w:p w14:paraId="567EEAA3" w14:textId="77777777" w:rsidR="004E6D21" w:rsidRPr="004E6D21" w:rsidRDefault="004E6D21" w:rsidP="004E6D21">
      <w:pPr>
        <w:shd w:val="clear" w:color="auto" w:fill="FFFFFF"/>
        <w:spacing w:before="0" w:after="0" w:line="285" w:lineRule="atLeast"/>
        <w:rPr>
          <w:rFonts w:ascii="Cascadia Code" w:hAnsi="Cascadia Code" w:cs="Cascadia Code"/>
          <w:bCs w:val="0"/>
          <w:color w:val="000000"/>
          <w:sz w:val="21"/>
          <w:szCs w:val="21"/>
          <w:lang w:val="en-GB" w:eastAsia="en-GB"/>
        </w:rPr>
      </w:pPr>
    </w:p>
    <w:p w14:paraId="5DFC55A4" w14:textId="374D0BC2" w:rsidR="004E6D21" w:rsidRPr="004E6D21" w:rsidRDefault="004E6D21" w:rsidP="004E6D21">
      <w:pPr>
        <w:pStyle w:val="NumberedBulletPACKT"/>
        <w:numPr>
          <w:ilvl w:val="0"/>
          <w:numId w:val="24"/>
        </w:numPr>
        <w:rPr>
          <w:lang w:val="en-GB" w:eastAsia="en-GB"/>
        </w:rPr>
      </w:pPr>
      <w:r w:rsidRPr="004E6D21">
        <w:rPr>
          <w:lang w:val="en-GB" w:eastAsia="en-GB"/>
        </w:rPr>
        <w:t>Enabling DHCP on the NIC</w:t>
      </w:r>
    </w:p>
    <w:p w14:paraId="2FFEC1E1" w14:textId="77777777" w:rsidR="004E6D21" w:rsidRDefault="004E6D21" w:rsidP="005E7B1F">
      <w:pPr>
        <w:pStyle w:val="CodePACKT"/>
      </w:pPr>
    </w:p>
    <w:p w14:paraId="346E5A08" w14:textId="21C8D0CB" w:rsidR="004E6D21" w:rsidRPr="004E6D21" w:rsidRDefault="004E6D21" w:rsidP="005E7B1F">
      <w:pPr>
        <w:pStyle w:val="CodePACKT"/>
      </w:pPr>
      <w:r w:rsidRPr="004E6D21">
        <w:t xml:space="preserve">$NIC | </w:t>
      </w:r>
    </w:p>
    <w:p w14:paraId="0880BC80" w14:textId="77777777" w:rsidR="004E6D21" w:rsidRPr="004E6D21" w:rsidRDefault="004E6D21" w:rsidP="005E7B1F">
      <w:pPr>
        <w:pStyle w:val="CodePACKT"/>
      </w:pPr>
      <w:r w:rsidRPr="004E6D21">
        <w:t>  Get-</w:t>
      </w:r>
      <w:proofErr w:type="spellStart"/>
      <w:proofErr w:type="gramStart"/>
      <w:r w:rsidRPr="004E6D21">
        <w:t>NetIPInterface</w:t>
      </w:r>
      <w:proofErr w:type="spellEnd"/>
      <w:r w:rsidRPr="004E6D21">
        <w:t xml:space="preserve">  |</w:t>
      </w:r>
      <w:proofErr w:type="gramEnd"/>
      <w:r w:rsidRPr="004E6D21">
        <w:t xml:space="preserve"> </w:t>
      </w:r>
    </w:p>
    <w:p w14:paraId="4DCC3AF0" w14:textId="77777777" w:rsidR="004E6D21" w:rsidRPr="004E6D21" w:rsidRDefault="004E6D21" w:rsidP="005E7B1F">
      <w:pPr>
        <w:pStyle w:val="CodePACKT"/>
      </w:pPr>
      <w:r w:rsidRPr="004E6D21">
        <w:t xml:space="preserve">    Where-Object </w:t>
      </w:r>
      <w:proofErr w:type="spellStart"/>
      <w:r w:rsidRPr="004E6D21">
        <w:t>AddressFamily</w:t>
      </w:r>
      <w:proofErr w:type="spellEnd"/>
      <w:r w:rsidRPr="004E6D21">
        <w:t xml:space="preserve"> -</w:t>
      </w:r>
      <w:proofErr w:type="spellStart"/>
      <w:r w:rsidRPr="004E6D21">
        <w:t>eq</w:t>
      </w:r>
      <w:proofErr w:type="spellEnd"/>
      <w:r w:rsidRPr="004E6D21">
        <w:t xml:space="preserve"> 'IPv4' |</w:t>
      </w:r>
    </w:p>
    <w:p w14:paraId="2EFDEB1F" w14:textId="77777777" w:rsidR="004E6D21" w:rsidRPr="004E6D21" w:rsidRDefault="004E6D21" w:rsidP="005E7B1F">
      <w:pPr>
        <w:pStyle w:val="CodePACKT"/>
      </w:pPr>
      <w:r w:rsidRPr="004E6D21">
        <w:t>      Set-</w:t>
      </w:r>
      <w:proofErr w:type="spellStart"/>
      <w:r w:rsidRPr="004E6D21">
        <w:t>NetIPInterface</w:t>
      </w:r>
      <w:proofErr w:type="spellEnd"/>
      <w:r w:rsidRPr="004E6D21">
        <w:t xml:space="preserve"> -</w:t>
      </w:r>
      <w:proofErr w:type="spellStart"/>
      <w:r w:rsidRPr="004E6D21">
        <w:t>Dhcp</w:t>
      </w:r>
      <w:proofErr w:type="spellEnd"/>
      <w:r w:rsidRPr="004E6D21">
        <w:t xml:space="preserve"> Enabled</w:t>
      </w:r>
    </w:p>
    <w:p w14:paraId="5E31C73F" w14:textId="77777777" w:rsidR="004E6D21" w:rsidRPr="004E6D21" w:rsidRDefault="004E6D21" w:rsidP="005E7B1F">
      <w:pPr>
        <w:pStyle w:val="CodePACKT"/>
      </w:pPr>
    </w:p>
    <w:p w14:paraId="36B5A490" w14:textId="52071C7A" w:rsidR="004E6D21" w:rsidRPr="004E6D21" w:rsidRDefault="004E6D21" w:rsidP="004E6D21">
      <w:pPr>
        <w:pStyle w:val="NumberedBulletPACKT"/>
        <w:numPr>
          <w:ilvl w:val="0"/>
          <w:numId w:val="24"/>
        </w:numPr>
        <w:rPr>
          <w:lang w:val="en-GB" w:eastAsia="en-GB"/>
        </w:rPr>
      </w:pPr>
      <w:r w:rsidRPr="004E6D21">
        <w:rPr>
          <w:lang w:val="en-GB" w:eastAsia="en-GB"/>
        </w:rPr>
        <w:t>Checking IP address assigned</w:t>
      </w:r>
    </w:p>
    <w:p w14:paraId="21A655F0" w14:textId="77777777" w:rsidR="004E6D21" w:rsidRPr="004E6D21" w:rsidRDefault="004E6D21" w:rsidP="005E7B1F">
      <w:pPr>
        <w:pStyle w:val="CodePACKT"/>
        <w:rPr>
          <w:rStyle w:val="CodeInTextPACKT"/>
        </w:rPr>
      </w:pPr>
    </w:p>
    <w:p w14:paraId="7176F8A2" w14:textId="75DC5B45" w:rsidR="004E6D21" w:rsidRPr="004E6D21" w:rsidRDefault="004E6D21" w:rsidP="005E7B1F">
      <w:pPr>
        <w:pStyle w:val="CodePACKT"/>
        <w:rPr>
          <w:rStyle w:val="CodeInTextPACKT"/>
          <w:sz w:val="19"/>
          <w:szCs w:val="18"/>
        </w:rPr>
      </w:pPr>
      <w:r w:rsidRPr="004E6D21">
        <w:rPr>
          <w:rStyle w:val="CodeInTextPACKT"/>
          <w:sz w:val="19"/>
          <w:szCs w:val="18"/>
        </w:rPr>
        <w:t>Get-NetIPAddress -</w:t>
      </w:r>
      <w:proofErr w:type="spellStart"/>
      <w:r w:rsidRPr="004E6D21">
        <w:rPr>
          <w:rStyle w:val="CodeInTextPACKT"/>
          <w:sz w:val="19"/>
          <w:szCs w:val="18"/>
        </w:rPr>
        <w:t>InterfaceAlias</w:t>
      </w:r>
      <w:proofErr w:type="spellEnd"/>
      <w:r w:rsidRPr="004E6D21">
        <w:rPr>
          <w:rStyle w:val="CodeInTextPACKT"/>
          <w:sz w:val="19"/>
          <w:szCs w:val="18"/>
        </w:rPr>
        <w:t xml:space="preserve"> "Ethernet</w:t>
      </w:r>
      <w:proofErr w:type="gramStart"/>
      <w:r w:rsidRPr="004E6D21">
        <w:rPr>
          <w:rStyle w:val="CodeInTextPACKT"/>
          <w:sz w:val="19"/>
          <w:szCs w:val="18"/>
        </w:rPr>
        <w:t>"  |</w:t>
      </w:r>
      <w:proofErr w:type="gramEnd"/>
      <w:r w:rsidRPr="004E6D21">
        <w:rPr>
          <w:rStyle w:val="CodeInTextPACKT"/>
          <w:sz w:val="19"/>
          <w:szCs w:val="18"/>
        </w:rPr>
        <w:t xml:space="preserve"> </w:t>
      </w:r>
    </w:p>
    <w:p w14:paraId="7C2D5443" w14:textId="77777777" w:rsidR="004E6D21" w:rsidRPr="004E6D21" w:rsidRDefault="004E6D21" w:rsidP="005E7B1F">
      <w:pPr>
        <w:pStyle w:val="CodePACKT"/>
        <w:rPr>
          <w:rStyle w:val="CodeInTextPACKT"/>
          <w:sz w:val="19"/>
          <w:szCs w:val="18"/>
        </w:rPr>
      </w:pPr>
      <w:r w:rsidRPr="004E6D21">
        <w:rPr>
          <w:rStyle w:val="CodeInTextPACKT"/>
          <w:sz w:val="19"/>
          <w:szCs w:val="18"/>
        </w:rPr>
        <w:lastRenderedPageBreak/>
        <w:t xml:space="preserve">  Where-Object </w:t>
      </w:r>
      <w:proofErr w:type="spellStart"/>
      <w:r w:rsidRPr="004E6D21">
        <w:rPr>
          <w:rStyle w:val="CodeInTextPACKT"/>
          <w:sz w:val="19"/>
          <w:szCs w:val="18"/>
        </w:rPr>
        <w:t>AddressFamily</w:t>
      </w:r>
      <w:proofErr w:type="spellEnd"/>
      <w:r w:rsidRPr="004E6D21">
        <w:rPr>
          <w:rStyle w:val="CodeInTextPACKT"/>
          <w:sz w:val="19"/>
          <w:szCs w:val="18"/>
        </w:rPr>
        <w:t xml:space="preserve"> -</w:t>
      </w:r>
      <w:proofErr w:type="spellStart"/>
      <w:r w:rsidRPr="004E6D21">
        <w:rPr>
          <w:rStyle w:val="CodeInTextPACKT"/>
          <w:sz w:val="19"/>
          <w:szCs w:val="18"/>
        </w:rPr>
        <w:t>eq</w:t>
      </w:r>
      <w:proofErr w:type="spellEnd"/>
      <w:r w:rsidRPr="004E6D21">
        <w:rPr>
          <w:rStyle w:val="CodeInTextPACKT"/>
          <w:sz w:val="19"/>
          <w:szCs w:val="18"/>
        </w:rPr>
        <w:t xml:space="preserve"> 'IPv4'</w:t>
      </w:r>
    </w:p>
    <w:p w14:paraId="72068074" w14:textId="77777777" w:rsidR="004E6D21" w:rsidRPr="004E6D21" w:rsidRDefault="004E6D21" w:rsidP="004E6D21">
      <w:pPr>
        <w:shd w:val="clear" w:color="auto" w:fill="FFFFFF"/>
        <w:spacing w:before="0" w:after="0" w:line="285" w:lineRule="atLeast"/>
        <w:rPr>
          <w:rFonts w:ascii="Cascadia Code" w:hAnsi="Cascadia Code" w:cs="Cascadia Code"/>
          <w:bCs w:val="0"/>
          <w:color w:val="000000"/>
          <w:sz w:val="21"/>
          <w:szCs w:val="21"/>
          <w:lang w:val="en-GB" w:eastAsia="en-GB"/>
        </w:rPr>
      </w:pPr>
    </w:p>
    <w:p w14:paraId="7E7AD48D" w14:textId="3EBEB638" w:rsidR="004E6D21" w:rsidRPr="004E6D21" w:rsidRDefault="004E6D21" w:rsidP="004E6D21">
      <w:pPr>
        <w:pStyle w:val="NumberedBulletPACKT"/>
        <w:numPr>
          <w:ilvl w:val="0"/>
          <w:numId w:val="24"/>
        </w:numPr>
        <w:rPr>
          <w:lang w:val="en-GB" w:eastAsia="en-GB"/>
        </w:rPr>
      </w:pPr>
      <w:r w:rsidRPr="004E6D21">
        <w:rPr>
          <w:lang w:val="en-GB" w:eastAsia="en-GB"/>
        </w:rPr>
        <w:t xml:space="preserve">Viewing updated V4 scope statistics from </w:t>
      </w:r>
      <w:r w:rsidRPr="004E6D21">
        <w:rPr>
          <w:rStyle w:val="CodeInTextPACKT"/>
          <w:lang w:val="en-GB" w:eastAsia="en-GB"/>
        </w:rPr>
        <w:t>DC1</w:t>
      </w:r>
    </w:p>
    <w:p w14:paraId="11852541" w14:textId="77777777" w:rsidR="004E6D21" w:rsidRPr="004E6D21" w:rsidRDefault="004E6D21" w:rsidP="005E7B1F">
      <w:pPr>
        <w:pStyle w:val="CodePACKT"/>
      </w:pPr>
    </w:p>
    <w:p w14:paraId="49393383" w14:textId="6BF783B8" w:rsidR="004E6D21" w:rsidRPr="004E6D21" w:rsidRDefault="004E6D21" w:rsidP="005E7B1F">
      <w:pPr>
        <w:pStyle w:val="CodePACKT"/>
      </w:pPr>
      <w:r w:rsidRPr="004E6D21">
        <w:t>Get-DhcpServerv4ScopeStatistics -ComputerName DC1</w:t>
      </w:r>
    </w:p>
    <w:p w14:paraId="327A0008" w14:textId="77777777" w:rsidR="004E6D21" w:rsidRPr="004E6D21" w:rsidRDefault="004E6D21" w:rsidP="005E7B1F">
      <w:pPr>
        <w:pStyle w:val="CodePACKT"/>
      </w:pPr>
    </w:p>
    <w:p w14:paraId="0D600BC6" w14:textId="61F6AC7E" w:rsidR="004E6D21" w:rsidRPr="004E6D21" w:rsidRDefault="004E6D21" w:rsidP="004E6D21">
      <w:pPr>
        <w:pStyle w:val="NumberedBulletPACKT"/>
        <w:numPr>
          <w:ilvl w:val="0"/>
          <w:numId w:val="24"/>
        </w:numPr>
        <w:rPr>
          <w:lang w:val="en-GB" w:eastAsia="en-GB"/>
        </w:rPr>
      </w:pPr>
      <w:r w:rsidRPr="004E6D21">
        <w:rPr>
          <w:lang w:val="en-GB" w:eastAsia="en-GB"/>
        </w:rPr>
        <w:t>Discovering the next free IP address</w:t>
      </w:r>
    </w:p>
    <w:p w14:paraId="0C2F58FF" w14:textId="77777777" w:rsidR="004E6D21" w:rsidRPr="004E6D21" w:rsidRDefault="004E6D21" w:rsidP="005E7B1F">
      <w:pPr>
        <w:pStyle w:val="CodePACKT"/>
      </w:pPr>
    </w:p>
    <w:p w14:paraId="38B06EBE" w14:textId="4F4459A1" w:rsidR="004E6D21" w:rsidRPr="004E6D21" w:rsidRDefault="004E6D21" w:rsidP="005E7B1F">
      <w:pPr>
        <w:pStyle w:val="CodePACKT"/>
      </w:pPr>
      <w:r w:rsidRPr="004E6D21">
        <w:t>Get-DhcpServerv4FreeIPAddress -ComputerName dc1 -</w:t>
      </w:r>
      <w:proofErr w:type="spellStart"/>
      <w:r w:rsidRPr="004E6D21">
        <w:t>ScopeId</w:t>
      </w:r>
      <w:proofErr w:type="spellEnd"/>
      <w:r w:rsidRPr="004E6D21">
        <w:t xml:space="preserve"> 10.10.10.42</w:t>
      </w:r>
    </w:p>
    <w:p w14:paraId="63953142" w14:textId="77777777" w:rsidR="004E6D21" w:rsidRPr="004E6D21" w:rsidRDefault="004E6D21" w:rsidP="005E7B1F">
      <w:pPr>
        <w:pStyle w:val="CodePACKT"/>
      </w:pPr>
    </w:p>
    <w:p w14:paraId="6D8FA0B1" w14:textId="1145B945" w:rsidR="004E6D21" w:rsidRPr="004E6D21" w:rsidRDefault="004E6D21" w:rsidP="004E6D21">
      <w:pPr>
        <w:pStyle w:val="NumberedBulletPACKT"/>
        <w:numPr>
          <w:ilvl w:val="0"/>
          <w:numId w:val="24"/>
        </w:numPr>
        <w:rPr>
          <w:lang w:val="en-GB" w:eastAsia="en-GB"/>
        </w:rPr>
      </w:pPr>
      <w:r w:rsidRPr="004E6D21">
        <w:rPr>
          <w:lang w:val="en-GB" w:eastAsia="en-GB"/>
        </w:rPr>
        <w:t xml:space="preserve">Checking IPv4 DNS name resolution </w:t>
      </w:r>
    </w:p>
    <w:p w14:paraId="2DC0768D" w14:textId="77777777" w:rsidR="004E6D21" w:rsidRPr="004E6D21" w:rsidRDefault="004E6D21" w:rsidP="005E7B1F">
      <w:pPr>
        <w:pStyle w:val="CodePACKT"/>
      </w:pPr>
    </w:p>
    <w:p w14:paraId="3A149FD6" w14:textId="1BE7FC22" w:rsidR="004E6D21" w:rsidRPr="004E6D21" w:rsidRDefault="004E6D21" w:rsidP="005E7B1F">
      <w:pPr>
        <w:pStyle w:val="CodePACKT"/>
      </w:pPr>
      <w:r w:rsidRPr="004E6D21">
        <w:t>Resolve-</w:t>
      </w:r>
      <w:proofErr w:type="spellStart"/>
      <w:r w:rsidRPr="004E6D21">
        <w:t>DnsName</w:t>
      </w:r>
      <w:proofErr w:type="spellEnd"/>
      <w:r w:rsidRPr="004E6D21">
        <w:t xml:space="preserve"> -Name </w:t>
      </w:r>
      <w:proofErr w:type="gramStart"/>
      <w:r w:rsidRPr="004E6D21">
        <w:t>SRV2.Reskit.Org</w:t>
      </w:r>
      <w:proofErr w:type="gramEnd"/>
      <w:r w:rsidRPr="004E6D21">
        <w:t xml:space="preserve"> -Type A    </w:t>
      </w:r>
    </w:p>
    <w:p w14:paraId="31B2C09A" w14:textId="77777777" w:rsidR="00D07D2F" w:rsidRDefault="00D07D2F" w:rsidP="00D07D2F">
      <w:pPr>
        <w:pStyle w:val="Heading2"/>
        <w:numPr>
          <w:ilvl w:val="1"/>
          <w:numId w:val="3"/>
        </w:numPr>
        <w:tabs>
          <w:tab w:val="left" w:pos="0"/>
        </w:tabs>
      </w:pPr>
      <w:commentRangeStart w:id="71"/>
      <w:commentRangeStart w:id="72"/>
      <w:r>
        <w:t>How it works...</w:t>
      </w:r>
      <w:commentRangeEnd w:id="71"/>
      <w:r w:rsidR="003D713A">
        <w:rPr>
          <w:rStyle w:val="CommentReference"/>
          <w:b w:val="0"/>
          <w:iCs w:val="0"/>
          <w:color w:val="auto"/>
          <w:lang w:val="en-US"/>
        </w:rPr>
        <w:commentReference w:id="71"/>
      </w:r>
      <w:commentRangeEnd w:id="72"/>
      <w:r w:rsidR="00A2074D">
        <w:rPr>
          <w:rStyle w:val="CommentReference"/>
          <w:b w:val="0"/>
          <w:iCs w:val="0"/>
          <w:color w:val="auto"/>
          <w:lang w:val="en-US"/>
        </w:rPr>
        <w:commentReference w:id="72"/>
      </w:r>
    </w:p>
    <w:p w14:paraId="4607FD3D" w14:textId="3B8AE49A" w:rsidR="00AC66BF" w:rsidRDefault="00AC66BF" w:rsidP="00D07D2F">
      <w:pPr>
        <w:pStyle w:val="NormalPACKT"/>
      </w:pPr>
    </w:p>
    <w:p w14:paraId="2B90F9E4" w14:textId="453EFC62" w:rsidR="00AC66BF" w:rsidRPr="003C3041" w:rsidDel="00E4770A" w:rsidRDefault="00AC66BF">
      <w:pPr>
        <w:pStyle w:val="FigureCaptionPACKT"/>
        <w:rPr>
          <w:del w:id="73" w:author="Thomas Lee" w:date="2022-09-13T17:06:00Z"/>
        </w:rPr>
        <w:pPrChange w:id="74" w:author="Liam Draper" w:date="2022-07-14T10:51:00Z">
          <w:pPr>
            <w:pStyle w:val="FigurePACKT"/>
          </w:pPr>
        </w:pPrChange>
      </w:pPr>
      <w:del w:id="75" w:author="Thomas Lee" w:date="2022-09-13T17:06:00Z">
        <w:r w:rsidRPr="00DC6325" w:rsidDel="00E4770A">
          <w:delText xml:space="preserve">Figure </w:delText>
        </w:r>
        <w:r w:rsidDel="00E4770A">
          <w:delText>5.21</w:delText>
        </w:r>
      </w:del>
      <w:ins w:id="76" w:author="Liam Draper" w:date="2022-07-14T10:51:00Z">
        <w:del w:id="77" w:author="Thomas Lee" w:date="2022-09-13T17:06:00Z">
          <w:r w:rsidR="003D713A" w:rsidDel="00E4770A">
            <w:delText>23</w:delText>
          </w:r>
        </w:del>
      </w:ins>
      <w:del w:id="78" w:author="Thomas Lee" w:date="2022-09-13T17:06:00Z">
        <w:r w:rsidRPr="00DC6325" w:rsidDel="00E4770A">
          <w:delText xml:space="preserve">: </w:delText>
        </w:r>
        <w:r w:rsidRPr="004E6D21" w:rsidDel="00E4770A">
          <w:delText>Viewing DHCPv4 option definitions</w:delText>
        </w:r>
      </w:del>
    </w:p>
    <w:p w14:paraId="73CF7312" w14:textId="163BF9AF" w:rsidR="00AC66BF" w:rsidDel="00E4770A" w:rsidRDefault="00AC66BF" w:rsidP="00AC66BF">
      <w:pPr>
        <w:pStyle w:val="NormalPACKT"/>
        <w:rPr>
          <w:del w:id="79" w:author="Thomas Lee" w:date="2022-09-13T17:06:00Z"/>
          <w:lang w:val="en-GB"/>
        </w:rPr>
      </w:pPr>
      <w:del w:id="80" w:author="Thomas Lee" w:date="2022-09-13T17:06:00Z">
        <w:r w:rsidRPr="003C3041" w:rsidDel="00E4770A">
          <w:rPr>
            <w:rFonts w:ascii="Arial" w:hAnsi="Arial"/>
            <w:b/>
            <w:noProof/>
            <w:color w:val="FF0000"/>
            <w:sz w:val="28"/>
            <w:szCs w:val="28"/>
          </w:rPr>
          <w:delText>Insert image B18878_05_</w:delText>
        </w:r>
        <w:r w:rsidDel="00E4770A">
          <w:rPr>
            <w:rFonts w:ascii="Arial" w:hAnsi="Arial"/>
            <w:b/>
            <w:noProof/>
            <w:color w:val="FF0000"/>
            <w:sz w:val="28"/>
            <w:szCs w:val="28"/>
          </w:rPr>
          <w:delText>21</w:delText>
        </w:r>
      </w:del>
      <w:ins w:id="81" w:author="Liam Draper" w:date="2022-07-14T10:51:00Z">
        <w:del w:id="82" w:author="Thomas Lee" w:date="2022-09-13T17:06:00Z">
          <w:r w:rsidR="003D713A" w:rsidDel="00E4770A">
            <w:rPr>
              <w:rFonts w:ascii="Arial" w:hAnsi="Arial"/>
              <w:b/>
              <w:noProof/>
              <w:color w:val="FF0000"/>
              <w:sz w:val="28"/>
              <w:szCs w:val="28"/>
            </w:rPr>
            <w:delText>23</w:delText>
          </w:r>
        </w:del>
      </w:ins>
      <w:del w:id="83" w:author="Thomas Lee" w:date="2022-09-13T17:06:00Z">
        <w:r w:rsidRPr="003C3041" w:rsidDel="00E4770A">
          <w:rPr>
            <w:rFonts w:ascii="Arial" w:hAnsi="Arial"/>
            <w:b/>
            <w:noProof/>
            <w:color w:val="FF0000"/>
            <w:sz w:val="28"/>
            <w:szCs w:val="28"/>
          </w:rPr>
          <w:delText>.png</w:delText>
        </w:r>
        <w:r w:rsidRPr="00D07D2F" w:rsidDel="00E4770A">
          <w:rPr>
            <w:lang w:val="en-GB"/>
          </w:rPr>
          <w:delText xml:space="preserve"> </w:delText>
        </w:r>
      </w:del>
    </w:p>
    <w:p w14:paraId="7CB3F557" w14:textId="60529138" w:rsidR="00AC66BF" w:rsidRPr="00AC66BF" w:rsidRDefault="00AC66BF" w:rsidP="00AC66BF">
      <w:pPr>
        <w:pStyle w:val="NormalPACKT"/>
        <w:rPr>
          <w:lang w:val="en-GB"/>
        </w:rPr>
      </w:pPr>
      <w:r w:rsidRPr="00AC66BF">
        <w:rPr>
          <w:lang w:val="en-GB"/>
        </w:rPr>
        <w:t xml:space="preserve">In </w:t>
      </w:r>
      <w:r w:rsidRPr="00AC66BF">
        <w:rPr>
          <w:rStyle w:val="ItalicsPACKT"/>
          <w:lang w:val="en-GB"/>
        </w:rPr>
        <w:t>step 1</w:t>
      </w:r>
      <w:r w:rsidRPr="00AC66BF">
        <w:rPr>
          <w:lang w:val="en-GB"/>
        </w:rPr>
        <w:t xml:space="preserve">, you install the RSAT-DHCP feature to add the DHCP server’s PowerShell module on </w:t>
      </w:r>
      <w:r w:rsidRPr="00AC66BF">
        <w:rPr>
          <w:rStyle w:val="CodeInTextPACKT"/>
          <w:lang w:val="en-GB"/>
        </w:rPr>
        <w:t>SRV</w:t>
      </w:r>
      <w:r w:rsidRPr="00AC66BF">
        <w:rPr>
          <w:rStyle w:val="CodeInTextPACKT"/>
        </w:rPr>
        <w:t>2</w:t>
      </w:r>
      <w:r w:rsidRPr="00AC66BF">
        <w:rPr>
          <w:lang w:val="en-GB"/>
        </w:rPr>
        <w:t>, with output like this:</w:t>
      </w:r>
    </w:p>
    <w:p w14:paraId="19ABED81" w14:textId="77777777" w:rsidR="00AC66BF" w:rsidRDefault="00AC66BF" w:rsidP="00AC66BF">
      <w:pPr>
        <w:pStyle w:val="NormalPACKT"/>
        <w:rPr>
          <w:lang w:val="en-GB"/>
        </w:rPr>
      </w:pPr>
    </w:p>
    <w:p w14:paraId="20E2ACC5" w14:textId="419E4C38" w:rsidR="00AC66BF" w:rsidRDefault="00AC66BF" w:rsidP="00AC66BF">
      <w:pPr>
        <w:pStyle w:val="FigurePACKT"/>
      </w:pPr>
      <w:r>
        <w:rPr>
          <w:noProof/>
        </w:rPr>
        <w:drawing>
          <wp:inline distT="0" distB="0" distL="0" distR="0" wp14:anchorId="70DECF51" wp14:editId="7B82E681">
            <wp:extent cx="3549292" cy="66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3210" cy="664682"/>
                    </a:xfrm>
                    <a:prstGeom prst="rect">
                      <a:avLst/>
                    </a:prstGeom>
                  </pic:spPr>
                </pic:pic>
              </a:graphicData>
            </a:graphic>
          </wp:inline>
        </w:drawing>
      </w:r>
    </w:p>
    <w:p w14:paraId="7C029EDB" w14:textId="39B5D909" w:rsidR="00AC66BF" w:rsidRPr="003C3041" w:rsidRDefault="00AC66BF">
      <w:pPr>
        <w:pStyle w:val="FigureCaptionPACKT"/>
        <w:pPrChange w:id="84" w:author="Liam Draper" w:date="2022-07-14T10:51:00Z">
          <w:pPr>
            <w:pStyle w:val="FigurePACKT"/>
          </w:pPr>
        </w:pPrChange>
      </w:pPr>
      <w:r w:rsidRPr="00DC6325">
        <w:t xml:space="preserve">Figure </w:t>
      </w:r>
      <w:r>
        <w:t>5.</w:t>
      </w:r>
      <w:del w:id="85" w:author="Liam Draper" w:date="2022-07-14T10:52:00Z">
        <w:r w:rsidDel="003D713A">
          <w:delText>22</w:delText>
        </w:r>
      </w:del>
      <w:ins w:id="86" w:author="Liam Draper" w:date="2022-07-14T10:52:00Z">
        <w:r w:rsidR="003D713A">
          <w:t>2</w:t>
        </w:r>
      </w:ins>
      <w:ins w:id="87" w:author="Thomas Lee" w:date="2022-09-13T17:09:00Z">
        <w:r w:rsidR="00E4770A">
          <w:t>3</w:t>
        </w:r>
      </w:ins>
      <w:ins w:id="88" w:author="Liam Draper" w:date="2022-07-14T10:52:00Z">
        <w:del w:id="89" w:author="Thomas Lee" w:date="2022-09-13T17:09:00Z">
          <w:r w:rsidR="003D713A" w:rsidDel="00E4770A">
            <w:delText>4</w:delText>
          </w:r>
        </w:del>
      </w:ins>
      <w:r w:rsidRPr="00DC6325">
        <w:t xml:space="preserve">: </w:t>
      </w:r>
      <w:r>
        <w:t xml:space="preserve">installing DHCP tools on </w:t>
      </w:r>
      <w:r w:rsidRPr="00E4770A">
        <w:rPr>
          <w:rStyle w:val="CodeTextPACKTChar"/>
          <w:rPrChange w:id="90" w:author="Thomas Lee" w:date="2022-09-13T17:09:00Z">
            <w:rPr/>
          </w:rPrChange>
        </w:rPr>
        <w:t>SRV2</w:t>
      </w:r>
    </w:p>
    <w:p w14:paraId="0B95239C" w14:textId="36F9D07A" w:rsidR="00AC66BF" w:rsidRDefault="00AC66BF" w:rsidP="00AC66BF">
      <w:pPr>
        <w:pStyle w:val="NormalPACKT"/>
        <w:rPr>
          <w:lang w:val="en-GB"/>
        </w:rPr>
      </w:pPr>
      <w:r w:rsidRPr="003C3041">
        <w:rPr>
          <w:rFonts w:ascii="Arial" w:hAnsi="Arial"/>
          <w:b/>
          <w:noProof/>
          <w:color w:val="FF0000"/>
          <w:sz w:val="28"/>
          <w:szCs w:val="28"/>
        </w:rPr>
        <w:t>Insert image B18878_05_</w:t>
      </w:r>
      <w:del w:id="91" w:author="Liam Draper" w:date="2022-07-14T10:51:00Z">
        <w:r w:rsidDel="003D713A">
          <w:rPr>
            <w:rFonts w:ascii="Arial" w:hAnsi="Arial"/>
            <w:b/>
            <w:noProof/>
            <w:color w:val="FF0000"/>
            <w:sz w:val="28"/>
            <w:szCs w:val="28"/>
          </w:rPr>
          <w:delText>22</w:delText>
        </w:r>
      </w:del>
      <w:ins w:id="92" w:author="Liam Draper" w:date="2022-07-14T10:51:00Z">
        <w:del w:id="93" w:author="Thomas Lee" w:date="2022-09-13T17:09:00Z">
          <w:r w:rsidR="003D713A" w:rsidDel="00E4770A">
            <w:rPr>
              <w:rFonts w:ascii="Arial" w:hAnsi="Arial"/>
              <w:b/>
              <w:noProof/>
              <w:color w:val="FF0000"/>
              <w:sz w:val="28"/>
              <w:szCs w:val="28"/>
            </w:rPr>
            <w:delText>24</w:delText>
          </w:r>
        </w:del>
      </w:ins>
      <w:ins w:id="94" w:author="Thomas Lee" w:date="2022-09-13T17:09:00Z">
        <w:r w:rsidR="00E4770A">
          <w:rPr>
            <w:rFonts w:ascii="Arial" w:hAnsi="Arial"/>
            <w:b/>
            <w:noProof/>
            <w:color w:val="FF0000"/>
            <w:sz w:val="28"/>
            <w:szCs w:val="28"/>
          </w:rPr>
          <w:t>23</w:t>
        </w:r>
      </w:ins>
      <w:r w:rsidRPr="003C3041">
        <w:rPr>
          <w:rFonts w:ascii="Arial" w:hAnsi="Arial"/>
          <w:b/>
          <w:noProof/>
          <w:color w:val="FF0000"/>
          <w:sz w:val="28"/>
          <w:szCs w:val="28"/>
        </w:rPr>
        <w:t>.png</w:t>
      </w:r>
      <w:r w:rsidRPr="00D07D2F">
        <w:rPr>
          <w:lang w:val="en-GB"/>
        </w:rPr>
        <w:t xml:space="preserve"> </w:t>
      </w:r>
    </w:p>
    <w:p w14:paraId="566F3D99" w14:textId="3D06131F" w:rsidR="00AC66BF" w:rsidRPr="00AC66BF" w:rsidRDefault="00AC66BF" w:rsidP="00AC66BF">
      <w:pPr>
        <w:pStyle w:val="NormalPACKT"/>
        <w:rPr>
          <w:lang w:val="en-GB"/>
        </w:rPr>
      </w:pPr>
      <w:r>
        <w:rPr>
          <w:lang w:val="en-GB"/>
        </w:rPr>
        <w:t>Like many Windows Server 2022 native PowerShell modules, t</w:t>
      </w:r>
      <w:r w:rsidRPr="00AC66BF">
        <w:rPr>
          <w:lang w:val="en-GB"/>
        </w:rPr>
        <w:t xml:space="preserve">he DHCP server module is </w:t>
      </w:r>
      <w:r w:rsidR="006A7E08">
        <w:rPr>
          <w:lang w:val="en-GB"/>
        </w:rPr>
        <w:t>in</w:t>
      </w:r>
      <w:r w:rsidR="00736345">
        <w:rPr>
          <w:lang w:val="en-GB"/>
        </w:rPr>
        <w:t xml:space="preserve">compatible with </w:t>
      </w:r>
      <w:r w:rsidRPr="00AC66BF">
        <w:rPr>
          <w:lang w:val="en-GB"/>
        </w:rPr>
        <w:t>.NET</w:t>
      </w:r>
      <w:r w:rsidR="006A7E08">
        <w:rPr>
          <w:lang w:val="en-GB"/>
        </w:rPr>
        <w:t>,</w:t>
      </w:r>
      <w:r w:rsidR="00736345">
        <w:rPr>
          <w:lang w:val="en-GB"/>
        </w:rPr>
        <w:t xml:space="preserve"> and you </w:t>
      </w:r>
      <w:proofErr w:type="spellStart"/>
      <w:r w:rsidR="00736345">
        <w:rPr>
          <w:lang w:val="en-GB"/>
        </w:rPr>
        <w:t>can not</w:t>
      </w:r>
      <w:proofErr w:type="spellEnd"/>
      <w:r w:rsidR="00736345">
        <w:rPr>
          <w:lang w:val="en-GB"/>
        </w:rPr>
        <w:t xml:space="preserve"> import it directly into PowerShell 7.</w:t>
      </w:r>
      <w:r>
        <w:rPr>
          <w:lang w:val="en-GB"/>
        </w:rPr>
        <w:t xml:space="preserve"> You can use this module via the compati</w:t>
      </w:r>
      <w:r w:rsidR="006A7E08">
        <w:rPr>
          <w:lang w:val="en-GB"/>
        </w:rPr>
        <w:t>bil</w:t>
      </w:r>
      <w:r>
        <w:rPr>
          <w:lang w:val="en-GB"/>
        </w:rPr>
        <w:t>ity mechanism noted in Chapter 2.</w:t>
      </w:r>
      <w:r w:rsidRPr="00AC66BF">
        <w:rPr>
          <w:lang w:val="en-GB"/>
        </w:rPr>
        <w:t xml:space="preserve"> In </w:t>
      </w:r>
      <w:r w:rsidRPr="00AC66BF">
        <w:rPr>
          <w:rStyle w:val="ItalicsPACKT"/>
          <w:lang w:val="en-GB"/>
        </w:rPr>
        <w:t>step 2</w:t>
      </w:r>
      <w:r w:rsidRPr="00AC66BF">
        <w:rPr>
          <w:lang w:val="en-GB"/>
        </w:rPr>
        <w:t xml:space="preserve">, you explicitly load this module using </w:t>
      </w:r>
      <w:r w:rsidRPr="00AC66BF">
        <w:rPr>
          <w:rStyle w:val="CodeInTextPACKT"/>
          <w:lang w:val="en-GB"/>
        </w:rPr>
        <w:t>Import-Module</w:t>
      </w:r>
      <w:r w:rsidRPr="00AC66BF">
        <w:rPr>
          <w:lang w:val="en-GB"/>
        </w:rPr>
        <w:t>, which creates no output.</w:t>
      </w:r>
    </w:p>
    <w:p w14:paraId="049AF2BF" w14:textId="7C401EEF" w:rsidR="00AC66BF" w:rsidRPr="00AC66BF" w:rsidRDefault="00AC66BF" w:rsidP="00AC66BF">
      <w:pPr>
        <w:pStyle w:val="NormalPACKT"/>
        <w:rPr>
          <w:lang w:val="en-GB"/>
        </w:rPr>
      </w:pPr>
      <w:r w:rsidRPr="00AC66BF">
        <w:rPr>
          <w:lang w:val="en-GB"/>
        </w:rPr>
        <w:t xml:space="preserve">In </w:t>
      </w:r>
      <w:r w:rsidRPr="00AC66BF">
        <w:rPr>
          <w:rStyle w:val="ItalicsPACKT"/>
          <w:lang w:val="en-GB"/>
        </w:rPr>
        <w:t>step 3</w:t>
      </w:r>
      <w:r w:rsidRPr="00AC66BF">
        <w:rPr>
          <w:lang w:val="en-GB"/>
        </w:rPr>
        <w:t xml:space="preserve">, </w:t>
      </w:r>
      <w:r w:rsidR="006A7E08">
        <w:rPr>
          <w:lang w:val="en-GB"/>
        </w:rPr>
        <w:t xml:space="preserve">you </w:t>
      </w:r>
      <w:r w:rsidRPr="00AC66BF">
        <w:rPr>
          <w:lang w:val="en-GB"/>
        </w:rPr>
        <w:t xml:space="preserve">look at the scopes available on </w:t>
      </w:r>
      <w:r w:rsidRPr="00AC66BF">
        <w:rPr>
          <w:rStyle w:val="CodeInTextPACKT"/>
          <w:lang w:val="en-GB"/>
        </w:rPr>
        <w:t>DC1</w:t>
      </w:r>
      <w:r w:rsidRPr="00AC66BF">
        <w:rPr>
          <w:lang w:val="en-GB"/>
        </w:rPr>
        <w:t xml:space="preserve"> (the DHCP server you installed in “</w:t>
      </w:r>
      <w:r w:rsidRPr="00AC66BF">
        <w:rPr>
          <w:rStyle w:val="ItalicsPACKT"/>
          <w:lang w:val="en-GB"/>
        </w:rPr>
        <w:t>Installing DHCP</w:t>
      </w:r>
      <w:r w:rsidRPr="00AC66BF">
        <w:rPr>
          <w:lang w:val="en-GB"/>
        </w:rPr>
        <w:t>”). The output looks like this;</w:t>
      </w:r>
    </w:p>
    <w:p w14:paraId="475F4CE6" w14:textId="61F9BCB0" w:rsidR="00AC66BF" w:rsidRPr="00AC66BF" w:rsidRDefault="00AC66BF" w:rsidP="00AC66BF">
      <w:pPr>
        <w:pStyle w:val="FigurePACKT"/>
      </w:pPr>
      <w:r w:rsidRPr="00AC66BF">
        <w:t xml:space="preserve"> </w:t>
      </w:r>
      <w:r>
        <w:rPr>
          <w:noProof/>
        </w:rPr>
        <w:drawing>
          <wp:inline distT="0" distB="0" distL="0" distR="0" wp14:anchorId="44C8A133" wp14:editId="7B93ABDA">
            <wp:extent cx="3394549" cy="5622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4382" cy="567189"/>
                    </a:xfrm>
                    <a:prstGeom prst="rect">
                      <a:avLst/>
                    </a:prstGeom>
                  </pic:spPr>
                </pic:pic>
              </a:graphicData>
            </a:graphic>
          </wp:inline>
        </w:drawing>
      </w:r>
    </w:p>
    <w:p w14:paraId="75B757E4" w14:textId="24680B2B" w:rsidR="00AC66BF" w:rsidRPr="003C3041" w:rsidRDefault="00AC66BF">
      <w:pPr>
        <w:pStyle w:val="FigureCaptionPACKT"/>
        <w:pPrChange w:id="95" w:author="Liam Draper" w:date="2022-07-14T10:53:00Z">
          <w:pPr>
            <w:pStyle w:val="FigurePACKT"/>
          </w:pPr>
        </w:pPrChange>
      </w:pPr>
      <w:r w:rsidRPr="00DC6325">
        <w:t xml:space="preserve">Figure </w:t>
      </w:r>
      <w:r>
        <w:t>5.2</w:t>
      </w:r>
      <w:del w:id="96" w:author="Liam Draper" w:date="2022-07-14T10:53:00Z">
        <w:r w:rsidDel="003D713A">
          <w:delText>3</w:delText>
        </w:r>
      </w:del>
      <w:ins w:id="97" w:author="Thomas Lee" w:date="2022-09-13T17:09:00Z">
        <w:r w:rsidR="00E4770A">
          <w:t>4</w:t>
        </w:r>
      </w:ins>
      <w:ins w:id="98" w:author="Liam Draper" w:date="2022-07-14T10:53:00Z">
        <w:del w:id="99" w:author="Thomas Lee" w:date="2022-09-13T17:09:00Z">
          <w:r w:rsidR="003D713A" w:rsidDel="00E4770A">
            <w:delText>5</w:delText>
          </w:r>
        </w:del>
      </w:ins>
      <w:r w:rsidRPr="00DC6325">
        <w:t xml:space="preserve">: </w:t>
      </w:r>
      <w:r>
        <w:t>installing DHCP tools on SRV2</w:t>
      </w:r>
    </w:p>
    <w:p w14:paraId="15B3B733" w14:textId="5CC411AF" w:rsidR="00AC66BF" w:rsidRDefault="00AC66BF" w:rsidP="00AC66BF">
      <w:pPr>
        <w:pStyle w:val="NormalPACKT"/>
        <w:rPr>
          <w:lang w:val="en-GB"/>
        </w:rPr>
      </w:pPr>
      <w:r w:rsidRPr="003C3041">
        <w:rPr>
          <w:rFonts w:ascii="Arial" w:hAnsi="Arial"/>
          <w:b/>
          <w:noProof/>
          <w:color w:val="FF0000"/>
          <w:sz w:val="28"/>
          <w:szCs w:val="28"/>
        </w:rPr>
        <w:t>Insert image B18878_05_</w:t>
      </w:r>
      <w:del w:id="100" w:author="Liam Draper" w:date="2022-07-14T10:52:00Z">
        <w:r w:rsidDel="003D713A">
          <w:rPr>
            <w:rFonts w:ascii="Arial" w:hAnsi="Arial"/>
            <w:b/>
            <w:noProof/>
            <w:color w:val="FF0000"/>
            <w:sz w:val="28"/>
            <w:szCs w:val="28"/>
          </w:rPr>
          <w:delText>23</w:delText>
        </w:r>
      </w:del>
      <w:ins w:id="101" w:author="Liam Draper" w:date="2022-07-14T10:52:00Z">
        <w:r w:rsidR="003D713A">
          <w:rPr>
            <w:rFonts w:ascii="Arial" w:hAnsi="Arial"/>
            <w:b/>
            <w:noProof/>
            <w:color w:val="FF0000"/>
            <w:sz w:val="28"/>
            <w:szCs w:val="28"/>
          </w:rPr>
          <w:t>2</w:t>
        </w:r>
      </w:ins>
      <w:ins w:id="102" w:author="Thomas Lee" w:date="2022-09-13T17:10:00Z">
        <w:r w:rsidR="00E4770A">
          <w:rPr>
            <w:rFonts w:ascii="Arial" w:hAnsi="Arial"/>
            <w:b/>
            <w:noProof/>
            <w:color w:val="FF0000"/>
            <w:sz w:val="28"/>
            <w:szCs w:val="28"/>
          </w:rPr>
          <w:t>4</w:t>
        </w:r>
      </w:ins>
      <w:ins w:id="103" w:author="Liam Draper" w:date="2022-07-14T10:52:00Z">
        <w:del w:id="104" w:author="Thomas Lee" w:date="2022-09-13T17:10:00Z">
          <w:r w:rsidR="003D713A" w:rsidDel="00E4770A">
            <w:rPr>
              <w:rFonts w:ascii="Arial" w:hAnsi="Arial"/>
              <w:b/>
              <w:noProof/>
              <w:color w:val="FF0000"/>
              <w:sz w:val="28"/>
              <w:szCs w:val="28"/>
            </w:rPr>
            <w:delText>5</w:delText>
          </w:r>
        </w:del>
      </w:ins>
      <w:r w:rsidRPr="003C3041">
        <w:rPr>
          <w:rFonts w:ascii="Arial" w:hAnsi="Arial"/>
          <w:b/>
          <w:noProof/>
          <w:color w:val="FF0000"/>
          <w:sz w:val="28"/>
          <w:szCs w:val="28"/>
        </w:rPr>
        <w:t>.png</w:t>
      </w:r>
      <w:r w:rsidRPr="00D07D2F">
        <w:rPr>
          <w:lang w:val="en-GB"/>
        </w:rPr>
        <w:t xml:space="preserve"> </w:t>
      </w:r>
    </w:p>
    <w:p w14:paraId="6A881F4E" w14:textId="37A0F7BB" w:rsidR="00AC66BF" w:rsidRPr="00AC66BF" w:rsidRDefault="00AC66BF" w:rsidP="00AC66BF">
      <w:pPr>
        <w:pStyle w:val="NormalPACKT"/>
        <w:rPr>
          <w:lang w:val="en-GB"/>
        </w:rPr>
      </w:pPr>
      <w:r w:rsidRPr="00AC66BF">
        <w:rPr>
          <w:lang w:val="en-GB"/>
        </w:rPr>
        <w:t xml:space="preserve">In </w:t>
      </w:r>
      <w:r w:rsidRPr="00AC66BF">
        <w:rPr>
          <w:rStyle w:val="ItalicsPACKT"/>
          <w:lang w:val="en-GB"/>
        </w:rPr>
        <w:t>step 4</w:t>
      </w:r>
      <w:r w:rsidRPr="00AC66BF">
        <w:rPr>
          <w:lang w:val="en-GB"/>
        </w:rPr>
        <w:t>, you examine the scope statistics for the DHCP scope you created in “</w:t>
      </w:r>
      <w:r w:rsidRPr="00AC66BF">
        <w:rPr>
          <w:rStyle w:val="ItalicsPACKT"/>
          <w:lang w:val="en-GB"/>
        </w:rPr>
        <w:t>Configuring DHCP scopes and options</w:t>
      </w:r>
      <w:r>
        <w:rPr>
          <w:rStyle w:val="ItalicsPACKT"/>
          <w:lang w:val="en-GB"/>
        </w:rPr>
        <w:t>,</w:t>
      </w:r>
      <w:r w:rsidRPr="00AC66BF">
        <w:rPr>
          <w:lang w:val="en-GB"/>
        </w:rPr>
        <w:t>” which produces output like this:</w:t>
      </w:r>
    </w:p>
    <w:p w14:paraId="0325F318" w14:textId="77A8722F" w:rsidR="00AC66BF" w:rsidRPr="00AC66BF" w:rsidRDefault="00AC66BF" w:rsidP="00851130">
      <w:pPr>
        <w:pStyle w:val="FigurePACKT"/>
      </w:pPr>
      <w:r w:rsidRPr="00AC66BF">
        <w:t xml:space="preserve"> </w:t>
      </w:r>
      <w:r w:rsidR="00851130">
        <w:rPr>
          <w:noProof/>
        </w:rPr>
        <w:drawing>
          <wp:inline distT="0" distB="0" distL="0" distR="0" wp14:anchorId="14315C2E" wp14:editId="1ACF4889">
            <wp:extent cx="3403285" cy="6051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4564" cy="616068"/>
                    </a:xfrm>
                    <a:prstGeom prst="rect">
                      <a:avLst/>
                    </a:prstGeom>
                  </pic:spPr>
                </pic:pic>
              </a:graphicData>
            </a:graphic>
          </wp:inline>
        </w:drawing>
      </w:r>
    </w:p>
    <w:p w14:paraId="58A186EB" w14:textId="60491629" w:rsidR="00AC66BF" w:rsidRPr="003D713A" w:rsidRDefault="00AC66BF">
      <w:pPr>
        <w:pStyle w:val="FigureCaptionPACKT"/>
        <w:pPrChange w:id="105" w:author="Liam Draper" w:date="2022-07-14T10:54:00Z">
          <w:pPr>
            <w:pStyle w:val="FigurePACKT"/>
          </w:pPr>
        </w:pPrChange>
      </w:pPr>
      <w:r w:rsidRPr="003D713A">
        <w:lastRenderedPageBreak/>
        <w:t>Figure 5.</w:t>
      </w:r>
      <w:del w:id="106" w:author="Liam Draper" w:date="2022-07-14T10:54:00Z">
        <w:r w:rsidRPr="003D713A" w:rsidDel="003D713A">
          <w:delText>24</w:delText>
        </w:r>
      </w:del>
      <w:ins w:id="107" w:author="Liam Draper" w:date="2022-07-14T10:54:00Z">
        <w:r w:rsidR="003D713A" w:rsidRPr="003D713A">
          <w:t>26</w:t>
        </w:r>
      </w:ins>
      <w:r w:rsidRPr="003D713A">
        <w:t>: Viewing scope statistics</w:t>
      </w:r>
    </w:p>
    <w:p w14:paraId="47C1DA1C" w14:textId="5F66FE57" w:rsidR="00AC66BF" w:rsidRDefault="00AC66BF" w:rsidP="00AC66BF">
      <w:pPr>
        <w:pStyle w:val="NormalPACKT"/>
        <w:rPr>
          <w:lang w:val="en-GB"/>
        </w:rPr>
      </w:pPr>
      <w:r w:rsidRPr="003C3041">
        <w:rPr>
          <w:rFonts w:ascii="Arial" w:hAnsi="Arial"/>
          <w:b/>
          <w:noProof/>
          <w:color w:val="FF0000"/>
          <w:sz w:val="28"/>
          <w:szCs w:val="28"/>
        </w:rPr>
        <w:t>Insert image B18878_05_</w:t>
      </w:r>
      <w:del w:id="108" w:author="Liam Draper" w:date="2022-07-14T10:54:00Z">
        <w:r w:rsidDel="003D713A">
          <w:rPr>
            <w:rFonts w:ascii="Arial" w:hAnsi="Arial"/>
            <w:b/>
            <w:noProof/>
            <w:color w:val="FF0000"/>
            <w:sz w:val="28"/>
            <w:szCs w:val="28"/>
          </w:rPr>
          <w:delText>24</w:delText>
        </w:r>
      </w:del>
      <w:ins w:id="109" w:author="Liam Draper" w:date="2022-07-14T10:54:00Z">
        <w:del w:id="110" w:author="Thomas Lee" w:date="2022-09-13T17:10:00Z">
          <w:r w:rsidR="003D713A" w:rsidDel="00E4770A">
            <w:rPr>
              <w:rFonts w:ascii="Arial" w:hAnsi="Arial"/>
              <w:b/>
              <w:noProof/>
              <w:color w:val="FF0000"/>
              <w:sz w:val="28"/>
              <w:szCs w:val="28"/>
            </w:rPr>
            <w:delText>26</w:delText>
          </w:r>
        </w:del>
      </w:ins>
      <w:ins w:id="111" w:author="Thomas Lee" w:date="2022-09-13T17:10:00Z">
        <w:r w:rsidR="00E4770A">
          <w:rPr>
            <w:rFonts w:ascii="Arial" w:hAnsi="Arial"/>
            <w:b/>
            <w:noProof/>
            <w:color w:val="FF0000"/>
            <w:sz w:val="28"/>
            <w:szCs w:val="28"/>
          </w:rPr>
          <w:t>25</w:t>
        </w:r>
      </w:ins>
      <w:r w:rsidRPr="003C3041">
        <w:rPr>
          <w:rFonts w:ascii="Arial" w:hAnsi="Arial"/>
          <w:b/>
          <w:noProof/>
          <w:color w:val="FF0000"/>
          <w:sz w:val="28"/>
          <w:szCs w:val="28"/>
        </w:rPr>
        <w:t>.png</w:t>
      </w:r>
      <w:r w:rsidRPr="00D07D2F">
        <w:rPr>
          <w:lang w:val="en-GB"/>
        </w:rPr>
        <w:t xml:space="preserve"> </w:t>
      </w:r>
    </w:p>
    <w:p w14:paraId="2B230315" w14:textId="77777777" w:rsidR="00AC66BF" w:rsidRPr="00AC66BF" w:rsidRDefault="00AC66BF" w:rsidP="00AC66BF">
      <w:pPr>
        <w:pStyle w:val="NormalPACKT"/>
        <w:rPr>
          <w:lang w:val="en-GB"/>
        </w:rPr>
      </w:pPr>
      <w:r w:rsidRPr="00AC66BF">
        <w:rPr>
          <w:lang w:val="en-GB"/>
        </w:rPr>
        <w:t xml:space="preserve">In </w:t>
      </w:r>
      <w:r w:rsidRPr="00851130">
        <w:rPr>
          <w:rStyle w:val="ItalicsPACKT"/>
          <w:lang w:val="en-GB"/>
        </w:rPr>
        <w:t>step 5</w:t>
      </w:r>
      <w:r w:rsidRPr="00AC66BF">
        <w:rPr>
          <w:lang w:val="en-GB"/>
        </w:rPr>
        <w:t xml:space="preserve">, you use the </w:t>
      </w:r>
      <w:r w:rsidRPr="00851130">
        <w:rPr>
          <w:rStyle w:val="CodeInTextPACKT"/>
          <w:lang w:val="en-GB"/>
        </w:rPr>
        <w:t>Get-DhcpServerv4FreeIPAddress</w:t>
      </w:r>
      <w:r w:rsidRPr="00AC66BF">
        <w:rPr>
          <w:lang w:val="en-GB"/>
        </w:rPr>
        <w:t xml:space="preserve"> cmdlet to find the first available free IP address in the scope. The output resembles this:</w:t>
      </w:r>
    </w:p>
    <w:p w14:paraId="793A1471" w14:textId="2B46572D" w:rsidR="00AC66BF" w:rsidRDefault="00AC66BF" w:rsidP="00851130">
      <w:pPr>
        <w:pStyle w:val="FigurePACKT"/>
      </w:pPr>
      <w:r w:rsidRPr="00AC66BF">
        <w:t xml:space="preserve"> </w:t>
      </w:r>
      <w:ins w:id="112" w:author="Thomas Lee" w:date="2022-09-13T17:14:00Z">
        <w:r w:rsidR="008B2CCF">
          <w:rPr>
            <w:noProof/>
          </w:rPr>
          <w:drawing>
            <wp:inline distT="0" distB="0" distL="0" distR="0" wp14:anchorId="0D05C642" wp14:editId="2BA6A6D1">
              <wp:extent cx="5731510" cy="5721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72135"/>
                      </a:xfrm>
                      <a:prstGeom prst="rect">
                        <a:avLst/>
                      </a:prstGeom>
                    </pic:spPr>
                  </pic:pic>
                </a:graphicData>
              </a:graphic>
            </wp:inline>
          </w:drawing>
        </w:r>
        <w:r w:rsidR="008B2CCF">
          <w:br/>
        </w:r>
      </w:ins>
      <w:del w:id="113" w:author="Thomas Lee" w:date="2022-09-13T17:14:00Z">
        <w:r w:rsidR="00851130" w:rsidDel="008B2CCF">
          <w:rPr>
            <w:noProof/>
          </w:rPr>
          <w:drawing>
            <wp:inline distT="0" distB="0" distL="0" distR="0" wp14:anchorId="4B700184" wp14:editId="7C4AAA9C">
              <wp:extent cx="4042955" cy="2763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017" cy="279928"/>
                      </a:xfrm>
                      <a:prstGeom prst="rect">
                        <a:avLst/>
                      </a:prstGeom>
                    </pic:spPr>
                  </pic:pic>
                </a:graphicData>
              </a:graphic>
            </wp:inline>
          </w:drawing>
        </w:r>
      </w:del>
    </w:p>
    <w:p w14:paraId="7F1BD680" w14:textId="794183D1" w:rsidR="00851130" w:rsidRPr="003C3041" w:rsidRDefault="00851130" w:rsidP="00851130">
      <w:pPr>
        <w:pStyle w:val="FigurePACKT"/>
        <w:rPr>
          <w:szCs w:val="28"/>
        </w:rPr>
      </w:pPr>
      <w:r w:rsidRPr="00DC6325">
        <w:rPr>
          <w:szCs w:val="28"/>
        </w:rPr>
        <w:t xml:space="preserve">Figure </w:t>
      </w:r>
      <w:r>
        <w:rPr>
          <w:szCs w:val="28"/>
        </w:rPr>
        <w:t>5.</w:t>
      </w:r>
      <w:del w:id="114" w:author="Liam Draper" w:date="2022-07-14T10:55:00Z">
        <w:r w:rsidDel="003D713A">
          <w:rPr>
            <w:szCs w:val="28"/>
          </w:rPr>
          <w:delText>25</w:delText>
        </w:r>
      </w:del>
      <w:ins w:id="115" w:author="Liam Draper" w:date="2022-07-14T10:55:00Z">
        <w:del w:id="116" w:author="Thomas Lee" w:date="2022-09-13T17:14:00Z">
          <w:r w:rsidR="003D713A" w:rsidDel="008B2CCF">
            <w:rPr>
              <w:szCs w:val="28"/>
            </w:rPr>
            <w:delText>27</w:delText>
          </w:r>
        </w:del>
      </w:ins>
      <w:ins w:id="117" w:author="Thomas Lee" w:date="2022-09-13T17:14:00Z">
        <w:r w:rsidR="008B2CCF">
          <w:rPr>
            <w:szCs w:val="28"/>
          </w:rPr>
          <w:t>26</w:t>
        </w:r>
      </w:ins>
      <w:r w:rsidRPr="00DC6325">
        <w:rPr>
          <w:szCs w:val="28"/>
        </w:rPr>
        <w:t xml:space="preserve">: </w:t>
      </w:r>
      <w:r>
        <w:rPr>
          <w:szCs w:val="28"/>
        </w:rPr>
        <w:t>Getting the next free IPv4 address in the DHCP scope</w:t>
      </w:r>
    </w:p>
    <w:p w14:paraId="6A00E80E" w14:textId="250E0DF4" w:rsidR="00851130" w:rsidDel="008B2CCF" w:rsidRDefault="00851130" w:rsidP="00851130">
      <w:pPr>
        <w:pStyle w:val="NormalPACKT"/>
        <w:rPr>
          <w:del w:id="118" w:author="Thomas Lee" w:date="2022-09-13T17:14:00Z"/>
          <w:lang w:val="en-GB"/>
        </w:rPr>
      </w:pPr>
      <w:r w:rsidRPr="003C3041">
        <w:rPr>
          <w:rFonts w:ascii="Arial" w:hAnsi="Arial"/>
          <w:b/>
          <w:noProof/>
          <w:color w:val="FF0000"/>
          <w:sz w:val="28"/>
          <w:szCs w:val="28"/>
        </w:rPr>
        <w:t>Insert image B18878_05_</w:t>
      </w:r>
      <w:del w:id="119" w:author="Liam Draper" w:date="2022-07-14T10:55:00Z">
        <w:r w:rsidDel="003D713A">
          <w:rPr>
            <w:rFonts w:ascii="Arial" w:hAnsi="Arial"/>
            <w:b/>
            <w:noProof/>
            <w:color w:val="FF0000"/>
            <w:sz w:val="28"/>
            <w:szCs w:val="28"/>
          </w:rPr>
          <w:delText>25</w:delText>
        </w:r>
      </w:del>
      <w:ins w:id="120" w:author="Liam Draper" w:date="2022-07-14T10:55:00Z">
        <w:del w:id="121" w:author="Thomas Lee" w:date="2022-09-13T17:14:00Z">
          <w:r w:rsidR="003D713A" w:rsidDel="008B2CCF">
            <w:rPr>
              <w:rFonts w:ascii="Arial" w:hAnsi="Arial"/>
              <w:b/>
              <w:noProof/>
              <w:color w:val="FF0000"/>
              <w:sz w:val="28"/>
              <w:szCs w:val="28"/>
            </w:rPr>
            <w:delText>27</w:delText>
          </w:r>
        </w:del>
      </w:ins>
      <w:ins w:id="122" w:author="Thomas Lee" w:date="2022-09-13T17:14:00Z">
        <w:r w:rsidR="008B2CCF">
          <w:rPr>
            <w:rFonts w:ascii="Arial" w:hAnsi="Arial"/>
            <w:b/>
            <w:noProof/>
            <w:color w:val="FF0000"/>
            <w:sz w:val="28"/>
            <w:szCs w:val="28"/>
          </w:rPr>
          <w:t>26</w:t>
        </w:r>
      </w:ins>
      <w:r w:rsidRPr="003C3041">
        <w:rPr>
          <w:rFonts w:ascii="Arial" w:hAnsi="Arial"/>
          <w:b/>
          <w:noProof/>
          <w:color w:val="FF0000"/>
          <w:sz w:val="28"/>
          <w:szCs w:val="28"/>
        </w:rPr>
        <w:t>.png</w:t>
      </w:r>
      <w:r w:rsidRPr="00D07D2F">
        <w:rPr>
          <w:lang w:val="en-GB"/>
        </w:rPr>
        <w:t xml:space="preserve"> </w:t>
      </w:r>
    </w:p>
    <w:p w14:paraId="5693CC92" w14:textId="2139AA65" w:rsidR="00851130" w:rsidRPr="00AC66BF" w:rsidDel="008B2CCF" w:rsidRDefault="00851130" w:rsidP="00AC66BF">
      <w:pPr>
        <w:pStyle w:val="NormalPACKT"/>
        <w:rPr>
          <w:del w:id="123" w:author="Thomas Lee" w:date="2022-09-13T17:14:00Z"/>
          <w:lang w:val="en-GB"/>
        </w:rPr>
      </w:pPr>
    </w:p>
    <w:p w14:paraId="61BBD657" w14:textId="680A1AA8" w:rsidR="00AC66BF" w:rsidRPr="00AC66BF" w:rsidRDefault="00AC66BF" w:rsidP="00AC66BF">
      <w:pPr>
        <w:pStyle w:val="NormalPACKT"/>
        <w:rPr>
          <w:lang w:val="en-GB"/>
        </w:rPr>
      </w:pPr>
      <w:r w:rsidRPr="00AC66BF">
        <w:rPr>
          <w:lang w:val="en-GB"/>
        </w:rPr>
        <w:t xml:space="preserve">In </w:t>
      </w:r>
      <w:r w:rsidRPr="00851130">
        <w:rPr>
          <w:rStyle w:val="ItalicsPACKT"/>
          <w:lang w:val="en-GB"/>
        </w:rPr>
        <w:t>step 6</w:t>
      </w:r>
      <w:r w:rsidRPr="00AC66BF">
        <w:rPr>
          <w:lang w:val="en-GB"/>
        </w:rPr>
        <w:t xml:space="preserve">, you get the NIC details and store </w:t>
      </w:r>
      <w:r w:rsidR="006A7E08">
        <w:rPr>
          <w:lang w:val="en-GB"/>
        </w:rPr>
        <w:t>them</w:t>
      </w:r>
      <w:r w:rsidRPr="00AC66BF">
        <w:rPr>
          <w:lang w:val="en-GB"/>
        </w:rPr>
        <w:t xml:space="preserve"> in the </w:t>
      </w:r>
      <w:r w:rsidRPr="00851130">
        <w:rPr>
          <w:rStyle w:val="CodeInTextPACKT"/>
          <w:lang w:val="en-GB"/>
        </w:rPr>
        <w:t>$NIC</w:t>
      </w:r>
      <w:r w:rsidRPr="00AC66BF">
        <w:rPr>
          <w:lang w:val="en-GB"/>
        </w:rPr>
        <w:t xml:space="preserve"> variable, producing no output. Note that you specify the </w:t>
      </w:r>
      <w:proofErr w:type="spellStart"/>
      <w:r w:rsidRPr="00851130">
        <w:rPr>
          <w:rStyle w:val="CodeInTextPACKT"/>
          <w:lang w:val="en-GB"/>
        </w:rPr>
        <w:t>InterfaceIn</w:t>
      </w:r>
      <w:proofErr w:type="spellEnd"/>
      <w:r w:rsidR="00851130" w:rsidRPr="00851130">
        <w:rPr>
          <w:rStyle w:val="CodeInTextPACKT"/>
        </w:rPr>
        <w:t>d</w:t>
      </w:r>
      <w:r w:rsidRPr="00851130">
        <w:rPr>
          <w:rStyle w:val="CodeInTextPACKT"/>
          <w:lang w:val="en-GB"/>
        </w:rPr>
        <w:t>ex</w:t>
      </w:r>
      <w:r w:rsidRPr="00AC66BF">
        <w:rPr>
          <w:lang w:val="en-GB"/>
        </w:rPr>
        <w:t xml:space="preserve"> of 6</w:t>
      </w:r>
      <w:r w:rsidR="006A7E08">
        <w:rPr>
          <w:lang w:val="en-GB"/>
        </w:rPr>
        <w:t>,</w:t>
      </w:r>
      <w:r w:rsidRPr="00AC66BF">
        <w:rPr>
          <w:lang w:val="en-GB"/>
        </w:rPr>
        <w:t xml:space="preserve"> which should be your VM’s NIC.</w:t>
      </w:r>
      <w:r w:rsidR="00851130">
        <w:rPr>
          <w:lang w:val="en-GB"/>
        </w:rPr>
        <w:t xml:space="preserve"> </w:t>
      </w:r>
    </w:p>
    <w:p w14:paraId="7E1AA197" w14:textId="77777777" w:rsidR="00AC66BF" w:rsidRPr="00AC66BF" w:rsidRDefault="00AC66BF" w:rsidP="00AC66BF">
      <w:pPr>
        <w:pStyle w:val="NormalPACKT"/>
        <w:rPr>
          <w:lang w:val="en-GB"/>
        </w:rPr>
      </w:pPr>
      <w:r w:rsidRPr="00AC66BF">
        <w:rPr>
          <w:lang w:val="en-GB"/>
        </w:rPr>
        <w:t xml:space="preserve">In </w:t>
      </w:r>
      <w:r w:rsidRPr="00851130">
        <w:rPr>
          <w:rStyle w:val="ItalicsPACKT"/>
          <w:lang w:val="en-GB"/>
        </w:rPr>
        <w:t>step 7</w:t>
      </w:r>
      <w:r w:rsidRPr="00AC66BF">
        <w:rPr>
          <w:lang w:val="en-GB"/>
        </w:rPr>
        <w:t>, you use that variable to get details of the NIC, with output like this:</w:t>
      </w:r>
    </w:p>
    <w:p w14:paraId="5EB623D3" w14:textId="1B068BB5" w:rsidR="00AC66BF" w:rsidRDefault="00AC66BF" w:rsidP="00AC66BF">
      <w:pPr>
        <w:pStyle w:val="NormalPACKT"/>
        <w:rPr>
          <w:lang w:val="en-GB"/>
        </w:rPr>
      </w:pPr>
      <w:r w:rsidRPr="00AC66BF">
        <w:rPr>
          <w:lang w:val="en-GB"/>
        </w:rPr>
        <w:t xml:space="preserve"> </w:t>
      </w:r>
      <w:r w:rsidR="00851130">
        <w:rPr>
          <w:noProof/>
        </w:rPr>
        <w:drawing>
          <wp:inline distT="0" distB="0" distL="0" distR="0" wp14:anchorId="3D068BF3" wp14:editId="3D4BD4A6">
            <wp:extent cx="5731510" cy="1072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72515"/>
                    </a:xfrm>
                    <a:prstGeom prst="rect">
                      <a:avLst/>
                    </a:prstGeom>
                  </pic:spPr>
                </pic:pic>
              </a:graphicData>
            </a:graphic>
          </wp:inline>
        </w:drawing>
      </w:r>
    </w:p>
    <w:p w14:paraId="2678B263" w14:textId="7386989E" w:rsidR="00851130" w:rsidRPr="003C3041" w:rsidRDefault="00851130">
      <w:pPr>
        <w:pStyle w:val="FigureCaptionPACKT"/>
        <w:rPr>
          <w:szCs w:val="28"/>
        </w:rPr>
        <w:pPrChange w:id="124" w:author="Liam Draper" w:date="2022-07-14T10:55:00Z">
          <w:pPr>
            <w:pStyle w:val="FigurePACKT"/>
          </w:pPr>
        </w:pPrChange>
      </w:pPr>
      <w:r w:rsidRPr="00DC6325">
        <w:rPr>
          <w:szCs w:val="28"/>
        </w:rPr>
        <w:t xml:space="preserve">Figure </w:t>
      </w:r>
      <w:r>
        <w:rPr>
          <w:szCs w:val="28"/>
        </w:rPr>
        <w:t>5.</w:t>
      </w:r>
      <w:del w:id="125" w:author="Thomas Lee" w:date="2022-09-13T17:16:00Z">
        <w:r w:rsidDel="00C21806">
          <w:rPr>
            <w:szCs w:val="28"/>
          </w:rPr>
          <w:delText>2</w:delText>
        </w:r>
      </w:del>
      <w:ins w:id="126" w:author="Liam Draper" w:date="2022-07-14T10:55:00Z">
        <w:del w:id="127" w:author="Thomas Lee" w:date="2022-09-13T17:16:00Z">
          <w:r w:rsidR="003D713A" w:rsidDel="00C21806">
            <w:rPr>
              <w:szCs w:val="28"/>
            </w:rPr>
            <w:delText>8</w:delText>
          </w:r>
        </w:del>
      </w:ins>
      <w:del w:id="128" w:author="Thomas Lee" w:date="2022-09-13T17:16:00Z">
        <w:r w:rsidDel="00C21806">
          <w:rPr>
            <w:szCs w:val="28"/>
          </w:rPr>
          <w:delText>6</w:delText>
        </w:r>
      </w:del>
      <w:ins w:id="129" w:author="Thomas Lee" w:date="2022-09-13T17:16:00Z">
        <w:r w:rsidR="00C21806">
          <w:rPr>
            <w:szCs w:val="28"/>
          </w:rPr>
          <w:t>27</w:t>
        </w:r>
      </w:ins>
      <w:r w:rsidRPr="00DC6325">
        <w:rPr>
          <w:szCs w:val="28"/>
        </w:rPr>
        <w:t xml:space="preserve">: </w:t>
      </w:r>
      <w:r w:rsidRPr="00AC66BF">
        <w:t>Getting IP interface details</w:t>
      </w:r>
    </w:p>
    <w:p w14:paraId="7F605288" w14:textId="3AC57A83" w:rsidR="00851130" w:rsidRDefault="00851130" w:rsidP="00851130">
      <w:pPr>
        <w:pStyle w:val="NormalPACKT"/>
        <w:rPr>
          <w:lang w:val="en-GB"/>
        </w:rPr>
      </w:pPr>
      <w:r w:rsidRPr="003C3041">
        <w:rPr>
          <w:rFonts w:ascii="Arial" w:hAnsi="Arial"/>
          <w:b/>
          <w:noProof/>
          <w:color w:val="FF0000"/>
          <w:sz w:val="28"/>
          <w:szCs w:val="28"/>
        </w:rPr>
        <w:t>Insert image B18878_05_</w:t>
      </w:r>
      <w:del w:id="130" w:author="Liam Draper" w:date="2022-07-14T10:55:00Z">
        <w:r w:rsidDel="003D713A">
          <w:rPr>
            <w:rFonts w:ascii="Arial" w:hAnsi="Arial"/>
            <w:b/>
            <w:noProof/>
            <w:color w:val="FF0000"/>
            <w:sz w:val="28"/>
            <w:szCs w:val="28"/>
          </w:rPr>
          <w:delText>26</w:delText>
        </w:r>
      </w:del>
      <w:ins w:id="131" w:author="Liam Draper" w:date="2022-07-14T10:55:00Z">
        <w:del w:id="132" w:author="Thomas Lee" w:date="2022-09-13T17:17:00Z">
          <w:r w:rsidR="003D713A" w:rsidDel="00C21806">
            <w:rPr>
              <w:rFonts w:ascii="Arial" w:hAnsi="Arial"/>
              <w:b/>
              <w:noProof/>
              <w:color w:val="FF0000"/>
              <w:sz w:val="28"/>
              <w:szCs w:val="28"/>
            </w:rPr>
            <w:delText>28</w:delText>
          </w:r>
        </w:del>
      </w:ins>
      <w:ins w:id="133" w:author="Thomas Lee" w:date="2022-09-13T17:17:00Z">
        <w:r w:rsidR="00C21806">
          <w:rPr>
            <w:rFonts w:ascii="Arial" w:hAnsi="Arial"/>
            <w:b/>
            <w:noProof/>
            <w:color w:val="FF0000"/>
            <w:sz w:val="28"/>
            <w:szCs w:val="28"/>
          </w:rPr>
          <w:t>27</w:t>
        </w:r>
      </w:ins>
      <w:r w:rsidRPr="003C3041">
        <w:rPr>
          <w:rFonts w:ascii="Arial" w:hAnsi="Arial"/>
          <w:b/>
          <w:noProof/>
          <w:color w:val="FF0000"/>
          <w:sz w:val="28"/>
          <w:szCs w:val="28"/>
        </w:rPr>
        <w:t>.png</w:t>
      </w:r>
      <w:r w:rsidRPr="00D07D2F">
        <w:rPr>
          <w:lang w:val="en-GB"/>
        </w:rPr>
        <w:t xml:space="preserve"> </w:t>
      </w:r>
    </w:p>
    <w:p w14:paraId="7101E71C" w14:textId="4C678568" w:rsidR="00851130" w:rsidRDefault="00AC66BF" w:rsidP="00AC66BF">
      <w:pPr>
        <w:pStyle w:val="NormalPACKT"/>
        <w:rPr>
          <w:lang w:val="en-GB"/>
        </w:rPr>
      </w:pPr>
      <w:r w:rsidRPr="00AC66BF">
        <w:rPr>
          <w:lang w:val="en-GB"/>
        </w:rPr>
        <w:t xml:space="preserve">In </w:t>
      </w:r>
      <w:r w:rsidRPr="00851130">
        <w:rPr>
          <w:rStyle w:val="ItalicsPACKT"/>
          <w:lang w:val="en-GB"/>
        </w:rPr>
        <w:t>step 8</w:t>
      </w:r>
      <w:r w:rsidRPr="00AC66BF">
        <w:rPr>
          <w:lang w:val="en-GB"/>
        </w:rPr>
        <w:t xml:space="preserve">, you change the NIC to get configuration details </w:t>
      </w:r>
      <w:r w:rsidR="00851130">
        <w:rPr>
          <w:lang w:val="en-GB"/>
        </w:rPr>
        <w:t xml:space="preserve">via </w:t>
      </w:r>
      <w:r w:rsidRPr="00AC66BF">
        <w:rPr>
          <w:lang w:val="en-GB"/>
        </w:rPr>
        <w:t>DHCP. This step creates no outpu</w:t>
      </w:r>
      <w:r w:rsidR="00851130">
        <w:rPr>
          <w:lang w:val="en-GB"/>
        </w:rPr>
        <w:t>t</w:t>
      </w:r>
      <w:r w:rsidRPr="00AC66BF">
        <w:rPr>
          <w:lang w:val="en-GB"/>
        </w:rPr>
        <w:t xml:space="preserve">. </w:t>
      </w:r>
    </w:p>
    <w:p w14:paraId="6F88A981" w14:textId="052339CF" w:rsidR="00AC66BF" w:rsidRPr="00AC66BF" w:rsidRDefault="00AC66BF" w:rsidP="00AC66BF">
      <w:pPr>
        <w:pStyle w:val="NormalPACKT"/>
        <w:rPr>
          <w:lang w:val="en-GB"/>
        </w:rPr>
      </w:pPr>
      <w:r w:rsidRPr="00AC66BF">
        <w:rPr>
          <w:lang w:val="en-GB"/>
        </w:rPr>
        <w:t xml:space="preserve">In </w:t>
      </w:r>
      <w:r w:rsidRPr="00851130">
        <w:rPr>
          <w:rStyle w:val="ItalicsPACKT"/>
          <w:lang w:val="en-GB"/>
        </w:rPr>
        <w:t>step 9</w:t>
      </w:r>
      <w:r w:rsidRPr="00AC66BF">
        <w:rPr>
          <w:lang w:val="en-GB"/>
        </w:rPr>
        <w:t xml:space="preserve">, you view the NIC’s </w:t>
      </w:r>
      <w:r w:rsidR="00851130">
        <w:rPr>
          <w:lang w:val="en-GB"/>
        </w:rPr>
        <w:t xml:space="preserve">updated </w:t>
      </w:r>
      <w:r w:rsidRPr="00AC66BF">
        <w:rPr>
          <w:lang w:val="en-GB"/>
        </w:rPr>
        <w:t>IPV4 address, assigned by DHCP. The output looks like this:</w:t>
      </w:r>
    </w:p>
    <w:p w14:paraId="68DBA95B" w14:textId="6CF4AB48" w:rsidR="00AC66BF" w:rsidRDefault="00AC66BF" w:rsidP="00EC7BA8">
      <w:pPr>
        <w:pStyle w:val="FigurePACKT"/>
      </w:pPr>
      <w:r w:rsidRPr="00AC66BF">
        <w:t xml:space="preserve"> </w:t>
      </w:r>
      <w:r w:rsidR="00EC7BA8">
        <w:rPr>
          <w:noProof/>
        </w:rPr>
        <w:drawing>
          <wp:inline distT="0" distB="0" distL="0" distR="0" wp14:anchorId="015BE458" wp14:editId="2602ADE7">
            <wp:extent cx="2441323" cy="1473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1092" cy="1479622"/>
                    </a:xfrm>
                    <a:prstGeom prst="rect">
                      <a:avLst/>
                    </a:prstGeom>
                  </pic:spPr>
                </pic:pic>
              </a:graphicData>
            </a:graphic>
          </wp:inline>
        </w:drawing>
      </w:r>
    </w:p>
    <w:p w14:paraId="5F5EB827" w14:textId="6A8AA673" w:rsidR="00851130" w:rsidRPr="003C3041" w:rsidRDefault="00851130">
      <w:pPr>
        <w:pStyle w:val="FigureCaptionPACKT"/>
        <w:rPr>
          <w:szCs w:val="28"/>
        </w:rPr>
        <w:pPrChange w:id="134" w:author="Liam Draper" w:date="2022-07-14T10:56:00Z">
          <w:pPr>
            <w:pStyle w:val="FigurePACKT"/>
          </w:pPr>
        </w:pPrChange>
      </w:pPr>
      <w:r w:rsidRPr="00DC6325">
        <w:rPr>
          <w:szCs w:val="28"/>
        </w:rPr>
        <w:t xml:space="preserve">Figure </w:t>
      </w:r>
      <w:r>
        <w:rPr>
          <w:szCs w:val="28"/>
        </w:rPr>
        <w:t>5.2</w:t>
      </w:r>
      <w:ins w:id="135" w:author="Liam Draper" w:date="2022-07-14T10:55:00Z">
        <w:r w:rsidR="003D713A">
          <w:rPr>
            <w:szCs w:val="28"/>
          </w:rPr>
          <w:t>9</w:t>
        </w:r>
      </w:ins>
      <w:del w:id="136" w:author="Liam Draper" w:date="2022-07-14T10:55:00Z">
        <w:r w:rsidDel="003D713A">
          <w:rPr>
            <w:szCs w:val="28"/>
          </w:rPr>
          <w:delText>7</w:delText>
        </w:r>
      </w:del>
      <w:r w:rsidRPr="00DC6325">
        <w:rPr>
          <w:szCs w:val="28"/>
        </w:rPr>
        <w:t xml:space="preserve">: </w:t>
      </w:r>
      <w:r w:rsidRPr="00851130">
        <w:t>Checking IP address assigned</w:t>
      </w:r>
    </w:p>
    <w:p w14:paraId="4FCBAA60" w14:textId="15378B6D" w:rsidR="00851130" w:rsidRDefault="00851130" w:rsidP="00851130">
      <w:pPr>
        <w:pStyle w:val="NormalPACKT"/>
        <w:rPr>
          <w:lang w:val="en-GB"/>
        </w:rPr>
      </w:pPr>
      <w:r w:rsidRPr="003C3041">
        <w:rPr>
          <w:rFonts w:ascii="Arial" w:hAnsi="Arial"/>
          <w:b/>
          <w:noProof/>
          <w:color w:val="FF0000"/>
          <w:sz w:val="28"/>
          <w:szCs w:val="28"/>
        </w:rPr>
        <w:t>Insert image B18878_05_</w:t>
      </w:r>
      <w:del w:id="137" w:author="Liam Draper" w:date="2022-07-14T10:56:00Z">
        <w:r w:rsidDel="003D713A">
          <w:rPr>
            <w:rFonts w:ascii="Arial" w:hAnsi="Arial"/>
            <w:b/>
            <w:noProof/>
            <w:color w:val="FF0000"/>
            <w:sz w:val="28"/>
            <w:szCs w:val="28"/>
          </w:rPr>
          <w:delText>27</w:delText>
        </w:r>
      </w:del>
      <w:ins w:id="138" w:author="Liam Draper" w:date="2022-07-14T10:56:00Z">
        <w:del w:id="139" w:author="Thomas Lee" w:date="2022-09-13T17:17:00Z">
          <w:r w:rsidR="003D713A" w:rsidDel="00C21806">
            <w:rPr>
              <w:rFonts w:ascii="Arial" w:hAnsi="Arial"/>
              <w:b/>
              <w:noProof/>
              <w:color w:val="FF0000"/>
              <w:sz w:val="28"/>
              <w:szCs w:val="28"/>
            </w:rPr>
            <w:delText>29</w:delText>
          </w:r>
        </w:del>
      </w:ins>
      <w:ins w:id="140" w:author="Thomas Lee" w:date="2022-09-13T17:17:00Z">
        <w:r w:rsidR="00C21806">
          <w:rPr>
            <w:rFonts w:ascii="Arial" w:hAnsi="Arial"/>
            <w:b/>
            <w:noProof/>
            <w:color w:val="FF0000"/>
            <w:sz w:val="28"/>
            <w:szCs w:val="28"/>
          </w:rPr>
          <w:t>28</w:t>
        </w:r>
      </w:ins>
      <w:r w:rsidRPr="003C3041">
        <w:rPr>
          <w:rFonts w:ascii="Arial" w:hAnsi="Arial"/>
          <w:b/>
          <w:noProof/>
          <w:color w:val="FF0000"/>
          <w:sz w:val="28"/>
          <w:szCs w:val="28"/>
        </w:rPr>
        <w:t>.png</w:t>
      </w:r>
      <w:r w:rsidRPr="00D07D2F">
        <w:rPr>
          <w:lang w:val="en-GB"/>
        </w:rPr>
        <w:t xml:space="preserve"> </w:t>
      </w:r>
    </w:p>
    <w:p w14:paraId="545E48B7" w14:textId="66AD8981" w:rsidR="00AC66BF" w:rsidRPr="00AC66BF" w:rsidRDefault="00AC66BF" w:rsidP="00AC66BF">
      <w:pPr>
        <w:pStyle w:val="NormalPACKT"/>
        <w:rPr>
          <w:lang w:val="en-GB"/>
        </w:rPr>
      </w:pPr>
      <w:r w:rsidRPr="00AC66BF">
        <w:rPr>
          <w:lang w:val="en-GB"/>
        </w:rPr>
        <w:t xml:space="preserve">In </w:t>
      </w:r>
      <w:r w:rsidRPr="00EC7BA8">
        <w:rPr>
          <w:rStyle w:val="ItalicsPACKT"/>
          <w:lang w:val="en-GB"/>
        </w:rPr>
        <w:t>step 10</w:t>
      </w:r>
      <w:r w:rsidRPr="00AC66BF">
        <w:rPr>
          <w:lang w:val="en-GB"/>
        </w:rPr>
        <w:t>, you re-examine the scope statistics with output like this:</w:t>
      </w:r>
    </w:p>
    <w:p w14:paraId="4018725E" w14:textId="52FECF24" w:rsidR="00AC66BF" w:rsidRPr="00AC66BF" w:rsidRDefault="00AC66BF" w:rsidP="00EC7BA8">
      <w:pPr>
        <w:pStyle w:val="FigurePACKT"/>
      </w:pPr>
      <w:r w:rsidRPr="00AC66BF">
        <w:lastRenderedPageBreak/>
        <w:t xml:space="preserve"> </w:t>
      </w:r>
      <w:r w:rsidR="00EC7BA8">
        <w:rPr>
          <w:noProof/>
        </w:rPr>
        <w:drawing>
          <wp:inline distT="0" distB="0" distL="0" distR="0" wp14:anchorId="145D6BED" wp14:editId="3EAF3953">
            <wp:extent cx="3934392" cy="8158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1691" cy="819414"/>
                    </a:xfrm>
                    <a:prstGeom prst="rect">
                      <a:avLst/>
                    </a:prstGeom>
                  </pic:spPr>
                </pic:pic>
              </a:graphicData>
            </a:graphic>
          </wp:inline>
        </w:drawing>
      </w:r>
    </w:p>
    <w:p w14:paraId="0A767C15" w14:textId="1FE5EB4A" w:rsidR="00EC7BA8" w:rsidRPr="003C3041" w:rsidRDefault="00EC7BA8">
      <w:pPr>
        <w:pStyle w:val="FigureCaptionPACKT"/>
        <w:rPr>
          <w:szCs w:val="28"/>
        </w:rPr>
        <w:pPrChange w:id="141" w:author="Liam Draper" w:date="2022-07-14T10:56:00Z">
          <w:pPr>
            <w:pStyle w:val="FigurePACKT"/>
          </w:pPr>
        </w:pPrChange>
      </w:pPr>
      <w:r w:rsidRPr="00DC6325">
        <w:rPr>
          <w:szCs w:val="28"/>
        </w:rPr>
        <w:t xml:space="preserve">Figure </w:t>
      </w:r>
      <w:r>
        <w:rPr>
          <w:szCs w:val="28"/>
        </w:rPr>
        <w:t>5.</w:t>
      </w:r>
      <w:del w:id="142" w:author="Liam Draper" w:date="2022-07-14T10:56:00Z">
        <w:r w:rsidDel="003D713A">
          <w:rPr>
            <w:szCs w:val="28"/>
          </w:rPr>
          <w:delText>2</w:delText>
        </w:r>
      </w:del>
      <w:del w:id="143" w:author="Thomas Lee" w:date="2022-09-13T17:18:00Z">
        <w:r w:rsidDel="00C21806">
          <w:rPr>
            <w:szCs w:val="28"/>
          </w:rPr>
          <w:delText>8</w:delText>
        </w:r>
      </w:del>
      <w:ins w:id="144" w:author="Liam Draper" w:date="2022-07-14T10:56:00Z">
        <w:del w:id="145" w:author="Thomas Lee" w:date="2022-09-13T17:18:00Z">
          <w:r w:rsidR="003D713A" w:rsidDel="00C21806">
            <w:rPr>
              <w:szCs w:val="28"/>
            </w:rPr>
            <w:delText>30</w:delText>
          </w:r>
        </w:del>
      </w:ins>
      <w:ins w:id="146" w:author="Thomas Lee" w:date="2022-09-13T17:18:00Z">
        <w:r w:rsidR="00C21806">
          <w:rPr>
            <w:szCs w:val="28"/>
          </w:rPr>
          <w:t>29</w:t>
        </w:r>
      </w:ins>
      <w:r w:rsidRPr="00DC6325">
        <w:rPr>
          <w:szCs w:val="28"/>
        </w:rPr>
        <w:t xml:space="preserve">: </w:t>
      </w:r>
      <w:r w:rsidRPr="00EC7BA8">
        <w:t>Getting updated V4 scope statistics from DC1</w:t>
      </w:r>
    </w:p>
    <w:p w14:paraId="7E82EC98" w14:textId="48296EDC" w:rsidR="00EC7BA8" w:rsidRDefault="00EC7BA8" w:rsidP="00EC7BA8">
      <w:pPr>
        <w:pStyle w:val="NormalPACKT"/>
        <w:rPr>
          <w:lang w:val="en-GB"/>
        </w:rPr>
      </w:pPr>
      <w:r w:rsidRPr="003C3041">
        <w:rPr>
          <w:rFonts w:ascii="Arial" w:hAnsi="Arial"/>
          <w:b/>
          <w:noProof/>
          <w:color w:val="FF0000"/>
          <w:sz w:val="28"/>
          <w:szCs w:val="28"/>
        </w:rPr>
        <w:t>Insert image B18878_05_</w:t>
      </w:r>
      <w:del w:id="147" w:author="Liam Draper" w:date="2022-07-14T10:56:00Z">
        <w:r w:rsidDel="00050B0D">
          <w:rPr>
            <w:rFonts w:ascii="Arial" w:hAnsi="Arial"/>
            <w:b/>
            <w:noProof/>
            <w:color w:val="FF0000"/>
            <w:sz w:val="28"/>
            <w:szCs w:val="28"/>
          </w:rPr>
          <w:delText>28</w:delText>
        </w:r>
      </w:del>
      <w:ins w:id="148" w:author="Liam Draper" w:date="2022-07-14T10:56:00Z">
        <w:del w:id="149" w:author="Thomas Lee" w:date="2022-09-13T17:18:00Z">
          <w:r w:rsidR="00050B0D" w:rsidDel="00C21806">
            <w:rPr>
              <w:rFonts w:ascii="Arial" w:hAnsi="Arial"/>
              <w:b/>
              <w:noProof/>
              <w:color w:val="FF0000"/>
              <w:sz w:val="28"/>
              <w:szCs w:val="28"/>
            </w:rPr>
            <w:delText>30</w:delText>
          </w:r>
        </w:del>
      </w:ins>
      <w:ins w:id="150" w:author="Thomas Lee" w:date="2022-09-13T17:18:00Z">
        <w:r w:rsidR="00C21806">
          <w:rPr>
            <w:rFonts w:ascii="Arial" w:hAnsi="Arial"/>
            <w:b/>
            <w:noProof/>
            <w:color w:val="FF0000"/>
            <w:sz w:val="28"/>
            <w:szCs w:val="28"/>
          </w:rPr>
          <w:t>29</w:t>
        </w:r>
      </w:ins>
      <w:r w:rsidRPr="003C3041">
        <w:rPr>
          <w:rFonts w:ascii="Arial" w:hAnsi="Arial"/>
          <w:b/>
          <w:noProof/>
          <w:color w:val="FF0000"/>
          <w:sz w:val="28"/>
          <w:szCs w:val="28"/>
        </w:rPr>
        <w:t>.png</w:t>
      </w:r>
      <w:r w:rsidRPr="00D07D2F">
        <w:rPr>
          <w:lang w:val="en-GB"/>
        </w:rPr>
        <w:t xml:space="preserve"> </w:t>
      </w:r>
    </w:p>
    <w:p w14:paraId="24865E27" w14:textId="02A4856B" w:rsidR="00AC66BF" w:rsidRDefault="00AC66BF" w:rsidP="00AC66BF">
      <w:pPr>
        <w:pStyle w:val="NormalPACKT"/>
        <w:rPr>
          <w:lang w:val="en-GB"/>
        </w:rPr>
      </w:pPr>
      <w:r w:rsidRPr="00AC66BF">
        <w:rPr>
          <w:lang w:val="en-GB"/>
        </w:rPr>
        <w:t xml:space="preserve">With </w:t>
      </w:r>
      <w:r w:rsidRPr="00EC7BA8">
        <w:rPr>
          <w:rStyle w:val="ItalicsPACKT"/>
          <w:lang w:val="en-GB"/>
        </w:rPr>
        <w:t>step 11</w:t>
      </w:r>
      <w:r w:rsidRPr="00AC66BF">
        <w:rPr>
          <w:lang w:val="en-GB"/>
        </w:rPr>
        <w:t>, you re-check to discover the next free IP address in the DHCP scope, with output like this:</w:t>
      </w:r>
    </w:p>
    <w:p w14:paraId="7C9EFBF6" w14:textId="35793286" w:rsidR="00EC7BA8" w:rsidRPr="00AC66BF" w:rsidRDefault="00EC7BA8" w:rsidP="00EC7BA8">
      <w:pPr>
        <w:pStyle w:val="FigurePACKT"/>
      </w:pPr>
      <w:r>
        <w:rPr>
          <w:noProof/>
        </w:rPr>
        <w:drawing>
          <wp:inline distT="0" distB="0" distL="0" distR="0" wp14:anchorId="05940318" wp14:editId="0121B3B8">
            <wp:extent cx="3932481" cy="4278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258" cy="431081"/>
                    </a:xfrm>
                    <a:prstGeom prst="rect">
                      <a:avLst/>
                    </a:prstGeom>
                  </pic:spPr>
                </pic:pic>
              </a:graphicData>
            </a:graphic>
          </wp:inline>
        </w:drawing>
      </w:r>
    </w:p>
    <w:p w14:paraId="42E10DB7" w14:textId="1328EE86" w:rsidR="00EC7BA8" w:rsidRPr="003C3041" w:rsidRDefault="00AC66BF">
      <w:pPr>
        <w:pStyle w:val="FigureCaptionPACKT"/>
        <w:rPr>
          <w:szCs w:val="28"/>
        </w:rPr>
        <w:pPrChange w:id="151" w:author="Liam Draper" w:date="2022-07-14T10:57:00Z">
          <w:pPr>
            <w:pStyle w:val="FigurePACKT"/>
          </w:pPr>
        </w:pPrChange>
      </w:pPr>
      <w:r w:rsidRPr="00AC66BF">
        <w:t xml:space="preserve"> </w:t>
      </w:r>
      <w:r w:rsidR="00EC7BA8" w:rsidRPr="00DC6325">
        <w:rPr>
          <w:szCs w:val="28"/>
        </w:rPr>
        <w:t xml:space="preserve">Figure </w:t>
      </w:r>
      <w:r w:rsidR="00EC7BA8">
        <w:rPr>
          <w:szCs w:val="28"/>
        </w:rPr>
        <w:t>5.</w:t>
      </w:r>
      <w:del w:id="152" w:author="Liam Draper" w:date="2022-07-14T10:56:00Z">
        <w:r w:rsidR="00EC7BA8" w:rsidDel="00050B0D">
          <w:rPr>
            <w:szCs w:val="28"/>
          </w:rPr>
          <w:delText>29</w:delText>
        </w:r>
      </w:del>
      <w:ins w:id="153" w:author="Liam Draper" w:date="2022-07-14T10:56:00Z">
        <w:del w:id="154" w:author="Thomas Lee" w:date="2022-09-13T17:19:00Z">
          <w:r w:rsidR="00050B0D" w:rsidDel="00C21806">
            <w:rPr>
              <w:szCs w:val="28"/>
            </w:rPr>
            <w:delText>31</w:delText>
          </w:r>
        </w:del>
      </w:ins>
      <w:ins w:id="155" w:author="Thomas Lee" w:date="2022-09-13T17:19:00Z">
        <w:r w:rsidR="00C21806">
          <w:rPr>
            <w:szCs w:val="28"/>
          </w:rPr>
          <w:t>30</w:t>
        </w:r>
      </w:ins>
      <w:r w:rsidR="00EC7BA8" w:rsidRPr="00DC6325">
        <w:rPr>
          <w:szCs w:val="28"/>
        </w:rPr>
        <w:t xml:space="preserve">: </w:t>
      </w:r>
      <w:r w:rsidR="00EC7BA8" w:rsidRPr="00AC66BF">
        <w:t>Discovering the next free IP address</w:t>
      </w:r>
    </w:p>
    <w:p w14:paraId="4ED7FFEB" w14:textId="61ABD110" w:rsidR="00EC7BA8" w:rsidRDefault="00EC7BA8" w:rsidP="00EC7BA8">
      <w:pPr>
        <w:pStyle w:val="NormalPACKT"/>
        <w:rPr>
          <w:lang w:val="en-GB"/>
        </w:rPr>
      </w:pPr>
      <w:r w:rsidRPr="003C3041">
        <w:rPr>
          <w:rFonts w:ascii="Arial" w:hAnsi="Arial"/>
          <w:b/>
          <w:noProof/>
          <w:color w:val="FF0000"/>
          <w:sz w:val="28"/>
          <w:szCs w:val="28"/>
        </w:rPr>
        <w:t>Insert image B18878_05_</w:t>
      </w:r>
      <w:del w:id="156" w:author="Liam Draper" w:date="2022-07-14T10:57:00Z">
        <w:r w:rsidDel="00050B0D">
          <w:rPr>
            <w:rFonts w:ascii="Arial" w:hAnsi="Arial"/>
            <w:b/>
            <w:noProof/>
            <w:color w:val="FF0000"/>
            <w:sz w:val="28"/>
            <w:szCs w:val="28"/>
          </w:rPr>
          <w:delText>29</w:delText>
        </w:r>
      </w:del>
      <w:ins w:id="157" w:author="Liam Draper" w:date="2022-07-14T10:57:00Z">
        <w:del w:id="158" w:author="Thomas Lee" w:date="2022-09-13T17:19:00Z">
          <w:r w:rsidR="00050B0D" w:rsidDel="00C21806">
            <w:rPr>
              <w:rFonts w:ascii="Arial" w:hAnsi="Arial"/>
              <w:b/>
              <w:noProof/>
              <w:color w:val="FF0000"/>
              <w:sz w:val="28"/>
              <w:szCs w:val="28"/>
            </w:rPr>
            <w:delText>31</w:delText>
          </w:r>
        </w:del>
      </w:ins>
      <w:ins w:id="159" w:author="Thomas Lee" w:date="2022-09-13T17:19:00Z">
        <w:r w:rsidR="00C21806">
          <w:rPr>
            <w:rFonts w:ascii="Arial" w:hAnsi="Arial"/>
            <w:b/>
            <w:noProof/>
            <w:color w:val="FF0000"/>
            <w:sz w:val="28"/>
            <w:szCs w:val="28"/>
          </w:rPr>
          <w:t>30</w:t>
        </w:r>
      </w:ins>
      <w:r w:rsidRPr="003C3041">
        <w:rPr>
          <w:rFonts w:ascii="Arial" w:hAnsi="Arial"/>
          <w:b/>
          <w:noProof/>
          <w:color w:val="FF0000"/>
          <w:sz w:val="28"/>
          <w:szCs w:val="28"/>
        </w:rPr>
        <w:t>.png</w:t>
      </w:r>
      <w:r w:rsidRPr="00D07D2F">
        <w:rPr>
          <w:lang w:val="en-GB"/>
        </w:rPr>
        <w:t xml:space="preserve"> </w:t>
      </w:r>
    </w:p>
    <w:p w14:paraId="51D6CB91" w14:textId="4F81BD6D" w:rsidR="00AC66BF" w:rsidRPr="00AC66BF" w:rsidRDefault="00AC66BF" w:rsidP="00AC66BF">
      <w:pPr>
        <w:pStyle w:val="NormalPACKT"/>
        <w:rPr>
          <w:lang w:val="en-GB"/>
        </w:rPr>
      </w:pPr>
    </w:p>
    <w:p w14:paraId="464B01FB" w14:textId="2A810370" w:rsidR="00AC66BF" w:rsidRPr="00AC66BF" w:rsidRDefault="00AC66BF" w:rsidP="00AC66BF">
      <w:pPr>
        <w:pStyle w:val="NormalPACKT"/>
        <w:rPr>
          <w:lang w:val="en-GB"/>
        </w:rPr>
      </w:pPr>
      <w:r w:rsidRPr="00AC66BF">
        <w:rPr>
          <w:lang w:val="en-GB"/>
        </w:rPr>
        <w:t xml:space="preserve">In the final step, </w:t>
      </w:r>
      <w:r w:rsidR="00EC7BA8" w:rsidRPr="00EC7BA8">
        <w:rPr>
          <w:rStyle w:val="ItalicsPACKT"/>
        </w:rPr>
        <w:t>step 12</w:t>
      </w:r>
      <w:r w:rsidR="00EC7BA8">
        <w:rPr>
          <w:lang w:val="en-GB"/>
        </w:rPr>
        <w:t xml:space="preserve">, </w:t>
      </w:r>
      <w:r w:rsidRPr="00AC66BF">
        <w:rPr>
          <w:lang w:val="en-GB"/>
        </w:rPr>
        <w:t xml:space="preserve">you check to ensure that </w:t>
      </w:r>
      <w:r w:rsidRPr="00EC7BA8">
        <w:rPr>
          <w:rStyle w:val="CodeInTextPACKT"/>
          <w:lang w:val="en-GB"/>
        </w:rPr>
        <w:t>SRV2</w:t>
      </w:r>
      <w:r w:rsidRPr="00AC66BF">
        <w:rPr>
          <w:lang w:val="en-GB"/>
        </w:rPr>
        <w:t xml:space="preserve"> has registered its new IP address in the DNS server on </w:t>
      </w:r>
      <w:r w:rsidRPr="00EC7BA8">
        <w:rPr>
          <w:rStyle w:val="CodeInTextPACKT"/>
          <w:lang w:val="en-GB"/>
        </w:rPr>
        <w:t>DC1</w:t>
      </w:r>
      <w:r w:rsidRPr="00AC66BF">
        <w:rPr>
          <w:lang w:val="en-GB"/>
        </w:rPr>
        <w:t>. The output looks like</w:t>
      </w:r>
      <w:r w:rsidR="006A7E08">
        <w:rPr>
          <w:lang w:val="en-GB"/>
        </w:rPr>
        <w:t xml:space="preserve"> this</w:t>
      </w:r>
      <w:r w:rsidRPr="00AC66BF">
        <w:rPr>
          <w:lang w:val="en-GB"/>
        </w:rPr>
        <w:t>:</w:t>
      </w:r>
    </w:p>
    <w:p w14:paraId="4697CF14" w14:textId="0ED37715" w:rsidR="00AC66BF" w:rsidRPr="00AC66BF" w:rsidRDefault="00EC7BA8" w:rsidP="00EC7BA8">
      <w:pPr>
        <w:pStyle w:val="FigurePACKT"/>
        <w:jc w:val="left"/>
      </w:pPr>
      <w:r>
        <w:rPr>
          <w:noProof/>
        </w:rPr>
        <w:drawing>
          <wp:inline distT="0" distB="0" distL="0" distR="0" wp14:anchorId="39677FA1" wp14:editId="6BFF58DF">
            <wp:extent cx="2947476" cy="7081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8906" cy="710867"/>
                    </a:xfrm>
                    <a:prstGeom prst="rect">
                      <a:avLst/>
                    </a:prstGeom>
                  </pic:spPr>
                </pic:pic>
              </a:graphicData>
            </a:graphic>
          </wp:inline>
        </w:drawing>
      </w:r>
    </w:p>
    <w:p w14:paraId="5D096414" w14:textId="47A8E4E9" w:rsidR="00EC7BA8" w:rsidRPr="003C3041" w:rsidRDefault="00EC7BA8">
      <w:pPr>
        <w:pStyle w:val="FigureCaptionPACKT"/>
        <w:pPrChange w:id="160" w:author="Liam Draper" w:date="2022-07-14T10:57:00Z">
          <w:pPr>
            <w:pStyle w:val="FigurePACKT"/>
          </w:pPr>
        </w:pPrChange>
      </w:pPr>
      <w:r w:rsidRPr="00DC6325">
        <w:t xml:space="preserve">Figure </w:t>
      </w:r>
      <w:r>
        <w:t>5.</w:t>
      </w:r>
      <w:del w:id="161" w:author="Liam Draper" w:date="2022-07-14T10:57:00Z">
        <w:r w:rsidDel="00050B0D">
          <w:delText>30</w:delText>
        </w:r>
      </w:del>
      <w:ins w:id="162" w:author="Liam Draper" w:date="2022-07-14T10:57:00Z">
        <w:del w:id="163" w:author="Thomas Lee" w:date="2022-09-13T17:19:00Z">
          <w:r w:rsidR="00050B0D" w:rsidDel="00C21806">
            <w:delText>32</w:delText>
          </w:r>
        </w:del>
      </w:ins>
      <w:ins w:id="164" w:author="Thomas Lee" w:date="2022-09-13T17:19:00Z">
        <w:r w:rsidR="00C21806">
          <w:t>31</w:t>
        </w:r>
      </w:ins>
      <w:r w:rsidRPr="00DC6325">
        <w:t xml:space="preserve">: </w:t>
      </w:r>
      <w:r w:rsidRPr="00EC7BA8">
        <w:t>Checking IPv4 DNS name resolution</w:t>
      </w:r>
    </w:p>
    <w:p w14:paraId="4C513A4B" w14:textId="24946BEA" w:rsidR="00EC7BA8" w:rsidRDefault="00EC7BA8" w:rsidP="00EC7BA8">
      <w:pPr>
        <w:pStyle w:val="NormalPACKT"/>
        <w:rPr>
          <w:lang w:val="en-GB"/>
        </w:rPr>
      </w:pPr>
      <w:r w:rsidRPr="003C3041">
        <w:rPr>
          <w:rFonts w:ascii="Arial" w:hAnsi="Arial"/>
          <w:b/>
          <w:noProof/>
          <w:color w:val="FF0000"/>
          <w:sz w:val="28"/>
          <w:szCs w:val="28"/>
        </w:rPr>
        <w:t>Insert image B18878_05_</w:t>
      </w:r>
      <w:del w:id="165" w:author="Liam Draper" w:date="2022-07-14T10:57:00Z">
        <w:r w:rsidDel="00050B0D">
          <w:rPr>
            <w:rFonts w:ascii="Arial" w:hAnsi="Arial"/>
            <w:b/>
            <w:noProof/>
            <w:color w:val="FF0000"/>
            <w:sz w:val="28"/>
            <w:szCs w:val="28"/>
          </w:rPr>
          <w:delText>30</w:delText>
        </w:r>
      </w:del>
      <w:ins w:id="166" w:author="Liam Draper" w:date="2022-07-14T10:57:00Z">
        <w:del w:id="167" w:author="Thomas Lee" w:date="2022-09-13T17:19:00Z">
          <w:r w:rsidR="00050B0D" w:rsidDel="00C21806">
            <w:rPr>
              <w:rFonts w:ascii="Arial" w:hAnsi="Arial"/>
              <w:b/>
              <w:noProof/>
              <w:color w:val="FF0000"/>
              <w:sz w:val="28"/>
              <w:szCs w:val="28"/>
            </w:rPr>
            <w:delText>32</w:delText>
          </w:r>
        </w:del>
      </w:ins>
      <w:ins w:id="168" w:author="Thomas Lee" w:date="2022-09-13T17:19:00Z">
        <w:r w:rsidR="00C21806">
          <w:rPr>
            <w:rFonts w:ascii="Arial" w:hAnsi="Arial"/>
            <w:b/>
            <w:noProof/>
            <w:color w:val="FF0000"/>
            <w:sz w:val="28"/>
            <w:szCs w:val="28"/>
          </w:rPr>
          <w:t>3</w:t>
        </w:r>
      </w:ins>
      <w:ins w:id="169" w:author="Thomas Lee" w:date="2022-09-13T17:20:00Z">
        <w:r w:rsidR="00C21806">
          <w:rPr>
            <w:rFonts w:ascii="Arial" w:hAnsi="Arial"/>
            <w:b/>
            <w:noProof/>
            <w:color w:val="FF0000"/>
            <w:sz w:val="28"/>
            <w:szCs w:val="28"/>
          </w:rPr>
          <w:t>1</w:t>
        </w:r>
      </w:ins>
      <w:r w:rsidRPr="003C3041">
        <w:rPr>
          <w:rFonts w:ascii="Arial" w:hAnsi="Arial"/>
          <w:b/>
          <w:noProof/>
          <w:color w:val="FF0000"/>
          <w:sz w:val="28"/>
          <w:szCs w:val="28"/>
        </w:rPr>
        <w:t>.png</w:t>
      </w:r>
      <w:r w:rsidRPr="00D07D2F">
        <w:rPr>
          <w:lang w:val="en-GB"/>
        </w:rPr>
        <w:t xml:space="preserve"> </w:t>
      </w:r>
    </w:p>
    <w:p w14:paraId="1070C109" w14:textId="77777777" w:rsidR="00EC7BA8" w:rsidRDefault="00EC7BA8" w:rsidP="00EC7BA8">
      <w:pPr>
        <w:pStyle w:val="Heading2"/>
      </w:pPr>
      <w:r>
        <w:t>There's more...</w:t>
      </w:r>
    </w:p>
    <w:p w14:paraId="459C26E9" w14:textId="4D7605F3" w:rsidR="00EC7BA8" w:rsidRPr="00EC7BA8" w:rsidRDefault="00EC7BA8" w:rsidP="00EC7BA8">
      <w:pPr>
        <w:pStyle w:val="NormalPACKT"/>
        <w:rPr>
          <w:lang w:val="en-GB"/>
        </w:rPr>
      </w:pPr>
      <w:r w:rsidRPr="00EC7BA8">
        <w:rPr>
          <w:lang w:val="en-GB"/>
        </w:rPr>
        <w:t xml:space="preserve">In this recipe, you use the DHCP server cmdlets to get information from the DHCP server on </w:t>
      </w:r>
      <w:r w:rsidRPr="00EC7BA8">
        <w:rPr>
          <w:rStyle w:val="CodeInTextPACKT"/>
          <w:lang w:val="en-GB"/>
        </w:rPr>
        <w:t>DC1</w:t>
      </w:r>
      <w:r w:rsidRPr="00EC7BA8">
        <w:rPr>
          <w:lang w:val="en-GB"/>
        </w:rPr>
        <w:t xml:space="preserve">. These cmdlets </w:t>
      </w:r>
      <w:r>
        <w:rPr>
          <w:lang w:val="en-GB"/>
        </w:rPr>
        <w:t xml:space="preserve">retrieve </w:t>
      </w:r>
      <w:r w:rsidRPr="00EC7BA8">
        <w:rPr>
          <w:lang w:val="en-GB"/>
        </w:rPr>
        <w:t xml:space="preserve">information </w:t>
      </w:r>
      <w:r>
        <w:rPr>
          <w:lang w:val="en-GB"/>
        </w:rPr>
        <w:t xml:space="preserve">about the IP address scopes hosted on your </w:t>
      </w:r>
      <w:r w:rsidRPr="00EC7BA8">
        <w:rPr>
          <w:lang w:val="en-GB"/>
        </w:rPr>
        <w:t>DHCP server, including the next free IP address</w:t>
      </w:r>
      <w:r>
        <w:rPr>
          <w:lang w:val="en-GB"/>
        </w:rPr>
        <w:t>. You can also get s</w:t>
      </w:r>
      <w:r w:rsidRPr="00EC7BA8">
        <w:rPr>
          <w:lang w:val="en-GB"/>
        </w:rPr>
        <w:t xml:space="preserve">tatistics on the </w:t>
      </w:r>
      <w:r>
        <w:rPr>
          <w:lang w:val="en-GB"/>
        </w:rPr>
        <w:t>DHCP S</w:t>
      </w:r>
      <w:r w:rsidRPr="00EC7BA8">
        <w:rPr>
          <w:lang w:val="en-GB"/>
        </w:rPr>
        <w:t>cope</w:t>
      </w:r>
      <w:r>
        <w:rPr>
          <w:lang w:val="en-GB"/>
        </w:rPr>
        <w:t xml:space="preserve"> on the server,</w:t>
      </w:r>
      <w:r w:rsidRPr="00EC7BA8">
        <w:rPr>
          <w:lang w:val="en-GB"/>
        </w:rPr>
        <w:t xml:space="preserve"> </w:t>
      </w:r>
      <w:r>
        <w:rPr>
          <w:lang w:val="en-GB"/>
        </w:rPr>
        <w:t xml:space="preserve">including </w:t>
      </w:r>
      <w:r w:rsidRPr="00EC7BA8">
        <w:rPr>
          <w:lang w:val="en-GB"/>
        </w:rPr>
        <w:t>free</w:t>
      </w:r>
      <w:r>
        <w:rPr>
          <w:lang w:val="en-GB"/>
        </w:rPr>
        <w:t xml:space="preserve"> and </w:t>
      </w:r>
      <w:r w:rsidRPr="00EC7BA8">
        <w:rPr>
          <w:lang w:val="en-GB"/>
        </w:rPr>
        <w:t xml:space="preserve">used addresses. </w:t>
      </w:r>
    </w:p>
    <w:p w14:paraId="128D8FA4" w14:textId="3BB1B503" w:rsidR="00EC7BA8" w:rsidRPr="00EC7BA8" w:rsidRDefault="00EC7BA8" w:rsidP="00EC7BA8">
      <w:pPr>
        <w:pStyle w:val="NormalPACKT"/>
        <w:rPr>
          <w:lang w:val="en-GB"/>
        </w:rPr>
      </w:pPr>
      <w:r w:rsidRPr="00EC7BA8">
        <w:rPr>
          <w:lang w:val="en-GB"/>
        </w:rPr>
        <w:t xml:space="preserve">In </w:t>
      </w:r>
      <w:r w:rsidRPr="00EC7BA8">
        <w:rPr>
          <w:rStyle w:val="ItalicsPACKT"/>
          <w:lang w:val="en-GB"/>
        </w:rPr>
        <w:t>step 7</w:t>
      </w:r>
      <w:r w:rsidRPr="00EC7BA8">
        <w:rPr>
          <w:lang w:val="en-GB"/>
        </w:rPr>
        <w:t xml:space="preserve">, you get the IP interface details to allow you, in </w:t>
      </w:r>
      <w:r w:rsidRPr="00EC7BA8">
        <w:rPr>
          <w:rStyle w:val="ItalicsPACKT"/>
          <w:lang w:val="en-GB"/>
        </w:rPr>
        <w:t>step 8</w:t>
      </w:r>
      <w:r w:rsidRPr="00EC7BA8">
        <w:rPr>
          <w:lang w:val="en-GB"/>
        </w:rPr>
        <w:t xml:space="preserve">, to convert the NIC from a static IP address to a dynamic </w:t>
      </w:r>
      <w:r>
        <w:rPr>
          <w:lang w:val="en-GB"/>
        </w:rPr>
        <w:t xml:space="preserve">address configuration </w:t>
      </w:r>
      <w:r w:rsidRPr="00EC7BA8">
        <w:rPr>
          <w:lang w:val="en-GB"/>
        </w:rPr>
        <w:t xml:space="preserve">based on DHCP. </w:t>
      </w:r>
    </w:p>
    <w:p w14:paraId="4B2CCAE6" w14:textId="5600BE63" w:rsidR="00EC7BA8" w:rsidRDefault="00EC7BA8" w:rsidP="00EC7BA8">
      <w:pPr>
        <w:pStyle w:val="NormalPACKT"/>
        <w:rPr>
          <w:lang w:val="en-GB"/>
        </w:rPr>
      </w:pPr>
      <w:r w:rsidRPr="00EC7BA8">
        <w:rPr>
          <w:lang w:val="en-GB"/>
        </w:rPr>
        <w:t xml:space="preserve">In </w:t>
      </w:r>
      <w:r w:rsidRPr="00EC7BA8">
        <w:rPr>
          <w:rStyle w:val="ItalicsPACKT"/>
          <w:lang w:val="en-GB"/>
        </w:rPr>
        <w:t>step 9</w:t>
      </w:r>
      <w:r w:rsidRPr="00EC7BA8">
        <w:rPr>
          <w:lang w:val="en-GB"/>
        </w:rPr>
        <w:t>, you view the DHCP supplied IP address information for</w:t>
      </w:r>
      <w:r w:rsidRPr="00EC7BA8">
        <w:rPr>
          <w:rStyle w:val="ItalicsPACKT"/>
          <w:lang w:val="en-GB"/>
        </w:rPr>
        <w:t xml:space="preserve"> SRV2</w:t>
      </w:r>
      <w:r w:rsidRPr="00EC7BA8">
        <w:rPr>
          <w:lang w:val="en-GB"/>
        </w:rPr>
        <w:t xml:space="preserve">. If you perform </w:t>
      </w:r>
      <w:r w:rsidRPr="00EC7BA8">
        <w:rPr>
          <w:rStyle w:val="ItalicsPACKT"/>
          <w:lang w:val="en-GB"/>
        </w:rPr>
        <w:t>step 8</w:t>
      </w:r>
      <w:r w:rsidRPr="00EC7BA8">
        <w:rPr>
          <w:lang w:val="en-GB"/>
        </w:rPr>
        <w:t xml:space="preserve"> and immediately run </w:t>
      </w:r>
      <w:r w:rsidRPr="00EC7BA8">
        <w:rPr>
          <w:rStyle w:val="ItalicsPACKT"/>
          <w:lang w:val="en-GB"/>
        </w:rPr>
        <w:t>step 9</w:t>
      </w:r>
      <w:r w:rsidRPr="00EC7BA8">
        <w:rPr>
          <w:lang w:val="en-GB"/>
        </w:rPr>
        <w:t>, you may find that the NIC shows an Automatic Private IP Addressing (APIPA) IP address in the 169.254.0.0/24 subnet. This address is transient</w:t>
      </w:r>
      <w:r>
        <w:rPr>
          <w:lang w:val="en-GB"/>
        </w:rPr>
        <w:t xml:space="preserve"> as Windows configures the DHCP supplied address. </w:t>
      </w:r>
      <w:r w:rsidRPr="00EC7BA8">
        <w:rPr>
          <w:lang w:val="en-GB"/>
        </w:rPr>
        <w:t xml:space="preserve">When you change to DHCP (as </w:t>
      </w:r>
      <w:r>
        <w:rPr>
          <w:lang w:val="en-GB"/>
        </w:rPr>
        <w:t>i</w:t>
      </w:r>
      <w:r w:rsidRPr="00EC7BA8">
        <w:rPr>
          <w:lang w:val="en-GB"/>
        </w:rPr>
        <w:t xml:space="preserve">n </w:t>
      </w:r>
      <w:r w:rsidRPr="00EC7BA8">
        <w:rPr>
          <w:rStyle w:val="ItalicsPACKT"/>
          <w:lang w:val="en-GB"/>
        </w:rPr>
        <w:t>step 8</w:t>
      </w:r>
      <w:r w:rsidRPr="00EC7BA8">
        <w:rPr>
          <w:lang w:val="en-GB"/>
        </w:rPr>
        <w:t xml:space="preserve">), Windows </w:t>
      </w:r>
      <w:r>
        <w:rPr>
          <w:lang w:val="en-GB"/>
        </w:rPr>
        <w:t xml:space="preserve">first </w:t>
      </w:r>
      <w:r w:rsidRPr="00EC7BA8">
        <w:rPr>
          <w:lang w:val="en-GB"/>
        </w:rPr>
        <w:t xml:space="preserve">removes </w:t>
      </w:r>
      <w:r>
        <w:rPr>
          <w:lang w:val="en-GB"/>
        </w:rPr>
        <w:t>any</w:t>
      </w:r>
      <w:r w:rsidRPr="00EC7BA8">
        <w:rPr>
          <w:lang w:val="en-GB"/>
        </w:rPr>
        <w:t xml:space="preserve"> static address and </w:t>
      </w:r>
      <w:r>
        <w:rPr>
          <w:lang w:val="en-GB"/>
        </w:rPr>
        <w:t xml:space="preserve">gives the NIC </w:t>
      </w:r>
      <w:r w:rsidRPr="00EC7BA8">
        <w:rPr>
          <w:lang w:val="en-GB"/>
        </w:rPr>
        <w:t>an APIPA address</w:t>
      </w:r>
      <w:r>
        <w:rPr>
          <w:lang w:val="en-GB"/>
        </w:rPr>
        <w:t xml:space="preserve">. Windows then </w:t>
      </w:r>
      <w:r w:rsidRPr="00EC7BA8">
        <w:rPr>
          <w:lang w:val="en-GB"/>
        </w:rPr>
        <w:t>contacts the DHCP server and negotiates an address</w:t>
      </w:r>
      <w:r>
        <w:rPr>
          <w:lang w:val="en-GB"/>
        </w:rPr>
        <w:t xml:space="preserve"> which can take a few seconds. So </w:t>
      </w:r>
      <w:r w:rsidRPr="00EC7BA8">
        <w:rPr>
          <w:lang w:val="en-GB"/>
        </w:rPr>
        <w:t>be patient.</w:t>
      </w:r>
    </w:p>
    <w:p w14:paraId="7422745A" w14:textId="77777777" w:rsidR="00EC7BA8" w:rsidRDefault="00EC7BA8" w:rsidP="00EC7BA8">
      <w:pPr>
        <w:pStyle w:val="Heading1"/>
        <w:tabs>
          <w:tab w:val="left" w:pos="0"/>
        </w:tabs>
      </w:pPr>
      <w:r>
        <w:t>Configuring a DHCP Reservation</w:t>
      </w:r>
    </w:p>
    <w:p w14:paraId="68D6961B" w14:textId="54F68F30" w:rsidR="00EC7BA8" w:rsidRDefault="00EC7BA8" w:rsidP="00EC7BA8">
      <w:pPr>
        <w:pStyle w:val="NormalPACKT"/>
        <w:rPr>
          <w:lang w:val="en-GB"/>
        </w:rPr>
      </w:pPr>
      <w:r>
        <w:rPr>
          <w:lang w:val="en-GB"/>
        </w:rPr>
        <w:t xml:space="preserve">DHCP enables you to create an IP address reservation which means you can create an IP configuration for a specific host. If you need to change a host’s IP address later, you can just change the DHCP reservation (and refresh the DHCP lease on the host). You might have, for example, a printer that gets its IP configuration via DHCP. </w:t>
      </w:r>
    </w:p>
    <w:p w14:paraId="0B497BEE" w14:textId="77777777" w:rsidR="00EC7BA8" w:rsidRPr="001B0054" w:rsidRDefault="00EC7BA8" w:rsidP="00EC7BA8">
      <w:pPr>
        <w:pStyle w:val="NormalPACKT"/>
        <w:rPr>
          <w:lang w:val="en-GB"/>
        </w:rPr>
      </w:pPr>
      <w:r>
        <w:rPr>
          <w:lang w:val="en-GB"/>
        </w:rPr>
        <w:lastRenderedPageBreak/>
        <w:t xml:space="preserve">For more information on DHCP reservations, see: </w:t>
      </w:r>
    </w:p>
    <w:p w14:paraId="1D23FF14" w14:textId="77777777" w:rsidR="00EC7BA8" w:rsidRDefault="00EC7BA8" w:rsidP="00EC7BA8">
      <w:pPr>
        <w:pStyle w:val="Heading2"/>
        <w:tabs>
          <w:tab w:val="left" w:pos="0"/>
        </w:tabs>
      </w:pPr>
      <w:r>
        <w:t>Getting ready</w:t>
      </w:r>
    </w:p>
    <w:p w14:paraId="08FD5CCA" w14:textId="1900C590" w:rsidR="00EC7BA8" w:rsidRPr="009D0F10" w:rsidRDefault="00EC7BA8" w:rsidP="00EC7BA8">
      <w:pPr>
        <w:pStyle w:val="NormalPACKT"/>
        <w:rPr>
          <w:lang w:val="en-GB"/>
        </w:rPr>
      </w:pPr>
      <w:r>
        <w:rPr>
          <w:lang w:val="en-GB"/>
        </w:rPr>
        <w:t xml:space="preserve">You run this recipe on </w:t>
      </w:r>
      <w:r w:rsidRPr="00A2074D">
        <w:rPr>
          <w:rStyle w:val="CodeInTextPACKT"/>
          <w:rPrChange w:id="170" w:author="Thomas Lee" w:date="2022-09-14T14:43:00Z">
            <w:rPr>
              <w:rStyle w:val="CodeTextPACKTChar"/>
            </w:rPr>
          </w:rPrChange>
        </w:rPr>
        <w:t>SRV2</w:t>
      </w:r>
      <w:r>
        <w:rPr>
          <w:rStyle w:val="CodeTextPACKTChar"/>
        </w:rPr>
        <w:t>.</w:t>
      </w:r>
      <w:r w:rsidRPr="004E6D21">
        <w:t xml:space="preserve"> Th</w:t>
      </w:r>
      <w:r>
        <w:t>i</w:t>
      </w:r>
      <w:r w:rsidRPr="004E6D21">
        <w:t xml:space="preserve">s host is </w:t>
      </w:r>
      <w:r>
        <w:rPr>
          <w:lang w:val="en-GB"/>
        </w:rPr>
        <w:t>a domain-joined server on which you have loaded both PowerShell 7 and VS Code. In “</w:t>
      </w:r>
      <w:r w:rsidRPr="004E6D21">
        <w:rPr>
          <w:rStyle w:val="ItalicsPACKT"/>
        </w:rPr>
        <w:t>Configuring IP Addressing</w:t>
      </w:r>
      <w:r>
        <w:rPr>
          <w:lang w:val="en-GB"/>
        </w:rPr>
        <w:t xml:space="preserve">,” you configured the NIC in this host to have a static IP address. Later, in “Using DHCP,” you gave </w:t>
      </w:r>
      <w:r w:rsidRPr="00EC7BA8">
        <w:rPr>
          <w:rStyle w:val="CodeInTextPACKT"/>
        </w:rPr>
        <w:t>SRV2</w:t>
      </w:r>
      <w:r>
        <w:rPr>
          <w:lang w:val="en-GB"/>
        </w:rPr>
        <w:t xml:space="preserve"> a DHCP address. </w:t>
      </w:r>
    </w:p>
    <w:p w14:paraId="7ADD5F89" w14:textId="11E00399" w:rsidR="00EC7BA8" w:rsidRDefault="00EC7BA8" w:rsidP="00EC7BA8">
      <w:pPr>
        <w:pStyle w:val="Heading2"/>
        <w:tabs>
          <w:tab w:val="left" w:pos="0"/>
        </w:tabs>
      </w:pPr>
      <w:r>
        <w:t>How to do it...</w:t>
      </w:r>
    </w:p>
    <w:p w14:paraId="59F6D248" w14:textId="6CEDFBDB" w:rsidR="00EC7BA8" w:rsidRDefault="00EC7BA8" w:rsidP="00EC7BA8">
      <w:pPr>
        <w:pStyle w:val="NormalPACKT"/>
        <w:rPr>
          <w:lang w:val="en-GB"/>
        </w:rPr>
      </w:pPr>
    </w:p>
    <w:p w14:paraId="3A080C30" w14:textId="5DA2C7F6" w:rsidR="00EC7BA8" w:rsidRPr="00EC7BA8" w:rsidRDefault="00EC7BA8" w:rsidP="00EC7BA8">
      <w:pPr>
        <w:pStyle w:val="NumberedBulletPACKT"/>
        <w:numPr>
          <w:ilvl w:val="0"/>
          <w:numId w:val="40"/>
        </w:numPr>
        <w:rPr>
          <w:color w:val="000000"/>
          <w:lang w:val="en-GB" w:eastAsia="en-GB"/>
        </w:rPr>
      </w:pPr>
      <w:r w:rsidRPr="00EC7BA8">
        <w:rPr>
          <w:lang w:val="en-GB" w:eastAsia="en-GB"/>
        </w:rPr>
        <w:t>Importing the DHCP Server module explicitly</w:t>
      </w:r>
    </w:p>
    <w:p w14:paraId="3DBED3D5" w14:textId="77777777" w:rsidR="00EC7BA8" w:rsidRPr="00EC7BA8" w:rsidRDefault="00EC7BA8" w:rsidP="005E7B1F">
      <w:pPr>
        <w:pStyle w:val="CodePACKT"/>
      </w:pPr>
    </w:p>
    <w:p w14:paraId="61C86853" w14:textId="2088DE24" w:rsidR="00EC7BA8" w:rsidRPr="00EC7BA8" w:rsidRDefault="00EC7BA8" w:rsidP="005E7B1F">
      <w:pPr>
        <w:pStyle w:val="CodePACKT"/>
      </w:pPr>
      <w:r w:rsidRPr="00EC7BA8">
        <w:t xml:space="preserve">Import-Module -Name </w:t>
      </w:r>
      <w:proofErr w:type="spellStart"/>
      <w:r w:rsidRPr="00EC7BA8">
        <w:t>DHCPServer</w:t>
      </w:r>
      <w:proofErr w:type="spellEnd"/>
    </w:p>
    <w:p w14:paraId="60572A1E" w14:textId="77777777" w:rsidR="00EC7BA8" w:rsidRPr="00EC7BA8" w:rsidRDefault="00EC7BA8" w:rsidP="005E7B1F">
      <w:pPr>
        <w:pStyle w:val="CodePACKT"/>
      </w:pPr>
    </w:p>
    <w:p w14:paraId="0AF7A54E" w14:textId="44C7350C" w:rsidR="00EC7BA8" w:rsidRPr="00EC7BA8" w:rsidRDefault="00EC7BA8" w:rsidP="00EC7BA8">
      <w:pPr>
        <w:pStyle w:val="NumberedBulletPACKT"/>
        <w:rPr>
          <w:color w:val="000000"/>
          <w:lang w:val="en-GB" w:eastAsia="en-GB"/>
        </w:rPr>
      </w:pPr>
      <w:r w:rsidRPr="00EC7BA8">
        <w:rPr>
          <w:lang w:val="en-GB" w:eastAsia="en-GB"/>
        </w:rPr>
        <w:t xml:space="preserve">Getting NIC's MAC Address for NIC in </w:t>
      </w:r>
      <w:r w:rsidRPr="00EC7BA8">
        <w:rPr>
          <w:rStyle w:val="CodeInTextPACKT"/>
        </w:rPr>
        <w:t>SRV2</w:t>
      </w:r>
    </w:p>
    <w:p w14:paraId="2C5D9674" w14:textId="77777777" w:rsidR="00EC7BA8" w:rsidRPr="00EC7BA8" w:rsidRDefault="00EC7BA8" w:rsidP="005E7B1F">
      <w:pPr>
        <w:pStyle w:val="CodePACKT"/>
      </w:pPr>
    </w:p>
    <w:p w14:paraId="598D6419" w14:textId="769AD155" w:rsidR="00EC7BA8" w:rsidRPr="00EC7BA8" w:rsidRDefault="00EC7BA8" w:rsidP="005E7B1F">
      <w:pPr>
        <w:pStyle w:val="CodePACKT"/>
      </w:pPr>
      <w:r w:rsidRPr="00EC7BA8">
        <w:t>$SB = {Get-</w:t>
      </w:r>
      <w:proofErr w:type="spellStart"/>
      <w:r w:rsidRPr="00EC7BA8">
        <w:t>NetAdapter</w:t>
      </w:r>
      <w:proofErr w:type="spellEnd"/>
      <w:r w:rsidRPr="00EC7BA8">
        <w:t xml:space="preserve"> -Name 'Ethernet'}</w:t>
      </w:r>
    </w:p>
    <w:p w14:paraId="2045E6DB" w14:textId="77777777" w:rsidR="00EC7BA8" w:rsidRPr="00EC7BA8" w:rsidRDefault="00EC7BA8" w:rsidP="005E7B1F">
      <w:pPr>
        <w:pStyle w:val="CodePACKT"/>
      </w:pPr>
      <w:r w:rsidRPr="00EC7BA8">
        <w:t>$Nic = Invoke-command -ComputerName SRV2 -</w:t>
      </w:r>
      <w:proofErr w:type="spellStart"/>
      <w:r w:rsidRPr="00EC7BA8">
        <w:t>ScriptBlock</w:t>
      </w:r>
      <w:proofErr w:type="spellEnd"/>
      <w:r w:rsidRPr="00EC7BA8">
        <w:t xml:space="preserve"> $SB</w:t>
      </w:r>
    </w:p>
    <w:p w14:paraId="34B615E2" w14:textId="77777777" w:rsidR="00EC7BA8" w:rsidRPr="00EC7BA8" w:rsidRDefault="00EC7BA8" w:rsidP="005E7B1F">
      <w:pPr>
        <w:pStyle w:val="CodePACKT"/>
      </w:pPr>
      <w:r w:rsidRPr="00EC7BA8">
        <w:t>$MAC = $</w:t>
      </w:r>
      <w:proofErr w:type="spellStart"/>
      <w:r w:rsidRPr="00EC7BA8">
        <w:t>Nic.MacAddress</w:t>
      </w:r>
      <w:proofErr w:type="spellEnd"/>
    </w:p>
    <w:p w14:paraId="48724D07" w14:textId="77777777" w:rsidR="00EC7BA8" w:rsidRPr="00EC7BA8" w:rsidRDefault="00EC7BA8" w:rsidP="005E7B1F">
      <w:pPr>
        <w:pStyle w:val="CodePACKT"/>
      </w:pPr>
    </w:p>
    <w:p w14:paraId="6401DBC9" w14:textId="693E5A34" w:rsidR="00EC7BA8" w:rsidRPr="00EC7BA8" w:rsidRDefault="00EC7BA8" w:rsidP="00EC7BA8">
      <w:pPr>
        <w:pStyle w:val="NumberedBulletPACKT"/>
        <w:rPr>
          <w:color w:val="000000"/>
          <w:lang w:val="en-GB" w:eastAsia="en-GB"/>
        </w:rPr>
      </w:pPr>
      <w:r w:rsidRPr="00EC7BA8">
        <w:rPr>
          <w:lang w:val="en-GB" w:eastAsia="en-GB"/>
        </w:rPr>
        <w:t xml:space="preserve">Creating a DHCP Reservation for </w:t>
      </w:r>
      <w:r w:rsidRPr="00EC7BA8">
        <w:rPr>
          <w:rStyle w:val="CodeInTextPACKT"/>
        </w:rPr>
        <w:t>SRV2</w:t>
      </w:r>
    </w:p>
    <w:p w14:paraId="43A02E6F" w14:textId="77777777" w:rsidR="00EC7BA8" w:rsidRPr="00EC7BA8" w:rsidRDefault="00EC7BA8" w:rsidP="005E7B1F">
      <w:pPr>
        <w:pStyle w:val="CodePACKT"/>
      </w:pPr>
    </w:p>
    <w:p w14:paraId="36598A7B" w14:textId="520860BD" w:rsidR="00EC7BA8" w:rsidRPr="00EC7BA8" w:rsidRDefault="00EC7BA8" w:rsidP="005E7B1F">
      <w:pPr>
        <w:pStyle w:val="CodePACKT"/>
      </w:pPr>
      <w:commentRangeStart w:id="171"/>
      <w:commentRangeStart w:id="172"/>
      <w:r w:rsidRPr="00EC7BA8">
        <w:t>$</w:t>
      </w:r>
      <w:proofErr w:type="spellStart"/>
      <w:r w:rsidRPr="00EC7BA8">
        <w:t>N</w:t>
      </w:r>
      <w:ins w:id="173" w:author="Thomas Lee" w:date="2022-09-14T14:44:00Z">
        <w:r w:rsidR="00A2074D">
          <w:t>ew</w:t>
        </w:r>
      </w:ins>
      <w:r w:rsidRPr="00EC7BA8">
        <w:t>R</w:t>
      </w:r>
      <w:ins w:id="174" w:author="Thomas Lee" w:date="2022-09-14T14:44:00Z">
        <w:r w:rsidR="00A2074D">
          <w:t>es</w:t>
        </w:r>
      </w:ins>
      <w:r w:rsidRPr="00EC7BA8">
        <w:t>HT</w:t>
      </w:r>
      <w:proofErr w:type="spellEnd"/>
      <w:r w:rsidRPr="00EC7BA8">
        <w:t xml:space="preserve"> = </w:t>
      </w:r>
      <w:proofErr w:type="gramStart"/>
      <w:r w:rsidRPr="00EC7BA8">
        <w:t>@{</w:t>
      </w:r>
      <w:proofErr w:type="gramEnd"/>
    </w:p>
    <w:p w14:paraId="24227012" w14:textId="721C4EEC" w:rsidR="00EC7BA8" w:rsidRPr="00EC7BA8" w:rsidRDefault="00EC7BA8" w:rsidP="005E7B1F">
      <w:pPr>
        <w:pStyle w:val="CodePACKT"/>
      </w:pPr>
      <w:r w:rsidRPr="00EC7BA8">
        <w:t xml:space="preserve">  </w:t>
      </w:r>
      <w:proofErr w:type="spellStart"/>
      <w:r w:rsidRPr="00EC7BA8">
        <w:t>ScopeId</w:t>
      </w:r>
      <w:proofErr w:type="spellEnd"/>
      <w:r w:rsidRPr="00EC7BA8">
        <w:t xml:space="preserve">   </w:t>
      </w:r>
      <w:ins w:id="175" w:author="Thomas Lee" w:date="2022-09-13T17:24:00Z">
        <w:r w:rsidR="00AF7E00">
          <w:t xml:space="preserve">   </w:t>
        </w:r>
      </w:ins>
      <w:r w:rsidRPr="00EC7BA8">
        <w:t>= '10.10.10.0'</w:t>
      </w:r>
    </w:p>
    <w:p w14:paraId="58321EC8" w14:textId="60FD5D53" w:rsidR="00EC7BA8" w:rsidRPr="00EC7BA8" w:rsidRDefault="00EC7BA8" w:rsidP="005E7B1F">
      <w:pPr>
        <w:pStyle w:val="CodePACKT"/>
      </w:pPr>
      <w:r w:rsidRPr="00EC7BA8">
        <w:t xml:space="preserve">  </w:t>
      </w:r>
      <w:proofErr w:type="spellStart"/>
      <w:r w:rsidRPr="00EC7BA8">
        <w:t>IPAddress</w:t>
      </w:r>
      <w:proofErr w:type="spellEnd"/>
      <w:r w:rsidRPr="00EC7BA8">
        <w:t xml:space="preserve"> </w:t>
      </w:r>
      <w:ins w:id="176" w:author="Thomas Lee" w:date="2022-09-13T17:24:00Z">
        <w:r w:rsidR="00AF7E00">
          <w:t xml:space="preserve">   </w:t>
        </w:r>
      </w:ins>
      <w:r w:rsidRPr="00EC7BA8">
        <w:t>= '10.10.10.199'</w:t>
      </w:r>
    </w:p>
    <w:p w14:paraId="15D3B9FF" w14:textId="6984E44C" w:rsidR="00EC7BA8" w:rsidRDefault="00EC7BA8" w:rsidP="005E7B1F">
      <w:pPr>
        <w:pStyle w:val="CodePACKT"/>
        <w:rPr>
          <w:ins w:id="177" w:author="Thomas Lee" w:date="2022-09-13T17:24:00Z"/>
        </w:rPr>
      </w:pPr>
      <w:r w:rsidRPr="00EC7BA8">
        <w:t xml:space="preserve">  </w:t>
      </w:r>
      <w:proofErr w:type="spellStart"/>
      <w:r w:rsidRPr="00EC7BA8">
        <w:t>ClientId</w:t>
      </w:r>
      <w:proofErr w:type="spellEnd"/>
      <w:r w:rsidRPr="00EC7BA8">
        <w:t xml:space="preserve">  </w:t>
      </w:r>
      <w:ins w:id="178" w:author="Thomas Lee" w:date="2022-09-13T17:24:00Z">
        <w:r w:rsidR="00AF7E00">
          <w:t xml:space="preserve">   </w:t>
        </w:r>
      </w:ins>
      <w:r w:rsidRPr="00EC7BA8">
        <w:t>= $Mac</w:t>
      </w:r>
    </w:p>
    <w:p w14:paraId="38C3F5FC" w14:textId="479987A0" w:rsidR="00AF7E00" w:rsidRPr="00EC7BA8" w:rsidRDefault="00AF7E00" w:rsidP="005E7B1F">
      <w:pPr>
        <w:pStyle w:val="CodePACKT"/>
      </w:pPr>
      <w:ins w:id="179" w:author="Thomas Lee" w:date="2022-09-13T17:24:00Z">
        <w:r>
          <w:t xml:space="preserve">  ComputerName = ‘DC1’</w:t>
        </w:r>
      </w:ins>
    </w:p>
    <w:p w14:paraId="76932F38" w14:textId="77777777" w:rsidR="00EC7BA8" w:rsidRPr="00EC7BA8" w:rsidRDefault="00EC7BA8" w:rsidP="005E7B1F">
      <w:pPr>
        <w:pStyle w:val="CodePACKT"/>
      </w:pPr>
      <w:r w:rsidRPr="00EC7BA8">
        <w:t>}</w:t>
      </w:r>
    </w:p>
    <w:p w14:paraId="07877168" w14:textId="1FF2A4BF" w:rsidR="00EC7BA8" w:rsidRPr="00EC7BA8" w:rsidRDefault="00EC7BA8" w:rsidP="005E7B1F">
      <w:pPr>
        <w:pStyle w:val="CodePACKT"/>
      </w:pPr>
      <w:r w:rsidRPr="00EC7BA8">
        <w:t>Add-DhcpServerv4Reservation @N</w:t>
      </w:r>
      <w:ins w:id="180" w:author="Thomas Lee" w:date="2022-09-14T14:44:00Z">
        <w:r w:rsidR="00A2074D">
          <w:t>ew</w:t>
        </w:r>
      </w:ins>
      <w:r w:rsidRPr="00EC7BA8">
        <w:t>R</w:t>
      </w:r>
      <w:ins w:id="181" w:author="Thomas Lee" w:date="2022-09-14T14:44:00Z">
        <w:r w:rsidR="00A2074D">
          <w:t>es</w:t>
        </w:r>
      </w:ins>
      <w:r w:rsidRPr="00EC7BA8">
        <w:t>HT</w:t>
      </w:r>
      <w:commentRangeEnd w:id="171"/>
      <w:r w:rsidR="004B6506">
        <w:rPr>
          <w:rStyle w:val="CommentReference"/>
          <w:rFonts w:ascii="Arial" w:hAnsi="Arial" w:cs="Arial"/>
          <w:bCs/>
          <w:color w:val="auto"/>
          <w:lang w:val="en-US" w:eastAsia="en-US"/>
        </w:rPr>
        <w:commentReference w:id="171"/>
      </w:r>
      <w:commentRangeEnd w:id="172"/>
      <w:r w:rsidR="00AF7E00">
        <w:rPr>
          <w:rStyle w:val="CommentReference"/>
          <w:rFonts w:ascii="Arial" w:hAnsi="Arial" w:cs="Arial"/>
          <w:bCs/>
          <w:color w:val="auto"/>
          <w:lang w:val="en-US" w:eastAsia="en-US"/>
        </w:rPr>
        <w:commentReference w:id="172"/>
      </w:r>
    </w:p>
    <w:p w14:paraId="72165235" w14:textId="77777777" w:rsidR="00EC7BA8" w:rsidRPr="00EC7BA8" w:rsidRDefault="00EC7BA8" w:rsidP="005E7B1F">
      <w:pPr>
        <w:pStyle w:val="CodePACKT"/>
      </w:pPr>
    </w:p>
    <w:p w14:paraId="5D5CBAA1" w14:textId="0ECFEF14" w:rsidR="00EC7BA8" w:rsidRPr="00EC7BA8" w:rsidRDefault="00EC7BA8" w:rsidP="00EC7BA8">
      <w:pPr>
        <w:pStyle w:val="NumberedBulletPACKT"/>
        <w:rPr>
          <w:color w:val="000000"/>
          <w:lang w:val="en-GB" w:eastAsia="en-GB"/>
        </w:rPr>
      </w:pPr>
      <w:r w:rsidRPr="00EC7BA8">
        <w:rPr>
          <w:lang w:val="en-GB" w:eastAsia="en-GB"/>
        </w:rPr>
        <w:t xml:space="preserve">Renewing IP address in </w:t>
      </w:r>
      <w:r w:rsidRPr="00EC7BA8">
        <w:rPr>
          <w:rStyle w:val="CodeInTextPACKT"/>
        </w:rPr>
        <w:t>SRV2</w:t>
      </w:r>
    </w:p>
    <w:p w14:paraId="65645B4A" w14:textId="77777777" w:rsidR="00EC7BA8" w:rsidRDefault="00EC7BA8" w:rsidP="005E7B1F">
      <w:pPr>
        <w:pStyle w:val="CodePACKT"/>
      </w:pPr>
    </w:p>
    <w:p w14:paraId="4970AA99" w14:textId="7090283B" w:rsidR="00EC7BA8" w:rsidRPr="00EC7BA8" w:rsidRDefault="00EC7BA8" w:rsidP="005E7B1F">
      <w:pPr>
        <w:pStyle w:val="CodePACKT"/>
      </w:pPr>
      <w:r w:rsidRPr="00EC7BA8">
        <w:t>Invoke-Command -ComputerName SRV2 -</w:t>
      </w:r>
      <w:proofErr w:type="spellStart"/>
      <w:r w:rsidRPr="00EC7BA8">
        <w:t>ScriptBlock</w:t>
      </w:r>
      <w:proofErr w:type="spellEnd"/>
      <w:r w:rsidRPr="00EC7BA8">
        <w:t xml:space="preserve"> {</w:t>
      </w:r>
    </w:p>
    <w:p w14:paraId="024D8FF2" w14:textId="49881A42" w:rsidR="00EC7BA8" w:rsidRPr="00EC7BA8" w:rsidRDefault="00EC7BA8" w:rsidP="005E7B1F">
      <w:pPr>
        <w:pStyle w:val="CodePACKT"/>
      </w:pPr>
      <w:r w:rsidRPr="00EC7BA8">
        <w:t xml:space="preserve">    </w:t>
      </w:r>
      <w:r w:rsidR="00A912D9">
        <w:t>ipc</w:t>
      </w:r>
      <w:r w:rsidRPr="00EC7BA8">
        <w:t>onfig /renew</w:t>
      </w:r>
    </w:p>
    <w:p w14:paraId="7497DAA7" w14:textId="77777777" w:rsidR="00EC7BA8" w:rsidRPr="00EC7BA8" w:rsidRDefault="00EC7BA8" w:rsidP="005E7B1F">
      <w:pPr>
        <w:pStyle w:val="CodePACKT"/>
      </w:pPr>
      <w:r w:rsidRPr="00EC7BA8">
        <w:t xml:space="preserve">} </w:t>
      </w:r>
    </w:p>
    <w:p w14:paraId="00AC2B2A" w14:textId="77777777" w:rsidR="00EC7BA8" w:rsidRPr="00EC7BA8" w:rsidRDefault="00EC7BA8" w:rsidP="005E7B1F">
      <w:pPr>
        <w:pStyle w:val="CodePACKT"/>
      </w:pPr>
    </w:p>
    <w:p w14:paraId="6800A36D" w14:textId="362F4F0B" w:rsidR="00EC7BA8" w:rsidRPr="00EC7BA8" w:rsidRDefault="00EC7BA8" w:rsidP="00EC7BA8">
      <w:pPr>
        <w:pStyle w:val="NumberedBulletPACKT"/>
        <w:rPr>
          <w:color w:val="000000"/>
          <w:lang w:val="en-GB" w:eastAsia="en-GB"/>
        </w:rPr>
      </w:pPr>
      <w:r w:rsidRPr="00EC7BA8">
        <w:rPr>
          <w:lang w:val="en-GB" w:eastAsia="en-GB"/>
        </w:rPr>
        <w:t xml:space="preserve">Testing net connection to </w:t>
      </w:r>
      <w:r w:rsidRPr="00EC7BA8">
        <w:rPr>
          <w:rStyle w:val="CodeInTextPACKT"/>
        </w:rPr>
        <w:t>SRV2</w:t>
      </w:r>
    </w:p>
    <w:p w14:paraId="7DE02323" w14:textId="77777777" w:rsidR="00EC7BA8" w:rsidRDefault="00EC7BA8" w:rsidP="005E7B1F">
      <w:pPr>
        <w:pStyle w:val="CodePACKT"/>
      </w:pPr>
    </w:p>
    <w:p w14:paraId="7B8A7D23" w14:textId="4FF8263F" w:rsidR="00EC7BA8" w:rsidRPr="00EC7BA8" w:rsidRDefault="00EC7BA8" w:rsidP="005E7B1F">
      <w:pPr>
        <w:pStyle w:val="CodePACKT"/>
      </w:pPr>
      <w:r w:rsidRPr="00EC7BA8">
        <w:t>Clear-</w:t>
      </w:r>
      <w:proofErr w:type="spellStart"/>
      <w:r w:rsidRPr="00EC7BA8">
        <w:t>DnsClientCache</w:t>
      </w:r>
      <w:proofErr w:type="spellEnd"/>
      <w:r w:rsidRPr="00EC7BA8">
        <w:t xml:space="preserve"> </w:t>
      </w:r>
    </w:p>
    <w:p w14:paraId="0AEFACA4" w14:textId="77777777" w:rsidR="00EC7BA8" w:rsidRPr="00EC7BA8" w:rsidRDefault="00EC7BA8" w:rsidP="005E7B1F">
      <w:pPr>
        <w:pStyle w:val="CodePACKT"/>
      </w:pPr>
      <w:r w:rsidRPr="00EC7BA8">
        <w:t>Resolve-</w:t>
      </w:r>
      <w:proofErr w:type="spellStart"/>
      <w:r w:rsidRPr="00EC7BA8">
        <w:t>DnsName</w:t>
      </w:r>
      <w:proofErr w:type="spellEnd"/>
      <w:r w:rsidRPr="00EC7BA8">
        <w:t xml:space="preserve"> -Name </w:t>
      </w:r>
      <w:proofErr w:type="gramStart"/>
      <w:r w:rsidRPr="00EC7BA8">
        <w:t>SRV2.Reskit.Org</w:t>
      </w:r>
      <w:proofErr w:type="gramEnd"/>
      <w:r w:rsidRPr="00EC7BA8">
        <w:t xml:space="preserve"> -Type A</w:t>
      </w:r>
    </w:p>
    <w:p w14:paraId="27BECC0C" w14:textId="77777777" w:rsidR="00EC7BA8" w:rsidRPr="00EC7BA8" w:rsidRDefault="00EC7BA8" w:rsidP="005E7B1F">
      <w:pPr>
        <w:pStyle w:val="CodePACKT"/>
      </w:pPr>
      <w:r w:rsidRPr="00EC7BA8">
        <w:t xml:space="preserve">Test-Connection -TargetName </w:t>
      </w:r>
      <w:proofErr w:type="gramStart"/>
      <w:r w:rsidRPr="00EC7BA8">
        <w:t>SRV2.Reskit.Org</w:t>
      </w:r>
      <w:proofErr w:type="gramEnd"/>
    </w:p>
    <w:p w14:paraId="00E3E963" w14:textId="77777777" w:rsidR="00EC7BA8" w:rsidRPr="00EC7BA8" w:rsidRDefault="00EC7BA8" w:rsidP="00EC7BA8">
      <w:pPr>
        <w:pStyle w:val="NormalPACKT"/>
        <w:rPr>
          <w:lang w:val="en-GB"/>
        </w:rPr>
      </w:pPr>
    </w:p>
    <w:p w14:paraId="19A706C7" w14:textId="439DC85F" w:rsidR="00EC7BA8" w:rsidRDefault="00EC7BA8" w:rsidP="00EC7BA8">
      <w:pPr>
        <w:pStyle w:val="Heading2"/>
        <w:numPr>
          <w:ilvl w:val="1"/>
          <w:numId w:val="3"/>
        </w:numPr>
        <w:tabs>
          <w:tab w:val="left" w:pos="0"/>
        </w:tabs>
      </w:pPr>
      <w:r>
        <w:t>How it works...</w:t>
      </w:r>
    </w:p>
    <w:p w14:paraId="171CC52C" w14:textId="30B71F95" w:rsidR="00A912D9" w:rsidRDefault="00A912D9" w:rsidP="00A912D9">
      <w:pPr>
        <w:pStyle w:val="NormalPACKT"/>
        <w:rPr>
          <w:lang w:val="en-GB"/>
        </w:rPr>
      </w:pPr>
      <w:r>
        <w:rPr>
          <w:lang w:val="en-GB"/>
        </w:rPr>
        <w:t xml:space="preserve">In </w:t>
      </w:r>
      <w:r w:rsidRPr="00A912D9">
        <w:rPr>
          <w:rStyle w:val="ItalicsPACKT"/>
        </w:rPr>
        <w:t>step 1</w:t>
      </w:r>
      <w:r>
        <w:rPr>
          <w:lang w:val="en-GB"/>
        </w:rPr>
        <w:t>, you import the DHCP Server PowerShell module explicitly. There is some console output like this:</w:t>
      </w:r>
    </w:p>
    <w:p w14:paraId="79330765" w14:textId="0003FA99" w:rsidR="00A912D9" w:rsidRDefault="00A912D9" w:rsidP="00A912D9">
      <w:pPr>
        <w:pStyle w:val="FigurePACKT"/>
      </w:pPr>
      <w:r>
        <w:rPr>
          <w:noProof/>
        </w:rPr>
        <w:drawing>
          <wp:inline distT="0" distB="0" distL="0" distR="0" wp14:anchorId="33B1771B" wp14:editId="23E0026C">
            <wp:extent cx="3504413" cy="601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1568" cy="605680"/>
                    </a:xfrm>
                    <a:prstGeom prst="rect">
                      <a:avLst/>
                    </a:prstGeom>
                  </pic:spPr>
                </pic:pic>
              </a:graphicData>
            </a:graphic>
          </wp:inline>
        </w:drawing>
      </w:r>
    </w:p>
    <w:p w14:paraId="2BE17DF1" w14:textId="0478EEBC" w:rsidR="00A912D9" w:rsidRPr="003C3041" w:rsidRDefault="00A912D9">
      <w:pPr>
        <w:pStyle w:val="FigureCaptionPACKT"/>
        <w:pPrChange w:id="182" w:author="Liam Draper" w:date="2022-07-14T11:01:00Z">
          <w:pPr>
            <w:pStyle w:val="FigurePACKT"/>
          </w:pPr>
        </w:pPrChange>
      </w:pPr>
      <w:r w:rsidRPr="00DC6325">
        <w:t xml:space="preserve">Figure </w:t>
      </w:r>
      <w:r>
        <w:t>5.</w:t>
      </w:r>
      <w:del w:id="183" w:author="Thomas Lee" w:date="2022-09-13T17:25:00Z">
        <w:r w:rsidDel="00AF7E00">
          <w:delText>3</w:delText>
        </w:r>
      </w:del>
      <w:ins w:id="184" w:author="Liam Draper" w:date="2022-07-14T11:01:00Z">
        <w:del w:id="185" w:author="Thomas Lee" w:date="2022-09-13T17:25:00Z">
          <w:r w:rsidR="00050B0D" w:rsidDel="00AF7E00">
            <w:delText>3</w:delText>
          </w:r>
        </w:del>
      </w:ins>
      <w:del w:id="186" w:author="Thomas Lee" w:date="2022-09-13T17:25:00Z">
        <w:r w:rsidDel="00AF7E00">
          <w:delText>1</w:delText>
        </w:r>
      </w:del>
      <w:ins w:id="187" w:author="Thomas Lee" w:date="2022-09-13T17:25:00Z">
        <w:r w:rsidR="00AF7E00">
          <w:t>32</w:t>
        </w:r>
      </w:ins>
      <w:r w:rsidRPr="00DC6325">
        <w:t xml:space="preserve">: </w:t>
      </w:r>
      <w:r>
        <w:t>Importing the DHCP Server module</w:t>
      </w:r>
    </w:p>
    <w:p w14:paraId="04A95E25" w14:textId="5465A78B" w:rsidR="00A912D9" w:rsidRDefault="00A912D9" w:rsidP="00A912D9">
      <w:pPr>
        <w:pStyle w:val="NormalPACKT"/>
        <w:rPr>
          <w:lang w:val="en-GB"/>
        </w:rPr>
      </w:pPr>
      <w:r w:rsidRPr="003C3041">
        <w:rPr>
          <w:rFonts w:ascii="Arial" w:hAnsi="Arial"/>
          <w:b/>
          <w:noProof/>
          <w:color w:val="FF0000"/>
          <w:sz w:val="28"/>
          <w:szCs w:val="28"/>
        </w:rPr>
        <w:lastRenderedPageBreak/>
        <w:t>Insert image B18878_05_</w:t>
      </w:r>
      <w:del w:id="188" w:author="Liam Draper" w:date="2022-07-14T11:01:00Z">
        <w:r w:rsidDel="00050B0D">
          <w:rPr>
            <w:rFonts w:ascii="Arial" w:hAnsi="Arial"/>
            <w:b/>
            <w:noProof/>
            <w:color w:val="FF0000"/>
            <w:sz w:val="28"/>
            <w:szCs w:val="28"/>
          </w:rPr>
          <w:delText>31</w:delText>
        </w:r>
      </w:del>
      <w:ins w:id="189" w:author="Liam Draper" w:date="2022-07-14T11:01:00Z">
        <w:del w:id="190" w:author="Thomas Lee" w:date="2022-09-13T17:26:00Z">
          <w:r w:rsidR="00050B0D" w:rsidDel="00AF7E00">
            <w:rPr>
              <w:rFonts w:ascii="Arial" w:hAnsi="Arial"/>
              <w:b/>
              <w:noProof/>
              <w:color w:val="FF0000"/>
              <w:sz w:val="28"/>
              <w:szCs w:val="28"/>
            </w:rPr>
            <w:delText>33</w:delText>
          </w:r>
        </w:del>
      </w:ins>
      <w:ins w:id="191" w:author="Thomas Lee" w:date="2022-09-13T17:26:00Z">
        <w:r w:rsidR="00AF7E00">
          <w:rPr>
            <w:rFonts w:ascii="Arial" w:hAnsi="Arial"/>
            <w:b/>
            <w:noProof/>
            <w:color w:val="FF0000"/>
            <w:sz w:val="28"/>
            <w:szCs w:val="28"/>
          </w:rPr>
          <w:t>32</w:t>
        </w:r>
      </w:ins>
      <w:r w:rsidRPr="003C3041">
        <w:rPr>
          <w:rFonts w:ascii="Arial" w:hAnsi="Arial"/>
          <w:b/>
          <w:noProof/>
          <w:color w:val="FF0000"/>
          <w:sz w:val="28"/>
          <w:szCs w:val="28"/>
        </w:rPr>
        <w:t>.png</w:t>
      </w:r>
      <w:r w:rsidRPr="00D07D2F">
        <w:rPr>
          <w:lang w:val="en-GB"/>
        </w:rPr>
        <w:t xml:space="preserve"> </w:t>
      </w:r>
    </w:p>
    <w:p w14:paraId="08E7FB6E" w14:textId="5C3EA8B5" w:rsidR="00A912D9" w:rsidRDefault="00A912D9" w:rsidP="00A912D9">
      <w:pPr>
        <w:pStyle w:val="NormalPACKT"/>
        <w:rPr>
          <w:lang w:val="en-GB"/>
        </w:rPr>
      </w:pPr>
      <w:r>
        <w:rPr>
          <w:lang w:val="en-GB"/>
        </w:rPr>
        <w:t xml:space="preserve">In </w:t>
      </w:r>
      <w:r w:rsidRPr="00A912D9">
        <w:rPr>
          <w:rStyle w:val="ItalicsPACKT"/>
        </w:rPr>
        <w:t>step 2</w:t>
      </w:r>
      <w:r>
        <w:rPr>
          <w:lang w:val="en-GB"/>
        </w:rPr>
        <w:t xml:space="preserve">, you get the MAC address for the NIC. In </w:t>
      </w:r>
      <w:r w:rsidRPr="00A912D9">
        <w:rPr>
          <w:rStyle w:val="ItalicsPACKT"/>
        </w:rPr>
        <w:t>step 3</w:t>
      </w:r>
      <w:r>
        <w:rPr>
          <w:lang w:val="en-GB"/>
        </w:rPr>
        <w:t xml:space="preserve">, you use this MAC address to create a DHCP reservation. These two steps </w:t>
      </w:r>
      <w:r w:rsidR="007659AD">
        <w:rPr>
          <w:lang w:val="en-GB"/>
        </w:rPr>
        <w:t>produc</w:t>
      </w:r>
      <w:r>
        <w:rPr>
          <w:lang w:val="en-GB"/>
        </w:rPr>
        <w:t>e no console output.</w:t>
      </w:r>
    </w:p>
    <w:p w14:paraId="0400540E" w14:textId="58D9350B" w:rsidR="00A912D9" w:rsidRDefault="00A912D9" w:rsidP="00A912D9">
      <w:pPr>
        <w:pStyle w:val="NormalPACKT"/>
        <w:rPr>
          <w:lang w:val="en-GB"/>
        </w:rPr>
      </w:pPr>
      <w:r>
        <w:rPr>
          <w:lang w:val="en-GB"/>
        </w:rPr>
        <w:t xml:space="preserve">In </w:t>
      </w:r>
      <w:r w:rsidRPr="005636FD">
        <w:rPr>
          <w:rStyle w:val="ItalicsPACKT"/>
        </w:rPr>
        <w:t>step 4</w:t>
      </w:r>
      <w:r>
        <w:rPr>
          <w:lang w:val="en-GB"/>
        </w:rPr>
        <w:t xml:space="preserve">, which you run from </w:t>
      </w:r>
      <w:r w:rsidRPr="001B77B3">
        <w:rPr>
          <w:rStyle w:val="CodeInTextPACKT"/>
        </w:rPr>
        <w:t>DC1</w:t>
      </w:r>
      <w:r>
        <w:rPr>
          <w:lang w:val="en-GB"/>
        </w:rPr>
        <w:t xml:space="preserve">, you remotely invoke ipconfig.exe to release </w:t>
      </w:r>
      <w:r w:rsidR="007659AD">
        <w:rPr>
          <w:lang w:val="en-GB"/>
        </w:rPr>
        <w:t xml:space="preserve">and </w:t>
      </w:r>
      <w:r>
        <w:rPr>
          <w:lang w:val="en-GB"/>
        </w:rPr>
        <w:t xml:space="preserve">then renew the DHCP-supplied address for </w:t>
      </w:r>
      <w:r w:rsidRPr="00A912D9">
        <w:rPr>
          <w:rStyle w:val="CodeInTextPACKT"/>
        </w:rPr>
        <w:t>SRV2</w:t>
      </w:r>
      <w:r>
        <w:rPr>
          <w:lang w:val="en-GB"/>
        </w:rPr>
        <w:t xml:space="preserve">. </w:t>
      </w:r>
      <w:r w:rsidR="005636FD">
        <w:rPr>
          <w:lang w:val="en-GB"/>
        </w:rPr>
        <w:t xml:space="preserve">You are using PowerShell remoting to invoke this command on </w:t>
      </w:r>
      <w:r w:rsidR="005636FD" w:rsidRPr="007659AD">
        <w:rPr>
          <w:rStyle w:val="CodeInTextPACKT"/>
        </w:rPr>
        <w:t>SRV2</w:t>
      </w:r>
      <w:r w:rsidR="005636FD">
        <w:rPr>
          <w:lang w:val="en-GB"/>
        </w:rPr>
        <w:t xml:space="preserve"> – but once </w:t>
      </w:r>
      <w:r w:rsidR="005636FD" w:rsidRPr="007659AD">
        <w:rPr>
          <w:rStyle w:val="CodeInTextPACKT"/>
        </w:rPr>
        <w:t>SRV2</w:t>
      </w:r>
      <w:r w:rsidR="005636FD">
        <w:rPr>
          <w:lang w:val="en-GB"/>
        </w:rPr>
        <w:t xml:space="preserve"> chang</w:t>
      </w:r>
      <w:r w:rsidR="007659AD">
        <w:rPr>
          <w:lang w:val="en-GB"/>
        </w:rPr>
        <w:t>e</w:t>
      </w:r>
      <w:r w:rsidR="005636FD">
        <w:rPr>
          <w:lang w:val="en-GB"/>
        </w:rPr>
        <w:t xml:space="preserve">s its </w:t>
      </w:r>
      <w:r w:rsidR="007659AD">
        <w:rPr>
          <w:lang w:val="en-GB"/>
        </w:rPr>
        <w:t xml:space="preserve">IP </w:t>
      </w:r>
      <w:r w:rsidR="005636FD">
        <w:rPr>
          <w:lang w:val="en-GB"/>
        </w:rPr>
        <w:t xml:space="preserve">address, the remoting channel breaks. </w:t>
      </w:r>
      <w:proofErr w:type="gramStart"/>
      <w:r w:rsidR="005636FD">
        <w:rPr>
          <w:lang w:val="en-GB"/>
        </w:rPr>
        <w:t>So</w:t>
      </w:r>
      <w:proofErr w:type="gramEnd"/>
      <w:r w:rsidR="005636FD">
        <w:rPr>
          <w:lang w:val="en-GB"/>
        </w:rPr>
        <w:t xml:space="preserve"> you see no actual output</w:t>
      </w:r>
      <w:r w:rsidR="007659AD">
        <w:rPr>
          <w:lang w:val="en-GB"/>
        </w:rPr>
        <w:t xml:space="preserve"> other than PowerShell attempting to re-create the remoting channel</w:t>
      </w:r>
      <w:del w:id="192" w:author="Thomas Lee" w:date="2022-09-13T17:26:00Z">
        <w:r w:rsidR="007659AD" w:rsidDel="00AF7E00">
          <w:rPr>
            <w:lang w:val="en-GB"/>
          </w:rPr>
          <w:delText>/</w:delText>
        </w:r>
      </w:del>
      <w:r w:rsidR="007659AD">
        <w:rPr>
          <w:lang w:val="en-GB"/>
        </w:rPr>
        <w:t>.</w:t>
      </w:r>
    </w:p>
    <w:p w14:paraId="06FF1DE6" w14:textId="11A5D8F3" w:rsidR="007659AD" w:rsidRDefault="007659AD" w:rsidP="00A912D9">
      <w:pPr>
        <w:pStyle w:val="NormalPACKT"/>
        <w:rPr>
          <w:lang w:val="en-GB"/>
        </w:rPr>
      </w:pPr>
      <w:r>
        <w:rPr>
          <w:lang w:val="en-GB"/>
        </w:rPr>
        <w:t xml:space="preserve">In </w:t>
      </w:r>
      <w:r w:rsidRPr="007659AD">
        <w:rPr>
          <w:rStyle w:val="ItalicsPACKT"/>
        </w:rPr>
        <w:t>step 5</w:t>
      </w:r>
      <w:r>
        <w:rPr>
          <w:lang w:val="en-GB"/>
        </w:rPr>
        <w:t xml:space="preserve">. You check to see whether you can resolve </w:t>
      </w:r>
      <w:r w:rsidRPr="007659AD">
        <w:rPr>
          <w:rStyle w:val="CodeInTextPACKT"/>
        </w:rPr>
        <w:t>SRV2</w:t>
      </w:r>
      <w:r>
        <w:rPr>
          <w:lang w:val="en-GB"/>
        </w:rPr>
        <w:t xml:space="preserve"> to its new address and connect to it with output like this:</w:t>
      </w:r>
    </w:p>
    <w:p w14:paraId="0E262EAD" w14:textId="4D6FCD95" w:rsidR="007659AD" w:rsidRDefault="007659AD" w:rsidP="007659AD">
      <w:pPr>
        <w:pStyle w:val="FigurePACKT"/>
      </w:pPr>
      <w:r>
        <w:rPr>
          <w:noProof/>
        </w:rPr>
        <w:drawing>
          <wp:inline distT="0" distB="0" distL="0" distR="0" wp14:anchorId="552EB4C1" wp14:editId="53B32B88">
            <wp:extent cx="2988762" cy="19041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5156" cy="1908205"/>
                    </a:xfrm>
                    <a:prstGeom prst="rect">
                      <a:avLst/>
                    </a:prstGeom>
                  </pic:spPr>
                </pic:pic>
              </a:graphicData>
            </a:graphic>
          </wp:inline>
        </w:drawing>
      </w:r>
    </w:p>
    <w:p w14:paraId="3C317C8E" w14:textId="4B8F24D6" w:rsidR="007659AD" w:rsidRPr="003C3041" w:rsidRDefault="007659AD">
      <w:pPr>
        <w:pStyle w:val="FigureCaptionPACKT"/>
        <w:pPrChange w:id="193" w:author="Liam Draper" w:date="2022-07-14T11:02:00Z">
          <w:pPr>
            <w:pStyle w:val="FigurePACKT"/>
          </w:pPr>
        </w:pPrChange>
      </w:pPr>
      <w:r w:rsidRPr="00DC6325">
        <w:t xml:space="preserve">Figure </w:t>
      </w:r>
      <w:r>
        <w:t>5.</w:t>
      </w:r>
      <w:del w:id="194" w:author="Liam Draper" w:date="2022-07-14T11:02:00Z">
        <w:r w:rsidDel="00050B0D">
          <w:delText>32</w:delText>
        </w:r>
      </w:del>
      <w:ins w:id="195" w:author="Liam Draper" w:date="2022-07-14T11:02:00Z">
        <w:r w:rsidR="00050B0D">
          <w:t>34</w:t>
        </w:r>
      </w:ins>
      <w:r w:rsidRPr="00DC6325">
        <w:t xml:space="preserve">: </w:t>
      </w:r>
      <w:r>
        <w:t>Testing network connection to SRV2</w:t>
      </w:r>
    </w:p>
    <w:p w14:paraId="5184288E" w14:textId="40CA38BE" w:rsidR="007659AD" w:rsidRDefault="007659AD" w:rsidP="007659AD">
      <w:pPr>
        <w:pStyle w:val="NormalPACKT"/>
        <w:rPr>
          <w:lang w:val="en-GB"/>
        </w:rPr>
      </w:pPr>
      <w:r w:rsidRPr="003C3041">
        <w:rPr>
          <w:rFonts w:ascii="Arial" w:hAnsi="Arial"/>
          <w:b/>
          <w:noProof/>
          <w:color w:val="FF0000"/>
          <w:sz w:val="28"/>
          <w:szCs w:val="28"/>
        </w:rPr>
        <w:t>Insert image B18878_05_</w:t>
      </w:r>
      <w:del w:id="196" w:author="Liam Draper" w:date="2022-07-14T11:02:00Z">
        <w:r w:rsidDel="00050B0D">
          <w:rPr>
            <w:rFonts w:ascii="Arial" w:hAnsi="Arial"/>
            <w:b/>
            <w:noProof/>
            <w:color w:val="FF0000"/>
            <w:sz w:val="28"/>
            <w:szCs w:val="28"/>
          </w:rPr>
          <w:delText>32</w:delText>
        </w:r>
      </w:del>
      <w:ins w:id="197" w:author="Liam Draper" w:date="2022-07-14T11:02:00Z">
        <w:del w:id="198" w:author="Thomas Lee" w:date="2022-09-14T13:07:00Z">
          <w:r w:rsidR="00050B0D" w:rsidDel="001860D4">
            <w:rPr>
              <w:rFonts w:ascii="Arial" w:hAnsi="Arial"/>
              <w:b/>
              <w:noProof/>
              <w:color w:val="FF0000"/>
              <w:sz w:val="28"/>
              <w:szCs w:val="28"/>
            </w:rPr>
            <w:delText>34</w:delText>
          </w:r>
        </w:del>
      </w:ins>
      <w:ins w:id="199" w:author="Thomas Lee" w:date="2022-09-14T13:07:00Z">
        <w:r w:rsidR="001860D4">
          <w:rPr>
            <w:rFonts w:ascii="Arial" w:hAnsi="Arial"/>
            <w:b/>
            <w:noProof/>
            <w:color w:val="FF0000"/>
            <w:sz w:val="28"/>
            <w:szCs w:val="28"/>
          </w:rPr>
          <w:t>33</w:t>
        </w:r>
      </w:ins>
      <w:r w:rsidRPr="003C3041">
        <w:rPr>
          <w:rFonts w:ascii="Arial" w:hAnsi="Arial"/>
          <w:b/>
          <w:noProof/>
          <w:color w:val="FF0000"/>
          <w:sz w:val="28"/>
          <w:szCs w:val="28"/>
        </w:rPr>
        <w:t>.png</w:t>
      </w:r>
      <w:r w:rsidRPr="00D07D2F">
        <w:rPr>
          <w:lang w:val="en-GB"/>
        </w:rPr>
        <w:t xml:space="preserve"> </w:t>
      </w:r>
    </w:p>
    <w:p w14:paraId="37BBCB72" w14:textId="77777777" w:rsidR="00EC7BA8" w:rsidRDefault="00EC7BA8" w:rsidP="00EC7BA8">
      <w:pPr>
        <w:pStyle w:val="Heading2"/>
      </w:pPr>
      <w:r>
        <w:t>There's more...</w:t>
      </w:r>
    </w:p>
    <w:p w14:paraId="5248DC85" w14:textId="70A4BE98" w:rsidR="007659AD" w:rsidRDefault="007659AD" w:rsidP="00EC7BA8">
      <w:pPr>
        <w:pStyle w:val="NormalPACKT"/>
        <w:rPr>
          <w:lang w:val="en-GB"/>
        </w:rPr>
      </w:pPr>
      <w:r>
        <w:rPr>
          <w:lang w:val="en-GB"/>
        </w:rPr>
        <w:t xml:space="preserve">In </w:t>
      </w:r>
      <w:r w:rsidRPr="00B93CBB">
        <w:rPr>
          <w:rStyle w:val="ItalicsPACKT"/>
        </w:rPr>
        <w:t>step 1</w:t>
      </w:r>
      <w:r>
        <w:rPr>
          <w:lang w:val="en-GB"/>
        </w:rPr>
        <w:t xml:space="preserve">, you explicitly import the DHCP Server module. Importing the module also generates a warning message about PowerShell loading the module using the compatibility mechanism. </w:t>
      </w:r>
      <w:r w:rsidR="00B93CBB">
        <w:rPr>
          <w:lang w:val="en-GB"/>
        </w:rPr>
        <w:t>You read about the Windows PowerShell compatibility mechanism in chapter 2. Also, in the output from this step, y</w:t>
      </w:r>
      <w:r>
        <w:rPr>
          <w:lang w:val="en-GB"/>
        </w:rPr>
        <w:t xml:space="preserve">ou see the suggestion to use the parameter </w:t>
      </w:r>
      <w:r w:rsidRPr="007659AD">
        <w:rPr>
          <w:rStyle w:val="CodeInTextPACKT"/>
        </w:rPr>
        <w:t>-</w:t>
      </w:r>
      <w:proofErr w:type="spellStart"/>
      <w:r w:rsidRPr="007659AD">
        <w:rPr>
          <w:rStyle w:val="CodeInTextPACKT"/>
        </w:rPr>
        <w:t>SkipEditionCheck</w:t>
      </w:r>
      <w:proofErr w:type="spellEnd"/>
      <w:r>
        <w:rPr>
          <w:lang w:val="en-GB"/>
        </w:rPr>
        <w:t xml:space="preserve">. </w:t>
      </w:r>
      <w:r w:rsidR="00B93CBB">
        <w:rPr>
          <w:lang w:val="en-GB"/>
        </w:rPr>
        <w:t>This advice is usually</w:t>
      </w:r>
      <w:r>
        <w:rPr>
          <w:lang w:val="en-GB"/>
        </w:rPr>
        <w:t xml:space="preserve"> unhelpful as it does not</w:t>
      </w:r>
      <w:r w:rsidR="00B93CBB">
        <w:rPr>
          <w:lang w:val="en-GB"/>
        </w:rPr>
        <w:t xml:space="preserve"> tend to</w:t>
      </w:r>
      <w:r>
        <w:rPr>
          <w:lang w:val="en-GB"/>
        </w:rPr>
        <w:t xml:space="preserve"> work</w:t>
      </w:r>
      <w:r w:rsidR="00B93CBB">
        <w:rPr>
          <w:lang w:val="en-GB"/>
        </w:rPr>
        <w:t xml:space="preserve"> in practice. The DHCP server module works fine using the compatibility mechanism.</w:t>
      </w:r>
    </w:p>
    <w:p w14:paraId="3358E3A8" w14:textId="166A7412" w:rsidR="00EC7BA8" w:rsidRDefault="007659AD" w:rsidP="007659AD">
      <w:pPr>
        <w:pStyle w:val="NormalPACKT"/>
        <w:rPr>
          <w:lang w:val="en-GB"/>
        </w:rPr>
      </w:pPr>
      <w:r>
        <w:rPr>
          <w:lang w:val="en-GB"/>
        </w:rPr>
        <w:t xml:space="preserve">A DHCP reservation reserves a specific IP address for a host with a particular MAC address. </w:t>
      </w:r>
      <w:proofErr w:type="gramStart"/>
      <w:r>
        <w:rPr>
          <w:lang w:val="en-GB"/>
        </w:rPr>
        <w:t>So</w:t>
      </w:r>
      <w:proofErr w:type="gramEnd"/>
      <w:r>
        <w:rPr>
          <w:lang w:val="en-GB"/>
        </w:rPr>
        <w:t xml:space="preserve"> in</w:t>
      </w:r>
      <w:r w:rsidR="00B93CBB">
        <w:rPr>
          <w:lang w:val="en-GB"/>
        </w:rPr>
        <w:t xml:space="preserve"> </w:t>
      </w:r>
      <w:r w:rsidRPr="007659AD">
        <w:rPr>
          <w:rStyle w:val="ItalicsPACKT"/>
        </w:rPr>
        <w:t xml:space="preserve">step </w:t>
      </w:r>
      <w:r>
        <w:rPr>
          <w:rStyle w:val="ItalicsPACKT"/>
        </w:rPr>
        <w:t>2</w:t>
      </w:r>
      <w:r>
        <w:rPr>
          <w:lang w:val="en-GB"/>
        </w:rPr>
        <w:t xml:space="preserve">, you get the MAC address for the host’s NIC, and then in </w:t>
      </w:r>
      <w:r w:rsidRPr="007659AD">
        <w:rPr>
          <w:rStyle w:val="ItalicsPACKT"/>
        </w:rPr>
        <w:t>step 3</w:t>
      </w:r>
      <w:r>
        <w:rPr>
          <w:lang w:val="en-GB"/>
        </w:rPr>
        <w:t xml:space="preserve">, you reserve a specific address for this MAC address. </w:t>
      </w:r>
    </w:p>
    <w:p w14:paraId="03350062" w14:textId="326DB6E8" w:rsidR="007659AD" w:rsidRPr="007659AD" w:rsidRDefault="00B93CBB" w:rsidP="007659AD">
      <w:pPr>
        <w:pStyle w:val="NormalPACKT"/>
        <w:rPr>
          <w:lang w:val="en-GB"/>
        </w:rPr>
      </w:pPr>
      <w:r>
        <w:rPr>
          <w:lang w:val="en-GB"/>
        </w:rPr>
        <w:t xml:space="preserve">In </w:t>
      </w:r>
      <w:r w:rsidRPr="000F484F">
        <w:rPr>
          <w:rStyle w:val="ItalicsPACKT"/>
        </w:rPr>
        <w:t>step 4</w:t>
      </w:r>
      <w:r>
        <w:rPr>
          <w:lang w:val="en-GB"/>
        </w:rPr>
        <w:t xml:space="preserve">, you run ipconfig.exe on </w:t>
      </w:r>
      <w:r w:rsidRPr="00B93CBB">
        <w:rPr>
          <w:rStyle w:val="CodeInTextPACKT"/>
        </w:rPr>
        <w:t xml:space="preserve">SRV2 </w:t>
      </w:r>
      <w:r>
        <w:rPr>
          <w:lang w:val="en-GB"/>
        </w:rPr>
        <w:t xml:space="preserve">and renew the IP address from DHCP. The DHCP server then sends </w:t>
      </w:r>
      <w:r w:rsidRPr="00B93CBB">
        <w:rPr>
          <w:rStyle w:val="CodeInTextPACKT"/>
        </w:rPr>
        <w:t>SRV2</w:t>
      </w:r>
      <w:r>
        <w:rPr>
          <w:lang w:val="en-GB"/>
        </w:rPr>
        <w:t xml:space="preserve"> the IP address you configured in the reservation. The network stack on </w:t>
      </w:r>
      <w:r w:rsidRPr="00B93CBB">
        <w:rPr>
          <w:rStyle w:val="CodeInTextPACKT"/>
        </w:rPr>
        <w:t>SRV2</w:t>
      </w:r>
      <w:r>
        <w:rPr>
          <w:lang w:val="en-GB"/>
        </w:rPr>
        <w:t xml:space="preserve"> then changes the IP address accordingly, which immediately breaks the remoting channel. The result is that this step works find – </w:t>
      </w:r>
      <w:r w:rsidRPr="00B93CBB">
        <w:rPr>
          <w:rStyle w:val="CodeInTextPACKT"/>
        </w:rPr>
        <w:t xml:space="preserve">SRV2 </w:t>
      </w:r>
      <w:r>
        <w:rPr>
          <w:lang w:val="en-GB"/>
        </w:rPr>
        <w:t>gets the reserved IP address – but you see some error messages. Although the ipconfig command worked fine (</w:t>
      </w:r>
      <w:r w:rsidRPr="006A7E08">
        <w:rPr>
          <w:rStyle w:val="CodeInTextPACKT"/>
        </w:rPr>
        <w:t>SRV2</w:t>
      </w:r>
      <w:r>
        <w:rPr>
          <w:lang w:val="en-GB"/>
        </w:rPr>
        <w:t xml:space="preserve"> has an updated IP address</w:t>
      </w:r>
      <w:proofErr w:type="gramStart"/>
      <w:r>
        <w:rPr>
          <w:lang w:val="en-GB"/>
        </w:rPr>
        <w:t>),  you</w:t>
      </w:r>
      <w:proofErr w:type="gramEnd"/>
      <w:r>
        <w:rPr>
          <w:lang w:val="en-GB"/>
        </w:rPr>
        <w:t xml:space="preserve"> see an error on </w:t>
      </w:r>
      <w:r w:rsidRPr="00B93CBB">
        <w:rPr>
          <w:rStyle w:val="CodeInTextPACKT"/>
        </w:rPr>
        <w:t>DC1</w:t>
      </w:r>
      <w:r>
        <w:rPr>
          <w:lang w:val="en-GB"/>
        </w:rPr>
        <w:t xml:space="preserve">. If you wanted a more controllable method, you could use the </w:t>
      </w:r>
      <w:r w:rsidRPr="00B93CBB">
        <w:rPr>
          <w:rStyle w:val="CodeInTextPACKT"/>
        </w:rPr>
        <w:t>Restart-Computer</w:t>
      </w:r>
      <w:r>
        <w:rPr>
          <w:lang w:val="en-GB"/>
        </w:rPr>
        <w:t xml:space="preserve"> command and specify both the </w:t>
      </w:r>
      <w:r w:rsidRPr="00B93CBB">
        <w:rPr>
          <w:rStyle w:val="CodeInTextPACKT"/>
        </w:rPr>
        <w:t>-Wait</w:t>
      </w:r>
      <w:r>
        <w:rPr>
          <w:lang w:val="en-GB"/>
        </w:rPr>
        <w:t xml:space="preserve"> and </w:t>
      </w:r>
      <w:r w:rsidRPr="00B93CBB">
        <w:rPr>
          <w:rStyle w:val="CodeInTextPACKT"/>
        </w:rPr>
        <w:t>-For</w:t>
      </w:r>
      <w:r>
        <w:rPr>
          <w:lang w:val="en-GB"/>
        </w:rPr>
        <w:t xml:space="preserve"> parameters to restart </w:t>
      </w:r>
      <w:r w:rsidRPr="00B93CBB">
        <w:rPr>
          <w:rStyle w:val="CodeInTextPACKT"/>
        </w:rPr>
        <w:t>SRV2</w:t>
      </w:r>
      <w:r>
        <w:rPr>
          <w:lang w:val="en-GB"/>
        </w:rPr>
        <w:t xml:space="preserve"> and, from the script, wait until there is PowerShell connectivity. </w:t>
      </w:r>
    </w:p>
    <w:p w14:paraId="01AD3351" w14:textId="115CA69C" w:rsidR="00680501" w:rsidRDefault="00680501" w:rsidP="00680501">
      <w:pPr>
        <w:pStyle w:val="Heading1"/>
      </w:pPr>
      <w:r w:rsidRPr="00680501">
        <w:t>Implementing DHCP Fail Over/Load Balancing</w:t>
      </w:r>
    </w:p>
    <w:p w14:paraId="74DD2D77" w14:textId="6813E141" w:rsidR="00B93CBB" w:rsidRDefault="00B93CBB" w:rsidP="00B93CBB">
      <w:pPr>
        <w:pStyle w:val="NormalPACKT"/>
        <w:rPr>
          <w:lang w:val="en-GB"/>
        </w:rPr>
      </w:pPr>
      <w:r w:rsidRPr="00B93CBB">
        <w:rPr>
          <w:lang w:val="en-GB"/>
        </w:rPr>
        <w:t xml:space="preserve">As shown in previous </w:t>
      </w:r>
      <w:r>
        <w:rPr>
          <w:lang w:val="en-GB"/>
        </w:rPr>
        <w:t>recipes, installing and configuring</w:t>
      </w:r>
      <w:r w:rsidRPr="00B93CBB">
        <w:rPr>
          <w:lang w:val="en-GB"/>
        </w:rPr>
        <w:t xml:space="preserve"> a single on-premises DHCP server is straightforward. However, a single DHCP server represents a single point of failure, which is never a good thing. The solution is always to have a second DHCP server</w:t>
      </w:r>
      <w:r>
        <w:rPr>
          <w:lang w:val="en-GB"/>
        </w:rPr>
        <w:t xml:space="preserve"> with as much independence as </w:t>
      </w:r>
      <w:r>
        <w:rPr>
          <w:lang w:val="en-GB"/>
        </w:rPr>
        <w:lastRenderedPageBreak/>
        <w:t>possible from the first server</w:t>
      </w:r>
      <w:r w:rsidRPr="00B93CBB">
        <w:rPr>
          <w:lang w:val="en-GB"/>
        </w:rPr>
        <w:t xml:space="preserve">. </w:t>
      </w:r>
      <w:r>
        <w:rPr>
          <w:lang w:val="en-GB"/>
        </w:rPr>
        <w:t>That would include running the second DHCP service on a separate host (physical or virtual) on different subnets and using independent power and networking components.</w:t>
      </w:r>
    </w:p>
    <w:p w14:paraId="11816BEC" w14:textId="0438AC01" w:rsidR="00B93CBB" w:rsidRPr="00B93CBB" w:rsidRDefault="00B93CBB" w:rsidP="00B93CBB">
      <w:pPr>
        <w:pStyle w:val="NormalPACKT"/>
        <w:rPr>
          <w:lang w:val="en-GB"/>
        </w:rPr>
      </w:pPr>
      <w:r w:rsidRPr="00B93CBB">
        <w:rPr>
          <w:lang w:val="en-GB"/>
        </w:rPr>
        <w:t xml:space="preserve">In earlier versions of Windows, </w:t>
      </w:r>
      <w:r>
        <w:rPr>
          <w:lang w:val="en-GB"/>
        </w:rPr>
        <w:t>one approach to fault tolerance was to stand up</w:t>
      </w:r>
      <w:r w:rsidRPr="00B93CBB">
        <w:rPr>
          <w:lang w:val="en-GB"/>
        </w:rPr>
        <w:t xml:space="preserve"> two DHCP servers </w:t>
      </w:r>
      <w:r>
        <w:rPr>
          <w:lang w:val="en-GB"/>
        </w:rPr>
        <w:t>and define the necessary scopes on each DHCP host. You</w:t>
      </w:r>
      <w:r w:rsidRPr="00B93CBB">
        <w:rPr>
          <w:lang w:val="en-GB"/>
        </w:rPr>
        <w:t xml:space="preserve"> split the full set of IP addresses and allow</w:t>
      </w:r>
      <w:r>
        <w:rPr>
          <w:lang w:val="en-GB"/>
        </w:rPr>
        <w:t>ed</w:t>
      </w:r>
      <w:r w:rsidRPr="00B93CBB">
        <w:rPr>
          <w:lang w:val="en-GB"/>
        </w:rPr>
        <w:t xml:space="preserve"> each server to have part of that set. The traditional ‘wisdom’ was to do an 80/20 split (have 80% of the scope supplied by your primary DHCP server and 20% on the backup server).</w:t>
      </w:r>
      <w:r>
        <w:rPr>
          <w:lang w:val="en-GB"/>
        </w:rPr>
        <w:t xml:space="preserve"> </w:t>
      </w:r>
    </w:p>
    <w:p w14:paraId="2D160963" w14:textId="13A90FB9" w:rsidR="00B93CBB" w:rsidRPr="00B93CBB" w:rsidRDefault="00B93CBB" w:rsidP="00B93CBB">
      <w:pPr>
        <w:pStyle w:val="NormalPACKT"/>
        <w:rPr>
          <w:lang w:val="en-GB"/>
        </w:rPr>
      </w:pPr>
      <w:r w:rsidRPr="00B93CBB">
        <w:rPr>
          <w:lang w:val="en-GB"/>
        </w:rPr>
        <w:t xml:space="preserve">Independent DHCP servers are an error-prone approach and were never ideal since these </w:t>
      </w:r>
      <w:r w:rsidR="006A7E08">
        <w:rPr>
          <w:lang w:val="en-GB"/>
        </w:rPr>
        <w:t>separate</w:t>
      </w:r>
      <w:r w:rsidRPr="00B93CBB">
        <w:rPr>
          <w:lang w:val="en-GB"/>
        </w:rPr>
        <w:t xml:space="preserve"> servers did not coordinate scope details. That 80/20 “rule” was a recommendation for one specific customer scenario (a large firm in the Pacific Northwest) and possibly was not meant to become a best practice. </w:t>
      </w:r>
    </w:p>
    <w:p w14:paraId="4172EDD6" w14:textId="3FD73A2A" w:rsidR="00B93CBB" w:rsidRPr="00B93CBB" w:rsidRDefault="00B93CBB" w:rsidP="00B93CBB">
      <w:pPr>
        <w:pStyle w:val="NormalPACKT"/>
        <w:rPr>
          <w:lang w:val="en-GB"/>
        </w:rPr>
      </w:pPr>
      <w:r w:rsidRPr="00B93CBB">
        <w:rPr>
          <w:lang w:val="en-GB"/>
        </w:rPr>
        <w:t xml:space="preserve">In Windows Server 2012, Microsoft added a DHCP failover and load balancing mechanism that simplified deploying DHCP in an organization. You can now set up two DHCP servers, define a DHCP scope, and allow both servers to work in tandem. </w:t>
      </w:r>
    </w:p>
    <w:p w14:paraId="711B0088" w14:textId="3EDF26B0" w:rsidR="00B93CBB" w:rsidRPr="00B93CBB" w:rsidRDefault="00B93CBB" w:rsidP="00B93CBB">
      <w:pPr>
        <w:pStyle w:val="NormalPACKT"/>
        <w:rPr>
          <w:lang w:val="en-GB"/>
        </w:rPr>
      </w:pPr>
      <w:r w:rsidRPr="00B93CBB">
        <w:rPr>
          <w:lang w:val="en-GB"/>
        </w:rPr>
        <w:t>In this recipe, you install DHCP on a second server, DC2, and then configure and use the failover and load balancing capabilities of Windows Server.</w:t>
      </w:r>
    </w:p>
    <w:p w14:paraId="33F060C9" w14:textId="77777777" w:rsidR="00B93CBB" w:rsidRPr="00B93CBB" w:rsidRDefault="00B93CBB" w:rsidP="00B93CBB">
      <w:pPr>
        <w:pStyle w:val="NormalPACKT"/>
        <w:rPr>
          <w:lang w:val="en-GB"/>
        </w:rPr>
      </w:pPr>
      <w:r w:rsidRPr="00B93CBB">
        <w:rPr>
          <w:lang w:val="en-GB"/>
        </w:rPr>
        <w:t>Getting Ready</w:t>
      </w:r>
    </w:p>
    <w:p w14:paraId="2A707B1A" w14:textId="27BDD0C5" w:rsidR="00B93CBB" w:rsidRPr="00B93CBB" w:rsidRDefault="00B93CBB" w:rsidP="00B93CBB">
      <w:pPr>
        <w:pStyle w:val="NormalPACKT"/>
        <w:rPr>
          <w:lang w:val="en-GB"/>
        </w:rPr>
      </w:pPr>
      <w:r w:rsidRPr="00B93CBB">
        <w:rPr>
          <w:lang w:val="en-GB"/>
        </w:rPr>
        <w:t xml:space="preserve">This recipe uses the two DCs you have installed, </w:t>
      </w:r>
      <w:r w:rsidRPr="001B77B3">
        <w:rPr>
          <w:rStyle w:val="CodeInTextPACKT"/>
        </w:rPr>
        <w:t xml:space="preserve">DC1 </w:t>
      </w:r>
      <w:r w:rsidRPr="00B93CBB">
        <w:rPr>
          <w:lang w:val="en-GB"/>
        </w:rPr>
        <w:t xml:space="preserve">and </w:t>
      </w:r>
      <w:r w:rsidRPr="001B77B3">
        <w:rPr>
          <w:rStyle w:val="CodeInTextPACKT"/>
        </w:rPr>
        <w:t>DC2</w:t>
      </w:r>
      <w:r w:rsidRPr="00B93CBB">
        <w:rPr>
          <w:lang w:val="en-GB"/>
        </w:rPr>
        <w:t>. You should also have installed DHCP on DNS (“Installing DCHP Server”) and configured a DNS zone (“</w:t>
      </w:r>
      <w:r w:rsidRPr="001B77B3">
        <w:rPr>
          <w:rStyle w:val="CodeInTextPACKT"/>
        </w:rPr>
        <w:t>Configuring DHCP scopes and options</w:t>
      </w:r>
      <w:r w:rsidRPr="00B93CBB">
        <w:rPr>
          <w:lang w:val="en-GB"/>
        </w:rPr>
        <w:t xml:space="preserve">”). You run this recipe on </w:t>
      </w:r>
      <w:r w:rsidRPr="001B77B3">
        <w:rPr>
          <w:rStyle w:val="CodeInTextPACKT"/>
        </w:rPr>
        <w:t>DC2</w:t>
      </w:r>
    </w:p>
    <w:p w14:paraId="6C96573B" w14:textId="77777777" w:rsidR="00680501" w:rsidRDefault="00680501" w:rsidP="00680501">
      <w:pPr>
        <w:pStyle w:val="Heading2"/>
        <w:tabs>
          <w:tab w:val="left" w:pos="0"/>
        </w:tabs>
      </w:pPr>
      <w:r>
        <w:t>Getting ready</w:t>
      </w:r>
    </w:p>
    <w:p w14:paraId="5E9D641A" w14:textId="3D76A0BC" w:rsidR="00680501" w:rsidRPr="009D0F10" w:rsidRDefault="00680501" w:rsidP="00680501">
      <w:pPr>
        <w:pStyle w:val="NormalPACKT"/>
        <w:rPr>
          <w:lang w:val="en-GB"/>
        </w:rPr>
      </w:pPr>
      <w:r>
        <w:rPr>
          <w:lang w:val="en-GB"/>
        </w:rPr>
        <w:t xml:space="preserve">You run this recipe on </w:t>
      </w:r>
      <w:r w:rsidR="009035B0">
        <w:rPr>
          <w:rStyle w:val="CodeTextPACKTChar"/>
        </w:rPr>
        <w:t>DC2</w:t>
      </w:r>
      <w:r>
        <w:rPr>
          <w:lang w:val="en-GB"/>
        </w:rPr>
        <w:t xml:space="preserve"> after you have installed PowerShell 7.</w:t>
      </w:r>
      <w:r w:rsidR="009035B0">
        <w:rPr>
          <w:lang w:val="en-GB"/>
        </w:rPr>
        <w:t xml:space="preserve"> You should have created a DHCP server on </w:t>
      </w:r>
      <w:r w:rsidR="009035B0" w:rsidRPr="001B77B3">
        <w:rPr>
          <w:rStyle w:val="ItalicsPACKT"/>
        </w:rPr>
        <w:t>DC1</w:t>
      </w:r>
      <w:r w:rsidR="009035B0">
        <w:rPr>
          <w:lang w:val="en-GB"/>
        </w:rPr>
        <w:t xml:space="preserve">, created a scope, and created a reservation in that scope for the </w:t>
      </w:r>
      <w:r w:rsidR="009035B0" w:rsidRPr="001B77B3">
        <w:rPr>
          <w:rStyle w:val="CodeInTextPACKT"/>
        </w:rPr>
        <w:t>SRV2</w:t>
      </w:r>
      <w:r w:rsidR="009035B0">
        <w:rPr>
          <w:lang w:val="en-GB"/>
        </w:rPr>
        <w:t>.</w:t>
      </w:r>
    </w:p>
    <w:p w14:paraId="571618FA" w14:textId="08B49452" w:rsidR="00680501" w:rsidRDefault="00680501" w:rsidP="00680501">
      <w:pPr>
        <w:pStyle w:val="Heading2"/>
        <w:tabs>
          <w:tab w:val="left" w:pos="0"/>
        </w:tabs>
      </w:pPr>
      <w:r>
        <w:t>How to do it...</w:t>
      </w:r>
    </w:p>
    <w:p w14:paraId="1B53BAB0" w14:textId="5B6785CE" w:rsidR="001C7851" w:rsidRPr="009C4E52" w:rsidRDefault="001C7851" w:rsidP="009C4E52">
      <w:pPr>
        <w:pStyle w:val="NumberedBulletPACKT"/>
        <w:numPr>
          <w:ilvl w:val="0"/>
          <w:numId w:val="41"/>
        </w:numPr>
        <w:rPr>
          <w:color w:val="000000"/>
          <w:lang w:val="en-GB" w:eastAsia="en-GB"/>
        </w:rPr>
      </w:pPr>
      <w:r w:rsidRPr="009C4E52">
        <w:rPr>
          <w:lang w:val="en-GB" w:eastAsia="en-GB"/>
        </w:rPr>
        <w:t xml:space="preserve">Installing the DHCP </w:t>
      </w:r>
      <w:r w:rsidRPr="009C4E52">
        <w:t>server</w:t>
      </w:r>
      <w:r w:rsidRPr="009C4E52">
        <w:rPr>
          <w:lang w:val="en-GB" w:eastAsia="en-GB"/>
        </w:rPr>
        <w:t xml:space="preserve"> feature on </w:t>
      </w:r>
      <w:r w:rsidRPr="009C4E52">
        <w:rPr>
          <w:rStyle w:val="CodeInTextPACKT"/>
          <w:lang w:val="en-GB" w:eastAsia="en-GB"/>
        </w:rPr>
        <w:t>DC2</w:t>
      </w:r>
    </w:p>
    <w:p w14:paraId="657A7061" w14:textId="77777777" w:rsidR="001C7851" w:rsidRPr="001C7851" w:rsidRDefault="001C7851" w:rsidP="005E7B1F">
      <w:pPr>
        <w:pStyle w:val="CodePACKT"/>
      </w:pPr>
    </w:p>
    <w:p w14:paraId="762DAC9A" w14:textId="2D8514C4" w:rsidR="001C7851" w:rsidRPr="001C7851" w:rsidRDefault="001C7851" w:rsidP="005E7B1F">
      <w:pPr>
        <w:pStyle w:val="CodePACKT"/>
      </w:pPr>
      <w:r w:rsidRPr="001C7851">
        <w:t xml:space="preserve">Import-Module -Name </w:t>
      </w:r>
      <w:proofErr w:type="spellStart"/>
      <w:r w:rsidRPr="001C7851">
        <w:t>ServerManager</w:t>
      </w:r>
      <w:proofErr w:type="spellEnd"/>
      <w:r w:rsidRPr="001C7851">
        <w:t xml:space="preserve"> -</w:t>
      </w:r>
      <w:proofErr w:type="spellStart"/>
      <w:r w:rsidRPr="001C7851">
        <w:t>WarningAction</w:t>
      </w:r>
      <w:proofErr w:type="spellEnd"/>
      <w:r w:rsidRPr="001C7851">
        <w:t xml:space="preserve"> </w:t>
      </w:r>
      <w:proofErr w:type="spellStart"/>
      <w:r w:rsidRPr="001C7851">
        <w:t>SilentlyContinue</w:t>
      </w:r>
      <w:proofErr w:type="spellEnd"/>
    </w:p>
    <w:p w14:paraId="514398C3" w14:textId="77777777" w:rsidR="001C7851" w:rsidRPr="001C7851" w:rsidRDefault="001C7851" w:rsidP="005E7B1F">
      <w:pPr>
        <w:pStyle w:val="CodePACKT"/>
      </w:pPr>
      <w:r w:rsidRPr="001C7851">
        <w:t xml:space="preserve">$FEATUREHT = </w:t>
      </w:r>
      <w:proofErr w:type="gramStart"/>
      <w:r w:rsidRPr="001C7851">
        <w:t>@{</w:t>
      </w:r>
      <w:proofErr w:type="gramEnd"/>
    </w:p>
    <w:p w14:paraId="294864C1" w14:textId="77777777" w:rsidR="001C7851" w:rsidRPr="001C7851" w:rsidRDefault="001C7851" w:rsidP="005E7B1F">
      <w:pPr>
        <w:pStyle w:val="CodePACKT"/>
      </w:pPr>
      <w:r w:rsidRPr="001C7851">
        <w:t>  Name                   = 'DHCP'</w:t>
      </w:r>
    </w:p>
    <w:p w14:paraId="594E19E0" w14:textId="77777777" w:rsidR="001C7851" w:rsidRPr="001C7851" w:rsidRDefault="001C7851" w:rsidP="005E7B1F">
      <w:pPr>
        <w:pStyle w:val="CodePACKT"/>
      </w:pPr>
      <w:r w:rsidRPr="001C7851">
        <w:t>  IncludeManagementTools = $True</w:t>
      </w:r>
    </w:p>
    <w:p w14:paraId="24439772" w14:textId="77777777" w:rsidR="001C7851" w:rsidRPr="001C7851" w:rsidRDefault="001C7851" w:rsidP="005E7B1F">
      <w:pPr>
        <w:pStyle w:val="CodePACKT"/>
      </w:pPr>
      <w:r w:rsidRPr="001C7851">
        <w:t>}</w:t>
      </w:r>
    </w:p>
    <w:p w14:paraId="5015A790" w14:textId="77777777" w:rsidR="001C7851" w:rsidRPr="001C7851" w:rsidRDefault="001C7851" w:rsidP="005E7B1F">
      <w:pPr>
        <w:pStyle w:val="CodePACKT"/>
      </w:pPr>
      <w:r w:rsidRPr="001C7851">
        <w:t>Install-WindowsFeature @FEATUREHT</w:t>
      </w:r>
    </w:p>
    <w:p w14:paraId="69CA0D29" w14:textId="77777777" w:rsidR="001C7851" w:rsidRPr="001C7851" w:rsidRDefault="001C7851" w:rsidP="005E7B1F">
      <w:pPr>
        <w:pStyle w:val="CodePACKT"/>
      </w:pPr>
    </w:p>
    <w:p w14:paraId="0767D389" w14:textId="24BEAF09" w:rsidR="001C7851" w:rsidRPr="001C7851" w:rsidRDefault="001C7851" w:rsidP="001C7851">
      <w:pPr>
        <w:pStyle w:val="NumberedBulletPACKT"/>
        <w:rPr>
          <w:color w:val="000000"/>
          <w:lang w:val="en-GB" w:eastAsia="en-GB"/>
        </w:rPr>
      </w:pPr>
      <w:r w:rsidRPr="001C7851">
        <w:rPr>
          <w:lang w:val="en-GB" w:eastAsia="en-GB"/>
        </w:rPr>
        <w:t>Letting DHCP know it is fully configured</w:t>
      </w:r>
    </w:p>
    <w:p w14:paraId="424DA30B" w14:textId="77777777" w:rsidR="001C7851" w:rsidRPr="001C7851" w:rsidRDefault="001C7851" w:rsidP="005E7B1F">
      <w:pPr>
        <w:pStyle w:val="CodePACKT"/>
      </w:pPr>
    </w:p>
    <w:p w14:paraId="352AE8FD" w14:textId="77777777" w:rsidR="001C7851" w:rsidRPr="001C7851" w:rsidRDefault="001C7851" w:rsidP="005E7B1F">
      <w:pPr>
        <w:pStyle w:val="CodePACKT"/>
      </w:pPr>
      <w:r w:rsidRPr="001C7851">
        <w:t xml:space="preserve">$IPHT = </w:t>
      </w:r>
      <w:proofErr w:type="gramStart"/>
      <w:r w:rsidRPr="001C7851">
        <w:t>@{</w:t>
      </w:r>
      <w:proofErr w:type="gramEnd"/>
    </w:p>
    <w:p w14:paraId="4A3910EB" w14:textId="77777777" w:rsidR="001C7851" w:rsidRPr="001C7851" w:rsidRDefault="001C7851" w:rsidP="005E7B1F">
      <w:pPr>
        <w:pStyle w:val="CodePACKT"/>
      </w:pPr>
      <w:r w:rsidRPr="001C7851">
        <w:t xml:space="preserve">  </w:t>
      </w:r>
      <w:proofErr w:type="gramStart"/>
      <w:r w:rsidRPr="001C7851">
        <w:t>Path  =</w:t>
      </w:r>
      <w:proofErr w:type="gramEnd"/>
      <w:r w:rsidRPr="001C7851">
        <w:t xml:space="preserve"> 'HKLM:\SOFTWARE\Microsoft\</w:t>
      </w:r>
      <w:proofErr w:type="spellStart"/>
      <w:r w:rsidRPr="001C7851">
        <w:t>ServerManager</w:t>
      </w:r>
      <w:proofErr w:type="spellEnd"/>
      <w:r w:rsidRPr="001C7851">
        <w:t>\Roles\12'</w:t>
      </w:r>
    </w:p>
    <w:p w14:paraId="0A4AED81" w14:textId="77777777" w:rsidR="001C7851" w:rsidRPr="001C7851" w:rsidRDefault="001C7851" w:rsidP="005E7B1F">
      <w:pPr>
        <w:pStyle w:val="CodePACKT"/>
      </w:pPr>
      <w:r w:rsidRPr="001C7851">
        <w:t xml:space="preserve">  </w:t>
      </w:r>
      <w:proofErr w:type="gramStart"/>
      <w:r w:rsidRPr="001C7851">
        <w:t>Name  =</w:t>
      </w:r>
      <w:proofErr w:type="gramEnd"/>
      <w:r w:rsidRPr="001C7851">
        <w:t xml:space="preserve"> '</w:t>
      </w:r>
      <w:proofErr w:type="spellStart"/>
      <w:r w:rsidRPr="001C7851">
        <w:t>ConfigurationState</w:t>
      </w:r>
      <w:proofErr w:type="spellEnd"/>
      <w:r w:rsidRPr="001C7851">
        <w:t>'</w:t>
      </w:r>
    </w:p>
    <w:p w14:paraId="77861114" w14:textId="77777777" w:rsidR="001C7851" w:rsidRPr="001C7851" w:rsidRDefault="001C7851" w:rsidP="005E7B1F">
      <w:pPr>
        <w:pStyle w:val="CodePACKT"/>
      </w:pPr>
      <w:r w:rsidRPr="001C7851">
        <w:t>  Value = 2</w:t>
      </w:r>
    </w:p>
    <w:p w14:paraId="6D4A1457" w14:textId="77777777" w:rsidR="001C7851" w:rsidRPr="001C7851" w:rsidRDefault="001C7851" w:rsidP="005E7B1F">
      <w:pPr>
        <w:pStyle w:val="CodePACKT"/>
      </w:pPr>
      <w:r w:rsidRPr="001C7851">
        <w:t>}</w:t>
      </w:r>
    </w:p>
    <w:p w14:paraId="4DFB32FC" w14:textId="77777777" w:rsidR="001C7851" w:rsidRPr="001C7851" w:rsidRDefault="001C7851" w:rsidP="005E7B1F">
      <w:pPr>
        <w:pStyle w:val="CodePACKT"/>
      </w:pPr>
      <w:r w:rsidRPr="001C7851">
        <w:t>Set-</w:t>
      </w:r>
      <w:proofErr w:type="spellStart"/>
      <w:r w:rsidRPr="001C7851">
        <w:t>ItemProperty</w:t>
      </w:r>
      <w:proofErr w:type="spellEnd"/>
      <w:r w:rsidRPr="001C7851">
        <w:t xml:space="preserve"> @IPHT</w:t>
      </w:r>
    </w:p>
    <w:p w14:paraId="38DFBE3F" w14:textId="77777777" w:rsidR="001C7851" w:rsidRPr="001C7851" w:rsidRDefault="001C7851" w:rsidP="005E7B1F">
      <w:pPr>
        <w:pStyle w:val="CodePACKT"/>
      </w:pPr>
    </w:p>
    <w:p w14:paraId="7A924269" w14:textId="05527196" w:rsidR="001C7851" w:rsidRPr="001C7851" w:rsidRDefault="001C7851" w:rsidP="001C7851">
      <w:pPr>
        <w:pStyle w:val="NumberedBulletPACKT"/>
        <w:rPr>
          <w:color w:val="000000"/>
          <w:lang w:val="en-GB" w:eastAsia="en-GB"/>
        </w:rPr>
      </w:pPr>
      <w:r w:rsidRPr="001C7851">
        <w:rPr>
          <w:lang w:val="en-GB" w:eastAsia="en-GB"/>
        </w:rPr>
        <w:t>Authorizing the DHCP server in AD</w:t>
      </w:r>
    </w:p>
    <w:p w14:paraId="46DC31AD" w14:textId="77777777" w:rsidR="001C7851" w:rsidRPr="001C7851" w:rsidRDefault="001C7851" w:rsidP="005E7B1F">
      <w:pPr>
        <w:pStyle w:val="CodePACKT"/>
      </w:pPr>
    </w:p>
    <w:p w14:paraId="580AB9F1" w14:textId="77777777" w:rsidR="001C7851" w:rsidRPr="001C7851" w:rsidRDefault="001C7851" w:rsidP="005E7B1F">
      <w:pPr>
        <w:pStyle w:val="CodePACKT"/>
      </w:pPr>
      <w:r w:rsidRPr="001C7851">
        <w:t xml:space="preserve">Import-Module -Name </w:t>
      </w:r>
      <w:proofErr w:type="spellStart"/>
      <w:r w:rsidRPr="001C7851">
        <w:t>DHCPServer</w:t>
      </w:r>
      <w:proofErr w:type="spellEnd"/>
      <w:r w:rsidRPr="001C7851">
        <w:t xml:space="preserve"> -</w:t>
      </w:r>
      <w:proofErr w:type="spellStart"/>
      <w:r w:rsidRPr="001C7851">
        <w:t>WarningAction</w:t>
      </w:r>
      <w:proofErr w:type="spellEnd"/>
      <w:r w:rsidRPr="001C7851">
        <w:t xml:space="preserve"> '</w:t>
      </w:r>
      <w:proofErr w:type="spellStart"/>
      <w:r w:rsidRPr="001C7851">
        <w:t>SilentlyContinue</w:t>
      </w:r>
      <w:proofErr w:type="spellEnd"/>
      <w:r w:rsidRPr="001C7851">
        <w:t>'</w:t>
      </w:r>
    </w:p>
    <w:p w14:paraId="2E8C3FDF" w14:textId="77777777" w:rsidR="001C7851" w:rsidRPr="001C7851" w:rsidRDefault="001C7851" w:rsidP="005E7B1F">
      <w:pPr>
        <w:pStyle w:val="CodePACKT"/>
      </w:pPr>
      <w:r w:rsidRPr="001C7851">
        <w:t>Add-</w:t>
      </w:r>
      <w:proofErr w:type="spellStart"/>
      <w:r w:rsidRPr="001C7851">
        <w:t>DhcpServerInDC</w:t>
      </w:r>
      <w:proofErr w:type="spellEnd"/>
      <w:r w:rsidRPr="001C7851">
        <w:t xml:space="preserve"> -</w:t>
      </w:r>
      <w:proofErr w:type="spellStart"/>
      <w:r w:rsidRPr="001C7851">
        <w:t>DnsName</w:t>
      </w:r>
      <w:proofErr w:type="spellEnd"/>
      <w:r w:rsidRPr="001C7851">
        <w:t xml:space="preserve"> </w:t>
      </w:r>
      <w:proofErr w:type="gramStart"/>
      <w:r w:rsidRPr="001C7851">
        <w:t>DC2.Reskit.Org</w:t>
      </w:r>
      <w:proofErr w:type="gramEnd"/>
    </w:p>
    <w:p w14:paraId="557B2860" w14:textId="77777777" w:rsidR="001C7851" w:rsidRPr="001C7851" w:rsidRDefault="001C7851" w:rsidP="005E7B1F">
      <w:pPr>
        <w:pStyle w:val="CodePACKT"/>
      </w:pPr>
    </w:p>
    <w:p w14:paraId="70C8C6F6" w14:textId="3B94B8F6" w:rsidR="001C7851" w:rsidRPr="001C7851" w:rsidRDefault="001C7851" w:rsidP="001C7851">
      <w:pPr>
        <w:pStyle w:val="NumberedBulletPACKT"/>
        <w:rPr>
          <w:color w:val="000000"/>
          <w:lang w:val="en-GB" w:eastAsia="en-GB"/>
        </w:rPr>
      </w:pPr>
      <w:r w:rsidRPr="001C7851">
        <w:rPr>
          <w:lang w:val="en-GB" w:eastAsia="en-GB"/>
        </w:rPr>
        <w:t>Viewing authorized DHCP servers in the Reskit domain</w:t>
      </w:r>
    </w:p>
    <w:p w14:paraId="53887E46" w14:textId="77777777" w:rsidR="001C7851" w:rsidRPr="001C7851" w:rsidRDefault="001C7851" w:rsidP="005E7B1F">
      <w:pPr>
        <w:pStyle w:val="CodePACKT"/>
      </w:pPr>
    </w:p>
    <w:p w14:paraId="6185AE45" w14:textId="77777777" w:rsidR="001C7851" w:rsidRPr="001C7851" w:rsidRDefault="001C7851" w:rsidP="005E7B1F">
      <w:pPr>
        <w:pStyle w:val="CodePACKT"/>
      </w:pPr>
      <w:r w:rsidRPr="001C7851">
        <w:t>Get-</w:t>
      </w:r>
      <w:proofErr w:type="spellStart"/>
      <w:r w:rsidRPr="001C7851">
        <w:t>DhcpServerInDC</w:t>
      </w:r>
      <w:proofErr w:type="spellEnd"/>
    </w:p>
    <w:p w14:paraId="607B8447" w14:textId="77777777" w:rsidR="001C7851" w:rsidRPr="001C7851" w:rsidRDefault="001C7851" w:rsidP="005E7B1F">
      <w:pPr>
        <w:pStyle w:val="CodePACKT"/>
      </w:pPr>
    </w:p>
    <w:p w14:paraId="7D8E7141" w14:textId="11DC0814" w:rsidR="001C7851" w:rsidRPr="001C7851" w:rsidRDefault="001C7851" w:rsidP="001C7851">
      <w:pPr>
        <w:pStyle w:val="NumberedBulletPACKT"/>
        <w:rPr>
          <w:color w:val="000000"/>
          <w:lang w:val="en-GB" w:eastAsia="en-GB"/>
        </w:rPr>
      </w:pPr>
      <w:r w:rsidRPr="001C7851">
        <w:rPr>
          <w:lang w:val="en-GB" w:eastAsia="en-GB"/>
        </w:rPr>
        <w:t>Configuring failover and load balancing</w:t>
      </w:r>
    </w:p>
    <w:p w14:paraId="3D071F1D" w14:textId="77777777" w:rsidR="001C7851" w:rsidRPr="001C7851" w:rsidRDefault="001C7851" w:rsidP="005E7B1F">
      <w:pPr>
        <w:pStyle w:val="CodePACKT"/>
      </w:pPr>
    </w:p>
    <w:p w14:paraId="5C9BC62B" w14:textId="77777777" w:rsidR="001C7851" w:rsidRPr="001C7851" w:rsidRDefault="001C7851" w:rsidP="005E7B1F">
      <w:pPr>
        <w:pStyle w:val="CodePACKT"/>
      </w:pPr>
      <w:r w:rsidRPr="001C7851">
        <w:t xml:space="preserve">$FAILOVERHT = </w:t>
      </w:r>
      <w:proofErr w:type="gramStart"/>
      <w:r w:rsidRPr="001C7851">
        <w:t>@{</w:t>
      </w:r>
      <w:proofErr w:type="gramEnd"/>
    </w:p>
    <w:p w14:paraId="5F0E4DB0" w14:textId="77777777" w:rsidR="001C7851" w:rsidRPr="001C7851" w:rsidRDefault="001C7851" w:rsidP="005E7B1F">
      <w:pPr>
        <w:pStyle w:val="CodePACKT"/>
      </w:pPr>
      <w:r w:rsidRPr="001C7851">
        <w:t>  ComputerName       = '</w:t>
      </w:r>
      <w:proofErr w:type="gramStart"/>
      <w:r w:rsidRPr="001C7851">
        <w:t>DC1.Reskit.Org</w:t>
      </w:r>
      <w:proofErr w:type="gramEnd"/>
      <w:r w:rsidRPr="001C7851">
        <w:t>'</w:t>
      </w:r>
    </w:p>
    <w:p w14:paraId="42C7529F" w14:textId="77777777" w:rsidR="001C7851" w:rsidRPr="001C7851" w:rsidRDefault="001C7851" w:rsidP="005E7B1F">
      <w:pPr>
        <w:pStyle w:val="CodePACKT"/>
      </w:pPr>
      <w:r w:rsidRPr="001C7851">
        <w:t xml:space="preserve">  </w:t>
      </w:r>
      <w:proofErr w:type="spellStart"/>
      <w:r w:rsidRPr="001C7851">
        <w:t>PartnerServer</w:t>
      </w:r>
      <w:proofErr w:type="spellEnd"/>
      <w:r w:rsidRPr="001C7851">
        <w:t xml:space="preserve">      = '</w:t>
      </w:r>
      <w:proofErr w:type="gramStart"/>
      <w:r w:rsidRPr="001C7851">
        <w:t>DC2.Reskit.Org</w:t>
      </w:r>
      <w:proofErr w:type="gramEnd"/>
      <w:r w:rsidRPr="001C7851">
        <w:t>'</w:t>
      </w:r>
    </w:p>
    <w:p w14:paraId="73B97700" w14:textId="77777777" w:rsidR="001C7851" w:rsidRPr="001C7851" w:rsidRDefault="001C7851" w:rsidP="005E7B1F">
      <w:pPr>
        <w:pStyle w:val="CodePACKT"/>
      </w:pPr>
      <w:r w:rsidRPr="001C7851">
        <w:t>  Name               = 'DC1-DC2'</w:t>
      </w:r>
    </w:p>
    <w:p w14:paraId="2D1721A7" w14:textId="77777777" w:rsidR="001C7851" w:rsidRPr="001C7851" w:rsidRDefault="001C7851" w:rsidP="005E7B1F">
      <w:pPr>
        <w:pStyle w:val="CodePACKT"/>
      </w:pPr>
      <w:r w:rsidRPr="001C7851">
        <w:t xml:space="preserve">  </w:t>
      </w:r>
      <w:proofErr w:type="spellStart"/>
      <w:r w:rsidRPr="001C7851">
        <w:t>ScopeID</w:t>
      </w:r>
      <w:proofErr w:type="spellEnd"/>
      <w:r w:rsidRPr="001C7851">
        <w:t xml:space="preserve">            = '10.10.10.0'</w:t>
      </w:r>
    </w:p>
    <w:p w14:paraId="6B72D7CF" w14:textId="77777777" w:rsidR="001C7851" w:rsidRPr="001C7851" w:rsidRDefault="001C7851" w:rsidP="005E7B1F">
      <w:pPr>
        <w:pStyle w:val="CodePACKT"/>
      </w:pPr>
      <w:r w:rsidRPr="001C7851">
        <w:t xml:space="preserve">  </w:t>
      </w:r>
      <w:proofErr w:type="spellStart"/>
      <w:r w:rsidRPr="001C7851">
        <w:t>LoadBalancePercent</w:t>
      </w:r>
      <w:proofErr w:type="spellEnd"/>
      <w:r w:rsidRPr="001C7851">
        <w:t xml:space="preserve"> = 60</w:t>
      </w:r>
    </w:p>
    <w:p w14:paraId="2FCE1FBA" w14:textId="77777777" w:rsidR="001C7851" w:rsidRPr="001C7851" w:rsidRDefault="001C7851" w:rsidP="005E7B1F">
      <w:pPr>
        <w:pStyle w:val="CodePACKT"/>
      </w:pPr>
      <w:r w:rsidRPr="001C7851">
        <w:t xml:space="preserve">  </w:t>
      </w:r>
      <w:proofErr w:type="spellStart"/>
      <w:r w:rsidRPr="001C7851">
        <w:t>SharedSecret</w:t>
      </w:r>
      <w:proofErr w:type="spellEnd"/>
      <w:r w:rsidRPr="001C7851">
        <w:t xml:space="preserve">       = 'j3RryIsTheB3est!'</w:t>
      </w:r>
    </w:p>
    <w:p w14:paraId="11A40268" w14:textId="77777777" w:rsidR="001C7851" w:rsidRPr="001C7851" w:rsidRDefault="001C7851" w:rsidP="005E7B1F">
      <w:pPr>
        <w:pStyle w:val="CodePACKT"/>
      </w:pPr>
      <w:r w:rsidRPr="001C7851">
        <w:t>  Force              = $true</w:t>
      </w:r>
    </w:p>
    <w:p w14:paraId="5BFD0F78" w14:textId="77777777" w:rsidR="001C7851" w:rsidRPr="001C7851" w:rsidRDefault="001C7851" w:rsidP="005E7B1F">
      <w:pPr>
        <w:pStyle w:val="CodePACKT"/>
      </w:pPr>
      <w:r w:rsidRPr="001C7851">
        <w:t>  Verbose            = $True</w:t>
      </w:r>
    </w:p>
    <w:p w14:paraId="16475792" w14:textId="77777777" w:rsidR="001C7851" w:rsidRPr="001C7851" w:rsidRDefault="001C7851" w:rsidP="005E7B1F">
      <w:pPr>
        <w:pStyle w:val="CodePACKT"/>
      </w:pPr>
      <w:r w:rsidRPr="001C7851">
        <w:t>}</w:t>
      </w:r>
    </w:p>
    <w:p w14:paraId="49F741DF" w14:textId="77777777" w:rsidR="001C7851" w:rsidRPr="001C7851" w:rsidRDefault="001C7851" w:rsidP="005E7B1F">
      <w:pPr>
        <w:pStyle w:val="CodePACKT"/>
      </w:pPr>
      <w:r w:rsidRPr="001C7851">
        <w:t xml:space="preserve">Invoke-Command -ComputerName </w:t>
      </w:r>
      <w:proofErr w:type="gramStart"/>
      <w:r w:rsidRPr="001C7851">
        <w:t>DC1.Reskit.Org</w:t>
      </w:r>
      <w:proofErr w:type="gramEnd"/>
      <w:r w:rsidRPr="001C7851">
        <w:t xml:space="preserve"> -</w:t>
      </w:r>
      <w:proofErr w:type="spellStart"/>
      <w:r w:rsidRPr="001C7851">
        <w:t>ScriptBlock</w:t>
      </w:r>
      <w:proofErr w:type="spellEnd"/>
      <w:r w:rsidRPr="001C7851">
        <w:t xml:space="preserve"> {</w:t>
      </w:r>
    </w:p>
    <w:p w14:paraId="2DA6ECF1" w14:textId="77777777" w:rsidR="001C7851" w:rsidRPr="001C7851" w:rsidRDefault="001C7851" w:rsidP="005E7B1F">
      <w:pPr>
        <w:pStyle w:val="CodePACKT"/>
      </w:pPr>
      <w:r w:rsidRPr="001C7851">
        <w:t>  Add-DhcpServerv4Failover @</w:t>
      </w:r>
      <w:proofErr w:type="gramStart"/>
      <w:r w:rsidRPr="001C7851">
        <w:t>Using:FAILOVERHT</w:t>
      </w:r>
      <w:proofErr w:type="gramEnd"/>
      <w:r w:rsidRPr="001C7851">
        <w:t xml:space="preserve">  </w:t>
      </w:r>
    </w:p>
    <w:p w14:paraId="77DCA6B9" w14:textId="77777777" w:rsidR="001C7851" w:rsidRPr="001C7851" w:rsidRDefault="001C7851" w:rsidP="005E7B1F">
      <w:pPr>
        <w:pStyle w:val="CodePACKT"/>
      </w:pPr>
      <w:r w:rsidRPr="001C7851">
        <w:t>}</w:t>
      </w:r>
    </w:p>
    <w:p w14:paraId="66F50ADB" w14:textId="77777777" w:rsidR="001C7851" w:rsidRPr="001C7851" w:rsidRDefault="001C7851" w:rsidP="005E7B1F">
      <w:pPr>
        <w:pStyle w:val="CodePACKT"/>
      </w:pPr>
    </w:p>
    <w:p w14:paraId="61AE52F1" w14:textId="20117000" w:rsidR="001C7851" w:rsidRPr="001C7851" w:rsidRDefault="001C7851" w:rsidP="001C7851">
      <w:pPr>
        <w:pStyle w:val="NumberedBulletPACKT"/>
        <w:rPr>
          <w:color w:val="000000"/>
          <w:lang w:val="en-GB" w:eastAsia="en-GB"/>
        </w:rPr>
      </w:pPr>
      <w:r w:rsidRPr="001C7851">
        <w:rPr>
          <w:lang w:val="en-GB" w:eastAsia="en-GB"/>
        </w:rPr>
        <w:t xml:space="preserve">Getting active </w:t>
      </w:r>
      <w:r w:rsidR="0075573D">
        <w:rPr>
          <w:lang w:val="en-GB" w:eastAsia="en-GB"/>
        </w:rPr>
        <w:t>scopes</w:t>
      </w:r>
      <w:r w:rsidRPr="001C7851">
        <w:rPr>
          <w:lang w:val="en-GB" w:eastAsia="en-GB"/>
        </w:rPr>
        <w:t xml:space="preserve"> (from both servers!)</w:t>
      </w:r>
    </w:p>
    <w:p w14:paraId="2751BB08" w14:textId="77777777" w:rsidR="001C7851" w:rsidRPr="001C7851" w:rsidRDefault="001C7851" w:rsidP="005E7B1F">
      <w:pPr>
        <w:pStyle w:val="CodePACKT"/>
        <w:rPr>
          <w:rStyle w:val="CodeInTextPACKT"/>
        </w:rPr>
      </w:pPr>
    </w:p>
    <w:p w14:paraId="77B0CA27" w14:textId="2EF5D0A3" w:rsidR="001C7851" w:rsidRPr="001C7851" w:rsidRDefault="001C7851" w:rsidP="005E7B1F">
      <w:pPr>
        <w:pStyle w:val="CodePACKT"/>
        <w:rPr>
          <w:rStyle w:val="CodeInTextPACKT"/>
        </w:rPr>
      </w:pPr>
      <w:r w:rsidRPr="001C7851">
        <w:rPr>
          <w:rStyle w:val="CodeInTextPACKT"/>
        </w:rPr>
        <w:t>$</w:t>
      </w:r>
      <w:proofErr w:type="spellStart"/>
      <w:r w:rsidRPr="001C7851">
        <w:rPr>
          <w:rStyle w:val="CodeInTextPACKT"/>
        </w:rPr>
        <w:t>DHCPServers</w:t>
      </w:r>
      <w:proofErr w:type="spellEnd"/>
      <w:r w:rsidRPr="001C7851">
        <w:rPr>
          <w:rStyle w:val="CodeInTextPACKT"/>
        </w:rPr>
        <w:t xml:space="preserve"> = '</w:t>
      </w:r>
      <w:proofErr w:type="gramStart"/>
      <w:r w:rsidRPr="001C7851">
        <w:rPr>
          <w:rStyle w:val="CodeInTextPACKT"/>
        </w:rPr>
        <w:t>DC1.Reskit.Org</w:t>
      </w:r>
      <w:proofErr w:type="gramEnd"/>
      <w:r w:rsidRPr="001C7851">
        <w:rPr>
          <w:rStyle w:val="CodeInTextPACKT"/>
        </w:rPr>
        <w:t xml:space="preserve">', 'DC2.Reskit.Org' </w:t>
      </w:r>
    </w:p>
    <w:p w14:paraId="54483BDE" w14:textId="77777777" w:rsidR="001C7851" w:rsidRPr="001C7851" w:rsidRDefault="001C7851" w:rsidP="005E7B1F">
      <w:pPr>
        <w:pStyle w:val="CodePACKT"/>
        <w:rPr>
          <w:rStyle w:val="CodeInTextPACKT"/>
        </w:rPr>
      </w:pPr>
      <w:r w:rsidRPr="001C7851">
        <w:rPr>
          <w:rStyle w:val="CodeInTextPACKT"/>
        </w:rPr>
        <w:t>$</w:t>
      </w:r>
      <w:proofErr w:type="spellStart"/>
      <w:r w:rsidRPr="001C7851">
        <w:rPr>
          <w:rStyle w:val="CodeInTextPACKT"/>
        </w:rPr>
        <w:t>DHCPServers</w:t>
      </w:r>
      <w:proofErr w:type="spellEnd"/>
      <w:r w:rsidRPr="001C7851">
        <w:rPr>
          <w:rStyle w:val="CodeInTextPACKT"/>
        </w:rPr>
        <w:t xml:space="preserve"> |   </w:t>
      </w:r>
    </w:p>
    <w:p w14:paraId="722D9DAB" w14:textId="77777777" w:rsidR="001C7851" w:rsidRPr="001C7851" w:rsidRDefault="001C7851" w:rsidP="005E7B1F">
      <w:pPr>
        <w:pStyle w:val="CodePACKT"/>
        <w:rPr>
          <w:rStyle w:val="CodeInTextPACKT"/>
        </w:rPr>
      </w:pPr>
      <w:r w:rsidRPr="001C7851">
        <w:rPr>
          <w:rStyle w:val="CodeInTextPACKT"/>
        </w:rPr>
        <w:t xml:space="preserve">  ForEach-Object { </w:t>
      </w:r>
    </w:p>
    <w:p w14:paraId="5B06AA25" w14:textId="77777777" w:rsidR="001C7851" w:rsidRPr="001C7851" w:rsidRDefault="001C7851" w:rsidP="005E7B1F">
      <w:pPr>
        <w:pStyle w:val="CodePACKT"/>
        <w:rPr>
          <w:rStyle w:val="CodeInTextPACKT"/>
        </w:rPr>
      </w:pPr>
      <w:r w:rsidRPr="001C7851">
        <w:rPr>
          <w:rStyle w:val="CodeInTextPACKT"/>
        </w:rPr>
        <w:t>    "Server: $_" | Format-Table</w:t>
      </w:r>
    </w:p>
    <w:p w14:paraId="29BA458E" w14:textId="77777777" w:rsidR="001C7851" w:rsidRPr="001C7851" w:rsidRDefault="001C7851" w:rsidP="005E7B1F">
      <w:pPr>
        <w:pStyle w:val="CodePACKT"/>
        <w:rPr>
          <w:rStyle w:val="CodeInTextPACKT"/>
        </w:rPr>
      </w:pPr>
      <w:r w:rsidRPr="001C7851">
        <w:rPr>
          <w:rStyle w:val="CodeInTextPACKT"/>
        </w:rPr>
        <w:t>    Get-DhcpServerv4Scope -ComputerName $_ | Format-Table</w:t>
      </w:r>
    </w:p>
    <w:p w14:paraId="6A0B1294" w14:textId="77777777" w:rsidR="001C7851" w:rsidRPr="001C7851" w:rsidRDefault="001C7851" w:rsidP="005E7B1F">
      <w:pPr>
        <w:pStyle w:val="CodePACKT"/>
        <w:rPr>
          <w:rStyle w:val="CodeInTextPACKT"/>
        </w:rPr>
      </w:pPr>
      <w:r w:rsidRPr="001C7851">
        <w:rPr>
          <w:rStyle w:val="CodeInTextPACKT"/>
        </w:rPr>
        <w:t>  }</w:t>
      </w:r>
    </w:p>
    <w:p w14:paraId="45D4A83C" w14:textId="77777777" w:rsidR="001C7851" w:rsidRPr="001C7851" w:rsidRDefault="001C7851" w:rsidP="005E7B1F">
      <w:pPr>
        <w:pStyle w:val="CodePACKT"/>
        <w:rPr>
          <w:rStyle w:val="CodeInTextPACKT"/>
        </w:rPr>
      </w:pPr>
    </w:p>
    <w:p w14:paraId="0A46D1ED" w14:textId="6C097291" w:rsidR="001C7851" w:rsidRPr="001C7851" w:rsidRDefault="001C7851" w:rsidP="001C7851">
      <w:pPr>
        <w:pStyle w:val="NumberedBulletPACKT"/>
        <w:rPr>
          <w:color w:val="000000"/>
          <w:lang w:val="en-GB" w:eastAsia="en-GB"/>
        </w:rPr>
      </w:pPr>
      <w:r w:rsidRPr="001C7851">
        <w:rPr>
          <w:lang w:val="en-GB" w:eastAsia="en-GB"/>
        </w:rPr>
        <w:t>Viewing DHCP server statistics from both DHCP Servers</w:t>
      </w:r>
    </w:p>
    <w:p w14:paraId="75F82615" w14:textId="77777777" w:rsidR="001C7851" w:rsidRPr="001C7851" w:rsidRDefault="001C7851" w:rsidP="005E7B1F">
      <w:pPr>
        <w:pStyle w:val="CodePACKT"/>
      </w:pPr>
    </w:p>
    <w:p w14:paraId="59F0398D" w14:textId="23EDD459" w:rsidR="001C7851" w:rsidRPr="001C7851" w:rsidRDefault="001C7851" w:rsidP="005E7B1F">
      <w:pPr>
        <w:pStyle w:val="CodePACKT"/>
      </w:pPr>
      <w:r w:rsidRPr="001C7851">
        <w:t>$</w:t>
      </w:r>
      <w:proofErr w:type="spellStart"/>
      <w:r w:rsidRPr="001C7851">
        <w:t>DHCPServers</w:t>
      </w:r>
      <w:proofErr w:type="spellEnd"/>
      <w:r w:rsidRPr="001C7851">
        <w:t xml:space="preserve"> |</w:t>
      </w:r>
    </w:p>
    <w:p w14:paraId="6FDCC8DC" w14:textId="77777777" w:rsidR="001C7851" w:rsidRPr="001C7851" w:rsidRDefault="001C7851" w:rsidP="005E7B1F">
      <w:pPr>
        <w:pStyle w:val="CodePACKT"/>
      </w:pPr>
      <w:r w:rsidRPr="001C7851">
        <w:t>  ForEach-Object {</w:t>
      </w:r>
    </w:p>
    <w:p w14:paraId="04129CAE" w14:textId="77777777" w:rsidR="001C7851" w:rsidRPr="001C7851" w:rsidRDefault="001C7851" w:rsidP="005E7B1F">
      <w:pPr>
        <w:pStyle w:val="CodePACKT"/>
      </w:pPr>
      <w:r w:rsidRPr="001C7851">
        <w:t>    "Server: $_" | Format-Table</w:t>
      </w:r>
    </w:p>
    <w:p w14:paraId="59118352" w14:textId="77777777" w:rsidR="001C7851" w:rsidRPr="001C7851" w:rsidRDefault="001C7851" w:rsidP="005E7B1F">
      <w:pPr>
        <w:pStyle w:val="CodePACKT"/>
      </w:pPr>
      <w:r w:rsidRPr="001C7851">
        <w:t>    Get-DhcpServerv4ScopeStatistics -ComputerName $</w:t>
      </w:r>
      <w:proofErr w:type="gramStart"/>
      <w:r w:rsidRPr="001C7851">
        <w:t>_  |</w:t>
      </w:r>
      <w:proofErr w:type="gramEnd"/>
      <w:r w:rsidRPr="001C7851">
        <w:t xml:space="preserve"> Format-Table</w:t>
      </w:r>
    </w:p>
    <w:p w14:paraId="0FE7BEE7" w14:textId="77777777" w:rsidR="001C7851" w:rsidRPr="001C7851" w:rsidRDefault="001C7851" w:rsidP="005E7B1F">
      <w:pPr>
        <w:pStyle w:val="CodePACKT"/>
      </w:pPr>
      <w:r w:rsidRPr="001C7851">
        <w:t xml:space="preserve">  } </w:t>
      </w:r>
    </w:p>
    <w:p w14:paraId="48935CCA" w14:textId="77777777" w:rsidR="001C7851" w:rsidRPr="001C7851" w:rsidRDefault="001C7851" w:rsidP="005E7B1F">
      <w:pPr>
        <w:pStyle w:val="CodePACKT"/>
      </w:pPr>
    </w:p>
    <w:p w14:paraId="585B860D" w14:textId="3A88CF6E" w:rsidR="001C7851" w:rsidRPr="001C7851" w:rsidRDefault="001C7851" w:rsidP="001C7851">
      <w:pPr>
        <w:pStyle w:val="NumberedBulletPACKT"/>
        <w:rPr>
          <w:color w:val="000000"/>
          <w:lang w:val="en-GB" w:eastAsia="en-GB"/>
        </w:rPr>
      </w:pPr>
      <w:r w:rsidRPr="001C7851">
        <w:rPr>
          <w:lang w:val="en-GB" w:eastAsia="en-GB"/>
        </w:rPr>
        <w:t>Viewing DHCP reservations from both DHCP Servers</w:t>
      </w:r>
    </w:p>
    <w:p w14:paraId="4C4C2C75" w14:textId="77777777" w:rsidR="001C7851" w:rsidRDefault="001C7851" w:rsidP="005E7B1F">
      <w:pPr>
        <w:pStyle w:val="CodePACKT"/>
      </w:pPr>
    </w:p>
    <w:p w14:paraId="4A32844D" w14:textId="7157B1C8" w:rsidR="001C7851" w:rsidRPr="008B1F10" w:rsidRDefault="001C7851" w:rsidP="005E7B1F">
      <w:pPr>
        <w:pStyle w:val="CodePACKT"/>
        <w:rPr>
          <w:rStyle w:val="CodeInTextPACKT"/>
        </w:rPr>
      </w:pPr>
      <w:r w:rsidRPr="008B1F10">
        <w:rPr>
          <w:rStyle w:val="CodeInTextPACKT"/>
        </w:rPr>
        <w:t>$</w:t>
      </w:r>
      <w:proofErr w:type="spellStart"/>
      <w:r w:rsidRPr="008B1F10">
        <w:rPr>
          <w:rStyle w:val="CodeInTextPACKT"/>
        </w:rPr>
        <w:t>DHCPServers</w:t>
      </w:r>
      <w:proofErr w:type="spellEnd"/>
      <w:r w:rsidRPr="008B1F10">
        <w:rPr>
          <w:rStyle w:val="CodeInTextPACKT"/>
        </w:rPr>
        <w:t xml:space="preserve"> |</w:t>
      </w:r>
    </w:p>
    <w:p w14:paraId="0F0A672D" w14:textId="77777777" w:rsidR="001C7851" w:rsidRPr="008B1F10" w:rsidRDefault="001C7851" w:rsidP="005E7B1F">
      <w:pPr>
        <w:pStyle w:val="CodePACKT"/>
        <w:rPr>
          <w:rStyle w:val="CodeInTextPACKT"/>
        </w:rPr>
      </w:pPr>
      <w:r w:rsidRPr="008B1F10">
        <w:rPr>
          <w:rStyle w:val="CodeInTextPACKT"/>
        </w:rPr>
        <w:t>  ForEach-Object {</w:t>
      </w:r>
    </w:p>
    <w:p w14:paraId="1D24DDBA" w14:textId="77777777" w:rsidR="001C7851" w:rsidRPr="008B1F10" w:rsidRDefault="001C7851" w:rsidP="005E7B1F">
      <w:pPr>
        <w:pStyle w:val="CodePACKT"/>
        <w:rPr>
          <w:rStyle w:val="CodeInTextPACKT"/>
        </w:rPr>
      </w:pPr>
      <w:r w:rsidRPr="008B1F10">
        <w:rPr>
          <w:rStyle w:val="CodeInTextPACKT"/>
        </w:rPr>
        <w:t>    "Server: $_" | Format-Table</w:t>
      </w:r>
    </w:p>
    <w:p w14:paraId="2A5ADAC6" w14:textId="77777777" w:rsidR="001C7851" w:rsidRPr="008B1F10" w:rsidRDefault="001C7851" w:rsidP="005E7B1F">
      <w:pPr>
        <w:pStyle w:val="CodePACKT"/>
        <w:rPr>
          <w:rStyle w:val="CodeInTextPACKT"/>
        </w:rPr>
      </w:pPr>
      <w:r w:rsidRPr="008B1F10">
        <w:rPr>
          <w:rStyle w:val="CodeInTextPACKT"/>
        </w:rPr>
        <w:t>    Get-DhcpServerv4Reservation -scope 10.10.10.42 -ComputerName $</w:t>
      </w:r>
      <w:proofErr w:type="gramStart"/>
      <w:r w:rsidRPr="008B1F10">
        <w:rPr>
          <w:rStyle w:val="CodeInTextPACKT"/>
        </w:rPr>
        <w:t>_  |</w:t>
      </w:r>
      <w:proofErr w:type="gramEnd"/>
    </w:p>
    <w:p w14:paraId="7A87AC3A" w14:textId="77777777" w:rsidR="001C7851" w:rsidRPr="008B1F10" w:rsidRDefault="001C7851" w:rsidP="005E7B1F">
      <w:pPr>
        <w:pStyle w:val="CodePACKT"/>
        <w:rPr>
          <w:rStyle w:val="CodeInTextPACKT"/>
        </w:rPr>
      </w:pPr>
      <w:r w:rsidRPr="008B1F10">
        <w:rPr>
          <w:rStyle w:val="CodeInTextPACKT"/>
        </w:rPr>
        <w:t>      Format-Table</w:t>
      </w:r>
    </w:p>
    <w:p w14:paraId="41E72628" w14:textId="77777777" w:rsidR="001C7851" w:rsidRPr="008B1F10" w:rsidRDefault="001C7851" w:rsidP="005E7B1F">
      <w:pPr>
        <w:pStyle w:val="CodePACKT"/>
        <w:rPr>
          <w:rStyle w:val="CodeInTextPACKT"/>
        </w:rPr>
      </w:pPr>
      <w:r w:rsidRPr="008B1F10">
        <w:rPr>
          <w:rStyle w:val="CodeInTextPACKT"/>
        </w:rPr>
        <w:t xml:space="preserve">  }   </w:t>
      </w:r>
    </w:p>
    <w:p w14:paraId="05C91F5E" w14:textId="7D9A6CE5" w:rsidR="00680501" w:rsidRDefault="00680501" w:rsidP="00680501">
      <w:pPr>
        <w:pStyle w:val="Heading2"/>
        <w:numPr>
          <w:ilvl w:val="1"/>
          <w:numId w:val="3"/>
        </w:numPr>
        <w:tabs>
          <w:tab w:val="left" w:pos="0"/>
        </w:tabs>
      </w:pPr>
      <w:r>
        <w:t>How it works...</w:t>
      </w:r>
    </w:p>
    <w:p w14:paraId="2850836E" w14:textId="57CCEFF1" w:rsidR="001C7851" w:rsidRDefault="0075573D" w:rsidP="00F736FF">
      <w:pPr>
        <w:pStyle w:val="NormalPACKT"/>
        <w:rPr>
          <w:lang w:val="en-GB"/>
        </w:rPr>
      </w:pPr>
      <w:r>
        <w:rPr>
          <w:lang w:val="en-GB"/>
        </w:rPr>
        <w:t xml:space="preserve">Before configuring a DHCP failover relationship, you first install and configure DHCP on </w:t>
      </w:r>
      <w:r w:rsidRPr="0075573D">
        <w:rPr>
          <w:rStyle w:val="ItalicsPACKT"/>
        </w:rPr>
        <w:t>DC2</w:t>
      </w:r>
      <w:r>
        <w:rPr>
          <w:lang w:val="en-GB"/>
        </w:rPr>
        <w:t xml:space="preserve">. In </w:t>
      </w:r>
      <w:r w:rsidRPr="0075573D">
        <w:rPr>
          <w:rStyle w:val="ItalicsPACKT"/>
        </w:rPr>
        <w:t>step 1</w:t>
      </w:r>
      <w:r>
        <w:rPr>
          <w:lang w:val="en-GB"/>
        </w:rPr>
        <w:t xml:space="preserve">, you install the DHCP Server feature on </w:t>
      </w:r>
      <w:r w:rsidRPr="0075573D">
        <w:rPr>
          <w:rStyle w:val="ItalicsPACKT"/>
        </w:rPr>
        <w:t>DC2</w:t>
      </w:r>
      <w:r>
        <w:rPr>
          <w:lang w:val="en-GB"/>
        </w:rPr>
        <w:t xml:space="preserve"> with the following output:</w:t>
      </w:r>
    </w:p>
    <w:p w14:paraId="10268B63" w14:textId="6D5823C2" w:rsidR="0075573D" w:rsidRDefault="0075573D" w:rsidP="0075573D">
      <w:pPr>
        <w:pStyle w:val="FigurePACKT"/>
      </w:pPr>
      <w:r>
        <w:rPr>
          <w:noProof/>
        </w:rPr>
        <w:drawing>
          <wp:inline distT="0" distB="0" distL="0" distR="0" wp14:anchorId="6960C854" wp14:editId="5D52A517">
            <wp:extent cx="3433318" cy="11209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5055" cy="1128080"/>
                    </a:xfrm>
                    <a:prstGeom prst="rect">
                      <a:avLst/>
                    </a:prstGeom>
                  </pic:spPr>
                </pic:pic>
              </a:graphicData>
            </a:graphic>
          </wp:inline>
        </w:drawing>
      </w:r>
    </w:p>
    <w:p w14:paraId="615E67C0" w14:textId="721FB9A6" w:rsidR="0075573D" w:rsidRPr="003C3041" w:rsidRDefault="0075573D">
      <w:pPr>
        <w:pStyle w:val="FigureCaptionPACKT"/>
        <w:pPrChange w:id="200" w:author="Liam Draper" w:date="2022-07-14T11:02:00Z">
          <w:pPr>
            <w:pStyle w:val="FigurePACKT"/>
          </w:pPr>
        </w:pPrChange>
      </w:pPr>
      <w:r w:rsidRPr="00DC6325">
        <w:t xml:space="preserve">Figure </w:t>
      </w:r>
      <w:r>
        <w:t>5.</w:t>
      </w:r>
      <w:del w:id="201" w:author="Liam Draper" w:date="2022-07-14T11:02:00Z">
        <w:r w:rsidDel="00B54623">
          <w:delText>33</w:delText>
        </w:r>
      </w:del>
      <w:ins w:id="202" w:author="Liam Draper" w:date="2022-07-14T11:02:00Z">
        <w:del w:id="203" w:author="Thomas Lee" w:date="2022-09-14T13:08:00Z">
          <w:r w:rsidR="00B54623" w:rsidDel="001860D4">
            <w:delText>35</w:delText>
          </w:r>
        </w:del>
      </w:ins>
      <w:ins w:id="204" w:author="Thomas Lee" w:date="2022-09-14T13:08:00Z">
        <w:r w:rsidR="001860D4">
          <w:t>34</w:t>
        </w:r>
      </w:ins>
      <w:r w:rsidRPr="00DC6325">
        <w:t xml:space="preserve">: </w:t>
      </w:r>
      <w:r>
        <w:t>Adding the DHCP Server feature to DC2</w:t>
      </w:r>
    </w:p>
    <w:p w14:paraId="7DBF197F" w14:textId="1C6A2994" w:rsidR="0075573D" w:rsidRDefault="0075573D" w:rsidP="0075573D">
      <w:pPr>
        <w:pStyle w:val="NormalPACKT"/>
        <w:rPr>
          <w:lang w:val="en-GB"/>
        </w:rPr>
      </w:pPr>
      <w:r w:rsidRPr="003C3041">
        <w:rPr>
          <w:rFonts w:ascii="Arial" w:hAnsi="Arial"/>
          <w:b/>
          <w:noProof/>
          <w:color w:val="FF0000"/>
          <w:sz w:val="28"/>
          <w:szCs w:val="28"/>
        </w:rPr>
        <w:lastRenderedPageBreak/>
        <w:t>Insert image B18878_05_</w:t>
      </w:r>
      <w:del w:id="205" w:author="Liam Draper" w:date="2022-07-14T11:02:00Z">
        <w:r w:rsidDel="00B54623">
          <w:rPr>
            <w:rFonts w:ascii="Arial" w:hAnsi="Arial"/>
            <w:b/>
            <w:noProof/>
            <w:color w:val="FF0000"/>
            <w:sz w:val="28"/>
            <w:szCs w:val="28"/>
          </w:rPr>
          <w:delText>33</w:delText>
        </w:r>
      </w:del>
      <w:ins w:id="206" w:author="Liam Draper" w:date="2022-07-14T11:02:00Z">
        <w:del w:id="207" w:author="Thomas Lee" w:date="2022-09-14T13:08:00Z">
          <w:r w:rsidR="00B54623" w:rsidDel="001860D4">
            <w:rPr>
              <w:rFonts w:ascii="Arial" w:hAnsi="Arial"/>
              <w:b/>
              <w:noProof/>
              <w:color w:val="FF0000"/>
              <w:sz w:val="28"/>
              <w:szCs w:val="28"/>
            </w:rPr>
            <w:delText>35</w:delText>
          </w:r>
        </w:del>
      </w:ins>
      <w:ins w:id="208" w:author="Thomas Lee" w:date="2022-09-14T13:08:00Z">
        <w:r w:rsidR="001860D4">
          <w:rPr>
            <w:rFonts w:ascii="Arial" w:hAnsi="Arial"/>
            <w:b/>
            <w:noProof/>
            <w:color w:val="FF0000"/>
            <w:sz w:val="28"/>
            <w:szCs w:val="28"/>
          </w:rPr>
          <w:t>34</w:t>
        </w:r>
      </w:ins>
      <w:r w:rsidR="00F736FF">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46CDD482" w14:textId="6C1DD22E" w:rsidR="0075573D" w:rsidRDefault="0075573D" w:rsidP="001C7851">
      <w:pPr>
        <w:pStyle w:val="NormalPACKT"/>
        <w:rPr>
          <w:lang w:val="en-GB"/>
        </w:rPr>
      </w:pPr>
      <w:r>
        <w:rPr>
          <w:lang w:val="en-GB"/>
        </w:rPr>
        <w:t xml:space="preserve">In </w:t>
      </w:r>
      <w:r w:rsidRPr="0075573D">
        <w:rPr>
          <w:rStyle w:val="ItalicsPACKT"/>
        </w:rPr>
        <w:t>step 2</w:t>
      </w:r>
      <w:r>
        <w:rPr>
          <w:lang w:val="en-GB"/>
        </w:rPr>
        <w:t xml:space="preserve">, you let DHCP know it is now fully configured. In </w:t>
      </w:r>
      <w:r w:rsidRPr="0075573D">
        <w:rPr>
          <w:rStyle w:val="ItalicsPACKT"/>
        </w:rPr>
        <w:t>step 3</w:t>
      </w:r>
      <w:r>
        <w:rPr>
          <w:lang w:val="en-GB"/>
        </w:rPr>
        <w:t>, you authorize DC2 to be a DHCP server in AD. These two steps create no output.</w:t>
      </w:r>
    </w:p>
    <w:p w14:paraId="5D27756A" w14:textId="4F15228D" w:rsidR="0075573D" w:rsidRDefault="0075573D" w:rsidP="001C7851">
      <w:pPr>
        <w:pStyle w:val="NormalPACKT"/>
        <w:rPr>
          <w:lang w:val="en-GB"/>
        </w:rPr>
      </w:pPr>
      <w:r>
        <w:rPr>
          <w:lang w:val="en-GB"/>
        </w:rPr>
        <w:t xml:space="preserve">In </w:t>
      </w:r>
      <w:r w:rsidRPr="005C5C2E">
        <w:rPr>
          <w:rStyle w:val="ItalicsPACKT"/>
        </w:rPr>
        <w:t>step 4</w:t>
      </w:r>
      <w:r>
        <w:rPr>
          <w:lang w:val="en-GB"/>
        </w:rPr>
        <w:t>, you view the authorized DHCP servers in the domain with the following output:</w:t>
      </w:r>
    </w:p>
    <w:p w14:paraId="17B68313" w14:textId="399C55CD" w:rsidR="005C5C2E" w:rsidRDefault="005C5C2E" w:rsidP="005C5C2E">
      <w:pPr>
        <w:pStyle w:val="FigurePACKT"/>
      </w:pPr>
      <w:r>
        <w:rPr>
          <w:noProof/>
        </w:rPr>
        <w:drawing>
          <wp:inline distT="0" distB="0" distL="0" distR="0" wp14:anchorId="3D945B2F" wp14:editId="7D1CE838">
            <wp:extent cx="3480816" cy="8186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97359" cy="822550"/>
                    </a:xfrm>
                    <a:prstGeom prst="rect">
                      <a:avLst/>
                    </a:prstGeom>
                  </pic:spPr>
                </pic:pic>
              </a:graphicData>
            </a:graphic>
          </wp:inline>
        </w:drawing>
      </w:r>
    </w:p>
    <w:p w14:paraId="2A7392B1" w14:textId="4134A143" w:rsidR="005C5C2E" w:rsidRPr="003C3041" w:rsidRDefault="005C5C2E">
      <w:pPr>
        <w:pStyle w:val="FigureCaptionPACKT"/>
        <w:pPrChange w:id="209" w:author="Liam Draper" w:date="2022-07-14T11:03:00Z">
          <w:pPr>
            <w:pStyle w:val="FigurePACKT"/>
          </w:pPr>
        </w:pPrChange>
      </w:pPr>
      <w:r w:rsidRPr="00DC6325">
        <w:t xml:space="preserve">Figure </w:t>
      </w:r>
      <w:r>
        <w:t>5.</w:t>
      </w:r>
      <w:del w:id="210" w:author="Liam Draper" w:date="2022-07-14T11:02:00Z">
        <w:r w:rsidDel="00B54623">
          <w:delText>3</w:delText>
        </w:r>
      </w:del>
      <w:del w:id="211" w:author="Thomas Lee" w:date="2022-09-14T13:08:00Z">
        <w:r w:rsidDel="001860D4">
          <w:delText>4</w:delText>
        </w:r>
      </w:del>
      <w:ins w:id="212" w:author="Liam Draper" w:date="2022-07-14T11:02:00Z">
        <w:del w:id="213" w:author="Thomas Lee" w:date="2022-09-14T13:08:00Z">
          <w:r w:rsidR="00B54623" w:rsidDel="001860D4">
            <w:delText>36</w:delText>
          </w:r>
        </w:del>
      </w:ins>
      <w:ins w:id="214" w:author="Thomas Lee" w:date="2022-09-14T13:08:00Z">
        <w:r w:rsidR="001860D4">
          <w:t>35</w:t>
        </w:r>
      </w:ins>
      <w:r w:rsidRPr="00DC6325">
        <w:t xml:space="preserve">: </w:t>
      </w:r>
      <w:r>
        <w:t>Adding the DHCP Server feature to DC2</w:t>
      </w:r>
    </w:p>
    <w:p w14:paraId="2ECF4F51" w14:textId="62D3FE7C" w:rsidR="005C5C2E" w:rsidRDefault="005C5C2E" w:rsidP="005C5C2E">
      <w:pPr>
        <w:pStyle w:val="NormalPACKT"/>
        <w:rPr>
          <w:lang w:val="en-GB"/>
        </w:rPr>
      </w:pPr>
      <w:r w:rsidRPr="003C3041">
        <w:rPr>
          <w:rFonts w:ascii="Arial" w:hAnsi="Arial"/>
          <w:b/>
          <w:noProof/>
          <w:color w:val="FF0000"/>
          <w:sz w:val="28"/>
          <w:szCs w:val="28"/>
        </w:rPr>
        <w:t>Insert image B18878_05_</w:t>
      </w:r>
      <w:del w:id="215" w:author="Liam Draper" w:date="2022-07-14T11:02:00Z">
        <w:r w:rsidDel="00B54623">
          <w:rPr>
            <w:rFonts w:ascii="Arial" w:hAnsi="Arial"/>
            <w:b/>
            <w:noProof/>
            <w:color w:val="FF0000"/>
            <w:sz w:val="28"/>
            <w:szCs w:val="28"/>
          </w:rPr>
          <w:delText>34</w:delText>
        </w:r>
      </w:del>
      <w:ins w:id="216" w:author="Liam Draper" w:date="2022-07-14T11:02:00Z">
        <w:del w:id="217" w:author="Thomas Lee" w:date="2022-09-14T13:08:00Z">
          <w:r w:rsidR="00B54623" w:rsidDel="001860D4">
            <w:rPr>
              <w:rFonts w:ascii="Arial" w:hAnsi="Arial"/>
              <w:b/>
              <w:noProof/>
              <w:color w:val="FF0000"/>
              <w:sz w:val="28"/>
              <w:szCs w:val="28"/>
            </w:rPr>
            <w:delText>36</w:delText>
          </w:r>
        </w:del>
      </w:ins>
      <w:ins w:id="218" w:author="Thomas Lee" w:date="2022-09-14T13:08:00Z">
        <w:r w:rsidR="001860D4">
          <w:rPr>
            <w:rFonts w:ascii="Arial" w:hAnsi="Arial"/>
            <w:b/>
            <w:noProof/>
            <w:color w:val="FF0000"/>
            <w:sz w:val="28"/>
            <w:szCs w:val="28"/>
          </w:rPr>
          <w:t>35</w:t>
        </w:r>
      </w:ins>
      <w:r w:rsidR="00F736FF">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5CB1C230" w14:textId="78DB4E2A" w:rsidR="005C5C2E" w:rsidRDefault="005C5C2E" w:rsidP="001C7851">
      <w:pPr>
        <w:pStyle w:val="NormalPACKT"/>
        <w:rPr>
          <w:lang w:val="en-GB"/>
        </w:rPr>
      </w:pPr>
      <w:r>
        <w:rPr>
          <w:lang w:val="en-GB"/>
        </w:rPr>
        <w:t xml:space="preserve">In </w:t>
      </w:r>
      <w:r w:rsidRPr="00F736FF">
        <w:rPr>
          <w:rStyle w:val="ItalicsPACKT"/>
        </w:rPr>
        <w:t>step 5</w:t>
      </w:r>
      <w:r>
        <w:rPr>
          <w:lang w:val="en-GB"/>
        </w:rPr>
        <w:t>, you create a failover/load</w:t>
      </w:r>
      <w:r w:rsidR="006A7E08">
        <w:rPr>
          <w:lang w:val="en-GB"/>
        </w:rPr>
        <w:t xml:space="preserve"> </w:t>
      </w:r>
      <w:r>
        <w:rPr>
          <w:lang w:val="en-GB"/>
        </w:rPr>
        <w:t xml:space="preserve">balancing relationship between </w:t>
      </w:r>
      <w:r w:rsidRPr="00F736FF">
        <w:rPr>
          <w:rStyle w:val="CodeInTextPACKT"/>
        </w:rPr>
        <w:t>DC1</w:t>
      </w:r>
      <w:r>
        <w:rPr>
          <w:lang w:val="en-GB"/>
        </w:rPr>
        <w:t xml:space="preserve"> and </w:t>
      </w:r>
      <w:r w:rsidRPr="00F736FF">
        <w:rPr>
          <w:rStyle w:val="CodeInTextPACKT"/>
        </w:rPr>
        <w:t>DC2</w:t>
      </w:r>
      <w:r>
        <w:rPr>
          <w:lang w:val="en-GB"/>
        </w:rPr>
        <w:t xml:space="preserve">. The </w:t>
      </w:r>
      <w:r w:rsidR="00F736FF">
        <w:rPr>
          <w:lang w:val="en-GB"/>
        </w:rPr>
        <w:t>verbose output is as follows:</w:t>
      </w:r>
    </w:p>
    <w:p w14:paraId="7CC8AF0A" w14:textId="121A686B" w:rsidR="00F736FF" w:rsidRDefault="00F736FF" w:rsidP="00F736FF">
      <w:pPr>
        <w:pStyle w:val="FigurePACKT"/>
      </w:pPr>
      <w:r>
        <w:rPr>
          <w:noProof/>
        </w:rPr>
        <w:drawing>
          <wp:inline distT="0" distB="0" distL="0" distR="0" wp14:anchorId="4D058C76" wp14:editId="0CC5F057">
            <wp:extent cx="4160105" cy="32599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5966" cy="3264556"/>
                    </a:xfrm>
                    <a:prstGeom prst="rect">
                      <a:avLst/>
                    </a:prstGeom>
                  </pic:spPr>
                </pic:pic>
              </a:graphicData>
            </a:graphic>
          </wp:inline>
        </w:drawing>
      </w:r>
    </w:p>
    <w:p w14:paraId="055C52ED" w14:textId="6E696492" w:rsidR="00F736FF" w:rsidRPr="003C3041" w:rsidRDefault="00F736FF">
      <w:pPr>
        <w:pStyle w:val="FigureCaptionPACKT"/>
        <w:pPrChange w:id="219" w:author="Liam Draper" w:date="2022-07-14T11:03:00Z">
          <w:pPr>
            <w:pStyle w:val="FigurePACKT"/>
          </w:pPr>
        </w:pPrChange>
      </w:pPr>
      <w:r w:rsidRPr="00DC6325">
        <w:t xml:space="preserve">Figure </w:t>
      </w:r>
      <w:r>
        <w:t>5</w:t>
      </w:r>
      <w:del w:id="220" w:author="Liam Draper" w:date="2022-07-14T11:03:00Z">
        <w:r w:rsidDel="00B54623">
          <w:delText>.35</w:delText>
        </w:r>
      </w:del>
      <w:ins w:id="221" w:author="Liam Draper" w:date="2022-07-14T11:03:00Z">
        <w:del w:id="222" w:author="Thomas Lee" w:date="2022-09-14T13:10:00Z">
          <w:r w:rsidR="00B54623" w:rsidDel="001860D4">
            <w:delText>37</w:delText>
          </w:r>
        </w:del>
      </w:ins>
      <w:ins w:id="223" w:author="Thomas Lee" w:date="2022-09-14T13:10:00Z">
        <w:r w:rsidR="001860D4">
          <w:t>36</w:t>
        </w:r>
      </w:ins>
      <w:r w:rsidRPr="00DC6325">
        <w:t xml:space="preserve">: </w:t>
      </w:r>
      <w:r>
        <w:t>Creating a DHCP failover relationship</w:t>
      </w:r>
    </w:p>
    <w:p w14:paraId="1A248057" w14:textId="6749249D" w:rsidR="00F736FF" w:rsidRPr="00F736FF" w:rsidRDefault="00F736FF" w:rsidP="00F736FF">
      <w:pPr>
        <w:pStyle w:val="NormalPACKT"/>
        <w:rPr>
          <w:lang w:val="en-GB"/>
        </w:rPr>
      </w:pPr>
      <w:r w:rsidRPr="003C3041">
        <w:rPr>
          <w:rFonts w:ascii="Arial" w:hAnsi="Arial"/>
          <w:b/>
          <w:noProof/>
          <w:color w:val="FF0000"/>
          <w:sz w:val="28"/>
          <w:szCs w:val="28"/>
        </w:rPr>
        <w:t>Insert image B18878_05_</w:t>
      </w:r>
      <w:del w:id="224" w:author="Liam Draper" w:date="2022-07-14T11:03:00Z">
        <w:r w:rsidDel="00B54623">
          <w:rPr>
            <w:rFonts w:ascii="Arial" w:hAnsi="Arial"/>
            <w:b/>
            <w:noProof/>
            <w:color w:val="FF0000"/>
            <w:sz w:val="28"/>
            <w:szCs w:val="28"/>
          </w:rPr>
          <w:delText>35</w:delText>
        </w:r>
      </w:del>
      <w:ins w:id="225" w:author="Liam Draper" w:date="2022-07-14T11:03:00Z">
        <w:del w:id="226" w:author="Thomas Lee" w:date="2022-09-14T13:10:00Z">
          <w:r w:rsidR="00B54623" w:rsidDel="001860D4">
            <w:rPr>
              <w:rFonts w:ascii="Arial" w:hAnsi="Arial"/>
              <w:b/>
              <w:noProof/>
              <w:color w:val="FF0000"/>
              <w:sz w:val="28"/>
              <w:szCs w:val="28"/>
            </w:rPr>
            <w:delText>37</w:delText>
          </w:r>
        </w:del>
      </w:ins>
      <w:ins w:id="227" w:author="Thomas Lee" w:date="2022-09-14T13:10:00Z">
        <w:r w:rsidR="001860D4">
          <w:rPr>
            <w:rFonts w:ascii="Arial" w:hAnsi="Arial"/>
            <w:b/>
            <w:noProof/>
            <w:color w:val="FF0000"/>
            <w:sz w:val="28"/>
            <w:szCs w:val="28"/>
          </w:rPr>
          <w:t>36</w:t>
        </w:r>
      </w:ins>
      <w:r>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05407DDA" w14:textId="39B35200" w:rsidR="00F736FF" w:rsidRDefault="00F736FF" w:rsidP="00F736FF">
      <w:pPr>
        <w:pStyle w:val="NormalPACKT"/>
      </w:pPr>
      <w:r>
        <w:t xml:space="preserve">In </w:t>
      </w:r>
      <w:r w:rsidRPr="004171CD">
        <w:rPr>
          <w:rStyle w:val="ItalicsPACKT"/>
        </w:rPr>
        <w:t>step 6</w:t>
      </w:r>
      <w:r>
        <w:t xml:space="preserve">, you retrieve and view the active scopes on both DHCP </w:t>
      </w:r>
      <w:r w:rsidR="006A7E08">
        <w:t>s</w:t>
      </w:r>
      <w:r>
        <w:t>ervers with the following output:</w:t>
      </w:r>
    </w:p>
    <w:p w14:paraId="35BC7477" w14:textId="039207A8" w:rsidR="00F736FF" w:rsidRDefault="004171CD" w:rsidP="004171CD">
      <w:pPr>
        <w:pStyle w:val="FigurePACKT"/>
      </w:pPr>
      <w:r>
        <w:rPr>
          <w:noProof/>
        </w:rPr>
        <w:drawing>
          <wp:inline distT="0" distB="0" distL="0" distR="0" wp14:anchorId="143C5FD2" wp14:editId="03396B99">
            <wp:extent cx="3091942" cy="1521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6602" cy="1523942"/>
                    </a:xfrm>
                    <a:prstGeom prst="rect">
                      <a:avLst/>
                    </a:prstGeom>
                  </pic:spPr>
                </pic:pic>
              </a:graphicData>
            </a:graphic>
          </wp:inline>
        </w:drawing>
      </w:r>
    </w:p>
    <w:p w14:paraId="38249BB7" w14:textId="79CF3FFB" w:rsidR="00F736FF" w:rsidRPr="003C3041" w:rsidRDefault="00F736FF">
      <w:pPr>
        <w:pStyle w:val="FigureCaptionPACKT"/>
        <w:pPrChange w:id="228" w:author="Liam Draper" w:date="2022-07-14T11:03:00Z">
          <w:pPr>
            <w:pStyle w:val="FigurePACKT"/>
          </w:pPr>
        </w:pPrChange>
      </w:pPr>
      <w:r w:rsidRPr="00DC6325">
        <w:lastRenderedPageBreak/>
        <w:t xml:space="preserve">Figure </w:t>
      </w:r>
      <w:r>
        <w:t>5.</w:t>
      </w:r>
      <w:del w:id="229" w:author="Thomas Lee" w:date="2022-09-14T13:10:00Z">
        <w:r w:rsidDel="001860D4">
          <w:delText>3</w:delText>
        </w:r>
      </w:del>
      <w:ins w:id="230" w:author="Liam Draper" w:date="2022-07-14T11:03:00Z">
        <w:del w:id="231" w:author="Thomas Lee" w:date="2022-09-14T13:10:00Z">
          <w:r w:rsidR="00B54623" w:rsidDel="001860D4">
            <w:delText>8</w:delText>
          </w:r>
        </w:del>
      </w:ins>
      <w:del w:id="232" w:author="Thomas Lee" w:date="2022-09-14T13:10:00Z">
        <w:r w:rsidDel="001860D4">
          <w:delText>6</w:delText>
        </w:r>
      </w:del>
      <w:ins w:id="233" w:author="Thomas Lee" w:date="2022-09-14T13:10:00Z">
        <w:r w:rsidR="001860D4">
          <w:t>37</w:t>
        </w:r>
      </w:ins>
      <w:r w:rsidRPr="00DC6325">
        <w:t xml:space="preserve">: </w:t>
      </w:r>
      <w:r>
        <w:t>Viewing active scopes on both DHCP servers</w:t>
      </w:r>
    </w:p>
    <w:p w14:paraId="6F769026" w14:textId="73202EA8" w:rsidR="00F736FF" w:rsidRPr="00F736FF" w:rsidRDefault="00F736FF" w:rsidP="00F736FF">
      <w:pPr>
        <w:pStyle w:val="NormalPACKT"/>
        <w:rPr>
          <w:lang w:val="en-GB"/>
        </w:rPr>
      </w:pPr>
      <w:r w:rsidRPr="003C3041">
        <w:rPr>
          <w:rFonts w:ascii="Arial" w:hAnsi="Arial"/>
          <w:b/>
          <w:noProof/>
          <w:color w:val="FF0000"/>
          <w:sz w:val="28"/>
          <w:szCs w:val="28"/>
        </w:rPr>
        <w:t>Insert image B18878_05_</w:t>
      </w:r>
      <w:del w:id="234" w:author="Liam Draper" w:date="2022-07-14T11:03:00Z">
        <w:r w:rsidDel="00B54623">
          <w:rPr>
            <w:rFonts w:ascii="Arial" w:hAnsi="Arial"/>
            <w:b/>
            <w:noProof/>
            <w:color w:val="FF0000"/>
            <w:sz w:val="28"/>
            <w:szCs w:val="28"/>
          </w:rPr>
          <w:delText>36</w:delText>
        </w:r>
      </w:del>
      <w:ins w:id="235" w:author="Liam Draper" w:date="2022-07-14T11:03:00Z">
        <w:del w:id="236" w:author="Thomas Lee" w:date="2022-09-14T13:10:00Z">
          <w:r w:rsidR="00B54623" w:rsidDel="001860D4">
            <w:rPr>
              <w:rFonts w:ascii="Arial" w:hAnsi="Arial"/>
              <w:b/>
              <w:noProof/>
              <w:color w:val="FF0000"/>
              <w:sz w:val="28"/>
              <w:szCs w:val="28"/>
            </w:rPr>
            <w:delText>38</w:delText>
          </w:r>
        </w:del>
      </w:ins>
      <w:ins w:id="237" w:author="Thomas Lee" w:date="2022-09-14T13:10:00Z">
        <w:r w:rsidR="001860D4">
          <w:rPr>
            <w:rFonts w:ascii="Arial" w:hAnsi="Arial"/>
            <w:b/>
            <w:noProof/>
            <w:color w:val="FF0000"/>
            <w:sz w:val="28"/>
            <w:szCs w:val="28"/>
          </w:rPr>
          <w:t>37</w:t>
        </w:r>
      </w:ins>
      <w:r>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5E8890B7" w14:textId="46F55F80" w:rsidR="00F736FF" w:rsidRDefault="004171CD" w:rsidP="00F736FF">
      <w:pPr>
        <w:pStyle w:val="NormalPACKT"/>
      </w:pPr>
      <w:r>
        <w:t xml:space="preserve">In </w:t>
      </w:r>
      <w:r w:rsidRPr="003923C0">
        <w:rPr>
          <w:rStyle w:val="ItalicsPACKT"/>
        </w:rPr>
        <w:t>step 7</w:t>
      </w:r>
      <w:r>
        <w:t xml:space="preserve">, you use the </w:t>
      </w:r>
      <w:r w:rsidRPr="003923C0">
        <w:rPr>
          <w:rStyle w:val="CodeInTextPACKT"/>
        </w:rPr>
        <w:t>Get-DhcpServerV4ScopeStatistics</w:t>
      </w:r>
      <w:r>
        <w:t xml:space="preserve"> command to retr</w:t>
      </w:r>
      <w:r w:rsidR="008F4FC7">
        <w:t>iev</w:t>
      </w:r>
      <w:r>
        <w:t>e details about the scopes on both servers, with output like this:</w:t>
      </w:r>
    </w:p>
    <w:p w14:paraId="306E30EA" w14:textId="23AB9805" w:rsidR="004171CD" w:rsidRDefault="003923C0" w:rsidP="003923C0">
      <w:pPr>
        <w:pStyle w:val="FigurePACKT"/>
      </w:pPr>
      <w:r>
        <w:rPr>
          <w:noProof/>
        </w:rPr>
        <w:drawing>
          <wp:inline distT="0" distB="0" distL="0" distR="0" wp14:anchorId="08F3C3A6" wp14:editId="1EB5F233">
            <wp:extent cx="3166902" cy="14904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3562" cy="1493606"/>
                    </a:xfrm>
                    <a:prstGeom prst="rect">
                      <a:avLst/>
                    </a:prstGeom>
                  </pic:spPr>
                </pic:pic>
              </a:graphicData>
            </a:graphic>
          </wp:inline>
        </w:drawing>
      </w:r>
    </w:p>
    <w:p w14:paraId="7C6B33E6" w14:textId="68D27733" w:rsidR="004171CD" w:rsidRPr="003C3041" w:rsidRDefault="004171CD">
      <w:pPr>
        <w:pStyle w:val="FigureCaptionPACKT"/>
        <w:pPrChange w:id="238" w:author="Liam Draper" w:date="2022-07-14T11:04:00Z">
          <w:pPr>
            <w:pStyle w:val="FigurePACKT"/>
          </w:pPr>
        </w:pPrChange>
      </w:pPr>
      <w:r w:rsidRPr="00DC6325">
        <w:t xml:space="preserve">Figure </w:t>
      </w:r>
      <w:r>
        <w:t>5.</w:t>
      </w:r>
      <w:del w:id="239" w:author="Thomas Lee" w:date="2022-09-14T13:11:00Z">
        <w:r w:rsidDel="001860D4">
          <w:delText>3</w:delText>
        </w:r>
      </w:del>
      <w:ins w:id="240" w:author="Liam Draper" w:date="2022-07-14T11:04:00Z">
        <w:del w:id="241" w:author="Thomas Lee" w:date="2022-09-14T13:11:00Z">
          <w:r w:rsidR="00B54623" w:rsidDel="001860D4">
            <w:delText>9</w:delText>
          </w:r>
        </w:del>
      </w:ins>
      <w:del w:id="242" w:author="Thomas Lee" w:date="2022-09-14T13:11:00Z">
        <w:r w:rsidDel="001860D4">
          <w:delText>7</w:delText>
        </w:r>
      </w:del>
      <w:ins w:id="243" w:author="Thomas Lee" w:date="2022-09-14T13:11:00Z">
        <w:r w:rsidR="001860D4">
          <w:t>38</w:t>
        </w:r>
      </w:ins>
      <w:r w:rsidRPr="00DC6325">
        <w:t xml:space="preserve">: </w:t>
      </w:r>
      <w:r>
        <w:t>Viewing scope statistics on both DHCP servers</w:t>
      </w:r>
    </w:p>
    <w:p w14:paraId="37B300B5" w14:textId="1CD811DB" w:rsidR="004171CD" w:rsidRPr="00F736FF" w:rsidRDefault="004171CD" w:rsidP="004171CD">
      <w:pPr>
        <w:pStyle w:val="NormalPACKT"/>
        <w:rPr>
          <w:lang w:val="en-GB"/>
        </w:rPr>
      </w:pPr>
      <w:r w:rsidRPr="003C3041">
        <w:rPr>
          <w:rFonts w:ascii="Arial" w:hAnsi="Arial"/>
          <w:b/>
          <w:noProof/>
          <w:color w:val="FF0000"/>
          <w:sz w:val="28"/>
          <w:szCs w:val="28"/>
        </w:rPr>
        <w:t>Insert image B18878_05_</w:t>
      </w:r>
      <w:del w:id="244" w:author="Thomas Lee" w:date="2022-09-14T13:11:00Z">
        <w:r w:rsidDel="001860D4">
          <w:rPr>
            <w:rFonts w:ascii="Arial" w:hAnsi="Arial"/>
            <w:b/>
            <w:noProof/>
            <w:color w:val="FF0000"/>
            <w:sz w:val="28"/>
            <w:szCs w:val="28"/>
          </w:rPr>
          <w:delText>37</w:delText>
        </w:r>
      </w:del>
      <w:ins w:id="245" w:author="Liam Draper" w:date="2022-07-14T11:04:00Z">
        <w:del w:id="246" w:author="Thomas Lee" w:date="2022-09-14T13:11:00Z">
          <w:r w:rsidR="00B54623" w:rsidDel="001860D4">
            <w:rPr>
              <w:rFonts w:ascii="Arial" w:hAnsi="Arial"/>
              <w:b/>
              <w:noProof/>
              <w:color w:val="FF0000"/>
              <w:sz w:val="28"/>
              <w:szCs w:val="28"/>
            </w:rPr>
            <w:delText>39</w:delText>
          </w:r>
        </w:del>
      </w:ins>
      <w:ins w:id="247" w:author="Thomas Lee" w:date="2022-09-14T13:11:00Z">
        <w:r w:rsidR="001860D4">
          <w:rPr>
            <w:rFonts w:ascii="Arial" w:hAnsi="Arial"/>
            <w:b/>
            <w:noProof/>
            <w:color w:val="FF0000"/>
            <w:sz w:val="28"/>
            <w:szCs w:val="28"/>
          </w:rPr>
          <w:t>38</w:t>
        </w:r>
      </w:ins>
      <w:r>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2656ED8F" w14:textId="4E5D906F" w:rsidR="00F736FF" w:rsidRDefault="003923C0" w:rsidP="00F736FF">
      <w:pPr>
        <w:pStyle w:val="NormalPACKT"/>
      </w:pPr>
      <w:r>
        <w:t xml:space="preserve">In </w:t>
      </w:r>
      <w:r w:rsidRPr="003923C0">
        <w:rPr>
          <w:rStyle w:val="ItalicsPACKT"/>
        </w:rPr>
        <w:t>step 8</w:t>
      </w:r>
      <w:r>
        <w:t>, you view the DHCP reservations on each server with the following output:</w:t>
      </w:r>
    </w:p>
    <w:p w14:paraId="61F153BC" w14:textId="4A9FF6B4" w:rsidR="003923C0" w:rsidRDefault="003923C0" w:rsidP="003923C0">
      <w:pPr>
        <w:pStyle w:val="FigurePACKT"/>
      </w:pPr>
      <w:r>
        <w:rPr>
          <w:noProof/>
        </w:rPr>
        <w:drawing>
          <wp:inline distT="0" distB="0" distL="0" distR="0" wp14:anchorId="1C62CE9C" wp14:editId="0AA0C502">
            <wp:extent cx="3604006" cy="17968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9136" cy="1799370"/>
                    </a:xfrm>
                    <a:prstGeom prst="rect">
                      <a:avLst/>
                    </a:prstGeom>
                  </pic:spPr>
                </pic:pic>
              </a:graphicData>
            </a:graphic>
          </wp:inline>
        </w:drawing>
      </w:r>
    </w:p>
    <w:p w14:paraId="1B941BED" w14:textId="07205088" w:rsidR="008D66F7" w:rsidRPr="003C3041" w:rsidRDefault="008D66F7">
      <w:pPr>
        <w:pStyle w:val="FigureCaptionPACKT"/>
        <w:pPrChange w:id="248" w:author="Liam Draper" w:date="2022-07-14T11:04:00Z">
          <w:pPr>
            <w:pStyle w:val="FigurePACKT"/>
          </w:pPr>
        </w:pPrChange>
      </w:pPr>
      <w:r w:rsidRPr="00DC6325">
        <w:t xml:space="preserve">Figure </w:t>
      </w:r>
      <w:r>
        <w:t>5.</w:t>
      </w:r>
      <w:del w:id="249" w:author="Liam Draper" w:date="2022-07-14T11:04:00Z">
        <w:r w:rsidDel="00B54623">
          <w:delText>3</w:delText>
        </w:r>
      </w:del>
      <w:del w:id="250" w:author="Thomas Lee" w:date="2022-09-14T13:12:00Z">
        <w:r w:rsidDel="001860D4">
          <w:delText>8</w:delText>
        </w:r>
      </w:del>
      <w:ins w:id="251" w:author="Liam Draper" w:date="2022-07-14T11:04:00Z">
        <w:del w:id="252" w:author="Thomas Lee" w:date="2022-09-14T13:12:00Z">
          <w:r w:rsidR="00B54623" w:rsidDel="001860D4">
            <w:delText>40</w:delText>
          </w:r>
        </w:del>
      </w:ins>
      <w:ins w:id="253" w:author="Thomas Lee" w:date="2022-09-14T13:12:00Z">
        <w:r w:rsidR="001860D4">
          <w:t>39</w:t>
        </w:r>
      </w:ins>
      <w:r w:rsidRPr="00DC6325">
        <w:t xml:space="preserve">: </w:t>
      </w:r>
      <w:r>
        <w:t>Viewing DHCP reservations from both DHCP servers</w:t>
      </w:r>
    </w:p>
    <w:p w14:paraId="1C002632" w14:textId="3F073A53" w:rsidR="008D66F7" w:rsidRPr="00F736FF" w:rsidRDefault="008D66F7" w:rsidP="008D66F7">
      <w:pPr>
        <w:pStyle w:val="NormalPACKT"/>
        <w:rPr>
          <w:lang w:val="en-GB"/>
        </w:rPr>
      </w:pPr>
      <w:r w:rsidRPr="003C3041">
        <w:rPr>
          <w:rFonts w:ascii="Arial" w:hAnsi="Arial"/>
          <w:b/>
          <w:noProof/>
          <w:color w:val="FF0000"/>
          <w:sz w:val="28"/>
          <w:szCs w:val="28"/>
        </w:rPr>
        <w:t>Insert image B18878_05_</w:t>
      </w:r>
      <w:del w:id="254" w:author="Thomas Lee" w:date="2022-09-14T13:12:00Z">
        <w:r w:rsidDel="001860D4">
          <w:rPr>
            <w:rFonts w:ascii="Arial" w:hAnsi="Arial"/>
            <w:b/>
            <w:noProof/>
            <w:color w:val="FF0000"/>
            <w:sz w:val="28"/>
            <w:szCs w:val="28"/>
          </w:rPr>
          <w:delText>38</w:delText>
        </w:r>
      </w:del>
      <w:ins w:id="255" w:author="Liam Draper" w:date="2022-07-14T11:04:00Z">
        <w:del w:id="256" w:author="Thomas Lee" w:date="2022-09-14T13:12:00Z">
          <w:r w:rsidR="00B54623" w:rsidDel="001860D4">
            <w:rPr>
              <w:rFonts w:ascii="Arial" w:hAnsi="Arial"/>
              <w:b/>
              <w:noProof/>
              <w:color w:val="FF0000"/>
              <w:sz w:val="28"/>
              <w:szCs w:val="28"/>
            </w:rPr>
            <w:delText>40</w:delText>
          </w:r>
        </w:del>
      </w:ins>
      <w:ins w:id="257" w:author="Thomas Lee" w:date="2022-09-14T13:12:00Z">
        <w:r w:rsidR="001860D4">
          <w:rPr>
            <w:rFonts w:ascii="Arial" w:hAnsi="Arial"/>
            <w:b/>
            <w:noProof/>
            <w:color w:val="FF0000"/>
            <w:sz w:val="28"/>
            <w:szCs w:val="28"/>
          </w:rPr>
          <w:t>39</w:t>
        </w:r>
      </w:ins>
      <w:r>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75C82DDB" w14:textId="77777777" w:rsidR="008D66F7" w:rsidRDefault="008D66F7" w:rsidP="003923C0">
      <w:pPr>
        <w:pStyle w:val="FigurePACKT"/>
      </w:pPr>
    </w:p>
    <w:p w14:paraId="0FC505E2" w14:textId="2955E713" w:rsidR="00680501" w:rsidRDefault="00680501" w:rsidP="00680501">
      <w:pPr>
        <w:pStyle w:val="Heading2"/>
      </w:pPr>
      <w:r>
        <w:t>There's more...</w:t>
      </w:r>
    </w:p>
    <w:p w14:paraId="7EF485D1" w14:textId="77777777" w:rsidR="003923C0" w:rsidRDefault="003923C0" w:rsidP="003923C0">
      <w:pPr>
        <w:pStyle w:val="NormalPACKT"/>
      </w:pPr>
      <w:r>
        <w:t>Unlike in the “</w:t>
      </w:r>
      <w:r w:rsidRPr="003923C0">
        <w:rPr>
          <w:rStyle w:val="ItalicsPACKT"/>
        </w:rPr>
        <w:t>Installing DHCP</w:t>
      </w:r>
      <w:r>
        <w:t xml:space="preserve">”, in this recipe, you do not add the DHCP-related local security groups on </w:t>
      </w:r>
      <w:r w:rsidRPr="003923C0">
        <w:rPr>
          <w:rStyle w:val="CodeInTextPACKT"/>
        </w:rPr>
        <w:t>DC2</w:t>
      </w:r>
      <w:r>
        <w:t>. If you plan to delegate administrative privileges, you may wish to add those groups as you did in the earlier recipe.</w:t>
      </w:r>
    </w:p>
    <w:p w14:paraId="05BEA0BC" w14:textId="02AEE4A4" w:rsidR="003923C0" w:rsidRDefault="003923C0" w:rsidP="003923C0">
      <w:pPr>
        <w:pStyle w:val="NormalPACKT"/>
      </w:pPr>
      <w:r>
        <w:t xml:space="preserve">In </w:t>
      </w:r>
      <w:r w:rsidRPr="003923C0">
        <w:rPr>
          <w:rStyle w:val="ItalicsPACKT"/>
        </w:rPr>
        <w:t>step 5</w:t>
      </w:r>
      <w:r>
        <w:t xml:space="preserve">, you establish a load balancing and failover relationship between the two DHCP servers. By using the </w:t>
      </w:r>
      <w:r w:rsidRPr="003923C0">
        <w:rPr>
          <w:rStyle w:val="CodeInTextPACKT"/>
        </w:rPr>
        <w:t>-Verbose</w:t>
      </w:r>
      <w:r>
        <w:t xml:space="preserve"> switch for the </w:t>
      </w:r>
      <w:r w:rsidRPr="003923C0">
        <w:rPr>
          <w:rStyle w:val="CodeInTextPACKT"/>
        </w:rPr>
        <w:t>Add-DhcpServerV4Failover</w:t>
      </w:r>
      <w:r>
        <w:t xml:space="preserve"> cmdlet, you can see what the command does, step by step. As you can see in the output, this command copies full details of all the scopes on </w:t>
      </w:r>
      <w:r w:rsidRPr="00217615">
        <w:rPr>
          <w:rStyle w:val="CodeInTextPACKT"/>
        </w:rPr>
        <w:t>DC1</w:t>
      </w:r>
      <w:r>
        <w:t xml:space="preserve"> to </w:t>
      </w:r>
      <w:r w:rsidRPr="00217615">
        <w:rPr>
          <w:rStyle w:val="CodeInTextPACKT"/>
        </w:rPr>
        <w:t>DC2</w:t>
      </w:r>
      <w:r>
        <w:t xml:space="preserve">. You should note </w:t>
      </w:r>
      <w:r w:rsidR="00217615">
        <w:t xml:space="preserve">you create DHCP failover </w:t>
      </w:r>
      <w:r>
        <w:t>relationship</w:t>
      </w:r>
      <w:r w:rsidR="00217615">
        <w:t>s</w:t>
      </w:r>
      <w:r>
        <w:t xml:space="preserve"> on a scope</w:t>
      </w:r>
      <w:r w:rsidR="008F4FC7">
        <w:t>-</w:t>
      </w:r>
      <w:r>
        <w:t>by</w:t>
      </w:r>
      <w:r w:rsidR="008F4FC7">
        <w:t>-</w:t>
      </w:r>
      <w:r>
        <w:t>scope basis.</w:t>
      </w:r>
    </w:p>
    <w:p w14:paraId="7D28FEDF" w14:textId="54D7449F" w:rsidR="003923C0" w:rsidRDefault="003923C0" w:rsidP="003923C0">
      <w:pPr>
        <w:pStyle w:val="NormalPACKT"/>
      </w:pPr>
      <w:r>
        <w:t xml:space="preserve">Depending on your needs, you can configure different relationships between DHCP servers using the </w:t>
      </w:r>
      <w:r w:rsidRPr="00217615">
        <w:rPr>
          <w:rStyle w:val="CodeInTextPACKT"/>
        </w:rPr>
        <w:t>-</w:t>
      </w:r>
      <w:proofErr w:type="spellStart"/>
      <w:r w:rsidRPr="00217615">
        <w:rPr>
          <w:rStyle w:val="CodeInTextPACKT"/>
        </w:rPr>
        <w:t>ServerRole</w:t>
      </w:r>
      <w:proofErr w:type="spellEnd"/>
      <w:r>
        <w:t xml:space="preserve"> parameter. For more details on this parameter and others</w:t>
      </w:r>
      <w:r w:rsidR="008F4FC7">
        <w:t>,</w:t>
      </w:r>
      <w:r>
        <w:t xml:space="preserve"> you can use to fine-tune the relationship between the two partners, see </w:t>
      </w:r>
      <w:r w:rsidRPr="00217615">
        <w:rPr>
          <w:rStyle w:val="URLPACKTChar"/>
        </w:rPr>
        <w:t>https://docs.microsoft.com/powershell/module/dhcpserver/add-dhcpserverv4failover</w:t>
      </w:r>
      <w:r>
        <w:t>.</w:t>
      </w:r>
    </w:p>
    <w:p w14:paraId="5F8E9AE4" w14:textId="69537760" w:rsidR="003923C0" w:rsidRPr="003923C0" w:rsidRDefault="003923C0" w:rsidP="003923C0">
      <w:pPr>
        <w:pStyle w:val="NormalPACKT"/>
      </w:pPr>
      <w:r>
        <w:lastRenderedPageBreak/>
        <w:t xml:space="preserve">The DHCP failover feature provides several additional settings to control precisely when to fail over and for how long (and when to failback). These settings allow you to </w:t>
      </w:r>
      <w:r w:rsidR="008F4FC7">
        <w:t>manage</w:t>
      </w:r>
      <w:r>
        <w:t>, for example, what might happen during a planned reboot of your DHCP server.</w:t>
      </w:r>
    </w:p>
    <w:p w14:paraId="55EF487A" w14:textId="4849C562" w:rsidR="00680501" w:rsidRDefault="00680501" w:rsidP="00680501">
      <w:pPr>
        <w:pStyle w:val="Heading1"/>
        <w:tabs>
          <w:tab w:val="left" w:pos="0"/>
        </w:tabs>
      </w:pPr>
      <w:r>
        <w:t>Implementing DNS in the Enterprise</w:t>
      </w:r>
    </w:p>
    <w:p w14:paraId="33418DDB" w14:textId="2F5D9E98" w:rsidR="00217615" w:rsidRPr="00217615" w:rsidRDefault="00217615" w:rsidP="00217615">
      <w:pPr>
        <w:pStyle w:val="NormalPACKT"/>
        <w:rPr>
          <w:lang w:val="en-GB"/>
        </w:rPr>
      </w:pPr>
      <w:r w:rsidRPr="00217615">
        <w:rPr>
          <w:lang w:val="en-GB"/>
        </w:rPr>
        <w:t xml:space="preserve">When you installed Active Directory in Chapter </w:t>
      </w:r>
      <w:r>
        <w:rPr>
          <w:lang w:val="en-GB"/>
        </w:rPr>
        <w:t>4</w:t>
      </w:r>
      <w:r w:rsidRPr="00217615">
        <w:rPr>
          <w:lang w:val="en-GB"/>
        </w:rPr>
        <w:t xml:space="preserve">, you </w:t>
      </w:r>
      <w:r>
        <w:rPr>
          <w:lang w:val="en-GB"/>
        </w:rPr>
        <w:t xml:space="preserve">created </w:t>
      </w:r>
      <w:r w:rsidRPr="00217615">
        <w:rPr>
          <w:lang w:val="en-GB"/>
        </w:rPr>
        <w:t xml:space="preserve">a single DNS server on </w:t>
      </w:r>
      <w:r w:rsidRPr="004669E6">
        <w:rPr>
          <w:rStyle w:val="CodeInTextPACKT"/>
        </w:rPr>
        <w:t>DC1</w:t>
      </w:r>
      <w:r w:rsidRPr="00217615">
        <w:rPr>
          <w:lang w:val="en-GB"/>
        </w:rPr>
        <w:t xml:space="preserve">. When you added a replica DC, </w:t>
      </w:r>
      <w:r w:rsidRPr="00217615">
        <w:rPr>
          <w:rStyle w:val="CodeInTextPACKT"/>
          <w:lang w:val="en-GB"/>
        </w:rPr>
        <w:t>DC2</w:t>
      </w:r>
      <w:r w:rsidRPr="00217615">
        <w:rPr>
          <w:lang w:val="en-GB"/>
        </w:rPr>
        <w:t xml:space="preserve">, and the child domain with </w:t>
      </w:r>
      <w:r w:rsidRPr="00217615">
        <w:rPr>
          <w:rStyle w:val="CodeInTextPACKT"/>
          <w:lang w:val="en-GB"/>
        </w:rPr>
        <w:t>UKDC1</w:t>
      </w:r>
      <w:r w:rsidRPr="00217615">
        <w:rPr>
          <w:lang w:val="en-GB"/>
        </w:rPr>
        <w:t>, you did not set up any additional DNS server in your forest</w:t>
      </w:r>
      <w:r w:rsidR="008F4FC7">
        <w:rPr>
          <w:lang w:val="en-GB"/>
        </w:rPr>
        <w:t>.</w:t>
      </w:r>
      <w:r w:rsidRPr="00217615">
        <w:rPr>
          <w:lang w:val="en-GB"/>
        </w:rPr>
        <w:t xml:space="preserve"> </w:t>
      </w:r>
      <w:r w:rsidR="008F4FC7">
        <w:rPr>
          <w:lang w:val="en-GB"/>
        </w:rPr>
        <w:t>You always want to configure your clients and servers to use at least two DNS servers. In an enterprise organization, this is a best practice</w:t>
      </w:r>
      <w:r w:rsidRPr="00217615">
        <w:rPr>
          <w:lang w:val="en-GB"/>
        </w:rPr>
        <w:t>. For servers with a static DNS setting, you should also update the DHCP DNS server option settings to ensure that your DHCP servers provide two DNS server entries to DHCP Clients.</w:t>
      </w:r>
    </w:p>
    <w:p w14:paraId="74EBE13F" w14:textId="77777777" w:rsidR="00217615" w:rsidRPr="00217615" w:rsidRDefault="00217615" w:rsidP="00217615">
      <w:pPr>
        <w:pStyle w:val="NormalPACKT"/>
        <w:rPr>
          <w:lang w:val="en-GB"/>
        </w:rPr>
      </w:pPr>
      <w:r w:rsidRPr="00217615">
        <w:rPr>
          <w:lang w:val="en-GB"/>
        </w:rPr>
        <w:t>In most organizations, there are several DNS service configuration options you may wish to set. These include whether to allow DNS server recursion on the server, the maximum size of the DNS cache, and whether to use Extended DNS (EDNS).</w:t>
      </w:r>
    </w:p>
    <w:p w14:paraId="182D3429" w14:textId="359A09D5" w:rsidR="00217615" w:rsidRPr="00217615" w:rsidRDefault="00217615" w:rsidP="00217615">
      <w:pPr>
        <w:pStyle w:val="NormalPACKT"/>
        <w:rPr>
          <w:lang w:val="en-GB"/>
        </w:rPr>
      </w:pPr>
      <w:r w:rsidRPr="00217615">
        <w:rPr>
          <w:lang w:val="en-GB"/>
        </w:rPr>
        <w:t>EDNS (also referred to as EDNS0 or</w:t>
      </w:r>
      <w:r w:rsidR="006A7E08">
        <w:rPr>
          <w:lang w:val="en-GB"/>
        </w:rPr>
        <w:t>,</w:t>
      </w:r>
      <w:r w:rsidRPr="00217615">
        <w:rPr>
          <w:lang w:val="en-GB"/>
        </w:rPr>
        <w:t xml:space="preserve"> more recently</w:t>
      </w:r>
      <w:r w:rsidR="008F4FC7">
        <w:rPr>
          <w:lang w:val="en-GB"/>
        </w:rPr>
        <w:t>,</w:t>
      </w:r>
      <w:r w:rsidRPr="00217615">
        <w:rPr>
          <w:lang w:val="en-GB"/>
        </w:rPr>
        <w:t xml:space="preserve"> </w:t>
      </w:r>
      <w:proofErr w:type="gramStart"/>
      <w:r w:rsidRPr="008F4FC7">
        <w:rPr>
          <w:rStyle w:val="CodeInTextPACKT"/>
        </w:rPr>
        <w:t>EDNS(</w:t>
      </w:r>
      <w:proofErr w:type="gramEnd"/>
      <w:r w:rsidRPr="008F4FC7">
        <w:rPr>
          <w:rStyle w:val="CodeInTextPACKT"/>
        </w:rPr>
        <w:t>0)</w:t>
      </w:r>
      <w:r w:rsidRPr="00217615">
        <w:rPr>
          <w:lang w:val="en-GB"/>
        </w:rPr>
        <w:t xml:space="preserve">) is an extension mechanism that enables more recent DNS servers to interact with older servers that may not be capable of specific actions. For more details on </w:t>
      </w:r>
      <w:proofErr w:type="gramStart"/>
      <w:r w:rsidRPr="00217615">
        <w:rPr>
          <w:lang w:val="en-GB"/>
        </w:rPr>
        <w:t>EDNS(</w:t>
      </w:r>
      <w:proofErr w:type="gramEnd"/>
      <w:r w:rsidRPr="00217615">
        <w:rPr>
          <w:lang w:val="en-GB"/>
        </w:rPr>
        <w:t xml:space="preserve">0), see </w:t>
      </w:r>
      <w:r w:rsidRPr="00217615">
        <w:rPr>
          <w:rStyle w:val="URLPACKTChar"/>
          <w:lang w:val="en-GB"/>
        </w:rPr>
        <w:t>https://en.wikipedia.org/wiki/Extension_mechanisms_for_DNS#:~:text=Extension%20mechanisms%20for%20DNS%20(EDNS,increasing%20functionality%20of%20the%20protocol</w:t>
      </w:r>
      <w:r w:rsidRPr="00217615">
        <w:rPr>
          <w:lang w:val="en-GB"/>
        </w:rPr>
        <w:t xml:space="preserve">. </w:t>
      </w:r>
    </w:p>
    <w:p w14:paraId="1936CF8E" w14:textId="77777777" w:rsidR="00217615" w:rsidRPr="00217615" w:rsidRDefault="00217615" w:rsidP="00217615">
      <w:pPr>
        <w:pStyle w:val="NormalPACKT"/>
        <w:rPr>
          <w:lang w:val="en-GB"/>
        </w:rPr>
      </w:pPr>
      <w:r w:rsidRPr="00217615">
        <w:rPr>
          <w:lang w:val="en-GB"/>
        </w:rPr>
        <w:t>This recipe is a starting point. There are other DNS server options you may wish to consider updating, such as DNS Security. Additionally, you may need to reconfigure other servers and update the static IP address settings (to point to both DNS servers). And finally, in the Reskit.</w:t>
      </w:r>
      <w:proofErr w:type="gramStart"/>
      <w:r w:rsidRPr="00217615">
        <w:rPr>
          <w:lang w:val="en-GB"/>
        </w:rPr>
        <w:t>Org forest</w:t>
      </w:r>
      <w:proofErr w:type="gramEnd"/>
      <w:r w:rsidRPr="00217615">
        <w:rPr>
          <w:lang w:val="en-GB"/>
        </w:rPr>
        <w:t xml:space="preserve">, you should also be updating the child domain </w:t>
      </w:r>
      <w:r w:rsidRPr="00217615">
        <w:rPr>
          <w:rStyle w:val="CodeInTextPACKT"/>
          <w:lang w:val="en-GB"/>
        </w:rPr>
        <w:t>UK.Reskit.Org</w:t>
      </w:r>
      <w:r w:rsidRPr="00217615">
        <w:rPr>
          <w:lang w:val="en-GB"/>
        </w:rPr>
        <w:t>.</w:t>
      </w:r>
    </w:p>
    <w:p w14:paraId="66C53913" w14:textId="7D02609C" w:rsidR="00217615" w:rsidRPr="00217615" w:rsidRDefault="00217615" w:rsidP="00217615">
      <w:pPr>
        <w:pStyle w:val="NormalPACKT"/>
        <w:rPr>
          <w:lang w:val="en-GB"/>
        </w:rPr>
      </w:pPr>
      <w:r w:rsidRPr="00217615">
        <w:rPr>
          <w:lang w:val="en-GB"/>
        </w:rPr>
        <w:t xml:space="preserve">In this recipe, you update the domain-wide DNS settings in the Reskit.Org domain. These settings configure </w:t>
      </w:r>
      <w:r w:rsidRPr="00217615">
        <w:rPr>
          <w:rStyle w:val="CodeInTextPACKT"/>
          <w:lang w:val="en-GB"/>
        </w:rPr>
        <w:t>DC2</w:t>
      </w:r>
      <w:r w:rsidRPr="00217615">
        <w:rPr>
          <w:lang w:val="en-GB"/>
        </w:rPr>
        <w:t xml:space="preserve">’s DNS service in the same way as </w:t>
      </w:r>
      <w:r w:rsidRPr="00217615">
        <w:rPr>
          <w:rStyle w:val="CodeInTextPACKT"/>
          <w:lang w:val="en-GB"/>
        </w:rPr>
        <w:t>DC1</w:t>
      </w:r>
      <w:r w:rsidRPr="00217615">
        <w:rPr>
          <w:lang w:val="en-GB"/>
        </w:rPr>
        <w:t xml:space="preserve">, update DNS server configuration settings, and configure both </w:t>
      </w:r>
      <w:r w:rsidRPr="00D33E23">
        <w:rPr>
          <w:rStyle w:val="CodeInTextPACKT"/>
          <w:lang w:val="en-GB"/>
        </w:rPr>
        <w:t>DC1</w:t>
      </w:r>
      <w:r w:rsidRPr="00217615">
        <w:rPr>
          <w:lang w:val="en-GB"/>
        </w:rPr>
        <w:t xml:space="preserve"> and </w:t>
      </w:r>
      <w:r w:rsidRPr="00D33E23">
        <w:rPr>
          <w:rStyle w:val="CodeInTextPACKT"/>
          <w:lang w:val="en-GB"/>
        </w:rPr>
        <w:t>DC2</w:t>
      </w:r>
      <w:r w:rsidRPr="00217615">
        <w:rPr>
          <w:lang w:val="en-GB"/>
        </w:rPr>
        <w:t xml:space="preserve"> </w:t>
      </w:r>
      <w:r w:rsidR="008F4FC7">
        <w:rPr>
          <w:lang w:val="en-GB"/>
        </w:rPr>
        <w:t>to use both</w:t>
      </w:r>
      <w:r w:rsidRPr="00217615">
        <w:rPr>
          <w:lang w:val="en-GB"/>
        </w:rPr>
        <w:t xml:space="preserve"> DNS servers</w:t>
      </w:r>
      <w:r w:rsidR="008F4FC7">
        <w:rPr>
          <w:lang w:val="en-GB"/>
        </w:rPr>
        <w:t xml:space="preserve">. You also </w:t>
      </w:r>
      <w:r w:rsidRPr="00217615">
        <w:rPr>
          <w:lang w:val="en-GB"/>
        </w:rPr>
        <w:t xml:space="preserve">update </w:t>
      </w:r>
      <w:r w:rsidR="008F4FC7">
        <w:rPr>
          <w:lang w:val="en-GB"/>
        </w:rPr>
        <w:t xml:space="preserve">the </w:t>
      </w:r>
      <w:r w:rsidRPr="00217615">
        <w:rPr>
          <w:lang w:val="en-GB"/>
        </w:rPr>
        <w:t xml:space="preserve">DHCP </w:t>
      </w:r>
      <w:r w:rsidR="008F4FC7">
        <w:rPr>
          <w:lang w:val="en-GB"/>
        </w:rPr>
        <w:t>zone to supply b</w:t>
      </w:r>
      <w:r w:rsidRPr="00217615">
        <w:rPr>
          <w:lang w:val="en-GB"/>
        </w:rPr>
        <w:t xml:space="preserve">oth DNS server addresses. </w:t>
      </w:r>
    </w:p>
    <w:p w14:paraId="51261DF6" w14:textId="6C023347" w:rsidR="00217615" w:rsidRPr="00217615" w:rsidRDefault="00217615" w:rsidP="00217615">
      <w:pPr>
        <w:pStyle w:val="NormalPACKT"/>
        <w:rPr>
          <w:lang w:val="en-GB"/>
        </w:rPr>
      </w:pPr>
      <w:r w:rsidRPr="00217615">
        <w:rPr>
          <w:lang w:val="en-GB"/>
        </w:rPr>
        <w:t>In “</w:t>
      </w:r>
      <w:r w:rsidRPr="00D33E23">
        <w:rPr>
          <w:rStyle w:val="ItalicsPACKT"/>
          <w:lang w:val="en-GB"/>
        </w:rPr>
        <w:t>Configuring IP addressing</w:t>
      </w:r>
      <w:r w:rsidR="008F4FC7">
        <w:rPr>
          <w:lang w:val="en-GB"/>
        </w:rPr>
        <w:t>,”</w:t>
      </w:r>
      <w:r w:rsidRPr="00217615">
        <w:rPr>
          <w:lang w:val="en-GB"/>
        </w:rPr>
        <w:t xml:space="preserve"> you configured </w:t>
      </w:r>
      <w:r w:rsidRPr="00217615">
        <w:rPr>
          <w:rStyle w:val="CodeInTextPACKT"/>
          <w:lang w:val="en-GB"/>
        </w:rPr>
        <w:t>SRV2</w:t>
      </w:r>
      <w:r w:rsidRPr="00217615">
        <w:rPr>
          <w:lang w:val="en-GB"/>
        </w:rPr>
        <w:t xml:space="preserve">, a workgroup host, to update DNS. You configured the Reskit.Org zone on </w:t>
      </w:r>
      <w:r w:rsidRPr="00217615">
        <w:rPr>
          <w:rStyle w:val="CodeInTextPACKT"/>
          <w:lang w:val="en-GB"/>
        </w:rPr>
        <w:t>DC1</w:t>
      </w:r>
      <w:r w:rsidRPr="00217615">
        <w:rPr>
          <w:lang w:val="en-GB"/>
        </w:rPr>
        <w:t xml:space="preserve"> to allow non-domain members to update their DNS registrations using dynamic DNS. This configuration is not a best-practice configuration. In the final steps in this recipe, you update the DNS zones for Reskit.Org to allow only secure updates</w:t>
      </w:r>
      <w:r>
        <w:rPr>
          <w:lang w:val="en-GB"/>
        </w:rPr>
        <w:t>.</w:t>
      </w:r>
    </w:p>
    <w:p w14:paraId="57BC4643" w14:textId="77777777" w:rsidR="00680501" w:rsidRDefault="00680501" w:rsidP="00680501">
      <w:pPr>
        <w:pStyle w:val="Heading2"/>
        <w:tabs>
          <w:tab w:val="left" w:pos="0"/>
        </w:tabs>
      </w:pPr>
      <w:r>
        <w:t>Getting ready</w:t>
      </w:r>
    </w:p>
    <w:p w14:paraId="45EC841A" w14:textId="77777777" w:rsidR="00AA6EEE" w:rsidRDefault="00AA6EEE" w:rsidP="00680501">
      <w:pPr>
        <w:pStyle w:val="NormalPACKT"/>
        <w:rPr>
          <w:lang w:val="en-GB"/>
        </w:rPr>
      </w:pPr>
      <w:r w:rsidRPr="00AA6EEE">
        <w:rPr>
          <w:lang w:val="en-GB"/>
        </w:rPr>
        <w:t xml:space="preserve">You run this recipe on </w:t>
      </w:r>
      <w:r w:rsidRPr="00AA6EEE">
        <w:rPr>
          <w:rStyle w:val="CodeInTextPACKT"/>
          <w:lang w:val="en-GB"/>
        </w:rPr>
        <w:t>DC2</w:t>
      </w:r>
      <w:r w:rsidRPr="00AA6EEE">
        <w:rPr>
          <w:lang w:val="en-GB"/>
        </w:rPr>
        <w:t xml:space="preserve">, with </w:t>
      </w:r>
      <w:r w:rsidRPr="00AA6EEE">
        <w:rPr>
          <w:rStyle w:val="CodeInTextPACKT"/>
          <w:lang w:val="en-GB"/>
        </w:rPr>
        <w:t>DC1</w:t>
      </w:r>
      <w:r w:rsidRPr="00AA6EEE">
        <w:rPr>
          <w:lang w:val="en-GB"/>
        </w:rPr>
        <w:t xml:space="preserve"> and </w:t>
      </w:r>
      <w:r w:rsidRPr="00AA6EEE">
        <w:rPr>
          <w:rStyle w:val="CodeInTextPACKT"/>
          <w:lang w:val="en-GB"/>
        </w:rPr>
        <w:t>SRV2</w:t>
      </w:r>
      <w:r w:rsidRPr="00AA6EEE">
        <w:rPr>
          <w:lang w:val="en-GB"/>
        </w:rPr>
        <w:t xml:space="preserve"> also operational. You run this recipe after setting up DNS on both </w:t>
      </w:r>
      <w:r w:rsidRPr="00AA6EEE">
        <w:rPr>
          <w:rStyle w:val="CodeInTextPACKT"/>
          <w:lang w:val="en-GB"/>
        </w:rPr>
        <w:t>DC1</w:t>
      </w:r>
      <w:r w:rsidRPr="00AA6EEE">
        <w:rPr>
          <w:lang w:val="en-GB"/>
        </w:rPr>
        <w:t xml:space="preserve"> and </w:t>
      </w:r>
      <w:r w:rsidRPr="00AA6EEE">
        <w:rPr>
          <w:rStyle w:val="CodeInTextPACKT"/>
          <w:lang w:val="en-GB"/>
        </w:rPr>
        <w:t>DC2</w:t>
      </w:r>
      <w:r w:rsidRPr="00AA6EEE">
        <w:rPr>
          <w:lang w:val="en-GB"/>
        </w:rPr>
        <w:t xml:space="preserve"> and implementing DHCP. </w:t>
      </w:r>
    </w:p>
    <w:p w14:paraId="76B489BF" w14:textId="5D8C703E" w:rsidR="00680501" w:rsidRDefault="00680501" w:rsidP="00680501">
      <w:pPr>
        <w:pStyle w:val="Heading2"/>
        <w:tabs>
          <w:tab w:val="left" w:pos="0"/>
        </w:tabs>
      </w:pPr>
      <w:r>
        <w:t>How to do it...</w:t>
      </w:r>
    </w:p>
    <w:p w14:paraId="6F947570" w14:textId="37B95702" w:rsidR="009E5314" w:rsidRPr="009E5314" w:rsidRDefault="009E5314" w:rsidP="009E5314">
      <w:pPr>
        <w:pStyle w:val="NumberedBulletPACKT"/>
        <w:numPr>
          <w:ilvl w:val="0"/>
          <w:numId w:val="42"/>
        </w:numPr>
        <w:rPr>
          <w:color w:val="000000"/>
          <w:lang w:val="en-GB" w:eastAsia="en-GB"/>
        </w:rPr>
      </w:pPr>
      <w:r w:rsidRPr="009E5314">
        <w:rPr>
          <w:lang w:val="en-GB" w:eastAsia="en-GB"/>
        </w:rPr>
        <w:t xml:space="preserve">Installing the DNS feature on </w:t>
      </w:r>
      <w:r w:rsidRPr="009E5314">
        <w:rPr>
          <w:rStyle w:val="CodeInTextPACKT"/>
          <w:lang w:val="en-GB" w:eastAsia="en-GB"/>
        </w:rPr>
        <w:t>DC2</w:t>
      </w:r>
    </w:p>
    <w:p w14:paraId="58E44EBA" w14:textId="77777777" w:rsidR="009E5314" w:rsidRPr="009E5314" w:rsidRDefault="009E5314" w:rsidP="005E7B1F">
      <w:pPr>
        <w:pStyle w:val="CodePACKT"/>
      </w:pPr>
    </w:p>
    <w:p w14:paraId="2D6A319D" w14:textId="67523C68" w:rsidR="009E5314" w:rsidRPr="009E5314" w:rsidRDefault="009E5314" w:rsidP="005E7B1F">
      <w:pPr>
        <w:pStyle w:val="CodePACKT"/>
      </w:pPr>
      <w:r w:rsidRPr="009E5314">
        <w:t xml:space="preserve">Import-Module -Name </w:t>
      </w:r>
      <w:proofErr w:type="spellStart"/>
      <w:r w:rsidRPr="009E5314">
        <w:t>ServerManager</w:t>
      </w:r>
      <w:proofErr w:type="spellEnd"/>
      <w:r w:rsidRPr="009E5314">
        <w:t xml:space="preserve"> -</w:t>
      </w:r>
      <w:proofErr w:type="spellStart"/>
      <w:r w:rsidRPr="009E5314">
        <w:t>WarningAction</w:t>
      </w:r>
      <w:proofErr w:type="spellEnd"/>
      <w:r w:rsidRPr="009E5314">
        <w:t xml:space="preserve"> </w:t>
      </w:r>
      <w:proofErr w:type="spellStart"/>
      <w:r w:rsidRPr="009E5314">
        <w:t>SilentlyContinue</w:t>
      </w:r>
      <w:proofErr w:type="spellEnd"/>
    </w:p>
    <w:p w14:paraId="5DFE2B7A" w14:textId="77777777" w:rsidR="009E5314" w:rsidRPr="009E5314" w:rsidRDefault="009E5314" w:rsidP="005E7B1F">
      <w:pPr>
        <w:pStyle w:val="CodePACKT"/>
      </w:pPr>
      <w:r w:rsidRPr="009E5314">
        <w:t>Install-WindowsFeature -Name DNS -IncludeManagementTools  </w:t>
      </w:r>
    </w:p>
    <w:p w14:paraId="7AD6C02F" w14:textId="77777777" w:rsidR="009E5314" w:rsidRPr="009E5314" w:rsidRDefault="009E5314" w:rsidP="005E7B1F">
      <w:pPr>
        <w:pStyle w:val="CodePACKT"/>
      </w:pPr>
    </w:p>
    <w:p w14:paraId="1B97B540" w14:textId="7FAF88C2" w:rsidR="009E5314" w:rsidRDefault="009E5314" w:rsidP="009E5314">
      <w:pPr>
        <w:pStyle w:val="NumberedBulletPACKT"/>
        <w:rPr>
          <w:bCs/>
          <w:lang w:val="en-GB" w:eastAsia="en-GB"/>
        </w:rPr>
      </w:pPr>
      <w:r w:rsidRPr="009E5314">
        <w:rPr>
          <w:lang w:val="en-GB" w:eastAsia="en-GB"/>
        </w:rPr>
        <w:t>Creating a script block to set DNS Server Options</w:t>
      </w:r>
    </w:p>
    <w:p w14:paraId="0C1E7643" w14:textId="77777777" w:rsidR="009E5314" w:rsidRPr="009E5314" w:rsidRDefault="009E5314" w:rsidP="005E7B1F">
      <w:pPr>
        <w:pStyle w:val="CodePACKT"/>
        <w:rPr>
          <w:rStyle w:val="CodeInTextPACKT"/>
          <w:sz w:val="19"/>
          <w:szCs w:val="18"/>
        </w:rPr>
      </w:pPr>
    </w:p>
    <w:p w14:paraId="0A44AC55" w14:textId="77777777" w:rsidR="00660100" w:rsidRPr="009E5314" w:rsidRDefault="00660100" w:rsidP="005E7B1F">
      <w:pPr>
        <w:pStyle w:val="CodePACKT"/>
        <w:rPr>
          <w:rStyle w:val="CodeInTextPACKT"/>
          <w:sz w:val="19"/>
          <w:szCs w:val="18"/>
        </w:rPr>
      </w:pPr>
      <w:r w:rsidRPr="009E5314">
        <w:rPr>
          <w:rStyle w:val="CodeInTextPACKT"/>
          <w:sz w:val="19"/>
          <w:szCs w:val="18"/>
        </w:rPr>
        <w:t>$SB1 = {</w:t>
      </w:r>
    </w:p>
    <w:p w14:paraId="0793F593" w14:textId="77777777" w:rsidR="00660100" w:rsidRPr="009E5314" w:rsidRDefault="00660100" w:rsidP="005E7B1F">
      <w:pPr>
        <w:pStyle w:val="CodePACKT"/>
        <w:rPr>
          <w:rStyle w:val="CodeInTextPACKT"/>
          <w:sz w:val="19"/>
          <w:szCs w:val="18"/>
        </w:rPr>
      </w:pPr>
      <w:r w:rsidRPr="009E5314">
        <w:rPr>
          <w:rStyle w:val="CodeInTextPACKT"/>
          <w:sz w:val="19"/>
          <w:szCs w:val="18"/>
        </w:rPr>
        <w:t>  # Enable recursion on this server</w:t>
      </w:r>
    </w:p>
    <w:p w14:paraId="5240C0D3" w14:textId="77777777" w:rsidR="00660100" w:rsidRPr="009E5314" w:rsidRDefault="00660100" w:rsidP="005E7B1F">
      <w:pPr>
        <w:pStyle w:val="CodePACKT"/>
        <w:rPr>
          <w:rStyle w:val="CodeInTextPACKT"/>
          <w:sz w:val="19"/>
          <w:szCs w:val="18"/>
        </w:rPr>
      </w:pPr>
      <w:r w:rsidRPr="009E5314">
        <w:rPr>
          <w:rStyle w:val="CodeInTextPACKT"/>
          <w:sz w:val="19"/>
          <w:szCs w:val="18"/>
        </w:rPr>
        <w:t>  Set-</w:t>
      </w:r>
      <w:proofErr w:type="spellStart"/>
      <w:r w:rsidRPr="009E5314">
        <w:rPr>
          <w:rStyle w:val="CodeInTextPACKT"/>
          <w:sz w:val="19"/>
          <w:szCs w:val="18"/>
        </w:rPr>
        <w:t>DnsServerRecursion</w:t>
      </w:r>
      <w:proofErr w:type="spellEnd"/>
      <w:r w:rsidRPr="009E5314">
        <w:rPr>
          <w:rStyle w:val="CodeInTextPACKT"/>
          <w:sz w:val="19"/>
          <w:szCs w:val="18"/>
        </w:rPr>
        <w:t xml:space="preserve"> -Enable $true</w:t>
      </w:r>
    </w:p>
    <w:p w14:paraId="19322FE1" w14:textId="77777777" w:rsidR="00660100" w:rsidRPr="009E5314" w:rsidRDefault="00660100" w:rsidP="005E7B1F">
      <w:pPr>
        <w:pStyle w:val="CodePACKT"/>
        <w:rPr>
          <w:rStyle w:val="CodeInTextPACKT"/>
          <w:sz w:val="19"/>
          <w:szCs w:val="18"/>
        </w:rPr>
      </w:pPr>
      <w:r w:rsidRPr="009E5314">
        <w:rPr>
          <w:rStyle w:val="CodeInTextPACKT"/>
          <w:sz w:val="19"/>
          <w:szCs w:val="18"/>
        </w:rPr>
        <w:t>  # Configure DNS Server cache maximum size</w:t>
      </w:r>
    </w:p>
    <w:p w14:paraId="35637A52" w14:textId="77777777" w:rsidR="00660100" w:rsidRPr="009E5314" w:rsidRDefault="00660100" w:rsidP="005E7B1F">
      <w:pPr>
        <w:pStyle w:val="CodePACKT"/>
        <w:rPr>
          <w:rStyle w:val="CodeInTextPACKT"/>
          <w:sz w:val="19"/>
          <w:szCs w:val="18"/>
        </w:rPr>
      </w:pPr>
      <w:r w:rsidRPr="009E5314">
        <w:rPr>
          <w:rStyle w:val="CodeInTextPACKT"/>
          <w:sz w:val="19"/>
          <w:szCs w:val="18"/>
        </w:rPr>
        <w:t>  Set-</w:t>
      </w:r>
      <w:proofErr w:type="spellStart"/>
      <w:proofErr w:type="gramStart"/>
      <w:r w:rsidRPr="009E5314">
        <w:rPr>
          <w:rStyle w:val="CodeInTextPACKT"/>
          <w:sz w:val="19"/>
          <w:szCs w:val="18"/>
        </w:rPr>
        <w:t>DnsServerCache</w:t>
      </w:r>
      <w:proofErr w:type="spellEnd"/>
      <w:r w:rsidRPr="009E5314">
        <w:rPr>
          <w:rStyle w:val="CodeInTextPACKT"/>
          <w:sz w:val="19"/>
          <w:szCs w:val="18"/>
        </w:rPr>
        <w:t xml:space="preserve">  -</w:t>
      </w:r>
      <w:proofErr w:type="spellStart"/>
      <w:proofErr w:type="gramEnd"/>
      <w:r w:rsidRPr="009E5314">
        <w:rPr>
          <w:rStyle w:val="CodeInTextPACKT"/>
          <w:sz w:val="19"/>
          <w:szCs w:val="18"/>
        </w:rPr>
        <w:t>MaxKBSize</w:t>
      </w:r>
      <w:proofErr w:type="spellEnd"/>
      <w:r w:rsidRPr="009E5314">
        <w:rPr>
          <w:rStyle w:val="CodeInTextPACKT"/>
          <w:sz w:val="19"/>
          <w:szCs w:val="18"/>
        </w:rPr>
        <w:t xml:space="preserve"> 20480  # 28 MB</w:t>
      </w:r>
    </w:p>
    <w:p w14:paraId="44585C61" w14:textId="77777777" w:rsidR="00660100" w:rsidRPr="009E5314" w:rsidRDefault="00660100" w:rsidP="005E7B1F">
      <w:pPr>
        <w:pStyle w:val="CodePACKT"/>
        <w:rPr>
          <w:rStyle w:val="CodeInTextPACKT"/>
          <w:sz w:val="19"/>
          <w:szCs w:val="18"/>
        </w:rPr>
      </w:pPr>
      <w:r w:rsidRPr="009E5314">
        <w:rPr>
          <w:rStyle w:val="CodeInTextPACKT"/>
          <w:sz w:val="19"/>
          <w:szCs w:val="18"/>
        </w:rPr>
        <w:lastRenderedPageBreak/>
        <w:t>  # Enable EDNS</w:t>
      </w:r>
    </w:p>
    <w:p w14:paraId="0CDCBEBF" w14:textId="77777777" w:rsidR="00660100" w:rsidRPr="009E5314" w:rsidRDefault="00660100" w:rsidP="005E7B1F">
      <w:pPr>
        <w:pStyle w:val="CodePACKT"/>
        <w:rPr>
          <w:rStyle w:val="CodeInTextPACKT"/>
          <w:sz w:val="19"/>
          <w:szCs w:val="18"/>
        </w:rPr>
      </w:pPr>
      <w:r w:rsidRPr="009E5314">
        <w:rPr>
          <w:rStyle w:val="CodeInTextPACKT"/>
          <w:sz w:val="19"/>
          <w:szCs w:val="18"/>
        </w:rPr>
        <w:t xml:space="preserve">  $EDNSHT = </w:t>
      </w:r>
      <w:proofErr w:type="gramStart"/>
      <w:r w:rsidRPr="009E5314">
        <w:rPr>
          <w:rStyle w:val="CodeInTextPACKT"/>
          <w:sz w:val="19"/>
          <w:szCs w:val="18"/>
        </w:rPr>
        <w:t>@{</w:t>
      </w:r>
      <w:proofErr w:type="gramEnd"/>
    </w:p>
    <w:p w14:paraId="0B8E6022" w14:textId="77777777" w:rsidR="00660100" w:rsidRPr="009E5314" w:rsidRDefault="00660100" w:rsidP="005E7B1F">
      <w:pPr>
        <w:pStyle w:val="CodePACKT"/>
        <w:rPr>
          <w:rStyle w:val="CodeInTextPACKT"/>
          <w:sz w:val="19"/>
          <w:szCs w:val="18"/>
        </w:rPr>
      </w:pPr>
      <w:r w:rsidRPr="009E5314">
        <w:rPr>
          <w:rStyle w:val="CodeInTextPACKT"/>
          <w:sz w:val="19"/>
          <w:szCs w:val="18"/>
        </w:rPr>
        <w:t xml:space="preserve">    </w:t>
      </w:r>
      <w:proofErr w:type="spellStart"/>
      <w:r w:rsidRPr="009E5314">
        <w:rPr>
          <w:rStyle w:val="CodeInTextPACKT"/>
          <w:sz w:val="19"/>
          <w:szCs w:val="18"/>
        </w:rPr>
        <w:t>EnableProbes</w:t>
      </w:r>
      <w:proofErr w:type="spellEnd"/>
      <w:r w:rsidRPr="009E5314">
        <w:rPr>
          <w:rStyle w:val="CodeInTextPACKT"/>
          <w:sz w:val="19"/>
          <w:szCs w:val="18"/>
        </w:rPr>
        <w:t xml:space="preserve">    = $true</w:t>
      </w:r>
    </w:p>
    <w:p w14:paraId="700ABB69" w14:textId="77777777" w:rsidR="00660100" w:rsidRPr="009E5314" w:rsidRDefault="00660100" w:rsidP="005E7B1F">
      <w:pPr>
        <w:pStyle w:val="CodePACKT"/>
        <w:rPr>
          <w:rStyle w:val="CodeInTextPACKT"/>
          <w:sz w:val="19"/>
          <w:szCs w:val="18"/>
        </w:rPr>
      </w:pPr>
      <w:r w:rsidRPr="009E5314">
        <w:rPr>
          <w:rStyle w:val="CodeInTextPACKT"/>
          <w:sz w:val="19"/>
          <w:szCs w:val="18"/>
        </w:rPr>
        <w:t xml:space="preserve">    </w:t>
      </w:r>
      <w:proofErr w:type="spellStart"/>
      <w:r w:rsidRPr="009E5314">
        <w:rPr>
          <w:rStyle w:val="CodeInTextPACKT"/>
          <w:sz w:val="19"/>
          <w:szCs w:val="18"/>
        </w:rPr>
        <w:t>EnableReception</w:t>
      </w:r>
      <w:proofErr w:type="spellEnd"/>
      <w:r w:rsidRPr="009E5314">
        <w:rPr>
          <w:rStyle w:val="CodeInTextPACKT"/>
          <w:sz w:val="19"/>
          <w:szCs w:val="18"/>
        </w:rPr>
        <w:t xml:space="preserve"> = $true</w:t>
      </w:r>
    </w:p>
    <w:p w14:paraId="66C49AC9" w14:textId="77777777" w:rsidR="00660100" w:rsidRPr="009E5314" w:rsidRDefault="00660100" w:rsidP="005E7B1F">
      <w:pPr>
        <w:pStyle w:val="CodePACKT"/>
        <w:rPr>
          <w:rStyle w:val="CodeInTextPACKT"/>
          <w:sz w:val="19"/>
          <w:szCs w:val="18"/>
        </w:rPr>
      </w:pPr>
      <w:r w:rsidRPr="009E5314">
        <w:rPr>
          <w:rStyle w:val="CodeInTextPACKT"/>
          <w:sz w:val="19"/>
          <w:szCs w:val="18"/>
        </w:rPr>
        <w:t>  }</w:t>
      </w:r>
    </w:p>
    <w:p w14:paraId="1F7303BD" w14:textId="77777777" w:rsidR="00660100" w:rsidRPr="009E5314" w:rsidRDefault="00660100" w:rsidP="005E7B1F">
      <w:pPr>
        <w:pStyle w:val="CodePACKT"/>
        <w:rPr>
          <w:rStyle w:val="CodeInTextPACKT"/>
          <w:sz w:val="19"/>
          <w:szCs w:val="18"/>
        </w:rPr>
      </w:pPr>
      <w:r w:rsidRPr="009E5314">
        <w:rPr>
          <w:rStyle w:val="CodeInTextPACKT"/>
          <w:sz w:val="19"/>
          <w:szCs w:val="18"/>
        </w:rPr>
        <w:t>  Set-</w:t>
      </w:r>
      <w:proofErr w:type="spellStart"/>
      <w:r w:rsidRPr="009E5314">
        <w:rPr>
          <w:rStyle w:val="CodeInTextPACKT"/>
          <w:sz w:val="19"/>
          <w:szCs w:val="18"/>
        </w:rPr>
        <w:t>DnsServerEDns</w:t>
      </w:r>
      <w:proofErr w:type="spellEnd"/>
      <w:r w:rsidRPr="009E5314">
        <w:rPr>
          <w:rStyle w:val="CodeInTextPACKT"/>
          <w:sz w:val="19"/>
          <w:szCs w:val="18"/>
        </w:rPr>
        <w:t xml:space="preserve"> @EDNSHT</w:t>
      </w:r>
    </w:p>
    <w:p w14:paraId="1A6320A9" w14:textId="77777777" w:rsidR="00660100" w:rsidRPr="009E5314" w:rsidRDefault="00660100" w:rsidP="005E7B1F">
      <w:pPr>
        <w:pStyle w:val="CodePACKT"/>
        <w:rPr>
          <w:rStyle w:val="CodeInTextPACKT"/>
          <w:sz w:val="19"/>
          <w:szCs w:val="18"/>
        </w:rPr>
      </w:pPr>
      <w:r w:rsidRPr="009E5314">
        <w:rPr>
          <w:rStyle w:val="CodeInTextPACKT"/>
          <w:sz w:val="19"/>
          <w:szCs w:val="18"/>
        </w:rPr>
        <w:t>  # Enable Global Name Zone</w:t>
      </w:r>
    </w:p>
    <w:p w14:paraId="67E8B34E" w14:textId="77777777" w:rsidR="00660100" w:rsidRPr="009E5314" w:rsidRDefault="00660100" w:rsidP="005E7B1F">
      <w:pPr>
        <w:pStyle w:val="CodePACKT"/>
        <w:rPr>
          <w:rStyle w:val="CodeInTextPACKT"/>
          <w:sz w:val="19"/>
          <w:szCs w:val="18"/>
        </w:rPr>
      </w:pPr>
      <w:r w:rsidRPr="009E5314">
        <w:rPr>
          <w:rStyle w:val="CodeInTextPACKT"/>
          <w:sz w:val="19"/>
          <w:szCs w:val="18"/>
        </w:rPr>
        <w:t>  Set-</w:t>
      </w:r>
      <w:proofErr w:type="spellStart"/>
      <w:r w:rsidRPr="009E5314">
        <w:rPr>
          <w:rStyle w:val="CodeInTextPACKT"/>
          <w:sz w:val="19"/>
          <w:szCs w:val="18"/>
        </w:rPr>
        <w:t>DnsServerGlobalNameZone</w:t>
      </w:r>
      <w:proofErr w:type="spellEnd"/>
      <w:r w:rsidRPr="009E5314">
        <w:rPr>
          <w:rStyle w:val="CodeInTextPACKT"/>
          <w:sz w:val="19"/>
          <w:szCs w:val="18"/>
        </w:rPr>
        <w:t xml:space="preserve"> -Enable $true</w:t>
      </w:r>
    </w:p>
    <w:p w14:paraId="6533B537" w14:textId="77777777" w:rsidR="00660100" w:rsidRPr="009E5314" w:rsidRDefault="00660100" w:rsidP="005E7B1F">
      <w:pPr>
        <w:pStyle w:val="CodePACKT"/>
        <w:rPr>
          <w:rStyle w:val="CodeInTextPACKT"/>
          <w:sz w:val="19"/>
          <w:szCs w:val="18"/>
        </w:rPr>
      </w:pPr>
      <w:r w:rsidRPr="009E5314">
        <w:rPr>
          <w:rStyle w:val="CodeInTextPACKT"/>
          <w:sz w:val="19"/>
          <w:szCs w:val="18"/>
        </w:rPr>
        <w:t>}</w:t>
      </w:r>
    </w:p>
    <w:p w14:paraId="704E044D" w14:textId="77777777" w:rsidR="009E5314" w:rsidRPr="009E5314" w:rsidRDefault="009E5314" w:rsidP="005E7B1F">
      <w:pPr>
        <w:pStyle w:val="CodePACKT"/>
        <w:rPr>
          <w:rStyle w:val="CodeInTextPACKT"/>
          <w:sz w:val="19"/>
          <w:szCs w:val="18"/>
        </w:rPr>
      </w:pPr>
    </w:p>
    <w:p w14:paraId="7C07E6CB" w14:textId="31CE1E2D" w:rsidR="009E5314" w:rsidRPr="009E5314" w:rsidRDefault="009E5314" w:rsidP="009E5314">
      <w:pPr>
        <w:pStyle w:val="NumberedBulletPACKT"/>
        <w:rPr>
          <w:color w:val="000000"/>
          <w:lang w:val="en-GB" w:eastAsia="en-GB"/>
        </w:rPr>
      </w:pPr>
      <w:r w:rsidRPr="009E5314">
        <w:rPr>
          <w:lang w:val="en-GB" w:eastAsia="en-GB"/>
        </w:rPr>
        <w:t xml:space="preserve">Reconfiguring DNS on </w:t>
      </w:r>
      <w:r w:rsidRPr="009E5314">
        <w:rPr>
          <w:rStyle w:val="CodeInTextPACKT"/>
        </w:rPr>
        <w:t>DC2</w:t>
      </w:r>
      <w:r w:rsidRPr="009E5314">
        <w:rPr>
          <w:lang w:val="en-GB" w:eastAsia="en-GB"/>
        </w:rPr>
        <w:t xml:space="preserve">, </w:t>
      </w:r>
      <w:r w:rsidRPr="009E5314">
        <w:rPr>
          <w:rStyle w:val="CodeInTextPACKT"/>
        </w:rPr>
        <w:t>DC1</w:t>
      </w:r>
    </w:p>
    <w:p w14:paraId="0ADDE234" w14:textId="77777777" w:rsidR="009E5314" w:rsidRDefault="009E5314" w:rsidP="005E7B1F">
      <w:pPr>
        <w:pStyle w:val="CodePACKT"/>
      </w:pPr>
    </w:p>
    <w:p w14:paraId="562DFE71" w14:textId="4761B808" w:rsidR="009E5314" w:rsidRPr="009E5314" w:rsidRDefault="009E5314" w:rsidP="005E7B1F">
      <w:pPr>
        <w:pStyle w:val="CodePACKT"/>
      </w:pPr>
      <w:r w:rsidRPr="009E5314">
        <w:t>Invoke-Command -</w:t>
      </w:r>
      <w:proofErr w:type="spellStart"/>
      <w:r w:rsidRPr="009E5314">
        <w:t>ScriptBlock</w:t>
      </w:r>
      <w:proofErr w:type="spellEnd"/>
      <w:r w:rsidRPr="009E5314">
        <w:t xml:space="preserve"> $SB1</w:t>
      </w:r>
    </w:p>
    <w:p w14:paraId="3D872944" w14:textId="77777777" w:rsidR="009E5314" w:rsidRPr="009E5314" w:rsidRDefault="009E5314" w:rsidP="005E7B1F">
      <w:pPr>
        <w:pStyle w:val="CodePACKT"/>
      </w:pPr>
      <w:r w:rsidRPr="009E5314">
        <w:t>Invoke-Command -</w:t>
      </w:r>
      <w:proofErr w:type="spellStart"/>
      <w:r w:rsidRPr="009E5314">
        <w:t>ScriptBlock</w:t>
      </w:r>
      <w:proofErr w:type="spellEnd"/>
      <w:r w:rsidRPr="009E5314">
        <w:t xml:space="preserve"> $SB1 -ComputerName DC1</w:t>
      </w:r>
    </w:p>
    <w:p w14:paraId="0546E4FB" w14:textId="77777777" w:rsidR="009E5314" w:rsidRPr="009E5314" w:rsidRDefault="009E5314" w:rsidP="005E7B1F">
      <w:pPr>
        <w:pStyle w:val="CodePACKT"/>
      </w:pPr>
    </w:p>
    <w:p w14:paraId="0BCB2B68" w14:textId="450E6898" w:rsidR="009E5314" w:rsidRPr="009E5314" w:rsidRDefault="009E5314" w:rsidP="009E5314">
      <w:pPr>
        <w:pStyle w:val="NumberedBulletPACKT"/>
        <w:rPr>
          <w:color w:val="000000"/>
          <w:lang w:val="en-GB" w:eastAsia="en-GB"/>
        </w:rPr>
      </w:pPr>
      <w:r w:rsidRPr="009E5314">
        <w:rPr>
          <w:lang w:val="en-GB" w:eastAsia="en-GB"/>
        </w:rPr>
        <w:t xml:space="preserve">Creating script block to configure </w:t>
      </w:r>
      <w:r w:rsidRPr="00A42BE1">
        <w:rPr>
          <w:rStyle w:val="CodeInTextPACKT"/>
          <w:rPrChange w:id="258" w:author="Thomas Lee" w:date="2022-09-12T17:30:00Z">
            <w:rPr>
              <w:lang w:val="en-GB" w:eastAsia="en-GB"/>
            </w:rPr>
          </w:rPrChange>
        </w:rPr>
        <w:t>DC2</w:t>
      </w:r>
      <w:r w:rsidRPr="009E5314">
        <w:rPr>
          <w:lang w:val="en-GB" w:eastAsia="en-GB"/>
        </w:rPr>
        <w:t xml:space="preserve"> to have </w:t>
      </w:r>
      <w:del w:id="259" w:author="Thomas Lee" w:date="2022-09-12T17:30:00Z">
        <w:r w:rsidRPr="009E5314" w:rsidDel="00A42BE1">
          <w:rPr>
            <w:lang w:val="en-GB" w:eastAsia="en-GB"/>
          </w:rPr>
          <w:delText xml:space="preserve">TWO </w:delText>
        </w:r>
      </w:del>
      <w:ins w:id="260" w:author="Thomas Lee" w:date="2022-09-12T17:30:00Z">
        <w:r w:rsidR="00A42BE1">
          <w:rPr>
            <w:lang w:val="en-GB" w:eastAsia="en-GB"/>
          </w:rPr>
          <w:t>two</w:t>
        </w:r>
        <w:r w:rsidR="00A42BE1" w:rsidRPr="009E5314">
          <w:rPr>
            <w:lang w:val="en-GB" w:eastAsia="en-GB"/>
          </w:rPr>
          <w:t xml:space="preserve"> </w:t>
        </w:r>
      </w:ins>
      <w:r w:rsidRPr="009E5314">
        <w:rPr>
          <w:lang w:val="en-GB" w:eastAsia="en-GB"/>
        </w:rPr>
        <w:t>DNS servers</w:t>
      </w:r>
    </w:p>
    <w:p w14:paraId="4EADB079" w14:textId="77777777" w:rsidR="009E5314" w:rsidRPr="009E5314" w:rsidRDefault="009E5314" w:rsidP="005E7B1F">
      <w:pPr>
        <w:pStyle w:val="CodePACKT"/>
        <w:rPr>
          <w:rStyle w:val="CodeInTextPACKT"/>
          <w:sz w:val="19"/>
          <w:szCs w:val="18"/>
        </w:rPr>
      </w:pPr>
    </w:p>
    <w:p w14:paraId="0C4CED6E" w14:textId="5B6BB939" w:rsidR="009E5314" w:rsidRPr="009E5314" w:rsidRDefault="009E5314" w:rsidP="005E7B1F">
      <w:pPr>
        <w:pStyle w:val="CodePACKT"/>
        <w:rPr>
          <w:rStyle w:val="CodeInTextPACKT"/>
          <w:sz w:val="19"/>
          <w:szCs w:val="18"/>
        </w:rPr>
      </w:pPr>
      <w:r w:rsidRPr="009E5314">
        <w:rPr>
          <w:rStyle w:val="CodeInTextPACKT"/>
          <w:sz w:val="19"/>
          <w:szCs w:val="18"/>
        </w:rPr>
        <w:t>$SB2 = {</w:t>
      </w:r>
    </w:p>
    <w:p w14:paraId="7E3D54B9" w14:textId="77777777" w:rsidR="009E5314" w:rsidRPr="009E5314" w:rsidRDefault="009E5314" w:rsidP="005E7B1F">
      <w:pPr>
        <w:pStyle w:val="CodePACKT"/>
        <w:rPr>
          <w:rStyle w:val="CodeInTextPACKT"/>
          <w:sz w:val="19"/>
          <w:szCs w:val="18"/>
        </w:rPr>
      </w:pPr>
      <w:r w:rsidRPr="009E5314">
        <w:rPr>
          <w:rStyle w:val="CodeInTextPACKT"/>
          <w:sz w:val="19"/>
          <w:szCs w:val="18"/>
        </w:rPr>
        <w:t xml:space="preserve">  $NIC = </w:t>
      </w:r>
    </w:p>
    <w:p w14:paraId="11E82D27" w14:textId="77777777" w:rsidR="009E5314" w:rsidRPr="009E5314" w:rsidRDefault="009E5314" w:rsidP="005E7B1F">
      <w:pPr>
        <w:pStyle w:val="CodePACKT"/>
        <w:rPr>
          <w:rStyle w:val="CodeInTextPACKT"/>
          <w:sz w:val="19"/>
          <w:szCs w:val="18"/>
        </w:rPr>
      </w:pPr>
      <w:r w:rsidRPr="009E5314">
        <w:rPr>
          <w:rStyle w:val="CodeInTextPACKT"/>
          <w:sz w:val="19"/>
          <w:szCs w:val="18"/>
        </w:rPr>
        <w:t>    Get-</w:t>
      </w:r>
      <w:proofErr w:type="spellStart"/>
      <w:r w:rsidRPr="009E5314">
        <w:rPr>
          <w:rStyle w:val="CodeInTextPACKT"/>
          <w:sz w:val="19"/>
          <w:szCs w:val="18"/>
        </w:rPr>
        <w:t>NetIPInterface</w:t>
      </w:r>
      <w:proofErr w:type="spellEnd"/>
      <w:r w:rsidRPr="009E5314">
        <w:rPr>
          <w:rStyle w:val="CodeInTextPACKT"/>
          <w:sz w:val="19"/>
          <w:szCs w:val="18"/>
        </w:rPr>
        <w:t xml:space="preserve"> -</w:t>
      </w:r>
      <w:proofErr w:type="spellStart"/>
      <w:r w:rsidRPr="009E5314">
        <w:rPr>
          <w:rStyle w:val="CodeInTextPACKT"/>
          <w:sz w:val="19"/>
          <w:szCs w:val="18"/>
        </w:rPr>
        <w:t>InterfaceAlias</w:t>
      </w:r>
      <w:proofErr w:type="spellEnd"/>
      <w:r w:rsidRPr="009E5314">
        <w:rPr>
          <w:rStyle w:val="CodeInTextPACKT"/>
          <w:sz w:val="19"/>
          <w:szCs w:val="18"/>
        </w:rPr>
        <w:t xml:space="preserve"> "Ethernet" -</w:t>
      </w:r>
      <w:proofErr w:type="spellStart"/>
      <w:r w:rsidRPr="009E5314">
        <w:rPr>
          <w:rStyle w:val="CodeInTextPACKT"/>
          <w:sz w:val="19"/>
          <w:szCs w:val="18"/>
        </w:rPr>
        <w:t>AddressFamily</w:t>
      </w:r>
      <w:proofErr w:type="spellEnd"/>
      <w:r w:rsidRPr="009E5314">
        <w:rPr>
          <w:rStyle w:val="CodeInTextPACKT"/>
          <w:sz w:val="19"/>
          <w:szCs w:val="18"/>
        </w:rPr>
        <w:t xml:space="preserve"> IPv4</w:t>
      </w:r>
    </w:p>
    <w:p w14:paraId="1318F308" w14:textId="77777777" w:rsidR="009E5314" w:rsidRPr="009E5314" w:rsidRDefault="009E5314" w:rsidP="005E7B1F">
      <w:pPr>
        <w:pStyle w:val="CodePACKT"/>
        <w:rPr>
          <w:rStyle w:val="CodeInTextPACKT"/>
          <w:sz w:val="19"/>
          <w:szCs w:val="18"/>
        </w:rPr>
      </w:pPr>
      <w:r w:rsidRPr="009E5314">
        <w:rPr>
          <w:rStyle w:val="CodeInTextPACKT"/>
          <w:sz w:val="19"/>
          <w:szCs w:val="18"/>
        </w:rPr>
        <w:t>  $DNSSERVERS = ('127.0.0.1','10.10.10.10')</w:t>
      </w:r>
    </w:p>
    <w:p w14:paraId="3F3046C8" w14:textId="77777777" w:rsidR="009E5314" w:rsidRPr="009E5314" w:rsidRDefault="009E5314" w:rsidP="005E7B1F">
      <w:pPr>
        <w:pStyle w:val="CodePACKT"/>
        <w:rPr>
          <w:rStyle w:val="CodeInTextPACKT"/>
          <w:sz w:val="19"/>
          <w:szCs w:val="18"/>
        </w:rPr>
      </w:pPr>
      <w:r w:rsidRPr="009E5314">
        <w:rPr>
          <w:rStyle w:val="CodeInTextPACKT"/>
          <w:sz w:val="19"/>
          <w:szCs w:val="18"/>
        </w:rPr>
        <w:t xml:space="preserve">  $DNSHT = </w:t>
      </w:r>
      <w:proofErr w:type="gramStart"/>
      <w:r w:rsidRPr="009E5314">
        <w:rPr>
          <w:rStyle w:val="CodeInTextPACKT"/>
          <w:sz w:val="19"/>
          <w:szCs w:val="18"/>
        </w:rPr>
        <w:t>@{</w:t>
      </w:r>
      <w:proofErr w:type="gramEnd"/>
    </w:p>
    <w:p w14:paraId="3A184E6F" w14:textId="77777777" w:rsidR="009E5314" w:rsidRPr="009E5314" w:rsidRDefault="009E5314" w:rsidP="005E7B1F">
      <w:pPr>
        <w:pStyle w:val="CodePACKT"/>
        <w:rPr>
          <w:rStyle w:val="CodeInTextPACKT"/>
          <w:sz w:val="19"/>
          <w:szCs w:val="18"/>
        </w:rPr>
      </w:pPr>
      <w:r w:rsidRPr="009E5314">
        <w:rPr>
          <w:rStyle w:val="CodeInTextPACKT"/>
          <w:sz w:val="19"/>
          <w:szCs w:val="18"/>
        </w:rPr>
        <w:t xml:space="preserve">    </w:t>
      </w:r>
      <w:proofErr w:type="spellStart"/>
      <w:proofErr w:type="gramStart"/>
      <w:r w:rsidRPr="009E5314">
        <w:rPr>
          <w:rStyle w:val="CodeInTextPACKT"/>
          <w:sz w:val="19"/>
          <w:szCs w:val="18"/>
        </w:rPr>
        <w:t>InterfaceIndex</w:t>
      </w:r>
      <w:proofErr w:type="spellEnd"/>
      <w:r w:rsidRPr="009E5314">
        <w:rPr>
          <w:rStyle w:val="CodeInTextPACKT"/>
          <w:sz w:val="19"/>
          <w:szCs w:val="18"/>
        </w:rPr>
        <w:t xml:space="preserve">  =</w:t>
      </w:r>
      <w:proofErr w:type="gramEnd"/>
      <w:r w:rsidRPr="009E5314">
        <w:rPr>
          <w:rStyle w:val="CodeInTextPACKT"/>
          <w:sz w:val="19"/>
          <w:szCs w:val="18"/>
        </w:rPr>
        <w:t xml:space="preserve"> $</w:t>
      </w:r>
      <w:proofErr w:type="spellStart"/>
      <w:r w:rsidRPr="009E5314">
        <w:rPr>
          <w:rStyle w:val="CodeInTextPACKT"/>
          <w:sz w:val="19"/>
          <w:szCs w:val="18"/>
        </w:rPr>
        <w:t>NIC.InterfaceIndex</w:t>
      </w:r>
      <w:proofErr w:type="spellEnd"/>
    </w:p>
    <w:p w14:paraId="5185C1C1" w14:textId="77777777" w:rsidR="009E5314" w:rsidRPr="009E5314" w:rsidRDefault="009E5314" w:rsidP="005E7B1F">
      <w:pPr>
        <w:pStyle w:val="CodePACKT"/>
        <w:rPr>
          <w:rStyle w:val="CodeInTextPACKT"/>
          <w:sz w:val="19"/>
          <w:szCs w:val="18"/>
        </w:rPr>
      </w:pPr>
      <w:r w:rsidRPr="009E5314">
        <w:rPr>
          <w:rStyle w:val="CodeInTextPACKT"/>
          <w:sz w:val="19"/>
          <w:szCs w:val="18"/>
        </w:rPr>
        <w:t xml:space="preserve">    </w:t>
      </w:r>
      <w:proofErr w:type="spellStart"/>
      <w:r w:rsidRPr="009E5314">
        <w:rPr>
          <w:rStyle w:val="CodeInTextPACKT"/>
          <w:sz w:val="19"/>
          <w:szCs w:val="18"/>
        </w:rPr>
        <w:t>ServerAddresses</w:t>
      </w:r>
      <w:proofErr w:type="spellEnd"/>
      <w:r w:rsidRPr="009E5314">
        <w:rPr>
          <w:rStyle w:val="CodeInTextPACKT"/>
          <w:sz w:val="19"/>
          <w:szCs w:val="18"/>
        </w:rPr>
        <w:t xml:space="preserve"> = $DNSSERVERS</w:t>
      </w:r>
    </w:p>
    <w:p w14:paraId="1366E341" w14:textId="77777777" w:rsidR="009E5314" w:rsidRPr="009E5314" w:rsidRDefault="009E5314" w:rsidP="005E7B1F">
      <w:pPr>
        <w:pStyle w:val="CodePACKT"/>
        <w:rPr>
          <w:rStyle w:val="CodeInTextPACKT"/>
          <w:sz w:val="19"/>
          <w:szCs w:val="18"/>
        </w:rPr>
      </w:pPr>
      <w:r w:rsidRPr="009E5314">
        <w:rPr>
          <w:rStyle w:val="CodeInTextPACKT"/>
          <w:sz w:val="19"/>
          <w:szCs w:val="18"/>
        </w:rPr>
        <w:t>  }</w:t>
      </w:r>
    </w:p>
    <w:p w14:paraId="6D28FBCB" w14:textId="77777777" w:rsidR="009E5314" w:rsidRPr="009E5314" w:rsidRDefault="009E5314" w:rsidP="005E7B1F">
      <w:pPr>
        <w:pStyle w:val="CodePACKT"/>
        <w:rPr>
          <w:rStyle w:val="CodeInTextPACKT"/>
          <w:sz w:val="19"/>
          <w:szCs w:val="18"/>
        </w:rPr>
      </w:pPr>
      <w:r w:rsidRPr="009E5314">
        <w:rPr>
          <w:rStyle w:val="CodeInTextPACKT"/>
          <w:sz w:val="19"/>
          <w:szCs w:val="18"/>
        </w:rPr>
        <w:t>  Set-</w:t>
      </w:r>
      <w:proofErr w:type="spellStart"/>
      <w:r w:rsidRPr="009E5314">
        <w:rPr>
          <w:rStyle w:val="CodeInTextPACKT"/>
          <w:sz w:val="19"/>
          <w:szCs w:val="18"/>
        </w:rPr>
        <w:t>DnsClientServerAddress</w:t>
      </w:r>
      <w:proofErr w:type="spellEnd"/>
      <w:r w:rsidRPr="009E5314">
        <w:rPr>
          <w:rStyle w:val="CodeInTextPACKT"/>
          <w:sz w:val="19"/>
          <w:szCs w:val="18"/>
        </w:rPr>
        <w:t xml:space="preserve"> @DNSHT</w:t>
      </w:r>
    </w:p>
    <w:p w14:paraId="58508A03" w14:textId="77777777" w:rsidR="009E5314" w:rsidRPr="009E5314" w:rsidRDefault="009E5314" w:rsidP="005E7B1F">
      <w:pPr>
        <w:pStyle w:val="CodePACKT"/>
        <w:rPr>
          <w:rStyle w:val="CodeInTextPACKT"/>
          <w:sz w:val="19"/>
          <w:szCs w:val="18"/>
        </w:rPr>
      </w:pPr>
      <w:r w:rsidRPr="009E5314">
        <w:rPr>
          <w:rStyle w:val="CodeInTextPACKT"/>
          <w:sz w:val="19"/>
          <w:szCs w:val="18"/>
        </w:rPr>
        <w:t>  Start-Service -Name DNS</w:t>
      </w:r>
    </w:p>
    <w:p w14:paraId="24CB8B41" w14:textId="77777777" w:rsidR="009E5314" w:rsidRPr="009E5314" w:rsidRDefault="009E5314" w:rsidP="005E7B1F">
      <w:pPr>
        <w:pStyle w:val="CodePACKT"/>
        <w:rPr>
          <w:rStyle w:val="CodeInTextPACKT"/>
          <w:sz w:val="19"/>
          <w:szCs w:val="18"/>
        </w:rPr>
      </w:pPr>
      <w:r w:rsidRPr="009E5314">
        <w:rPr>
          <w:rStyle w:val="CodeInTextPACKT"/>
          <w:sz w:val="19"/>
          <w:szCs w:val="18"/>
        </w:rPr>
        <w:t>}</w:t>
      </w:r>
    </w:p>
    <w:p w14:paraId="2FAA0140" w14:textId="77777777" w:rsidR="009E5314" w:rsidRPr="009E5314" w:rsidRDefault="009E5314" w:rsidP="005E7B1F">
      <w:pPr>
        <w:pStyle w:val="CodePACKT"/>
        <w:rPr>
          <w:rStyle w:val="CodeInTextPACKT"/>
          <w:sz w:val="19"/>
          <w:szCs w:val="18"/>
        </w:rPr>
      </w:pPr>
    </w:p>
    <w:p w14:paraId="27FEB66A" w14:textId="733F80BC" w:rsidR="009E5314" w:rsidRPr="009E5314" w:rsidRDefault="009E5314" w:rsidP="009E5314">
      <w:pPr>
        <w:pStyle w:val="NumberedBulletPACKT"/>
        <w:rPr>
          <w:color w:val="000000"/>
          <w:lang w:val="en-GB" w:eastAsia="en-GB"/>
        </w:rPr>
      </w:pPr>
      <w:r w:rsidRPr="009E5314">
        <w:rPr>
          <w:lang w:val="en-GB" w:eastAsia="en-GB"/>
        </w:rPr>
        <w:t xml:space="preserve">Configuring </w:t>
      </w:r>
      <w:r w:rsidRPr="009E5314">
        <w:rPr>
          <w:rStyle w:val="CodeInTextPACKT"/>
        </w:rPr>
        <w:t>DC2</w:t>
      </w:r>
      <w:r w:rsidRPr="009E5314">
        <w:rPr>
          <w:lang w:val="en-GB" w:eastAsia="en-GB"/>
        </w:rPr>
        <w:t xml:space="preserve"> to have two DNS servers</w:t>
      </w:r>
    </w:p>
    <w:p w14:paraId="48BA98E6" w14:textId="77777777" w:rsidR="009E5314" w:rsidRPr="009E5314" w:rsidRDefault="009E5314" w:rsidP="005E7B1F">
      <w:pPr>
        <w:pStyle w:val="CodePACKT"/>
      </w:pPr>
    </w:p>
    <w:p w14:paraId="71A8C2E4" w14:textId="179EF8C7" w:rsidR="009E5314" w:rsidRPr="009E5314" w:rsidRDefault="009E5314" w:rsidP="005E7B1F">
      <w:pPr>
        <w:pStyle w:val="CodePACKT"/>
      </w:pPr>
      <w:r w:rsidRPr="009E5314">
        <w:t>Invoke-Command -</w:t>
      </w:r>
      <w:proofErr w:type="spellStart"/>
      <w:r w:rsidRPr="009E5314">
        <w:t>ScriptBlock</w:t>
      </w:r>
      <w:proofErr w:type="spellEnd"/>
      <w:r w:rsidRPr="009E5314">
        <w:t xml:space="preserve"> $SB2</w:t>
      </w:r>
    </w:p>
    <w:p w14:paraId="7249A27B" w14:textId="77777777" w:rsidR="009E5314" w:rsidRPr="009E5314" w:rsidRDefault="009E5314" w:rsidP="005E7B1F">
      <w:pPr>
        <w:pStyle w:val="CodePACKT"/>
      </w:pPr>
    </w:p>
    <w:p w14:paraId="0DEB3A0E" w14:textId="25D12B09" w:rsidR="009E5314" w:rsidRPr="009E5314" w:rsidRDefault="009E5314" w:rsidP="009E5314">
      <w:pPr>
        <w:pStyle w:val="NumberedBulletPACKT"/>
        <w:rPr>
          <w:color w:val="000000"/>
          <w:lang w:val="en-GB" w:eastAsia="en-GB"/>
        </w:rPr>
      </w:pPr>
      <w:r w:rsidRPr="009E5314">
        <w:rPr>
          <w:lang w:val="en-GB" w:eastAsia="en-GB"/>
        </w:rPr>
        <w:t xml:space="preserve">Creating a script block to configure </w:t>
      </w:r>
      <w:r w:rsidRPr="009E5314">
        <w:rPr>
          <w:rStyle w:val="CodeInTextPACKT"/>
        </w:rPr>
        <w:t>DC1</w:t>
      </w:r>
      <w:r w:rsidRPr="009E5314">
        <w:rPr>
          <w:lang w:val="en-GB" w:eastAsia="en-GB"/>
        </w:rPr>
        <w:t xml:space="preserve"> to have two DNS servers</w:t>
      </w:r>
    </w:p>
    <w:p w14:paraId="646CCE6F" w14:textId="77777777" w:rsidR="009E5314" w:rsidRPr="009E5314" w:rsidRDefault="009E5314" w:rsidP="005E7B1F">
      <w:pPr>
        <w:pStyle w:val="CodePACKT"/>
      </w:pPr>
    </w:p>
    <w:p w14:paraId="141ED7D2" w14:textId="77777777" w:rsidR="009E5314" w:rsidRPr="009E5314" w:rsidRDefault="009E5314" w:rsidP="005E7B1F">
      <w:pPr>
        <w:pStyle w:val="CodePACKT"/>
      </w:pPr>
      <w:r w:rsidRPr="009E5314">
        <w:t>$SB3 = {</w:t>
      </w:r>
    </w:p>
    <w:p w14:paraId="7E4A579F" w14:textId="77777777" w:rsidR="009E5314" w:rsidRPr="009E5314" w:rsidRDefault="009E5314" w:rsidP="005E7B1F">
      <w:pPr>
        <w:pStyle w:val="CodePACKT"/>
      </w:pPr>
      <w:r w:rsidRPr="009E5314">
        <w:t xml:space="preserve">  $NIC = </w:t>
      </w:r>
    </w:p>
    <w:p w14:paraId="051061C8" w14:textId="77777777" w:rsidR="009E5314" w:rsidRPr="009E5314" w:rsidRDefault="009E5314" w:rsidP="005E7B1F">
      <w:pPr>
        <w:pStyle w:val="CodePACKT"/>
      </w:pPr>
      <w:r w:rsidRPr="009E5314">
        <w:t>    Get-</w:t>
      </w:r>
      <w:proofErr w:type="spellStart"/>
      <w:r w:rsidRPr="009E5314">
        <w:t>NetIPInterface</w:t>
      </w:r>
      <w:proofErr w:type="spellEnd"/>
      <w:r w:rsidRPr="009E5314">
        <w:t xml:space="preserve"> -</w:t>
      </w:r>
      <w:proofErr w:type="spellStart"/>
      <w:r w:rsidRPr="009E5314">
        <w:t>InterfaceAlias</w:t>
      </w:r>
      <w:proofErr w:type="spellEnd"/>
      <w:r w:rsidRPr="009E5314">
        <w:t xml:space="preserve"> "Ethernet" -</w:t>
      </w:r>
      <w:proofErr w:type="spellStart"/>
      <w:r w:rsidRPr="009E5314">
        <w:t>AddressFamily</w:t>
      </w:r>
      <w:proofErr w:type="spellEnd"/>
      <w:r w:rsidRPr="009E5314">
        <w:t xml:space="preserve"> IPv4</w:t>
      </w:r>
    </w:p>
    <w:p w14:paraId="6083E23D" w14:textId="77777777" w:rsidR="009E5314" w:rsidRPr="009E5314" w:rsidRDefault="009E5314" w:rsidP="005E7B1F">
      <w:pPr>
        <w:pStyle w:val="CodePACKT"/>
      </w:pPr>
      <w:r w:rsidRPr="009E5314">
        <w:t>  $DNSSERVERS = ('127.0.0.1','10.10.10.11')</w:t>
      </w:r>
    </w:p>
    <w:p w14:paraId="3E8B1AEC" w14:textId="77777777" w:rsidR="009E5314" w:rsidRPr="009E5314" w:rsidRDefault="009E5314" w:rsidP="005E7B1F">
      <w:pPr>
        <w:pStyle w:val="CodePACKT"/>
      </w:pPr>
      <w:r w:rsidRPr="009E5314">
        <w:t xml:space="preserve">  $DNSHT = </w:t>
      </w:r>
      <w:proofErr w:type="gramStart"/>
      <w:r w:rsidRPr="009E5314">
        <w:t>@{</w:t>
      </w:r>
      <w:proofErr w:type="gramEnd"/>
    </w:p>
    <w:p w14:paraId="7994A4A0" w14:textId="77777777" w:rsidR="009E5314" w:rsidRPr="009E5314" w:rsidRDefault="009E5314" w:rsidP="005E7B1F">
      <w:pPr>
        <w:pStyle w:val="CodePACKT"/>
      </w:pPr>
      <w:r w:rsidRPr="009E5314">
        <w:t xml:space="preserve">    </w:t>
      </w:r>
      <w:proofErr w:type="spellStart"/>
      <w:proofErr w:type="gramStart"/>
      <w:r w:rsidRPr="009E5314">
        <w:t>InterfaceIndex</w:t>
      </w:r>
      <w:proofErr w:type="spellEnd"/>
      <w:r w:rsidRPr="009E5314">
        <w:t xml:space="preserve">  =</w:t>
      </w:r>
      <w:proofErr w:type="gramEnd"/>
      <w:r w:rsidRPr="009E5314">
        <w:t xml:space="preserve"> $</w:t>
      </w:r>
      <w:proofErr w:type="spellStart"/>
      <w:r w:rsidRPr="009E5314">
        <w:t>NIC.InterfaceIndex</w:t>
      </w:r>
      <w:proofErr w:type="spellEnd"/>
    </w:p>
    <w:p w14:paraId="567C869C" w14:textId="77777777" w:rsidR="009E5314" w:rsidRPr="009E5314" w:rsidRDefault="009E5314" w:rsidP="005E7B1F">
      <w:pPr>
        <w:pStyle w:val="CodePACKT"/>
      </w:pPr>
      <w:r w:rsidRPr="009E5314">
        <w:t xml:space="preserve">    </w:t>
      </w:r>
      <w:proofErr w:type="spellStart"/>
      <w:r w:rsidRPr="009E5314">
        <w:t>ServerAddresses</w:t>
      </w:r>
      <w:proofErr w:type="spellEnd"/>
      <w:r w:rsidRPr="009E5314">
        <w:t xml:space="preserve"> = $DNSSERVERS</w:t>
      </w:r>
    </w:p>
    <w:p w14:paraId="0244EB83" w14:textId="77777777" w:rsidR="009E5314" w:rsidRPr="009E5314" w:rsidRDefault="009E5314" w:rsidP="005E7B1F">
      <w:pPr>
        <w:pStyle w:val="CodePACKT"/>
      </w:pPr>
      <w:r w:rsidRPr="009E5314">
        <w:t>  }</w:t>
      </w:r>
    </w:p>
    <w:p w14:paraId="290BB617" w14:textId="77777777" w:rsidR="009E5314" w:rsidRPr="009E5314" w:rsidRDefault="009E5314" w:rsidP="005E7B1F">
      <w:pPr>
        <w:pStyle w:val="CodePACKT"/>
      </w:pPr>
      <w:r w:rsidRPr="009E5314">
        <w:t>  Set-</w:t>
      </w:r>
      <w:proofErr w:type="spellStart"/>
      <w:r w:rsidRPr="009E5314">
        <w:t>DnsClientServerAddress</w:t>
      </w:r>
      <w:proofErr w:type="spellEnd"/>
      <w:r w:rsidRPr="009E5314">
        <w:t xml:space="preserve"> @DNSHT</w:t>
      </w:r>
    </w:p>
    <w:p w14:paraId="41555E5C" w14:textId="77777777" w:rsidR="009E5314" w:rsidRPr="009E5314" w:rsidRDefault="009E5314" w:rsidP="005E7B1F">
      <w:pPr>
        <w:pStyle w:val="CodePACKT"/>
      </w:pPr>
      <w:r w:rsidRPr="009E5314">
        <w:t>  Start-Service -Name DNS</w:t>
      </w:r>
    </w:p>
    <w:p w14:paraId="0311BD47" w14:textId="77777777" w:rsidR="009E5314" w:rsidRPr="009E5314" w:rsidRDefault="009E5314" w:rsidP="005E7B1F">
      <w:pPr>
        <w:pStyle w:val="CodePACKT"/>
      </w:pPr>
      <w:r w:rsidRPr="009E5314">
        <w:t>}</w:t>
      </w:r>
    </w:p>
    <w:p w14:paraId="5A96F5B4" w14:textId="77777777" w:rsidR="009E5314" w:rsidRPr="009E5314" w:rsidRDefault="009E5314" w:rsidP="005E7B1F">
      <w:pPr>
        <w:pStyle w:val="CodePACKT"/>
      </w:pPr>
    </w:p>
    <w:p w14:paraId="6C5CDAF9" w14:textId="5E156436" w:rsidR="009E5314" w:rsidRPr="009E5314" w:rsidRDefault="009E5314" w:rsidP="00E02FF7">
      <w:pPr>
        <w:pStyle w:val="NumberedBulletPACKT"/>
        <w:rPr>
          <w:color w:val="000000"/>
          <w:lang w:val="en-GB" w:eastAsia="en-GB"/>
        </w:rPr>
      </w:pPr>
      <w:r w:rsidRPr="009E5314">
        <w:rPr>
          <w:lang w:val="en-GB" w:eastAsia="en-GB"/>
        </w:rPr>
        <w:t>Configuring DC1 to have two DNS servers</w:t>
      </w:r>
    </w:p>
    <w:p w14:paraId="4EC334CB" w14:textId="77777777" w:rsidR="00E02FF7" w:rsidRPr="00E02FF7" w:rsidRDefault="00E02FF7" w:rsidP="005E7B1F">
      <w:pPr>
        <w:pStyle w:val="CodePACKT"/>
      </w:pPr>
    </w:p>
    <w:p w14:paraId="41497878" w14:textId="63CE7B58" w:rsidR="009E5314" w:rsidRPr="00E02FF7" w:rsidRDefault="009E5314" w:rsidP="005E7B1F">
      <w:pPr>
        <w:pStyle w:val="CodePACKT"/>
      </w:pPr>
      <w:commentRangeStart w:id="261"/>
      <w:commentRangeStart w:id="262"/>
      <w:r w:rsidRPr="00E02FF7">
        <w:t>Invoke-Comm</w:t>
      </w:r>
      <w:del w:id="263" w:author="Thomas Lee" w:date="2022-09-14T13:12:00Z">
        <w:r w:rsidR="00EC73E2" w:rsidRPr="00E02FF7" w:rsidDel="001860D4">
          <w:delText xml:space="preserve"> </w:delText>
        </w:r>
      </w:del>
      <w:r w:rsidRPr="00E02FF7">
        <w:t>and -</w:t>
      </w:r>
      <w:proofErr w:type="spellStart"/>
      <w:r w:rsidRPr="00E02FF7">
        <w:t>ScriptBlock</w:t>
      </w:r>
      <w:proofErr w:type="spellEnd"/>
      <w:r w:rsidRPr="00E02FF7">
        <w:t xml:space="preserve"> $SB3 -ComputerName DC1</w:t>
      </w:r>
      <w:commentRangeEnd w:id="261"/>
      <w:r w:rsidR="00172135">
        <w:rPr>
          <w:rStyle w:val="CommentReference"/>
          <w:rFonts w:ascii="Arial" w:hAnsi="Arial" w:cs="Arial"/>
          <w:bCs/>
          <w:color w:val="auto"/>
          <w:lang w:val="en-US" w:eastAsia="en-US"/>
        </w:rPr>
        <w:commentReference w:id="261"/>
      </w:r>
      <w:commentRangeEnd w:id="262"/>
      <w:r w:rsidR="00033051">
        <w:rPr>
          <w:rStyle w:val="CommentReference"/>
          <w:rFonts w:ascii="Arial" w:hAnsi="Arial" w:cs="Arial"/>
          <w:bCs/>
          <w:color w:val="auto"/>
          <w:lang w:val="en-US" w:eastAsia="en-US"/>
        </w:rPr>
        <w:commentReference w:id="262"/>
      </w:r>
    </w:p>
    <w:p w14:paraId="3A9F70BB" w14:textId="77777777" w:rsidR="009E5314" w:rsidRPr="00E02FF7" w:rsidRDefault="009E5314" w:rsidP="005E7B1F">
      <w:pPr>
        <w:pStyle w:val="CodePACKT"/>
      </w:pPr>
    </w:p>
    <w:p w14:paraId="11B4874F" w14:textId="689F3938" w:rsidR="009E5314" w:rsidRPr="009E5314" w:rsidRDefault="009E5314" w:rsidP="00E02FF7">
      <w:pPr>
        <w:pStyle w:val="NumberedBulletPACKT"/>
        <w:rPr>
          <w:color w:val="000000"/>
          <w:lang w:val="en-GB" w:eastAsia="en-GB"/>
        </w:rPr>
      </w:pPr>
      <w:r w:rsidRPr="009E5314">
        <w:rPr>
          <w:lang w:val="en-GB" w:eastAsia="en-GB"/>
        </w:rPr>
        <w:t>Updat</w:t>
      </w:r>
      <w:r w:rsidR="00E02FF7">
        <w:rPr>
          <w:bCs/>
          <w:lang w:val="en-GB" w:eastAsia="en-GB"/>
        </w:rPr>
        <w:t>ing</w:t>
      </w:r>
      <w:r w:rsidRPr="009E5314">
        <w:rPr>
          <w:lang w:val="en-GB" w:eastAsia="en-GB"/>
        </w:rPr>
        <w:t xml:space="preserve"> DHCP scope to add 2 DNS entries</w:t>
      </w:r>
    </w:p>
    <w:p w14:paraId="503E591E" w14:textId="77777777" w:rsidR="00E02FF7" w:rsidRPr="00E02FF7" w:rsidRDefault="00E02FF7" w:rsidP="005E7B1F">
      <w:pPr>
        <w:pStyle w:val="CodePACKT"/>
      </w:pPr>
    </w:p>
    <w:p w14:paraId="55B79F37" w14:textId="4E69E9E2" w:rsidR="009E5314" w:rsidRPr="0045505E" w:rsidRDefault="009E5314" w:rsidP="005E7B1F">
      <w:pPr>
        <w:pStyle w:val="CodePACKT"/>
      </w:pPr>
      <w:r w:rsidRPr="0045505E">
        <w:t xml:space="preserve">$DNSOPTIONHT = </w:t>
      </w:r>
      <w:proofErr w:type="gramStart"/>
      <w:r w:rsidRPr="0045505E">
        <w:t>@{</w:t>
      </w:r>
      <w:proofErr w:type="gramEnd"/>
    </w:p>
    <w:p w14:paraId="0063DFB2" w14:textId="77777777" w:rsidR="009E5314" w:rsidRPr="0045505E" w:rsidRDefault="009E5314" w:rsidP="005E7B1F">
      <w:pPr>
        <w:pStyle w:val="CodePACKT"/>
      </w:pPr>
      <w:r w:rsidRPr="0045505E">
        <w:t xml:space="preserve">  </w:t>
      </w:r>
      <w:proofErr w:type="spellStart"/>
      <w:r w:rsidRPr="0045505E">
        <w:t>DnsServer</w:t>
      </w:r>
      <w:proofErr w:type="spellEnd"/>
      <w:r w:rsidRPr="0045505E">
        <w:t xml:space="preserve">    = '10.10.10.11',</w:t>
      </w:r>
    </w:p>
    <w:p w14:paraId="1289538F" w14:textId="77777777" w:rsidR="009E5314" w:rsidRPr="0045505E" w:rsidRDefault="009E5314" w:rsidP="005E7B1F">
      <w:pPr>
        <w:pStyle w:val="CodePACKT"/>
      </w:pPr>
      <w:r w:rsidRPr="0045505E">
        <w:t>                 '10.10.10.10'    # Client DNS Servers</w:t>
      </w:r>
    </w:p>
    <w:p w14:paraId="395748A7" w14:textId="77777777" w:rsidR="009E5314" w:rsidRPr="00E02FF7" w:rsidRDefault="009E5314" w:rsidP="005E7B1F">
      <w:pPr>
        <w:pStyle w:val="CodePACKT"/>
      </w:pPr>
      <w:r w:rsidRPr="0045505E">
        <w:rPr>
          <w:lang w:val="fr-FR"/>
        </w:rPr>
        <w:lastRenderedPageBreak/>
        <w:t xml:space="preserve">  </w:t>
      </w:r>
      <w:proofErr w:type="spellStart"/>
      <w:r w:rsidRPr="00E02FF7">
        <w:t>DnsDomain</w:t>
      </w:r>
      <w:proofErr w:type="spellEnd"/>
      <w:r w:rsidRPr="00E02FF7">
        <w:t xml:space="preserve">    = 'Reskit.Org'</w:t>
      </w:r>
    </w:p>
    <w:p w14:paraId="648AFD3F" w14:textId="77777777" w:rsidR="009E5314" w:rsidRPr="00E02FF7" w:rsidRDefault="009E5314" w:rsidP="005E7B1F">
      <w:pPr>
        <w:pStyle w:val="CodePACKT"/>
      </w:pPr>
      <w:r w:rsidRPr="00E02FF7">
        <w:t>  Force        = $true</w:t>
      </w:r>
    </w:p>
    <w:p w14:paraId="43225059" w14:textId="77777777" w:rsidR="009E5314" w:rsidRPr="00E02FF7" w:rsidRDefault="009E5314" w:rsidP="005E7B1F">
      <w:pPr>
        <w:pStyle w:val="CodePACKT"/>
      </w:pPr>
      <w:r w:rsidRPr="00E02FF7">
        <w:t>}</w:t>
      </w:r>
    </w:p>
    <w:p w14:paraId="167146D8" w14:textId="77777777" w:rsidR="009E5314" w:rsidRPr="00E02FF7" w:rsidRDefault="009E5314" w:rsidP="005E7B1F">
      <w:pPr>
        <w:pStyle w:val="CodePACKT"/>
      </w:pPr>
      <w:r w:rsidRPr="00E02FF7">
        <w:t>Set-DhcpServerV4OptionValue @DNSOPTIONHT -ComputerName DC1</w:t>
      </w:r>
    </w:p>
    <w:p w14:paraId="12B77E26" w14:textId="77777777" w:rsidR="009E5314" w:rsidRPr="00E02FF7" w:rsidRDefault="009E5314" w:rsidP="005E7B1F">
      <w:pPr>
        <w:pStyle w:val="CodePACKT"/>
      </w:pPr>
      <w:r w:rsidRPr="00E02FF7">
        <w:t>Set-DhcpServerV4OptionValue @DNSOPTIONHT -ComputerName DC2</w:t>
      </w:r>
    </w:p>
    <w:p w14:paraId="246F3BB1" w14:textId="77777777" w:rsidR="009E5314" w:rsidRPr="00E02FF7" w:rsidRDefault="009E5314" w:rsidP="005E7B1F">
      <w:pPr>
        <w:pStyle w:val="CodePACKT"/>
      </w:pPr>
    </w:p>
    <w:p w14:paraId="5A51BE81" w14:textId="4A7ABFBA" w:rsidR="009E5314" w:rsidRPr="009E5314" w:rsidRDefault="009E5314" w:rsidP="00E02FF7">
      <w:pPr>
        <w:pStyle w:val="NumberedBulletPACKT"/>
        <w:rPr>
          <w:color w:val="000000"/>
          <w:lang w:val="en-GB" w:eastAsia="en-GB"/>
        </w:rPr>
      </w:pPr>
      <w:r w:rsidRPr="009E5314">
        <w:rPr>
          <w:lang w:val="en-GB" w:eastAsia="en-GB"/>
        </w:rPr>
        <w:t>Getting DNS service details</w:t>
      </w:r>
    </w:p>
    <w:p w14:paraId="0603440F" w14:textId="77777777" w:rsidR="00E02FF7" w:rsidRDefault="00E02FF7" w:rsidP="005E7B1F">
      <w:pPr>
        <w:pStyle w:val="CodePACKT"/>
      </w:pPr>
    </w:p>
    <w:p w14:paraId="0D064677" w14:textId="1F5B20BA" w:rsidR="009E5314" w:rsidRPr="009E5314" w:rsidRDefault="009E5314" w:rsidP="005E7B1F">
      <w:pPr>
        <w:pStyle w:val="CodePACKT"/>
      </w:pPr>
      <w:r w:rsidRPr="009E5314">
        <w:t>$DNSRV = Get-</w:t>
      </w:r>
      <w:proofErr w:type="spellStart"/>
      <w:r w:rsidRPr="009E5314">
        <w:t>DNSServer</w:t>
      </w:r>
      <w:proofErr w:type="spellEnd"/>
      <w:r w:rsidRPr="009E5314">
        <w:t xml:space="preserve"> -ComputerName </w:t>
      </w:r>
      <w:proofErr w:type="gramStart"/>
      <w:r w:rsidRPr="009E5314">
        <w:t>DC2.Reskit.Org</w:t>
      </w:r>
      <w:proofErr w:type="gramEnd"/>
    </w:p>
    <w:p w14:paraId="44C9F06A" w14:textId="77777777" w:rsidR="009E5314" w:rsidRPr="009E5314" w:rsidRDefault="009E5314" w:rsidP="005E7B1F">
      <w:pPr>
        <w:pStyle w:val="CodePACKT"/>
      </w:pPr>
    </w:p>
    <w:p w14:paraId="1218DA4B" w14:textId="42DE2C06" w:rsidR="009E5314" w:rsidRPr="009E5314" w:rsidRDefault="009E5314" w:rsidP="00E02FF7">
      <w:pPr>
        <w:pStyle w:val="NumberedBulletPACKT"/>
        <w:rPr>
          <w:color w:val="000000"/>
          <w:lang w:val="en-GB" w:eastAsia="en-GB"/>
        </w:rPr>
      </w:pPr>
      <w:r w:rsidRPr="009E5314">
        <w:rPr>
          <w:lang w:val="en-GB" w:eastAsia="en-GB"/>
        </w:rPr>
        <w:t>Viewing recursion settings</w:t>
      </w:r>
    </w:p>
    <w:p w14:paraId="7D9FFBD3" w14:textId="77777777" w:rsidR="00E02FF7" w:rsidRDefault="00E02FF7" w:rsidP="005E7B1F">
      <w:pPr>
        <w:pStyle w:val="CodePACKT"/>
      </w:pPr>
    </w:p>
    <w:p w14:paraId="34DABB3C" w14:textId="77777777" w:rsidR="009B580D" w:rsidRPr="009E5314" w:rsidRDefault="009B580D" w:rsidP="005E7B1F">
      <w:pPr>
        <w:pStyle w:val="CodePACKT"/>
      </w:pPr>
      <w:r w:rsidRPr="009E5314">
        <w:t>$DNSRV |</w:t>
      </w:r>
    </w:p>
    <w:p w14:paraId="464DB0FB" w14:textId="77777777" w:rsidR="009B580D" w:rsidRPr="009E5314" w:rsidRDefault="009B580D" w:rsidP="005E7B1F">
      <w:pPr>
        <w:pStyle w:val="CodePACKT"/>
      </w:pPr>
      <w:r w:rsidRPr="009E5314">
        <w:t>  Select-Object -</w:t>
      </w:r>
      <w:proofErr w:type="spellStart"/>
      <w:r w:rsidRPr="009E5314">
        <w:t>ExpandProperty</w:t>
      </w:r>
      <w:proofErr w:type="spellEnd"/>
      <w:r w:rsidRPr="009E5314">
        <w:t xml:space="preserve"> </w:t>
      </w:r>
      <w:proofErr w:type="spellStart"/>
      <w:r w:rsidRPr="009E5314">
        <w:t>ServerRecursion</w:t>
      </w:r>
      <w:proofErr w:type="spellEnd"/>
    </w:p>
    <w:p w14:paraId="07D2E07A" w14:textId="77777777" w:rsidR="009E5314" w:rsidRPr="009E5314" w:rsidRDefault="009E5314" w:rsidP="005E7B1F">
      <w:pPr>
        <w:pStyle w:val="CodePACKT"/>
      </w:pPr>
    </w:p>
    <w:p w14:paraId="3FFA526E" w14:textId="14F3B76D" w:rsidR="009E5314" w:rsidRPr="009E5314" w:rsidRDefault="009E5314" w:rsidP="00E02FF7">
      <w:pPr>
        <w:pStyle w:val="NumberedBulletPACKT"/>
        <w:rPr>
          <w:color w:val="000000"/>
          <w:lang w:val="en-GB" w:eastAsia="en-GB"/>
        </w:rPr>
      </w:pPr>
      <w:r w:rsidRPr="009E5314">
        <w:rPr>
          <w:lang w:val="en-GB" w:eastAsia="en-GB"/>
        </w:rPr>
        <w:t>Viewing server cache settings</w:t>
      </w:r>
    </w:p>
    <w:p w14:paraId="3737E8AB" w14:textId="77777777" w:rsidR="00E02FF7" w:rsidRPr="00E02FF7" w:rsidRDefault="00E02FF7" w:rsidP="005E7B1F">
      <w:pPr>
        <w:pStyle w:val="CodePACKT"/>
      </w:pPr>
    </w:p>
    <w:p w14:paraId="013922F3" w14:textId="234207F4" w:rsidR="009E5314" w:rsidRPr="00E02FF7" w:rsidRDefault="009E5314" w:rsidP="005E7B1F">
      <w:pPr>
        <w:pStyle w:val="CodePACKT"/>
      </w:pPr>
      <w:r w:rsidRPr="00E02FF7">
        <w:t xml:space="preserve">$DNSRV | </w:t>
      </w:r>
    </w:p>
    <w:p w14:paraId="07FE87B7" w14:textId="77777777" w:rsidR="009E5314" w:rsidRPr="00E02FF7" w:rsidRDefault="009E5314" w:rsidP="005E7B1F">
      <w:pPr>
        <w:pStyle w:val="CodePACKT"/>
      </w:pPr>
      <w:r w:rsidRPr="00E02FF7">
        <w:t>  Select-Object -</w:t>
      </w:r>
      <w:proofErr w:type="spellStart"/>
      <w:r w:rsidRPr="00E02FF7">
        <w:t>ExpandProperty</w:t>
      </w:r>
      <w:proofErr w:type="spellEnd"/>
      <w:r w:rsidRPr="00E02FF7">
        <w:t xml:space="preserve"> </w:t>
      </w:r>
      <w:proofErr w:type="spellStart"/>
      <w:r w:rsidRPr="00E02FF7">
        <w:t>ServerCache</w:t>
      </w:r>
      <w:proofErr w:type="spellEnd"/>
    </w:p>
    <w:p w14:paraId="4AA93D3D" w14:textId="77777777" w:rsidR="009E5314" w:rsidRPr="00E02FF7" w:rsidRDefault="009E5314" w:rsidP="005E7B1F">
      <w:pPr>
        <w:pStyle w:val="CodePACKT"/>
      </w:pPr>
    </w:p>
    <w:p w14:paraId="599F369F" w14:textId="135C662D" w:rsidR="009E5314" w:rsidRPr="009E5314" w:rsidRDefault="009E5314" w:rsidP="00E02FF7">
      <w:pPr>
        <w:pStyle w:val="NumberedBulletPACKT"/>
        <w:rPr>
          <w:color w:val="000000"/>
          <w:lang w:val="en-GB" w:eastAsia="en-GB"/>
        </w:rPr>
      </w:pPr>
      <w:r w:rsidRPr="009E5314">
        <w:rPr>
          <w:lang w:val="en-GB" w:eastAsia="en-GB"/>
        </w:rPr>
        <w:t>Viewing ENDS Settings</w:t>
      </w:r>
    </w:p>
    <w:p w14:paraId="50157653" w14:textId="77777777" w:rsidR="00E02FF7" w:rsidRPr="00E02FF7" w:rsidRDefault="00E02FF7" w:rsidP="005E7B1F">
      <w:pPr>
        <w:pStyle w:val="CodePACKT"/>
      </w:pPr>
    </w:p>
    <w:p w14:paraId="4BFF51AB" w14:textId="404C7446" w:rsidR="009E5314" w:rsidRPr="00E02FF7" w:rsidRDefault="009E5314" w:rsidP="005E7B1F">
      <w:pPr>
        <w:pStyle w:val="CodePACKT"/>
      </w:pPr>
      <w:r w:rsidRPr="00E02FF7">
        <w:t>$DNSRV |</w:t>
      </w:r>
    </w:p>
    <w:p w14:paraId="1CECFA25" w14:textId="77777777" w:rsidR="009E5314" w:rsidRPr="00E02FF7" w:rsidRDefault="009E5314" w:rsidP="005E7B1F">
      <w:pPr>
        <w:pStyle w:val="CodePACKT"/>
      </w:pPr>
      <w:r w:rsidRPr="00E02FF7">
        <w:t>  Select-Object -</w:t>
      </w:r>
      <w:proofErr w:type="spellStart"/>
      <w:r w:rsidRPr="00E02FF7">
        <w:t>ExpandProperty</w:t>
      </w:r>
      <w:proofErr w:type="spellEnd"/>
      <w:r w:rsidRPr="00E02FF7">
        <w:t xml:space="preserve"> </w:t>
      </w:r>
      <w:proofErr w:type="spellStart"/>
      <w:r w:rsidRPr="00E02FF7">
        <w:t>ServerEdns</w:t>
      </w:r>
      <w:proofErr w:type="spellEnd"/>
    </w:p>
    <w:p w14:paraId="4A451BEE" w14:textId="77777777" w:rsidR="009E5314" w:rsidRPr="00E02FF7" w:rsidRDefault="009E5314" w:rsidP="005E7B1F">
      <w:pPr>
        <w:pStyle w:val="CodePACKT"/>
      </w:pPr>
    </w:p>
    <w:p w14:paraId="584D6608" w14:textId="42C53043" w:rsidR="009E5314" w:rsidRPr="009E5314" w:rsidRDefault="009E5314" w:rsidP="00E02FF7">
      <w:pPr>
        <w:pStyle w:val="NumberedBulletPACKT"/>
        <w:rPr>
          <w:color w:val="000000"/>
          <w:lang w:val="en-GB" w:eastAsia="en-GB"/>
        </w:rPr>
      </w:pPr>
      <w:r w:rsidRPr="009E5314">
        <w:rPr>
          <w:lang w:val="en-GB" w:eastAsia="en-GB"/>
        </w:rPr>
        <w:t>Setting Reskit.Org zone to be secure only</w:t>
      </w:r>
    </w:p>
    <w:p w14:paraId="7E9C34CE" w14:textId="77777777" w:rsidR="00E02FF7" w:rsidRPr="00E02FF7" w:rsidRDefault="00E02FF7" w:rsidP="005E7B1F">
      <w:pPr>
        <w:pStyle w:val="CodePACKT"/>
        <w:rPr>
          <w:rStyle w:val="CodeInTextPACKT"/>
        </w:rPr>
      </w:pPr>
    </w:p>
    <w:p w14:paraId="2C502251" w14:textId="24E19EF7" w:rsidR="009E5314" w:rsidRPr="00E02FF7" w:rsidRDefault="009E5314" w:rsidP="005E7B1F">
      <w:pPr>
        <w:pStyle w:val="CodePACKT"/>
        <w:rPr>
          <w:rStyle w:val="CodeInTextPACKT"/>
          <w:sz w:val="19"/>
          <w:szCs w:val="18"/>
        </w:rPr>
      </w:pPr>
      <w:r w:rsidRPr="00E02FF7">
        <w:rPr>
          <w:rStyle w:val="CodeInTextPACKT"/>
          <w:sz w:val="19"/>
          <w:szCs w:val="18"/>
        </w:rPr>
        <w:t>$DNSSSB = {</w:t>
      </w:r>
    </w:p>
    <w:p w14:paraId="19413600" w14:textId="77777777" w:rsidR="009E5314" w:rsidRPr="00E02FF7" w:rsidRDefault="009E5314" w:rsidP="005E7B1F">
      <w:pPr>
        <w:pStyle w:val="CodePACKT"/>
        <w:rPr>
          <w:rStyle w:val="CodeInTextPACKT"/>
          <w:sz w:val="19"/>
          <w:szCs w:val="18"/>
        </w:rPr>
      </w:pPr>
      <w:r w:rsidRPr="00E02FF7">
        <w:rPr>
          <w:rStyle w:val="CodeInTextPACKT"/>
          <w:sz w:val="19"/>
          <w:szCs w:val="18"/>
        </w:rPr>
        <w:t xml:space="preserve">  $SBHT = </w:t>
      </w:r>
      <w:proofErr w:type="gramStart"/>
      <w:r w:rsidRPr="00E02FF7">
        <w:rPr>
          <w:rStyle w:val="CodeInTextPACKT"/>
          <w:sz w:val="19"/>
          <w:szCs w:val="18"/>
        </w:rPr>
        <w:t>@{</w:t>
      </w:r>
      <w:proofErr w:type="gramEnd"/>
    </w:p>
    <w:p w14:paraId="75C156CB" w14:textId="77777777" w:rsidR="009E5314" w:rsidRPr="00E02FF7" w:rsidRDefault="009E5314" w:rsidP="005E7B1F">
      <w:pPr>
        <w:pStyle w:val="CodePACKT"/>
        <w:rPr>
          <w:rStyle w:val="CodeInTextPACKT"/>
          <w:sz w:val="19"/>
          <w:szCs w:val="18"/>
        </w:rPr>
      </w:pPr>
      <w:r w:rsidRPr="00E02FF7">
        <w:rPr>
          <w:rStyle w:val="CodeInTextPACKT"/>
          <w:sz w:val="19"/>
          <w:szCs w:val="18"/>
        </w:rPr>
        <w:t>    Name          = 'Reskit.Org'</w:t>
      </w:r>
    </w:p>
    <w:p w14:paraId="152B9DD0" w14:textId="77777777" w:rsidR="009E5314" w:rsidRPr="00E02FF7" w:rsidRDefault="009E5314" w:rsidP="005E7B1F">
      <w:pPr>
        <w:pStyle w:val="CodePACKT"/>
        <w:rPr>
          <w:rStyle w:val="CodeInTextPACKT"/>
          <w:sz w:val="19"/>
          <w:szCs w:val="18"/>
        </w:rPr>
      </w:pPr>
      <w:r w:rsidRPr="00E02FF7">
        <w:rPr>
          <w:rStyle w:val="CodeInTextPACKT"/>
          <w:sz w:val="19"/>
          <w:szCs w:val="18"/>
        </w:rPr>
        <w:t xml:space="preserve">    </w:t>
      </w:r>
      <w:proofErr w:type="spellStart"/>
      <w:r w:rsidRPr="00E02FF7">
        <w:rPr>
          <w:rStyle w:val="CodeInTextPACKT"/>
          <w:sz w:val="19"/>
          <w:szCs w:val="18"/>
        </w:rPr>
        <w:t>DynamicUpdate</w:t>
      </w:r>
      <w:proofErr w:type="spellEnd"/>
      <w:r w:rsidRPr="00E02FF7">
        <w:rPr>
          <w:rStyle w:val="CodeInTextPACKT"/>
          <w:sz w:val="19"/>
          <w:szCs w:val="18"/>
        </w:rPr>
        <w:t xml:space="preserve"> = 'Secure'</w:t>
      </w:r>
    </w:p>
    <w:p w14:paraId="4551F5FA" w14:textId="77777777" w:rsidR="009E5314" w:rsidRPr="00E02FF7" w:rsidRDefault="009E5314" w:rsidP="005E7B1F">
      <w:pPr>
        <w:pStyle w:val="CodePACKT"/>
        <w:rPr>
          <w:rStyle w:val="CodeInTextPACKT"/>
          <w:sz w:val="19"/>
          <w:szCs w:val="18"/>
        </w:rPr>
      </w:pPr>
      <w:r w:rsidRPr="00E02FF7">
        <w:rPr>
          <w:rStyle w:val="CodeInTextPACKT"/>
          <w:sz w:val="19"/>
          <w:szCs w:val="18"/>
        </w:rPr>
        <w:t>  }</w:t>
      </w:r>
    </w:p>
    <w:p w14:paraId="7456413F" w14:textId="77777777" w:rsidR="009E5314" w:rsidRPr="00E02FF7" w:rsidRDefault="009E5314" w:rsidP="005E7B1F">
      <w:pPr>
        <w:pStyle w:val="CodePACKT"/>
        <w:rPr>
          <w:rStyle w:val="CodeInTextPACKT"/>
          <w:sz w:val="19"/>
          <w:szCs w:val="18"/>
        </w:rPr>
      </w:pPr>
      <w:r w:rsidRPr="00E02FF7">
        <w:rPr>
          <w:rStyle w:val="CodeInTextPACKT"/>
          <w:sz w:val="19"/>
          <w:szCs w:val="18"/>
        </w:rPr>
        <w:t>  Set-DnsServerPrimaryZone @SBHT</w:t>
      </w:r>
    </w:p>
    <w:p w14:paraId="2C120E64" w14:textId="77777777" w:rsidR="009E5314" w:rsidRPr="00E02FF7" w:rsidRDefault="009E5314" w:rsidP="005E7B1F">
      <w:pPr>
        <w:pStyle w:val="CodePACKT"/>
        <w:rPr>
          <w:rStyle w:val="CodeInTextPACKT"/>
          <w:sz w:val="19"/>
          <w:szCs w:val="18"/>
        </w:rPr>
      </w:pPr>
      <w:r w:rsidRPr="00E02FF7">
        <w:rPr>
          <w:rStyle w:val="CodeInTextPACKT"/>
          <w:sz w:val="19"/>
          <w:szCs w:val="18"/>
        </w:rPr>
        <w:t>}</w:t>
      </w:r>
    </w:p>
    <w:p w14:paraId="4BBED996" w14:textId="77777777" w:rsidR="009E5314" w:rsidRPr="00E02FF7" w:rsidRDefault="009E5314" w:rsidP="005E7B1F">
      <w:pPr>
        <w:pStyle w:val="CodePACKT"/>
        <w:rPr>
          <w:rStyle w:val="CodeInTextPACKT"/>
          <w:sz w:val="19"/>
          <w:szCs w:val="18"/>
        </w:rPr>
      </w:pPr>
      <w:r w:rsidRPr="00E02FF7">
        <w:rPr>
          <w:rStyle w:val="CodeInTextPACKT"/>
          <w:sz w:val="19"/>
          <w:szCs w:val="18"/>
        </w:rPr>
        <w:t>Invoke-Command -ComputerName DC1 -</w:t>
      </w:r>
      <w:proofErr w:type="spellStart"/>
      <w:r w:rsidRPr="00E02FF7">
        <w:rPr>
          <w:rStyle w:val="CodeInTextPACKT"/>
          <w:sz w:val="19"/>
          <w:szCs w:val="18"/>
        </w:rPr>
        <w:t>ScriptBlock</w:t>
      </w:r>
      <w:proofErr w:type="spellEnd"/>
      <w:r w:rsidRPr="00E02FF7">
        <w:rPr>
          <w:rStyle w:val="CodeInTextPACKT"/>
          <w:sz w:val="19"/>
          <w:szCs w:val="18"/>
        </w:rPr>
        <w:t xml:space="preserve"> $DNSSSB</w:t>
      </w:r>
    </w:p>
    <w:p w14:paraId="73AE1F5D" w14:textId="77777777" w:rsidR="009E5314" w:rsidRPr="00E02FF7" w:rsidRDefault="009E5314" w:rsidP="005E7B1F">
      <w:pPr>
        <w:pStyle w:val="CodePACKT"/>
        <w:rPr>
          <w:rStyle w:val="CodeInTextPACKT"/>
          <w:sz w:val="19"/>
          <w:szCs w:val="18"/>
        </w:rPr>
      </w:pPr>
      <w:r w:rsidRPr="00E02FF7">
        <w:rPr>
          <w:rStyle w:val="CodeInTextPACKT"/>
          <w:sz w:val="19"/>
          <w:szCs w:val="18"/>
        </w:rPr>
        <w:t>Invoke-Command -ComputerName DC2 -</w:t>
      </w:r>
      <w:proofErr w:type="spellStart"/>
      <w:r w:rsidRPr="00E02FF7">
        <w:rPr>
          <w:rStyle w:val="CodeInTextPACKT"/>
          <w:sz w:val="19"/>
          <w:szCs w:val="18"/>
        </w:rPr>
        <w:t>ScriptBlock</w:t>
      </w:r>
      <w:proofErr w:type="spellEnd"/>
      <w:r w:rsidRPr="00E02FF7">
        <w:rPr>
          <w:rStyle w:val="CodeInTextPACKT"/>
          <w:sz w:val="19"/>
          <w:szCs w:val="18"/>
        </w:rPr>
        <w:t xml:space="preserve"> $DNSSSB</w:t>
      </w:r>
    </w:p>
    <w:p w14:paraId="79F624BF" w14:textId="77777777" w:rsidR="009E5314" w:rsidRPr="009E5314" w:rsidRDefault="009E5314" w:rsidP="005E7B1F">
      <w:pPr>
        <w:pStyle w:val="CodePACKT"/>
        <w:rPr>
          <w:rStyle w:val="CodeInTextPACKT"/>
        </w:rPr>
      </w:pPr>
    </w:p>
    <w:p w14:paraId="72ECBE3A" w14:textId="2633ADCA" w:rsidR="009E5314" w:rsidRPr="009E5314" w:rsidRDefault="009E5314" w:rsidP="00E02FF7">
      <w:pPr>
        <w:pStyle w:val="NumberedBulletPACKT"/>
        <w:rPr>
          <w:color w:val="000000"/>
          <w:lang w:val="en-GB" w:eastAsia="en-GB"/>
        </w:rPr>
      </w:pPr>
      <w:r w:rsidRPr="009E5314">
        <w:rPr>
          <w:lang w:val="en-GB" w:eastAsia="en-GB"/>
        </w:rPr>
        <w:t>Resolv</w:t>
      </w:r>
      <w:r w:rsidR="00E02FF7">
        <w:rPr>
          <w:lang w:val="en-GB" w:eastAsia="en-GB"/>
        </w:rPr>
        <w:t>ing</w:t>
      </w:r>
      <w:r w:rsidRPr="009E5314">
        <w:rPr>
          <w:lang w:val="en-GB" w:eastAsia="en-GB"/>
        </w:rPr>
        <w:t xml:space="preserve"> </w:t>
      </w:r>
      <w:r w:rsidRPr="00E02FF7">
        <w:rPr>
          <w:rStyle w:val="CodeInTextPACKT"/>
        </w:rPr>
        <w:t>SRV2</w:t>
      </w:r>
      <w:r w:rsidRPr="009E5314">
        <w:rPr>
          <w:lang w:val="en-GB" w:eastAsia="en-GB"/>
        </w:rPr>
        <w:t xml:space="preserve"> on </w:t>
      </w:r>
      <w:r w:rsidRPr="00CB2078">
        <w:rPr>
          <w:rStyle w:val="CodeInTextPACKT"/>
        </w:rPr>
        <w:t>DC2</w:t>
      </w:r>
    </w:p>
    <w:p w14:paraId="31FBA0F5" w14:textId="77777777" w:rsidR="00E02FF7" w:rsidRPr="00E02FF7" w:rsidRDefault="00E02FF7" w:rsidP="005E7B1F">
      <w:pPr>
        <w:pStyle w:val="CodePACKT"/>
      </w:pPr>
    </w:p>
    <w:p w14:paraId="6DFEA5DA" w14:textId="305F5AA0" w:rsidR="009E5314" w:rsidRPr="009E5314" w:rsidRDefault="009E5314" w:rsidP="005E7B1F">
      <w:pPr>
        <w:pStyle w:val="CodePACKT"/>
      </w:pPr>
      <w:r w:rsidRPr="00E02FF7">
        <w:t>R</w:t>
      </w:r>
      <w:r w:rsidRPr="009E5314">
        <w:t>esolve-</w:t>
      </w:r>
      <w:proofErr w:type="spellStart"/>
      <w:r w:rsidRPr="009E5314">
        <w:t>DnsName</w:t>
      </w:r>
      <w:proofErr w:type="spellEnd"/>
      <w:r w:rsidRPr="009E5314">
        <w:t xml:space="preserve"> -Name SRV2 -Type A -Server DC2</w:t>
      </w:r>
    </w:p>
    <w:p w14:paraId="07156BF0" w14:textId="4DCA2107" w:rsidR="00680501" w:rsidRDefault="00680501" w:rsidP="00680501">
      <w:pPr>
        <w:pStyle w:val="Heading2"/>
        <w:numPr>
          <w:ilvl w:val="1"/>
          <w:numId w:val="3"/>
        </w:numPr>
        <w:tabs>
          <w:tab w:val="left" w:pos="0"/>
        </w:tabs>
      </w:pPr>
      <w:r>
        <w:t>How it works...</w:t>
      </w:r>
    </w:p>
    <w:p w14:paraId="6B7DD8BE" w14:textId="316006E7" w:rsidR="008D66F7" w:rsidRDefault="008D66F7" w:rsidP="008D66F7">
      <w:pPr>
        <w:pStyle w:val="NormalPACKT"/>
        <w:rPr>
          <w:lang w:val="en-GB"/>
        </w:rPr>
      </w:pPr>
      <w:r w:rsidRPr="008D66F7">
        <w:rPr>
          <w:lang w:val="en-GB"/>
        </w:rPr>
        <w:t xml:space="preserve">In </w:t>
      </w:r>
      <w:r w:rsidRPr="008D66F7">
        <w:rPr>
          <w:rStyle w:val="ItalicsPACKT"/>
          <w:lang w:val="en-GB"/>
        </w:rPr>
        <w:t>step 1</w:t>
      </w:r>
      <w:r w:rsidRPr="008D66F7">
        <w:rPr>
          <w:lang w:val="en-GB"/>
        </w:rPr>
        <w:t xml:space="preserve">, you install the DNS feature on </w:t>
      </w:r>
      <w:r w:rsidRPr="008D66F7">
        <w:rPr>
          <w:rStyle w:val="CodeInTextPACKT"/>
          <w:lang w:val="en-GB"/>
        </w:rPr>
        <w:t>DC</w:t>
      </w:r>
      <w:r w:rsidRPr="008D66F7">
        <w:rPr>
          <w:rStyle w:val="CodeInTextPACKT"/>
        </w:rPr>
        <w:t>2</w:t>
      </w:r>
      <w:r w:rsidRPr="008D66F7">
        <w:rPr>
          <w:lang w:val="en-GB"/>
        </w:rPr>
        <w:t>, with output like this:</w:t>
      </w:r>
    </w:p>
    <w:p w14:paraId="4BF5895C" w14:textId="60846BDB" w:rsidR="008D66F7" w:rsidRPr="008D66F7" w:rsidRDefault="008F5A10" w:rsidP="008F5A10">
      <w:pPr>
        <w:pStyle w:val="FigurePACKT"/>
      </w:pPr>
      <w:r>
        <w:rPr>
          <w:noProof/>
        </w:rPr>
        <w:drawing>
          <wp:inline distT="0" distB="0" distL="0" distR="0" wp14:anchorId="532A8DB2" wp14:editId="5BC956F1">
            <wp:extent cx="4113299" cy="9351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2729" cy="937275"/>
                    </a:xfrm>
                    <a:prstGeom prst="rect">
                      <a:avLst/>
                    </a:prstGeom>
                  </pic:spPr>
                </pic:pic>
              </a:graphicData>
            </a:graphic>
          </wp:inline>
        </w:drawing>
      </w:r>
    </w:p>
    <w:p w14:paraId="3977DFA3" w14:textId="7AA281DB" w:rsidR="008D66F7" w:rsidRPr="003C3041" w:rsidRDefault="008D66F7">
      <w:pPr>
        <w:pStyle w:val="FigureCaptionPACKT"/>
        <w:pPrChange w:id="264" w:author="Liam Draper" w:date="2022-07-14T11:05:00Z">
          <w:pPr>
            <w:pStyle w:val="FigurePACKT"/>
          </w:pPr>
        </w:pPrChange>
      </w:pPr>
      <w:r w:rsidRPr="008D66F7">
        <w:t xml:space="preserve"> </w:t>
      </w:r>
      <w:r w:rsidRPr="00DC6325">
        <w:t xml:space="preserve">Figure </w:t>
      </w:r>
      <w:r>
        <w:t>5.</w:t>
      </w:r>
      <w:ins w:id="265" w:author="Liam Draper" w:date="2022-07-14T11:05:00Z">
        <w:del w:id="266" w:author="Thomas Lee" w:date="2022-09-14T14:25:00Z">
          <w:r w:rsidR="00B54623" w:rsidDel="0018671D">
            <w:delText>41</w:delText>
          </w:r>
        </w:del>
      </w:ins>
      <w:del w:id="267" w:author="Thomas Lee" w:date="2022-09-14T14:25:00Z">
        <w:r w:rsidDel="0018671D">
          <w:delText>39</w:delText>
        </w:r>
      </w:del>
      <w:ins w:id="268" w:author="Thomas Lee" w:date="2022-09-14T14:25:00Z">
        <w:r w:rsidR="0018671D">
          <w:t>40</w:t>
        </w:r>
      </w:ins>
      <w:r w:rsidRPr="00DC6325">
        <w:t xml:space="preserve">: </w:t>
      </w:r>
      <w:r>
        <w:t>Installing DNS feature on DC2</w:t>
      </w:r>
    </w:p>
    <w:p w14:paraId="55F0DB58" w14:textId="60EA5B06" w:rsidR="008D66F7" w:rsidRPr="008D66F7" w:rsidRDefault="008D66F7" w:rsidP="008D66F7">
      <w:pPr>
        <w:pStyle w:val="NormalPACKT"/>
        <w:rPr>
          <w:lang w:val="en-GB"/>
        </w:rPr>
      </w:pPr>
      <w:r w:rsidRPr="003C3041">
        <w:rPr>
          <w:rFonts w:ascii="Arial" w:hAnsi="Arial"/>
          <w:b/>
          <w:noProof/>
          <w:color w:val="FF0000"/>
          <w:sz w:val="28"/>
          <w:szCs w:val="28"/>
        </w:rPr>
        <w:t>Insert image B18878_05_</w:t>
      </w:r>
      <w:del w:id="269" w:author="Liam Draper" w:date="2022-07-14T11:05:00Z">
        <w:r w:rsidDel="00B54623">
          <w:rPr>
            <w:rFonts w:ascii="Arial" w:hAnsi="Arial"/>
            <w:b/>
            <w:noProof/>
            <w:color w:val="FF0000"/>
            <w:sz w:val="28"/>
            <w:szCs w:val="28"/>
          </w:rPr>
          <w:delText>39</w:delText>
        </w:r>
      </w:del>
      <w:ins w:id="270" w:author="Liam Draper" w:date="2022-07-14T11:05:00Z">
        <w:del w:id="271" w:author="Thomas Lee" w:date="2022-09-14T14:25:00Z">
          <w:r w:rsidR="00B54623" w:rsidDel="0018671D">
            <w:rPr>
              <w:rFonts w:ascii="Arial" w:hAnsi="Arial"/>
              <w:b/>
              <w:noProof/>
              <w:color w:val="FF0000"/>
              <w:sz w:val="28"/>
              <w:szCs w:val="28"/>
            </w:rPr>
            <w:delText>41</w:delText>
          </w:r>
        </w:del>
      </w:ins>
      <w:ins w:id="272" w:author="Thomas Lee" w:date="2022-09-14T14:25:00Z">
        <w:r w:rsidR="0018671D">
          <w:rPr>
            <w:rFonts w:ascii="Arial" w:hAnsi="Arial"/>
            <w:b/>
            <w:noProof/>
            <w:color w:val="FF0000"/>
            <w:sz w:val="28"/>
            <w:szCs w:val="28"/>
          </w:rPr>
          <w:t>40</w:t>
        </w:r>
      </w:ins>
      <w:r>
        <w:rPr>
          <w:rFonts w:ascii="Arial" w:hAnsi="Arial"/>
          <w:b/>
          <w:noProof/>
          <w:color w:val="FF0000"/>
          <w:sz w:val="28"/>
          <w:szCs w:val="28"/>
        </w:rPr>
        <w:t>.</w:t>
      </w:r>
      <w:r w:rsidRPr="003C3041">
        <w:rPr>
          <w:rFonts w:ascii="Arial" w:hAnsi="Arial"/>
          <w:b/>
          <w:noProof/>
          <w:color w:val="FF0000"/>
          <w:sz w:val="28"/>
          <w:szCs w:val="28"/>
        </w:rPr>
        <w:t>png</w:t>
      </w:r>
    </w:p>
    <w:p w14:paraId="47105DC7" w14:textId="784D37DE" w:rsidR="00D008C0" w:rsidRDefault="008D66F7" w:rsidP="008D66F7">
      <w:pPr>
        <w:pStyle w:val="NormalPACKT"/>
        <w:rPr>
          <w:lang w:val="en-GB"/>
        </w:rPr>
      </w:pPr>
      <w:r w:rsidRPr="008D66F7">
        <w:rPr>
          <w:lang w:val="en-GB"/>
        </w:rPr>
        <w:lastRenderedPageBreak/>
        <w:t xml:space="preserve">In </w:t>
      </w:r>
      <w:r w:rsidRPr="00D008C0">
        <w:rPr>
          <w:rStyle w:val="ItalicsPACKT"/>
          <w:lang w:val="en-GB"/>
        </w:rPr>
        <w:t>step 2</w:t>
      </w:r>
      <w:r w:rsidRPr="008D66F7">
        <w:rPr>
          <w:lang w:val="en-GB"/>
        </w:rPr>
        <w:t>, you create a script block that contains</w:t>
      </w:r>
      <w:r w:rsidR="00D008C0">
        <w:rPr>
          <w:lang w:val="en-GB"/>
        </w:rPr>
        <w:t xml:space="preserve"> commands to configure</w:t>
      </w:r>
      <w:r w:rsidRPr="008D66F7">
        <w:rPr>
          <w:lang w:val="en-GB"/>
        </w:rPr>
        <w:t xml:space="preserve"> DNS server options. In </w:t>
      </w:r>
      <w:r w:rsidRPr="00D008C0">
        <w:rPr>
          <w:rStyle w:val="ItalicsPACKT"/>
          <w:lang w:val="en-GB"/>
        </w:rPr>
        <w:t>step</w:t>
      </w:r>
      <w:r w:rsidR="00D008C0" w:rsidRPr="00D008C0">
        <w:rPr>
          <w:rStyle w:val="ItalicsPACKT"/>
        </w:rPr>
        <w:t> </w:t>
      </w:r>
      <w:r w:rsidRPr="00D008C0">
        <w:rPr>
          <w:rStyle w:val="ItalicsPACKT"/>
          <w:lang w:val="en-GB"/>
        </w:rPr>
        <w:t>3</w:t>
      </w:r>
      <w:r w:rsidRPr="008D66F7">
        <w:rPr>
          <w:lang w:val="en-GB"/>
        </w:rPr>
        <w:t xml:space="preserve">, you run this script block on both </w:t>
      </w:r>
      <w:r w:rsidRPr="00D008C0">
        <w:rPr>
          <w:rStyle w:val="CodeInTextPACKT"/>
          <w:lang w:val="en-GB"/>
        </w:rPr>
        <w:t>DC1</w:t>
      </w:r>
      <w:r w:rsidRPr="008D66F7">
        <w:rPr>
          <w:lang w:val="en-GB"/>
        </w:rPr>
        <w:t xml:space="preserve"> and </w:t>
      </w:r>
      <w:r w:rsidRPr="00D008C0">
        <w:rPr>
          <w:rStyle w:val="CodeInTextPACKT"/>
          <w:lang w:val="en-GB"/>
        </w:rPr>
        <w:t>DC2</w:t>
      </w:r>
      <w:r w:rsidR="00D008C0">
        <w:rPr>
          <w:lang w:val="en-GB"/>
        </w:rPr>
        <w:t>, creating no output.</w:t>
      </w:r>
    </w:p>
    <w:p w14:paraId="55D27EB5" w14:textId="7177F755" w:rsidR="00D008C0" w:rsidRDefault="008D66F7" w:rsidP="008D66F7">
      <w:pPr>
        <w:pStyle w:val="NormalPACKT"/>
        <w:rPr>
          <w:lang w:val="en-GB"/>
        </w:rPr>
      </w:pPr>
      <w:r w:rsidRPr="00D008C0">
        <w:rPr>
          <w:lang w:val="en-GB"/>
        </w:rPr>
        <w:t xml:space="preserve">In </w:t>
      </w:r>
      <w:r w:rsidRPr="00D008C0">
        <w:rPr>
          <w:rStyle w:val="ItalicsPACKT"/>
          <w:lang w:val="en-GB"/>
        </w:rPr>
        <w:t>step 4</w:t>
      </w:r>
      <w:r w:rsidRPr="008D66F7">
        <w:rPr>
          <w:lang w:val="en-GB"/>
        </w:rPr>
        <w:t>, you create a</w:t>
      </w:r>
      <w:r w:rsidR="00D008C0">
        <w:rPr>
          <w:lang w:val="en-GB"/>
        </w:rPr>
        <w:t>nother</w:t>
      </w:r>
      <w:r w:rsidRPr="008D66F7">
        <w:rPr>
          <w:lang w:val="en-GB"/>
        </w:rPr>
        <w:t xml:space="preserve"> script block </w:t>
      </w:r>
      <w:r w:rsidR="00D008C0">
        <w:rPr>
          <w:lang w:val="en-GB"/>
        </w:rPr>
        <w:t xml:space="preserve">that sets </w:t>
      </w:r>
      <w:r w:rsidRPr="008D66F7">
        <w:rPr>
          <w:lang w:val="en-GB"/>
        </w:rPr>
        <w:t>the IP configuration</w:t>
      </w:r>
      <w:r w:rsidR="00D008C0">
        <w:rPr>
          <w:lang w:val="en-GB"/>
        </w:rPr>
        <w:t xml:space="preserve"> for the host NIC to have two DNS servers. </w:t>
      </w:r>
      <w:r w:rsidRPr="008D66F7">
        <w:rPr>
          <w:lang w:val="en-GB"/>
        </w:rPr>
        <w:t xml:space="preserve">In </w:t>
      </w:r>
      <w:r w:rsidRPr="00D008C0">
        <w:rPr>
          <w:rStyle w:val="ItalicsPACKT"/>
          <w:lang w:val="en-GB"/>
        </w:rPr>
        <w:t>step 5</w:t>
      </w:r>
      <w:r w:rsidRPr="008D66F7">
        <w:rPr>
          <w:lang w:val="en-GB"/>
        </w:rPr>
        <w:t>, you run this script block to reconfigure</w:t>
      </w:r>
      <w:r w:rsidR="00D008C0">
        <w:rPr>
          <w:lang w:val="en-GB"/>
        </w:rPr>
        <w:t xml:space="preserve"> </w:t>
      </w:r>
      <w:r w:rsidR="00D008C0" w:rsidRPr="00D008C0">
        <w:rPr>
          <w:rStyle w:val="CodeInTextPACKT"/>
        </w:rPr>
        <w:t>D</w:t>
      </w:r>
      <w:r w:rsidRPr="00D008C0">
        <w:rPr>
          <w:rStyle w:val="CodeInTextPACKT"/>
          <w:lang w:val="en-GB"/>
        </w:rPr>
        <w:t>C2</w:t>
      </w:r>
      <w:r w:rsidR="006A7E08">
        <w:rPr>
          <w:rStyle w:val="CodeInTextPACKT"/>
          <w:lang w:val="en-GB"/>
        </w:rPr>
        <w:t>,</w:t>
      </w:r>
      <w:r w:rsidR="00D008C0">
        <w:rPr>
          <w:lang w:val="en-GB"/>
        </w:rPr>
        <w:t xml:space="preserve"> which creates no output.</w:t>
      </w:r>
      <w:r w:rsidRPr="008D66F7">
        <w:rPr>
          <w:lang w:val="en-GB"/>
        </w:rPr>
        <w:t xml:space="preserve"> </w:t>
      </w:r>
    </w:p>
    <w:p w14:paraId="0F416B75" w14:textId="318BD80B" w:rsidR="008B6171" w:rsidRDefault="008D66F7" w:rsidP="008D66F7">
      <w:pPr>
        <w:pStyle w:val="NormalPACKT"/>
        <w:rPr>
          <w:lang w:val="en-GB"/>
        </w:rPr>
      </w:pPr>
      <w:r w:rsidRPr="008D66F7">
        <w:rPr>
          <w:lang w:val="en-GB"/>
        </w:rPr>
        <w:t xml:space="preserve">In </w:t>
      </w:r>
      <w:r w:rsidRPr="008B6171">
        <w:rPr>
          <w:rStyle w:val="ItalicsPACKT"/>
          <w:lang w:val="en-GB"/>
        </w:rPr>
        <w:t>step</w:t>
      </w:r>
      <w:r w:rsidR="006A7E08">
        <w:rPr>
          <w:rStyle w:val="ItalicsPACKT"/>
          <w:lang w:val="en-GB"/>
        </w:rPr>
        <w:t>s</w:t>
      </w:r>
      <w:r w:rsidRPr="008B6171">
        <w:rPr>
          <w:rStyle w:val="ItalicsPACKT"/>
          <w:lang w:val="en-GB"/>
        </w:rPr>
        <w:t xml:space="preserve"> 6</w:t>
      </w:r>
      <w:r w:rsidRPr="008D66F7">
        <w:rPr>
          <w:lang w:val="en-GB"/>
        </w:rPr>
        <w:t xml:space="preserve"> and </w:t>
      </w:r>
      <w:r w:rsidRPr="008B6171">
        <w:rPr>
          <w:rStyle w:val="ItalicsPACKT"/>
          <w:lang w:val="en-GB"/>
        </w:rPr>
        <w:t>step 7</w:t>
      </w:r>
      <w:r w:rsidRPr="008D66F7">
        <w:rPr>
          <w:lang w:val="en-GB"/>
        </w:rPr>
        <w:t xml:space="preserve">, you </w:t>
      </w:r>
      <w:r w:rsidR="008B6171">
        <w:rPr>
          <w:lang w:val="en-GB"/>
        </w:rPr>
        <w:t>r</w:t>
      </w:r>
      <w:r w:rsidRPr="008D66F7">
        <w:rPr>
          <w:lang w:val="en-GB"/>
        </w:rPr>
        <w:t xml:space="preserve">econfigure the static IP setting on </w:t>
      </w:r>
      <w:r w:rsidRPr="00D008C0">
        <w:rPr>
          <w:rStyle w:val="CodeInTextPACKT"/>
          <w:lang w:val="en-GB"/>
        </w:rPr>
        <w:t>DC</w:t>
      </w:r>
      <w:r w:rsidRPr="008D66F7">
        <w:rPr>
          <w:lang w:val="en-GB"/>
        </w:rPr>
        <w:t>1</w:t>
      </w:r>
      <w:r w:rsidR="008B6171">
        <w:rPr>
          <w:lang w:val="en-GB"/>
        </w:rPr>
        <w:t xml:space="preserve"> to have two DNS </w:t>
      </w:r>
      <w:r w:rsidR="006A7E08">
        <w:rPr>
          <w:lang w:val="en-GB"/>
        </w:rPr>
        <w:t>s</w:t>
      </w:r>
      <w:r w:rsidR="008B6171">
        <w:rPr>
          <w:lang w:val="en-GB"/>
        </w:rPr>
        <w:t xml:space="preserve">ervers. </w:t>
      </w:r>
      <w:r w:rsidR="006A7E08">
        <w:rPr>
          <w:lang w:val="en-GB"/>
        </w:rPr>
        <w:t>This</w:t>
      </w:r>
      <w:r w:rsidR="008B6171">
        <w:rPr>
          <w:lang w:val="en-GB"/>
        </w:rPr>
        <w:t xml:space="preserve"> step </w:t>
      </w:r>
      <w:r w:rsidR="006A7E08">
        <w:rPr>
          <w:lang w:val="en-GB"/>
        </w:rPr>
        <w:t>al</w:t>
      </w:r>
      <w:r w:rsidR="008B6171">
        <w:rPr>
          <w:lang w:val="en-GB"/>
        </w:rPr>
        <w:t>so creates no output</w:t>
      </w:r>
      <w:r w:rsidRPr="008D66F7">
        <w:rPr>
          <w:lang w:val="en-GB"/>
        </w:rPr>
        <w:t>.</w:t>
      </w:r>
    </w:p>
    <w:p w14:paraId="7660306A" w14:textId="63FCD97F" w:rsidR="008D66F7" w:rsidRPr="008D66F7" w:rsidRDefault="008D66F7" w:rsidP="008D66F7">
      <w:pPr>
        <w:pStyle w:val="NormalPACKT"/>
        <w:rPr>
          <w:lang w:val="en-GB"/>
        </w:rPr>
      </w:pPr>
      <w:r w:rsidRPr="008D66F7">
        <w:rPr>
          <w:lang w:val="en-GB"/>
        </w:rPr>
        <w:t xml:space="preserve">In </w:t>
      </w:r>
      <w:r w:rsidRPr="008B6171">
        <w:rPr>
          <w:rStyle w:val="ItalicsPACKT"/>
          <w:lang w:val="en-GB"/>
        </w:rPr>
        <w:t>step 8</w:t>
      </w:r>
      <w:r w:rsidRPr="008D66F7">
        <w:rPr>
          <w:lang w:val="en-GB"/>
        </w:rPr>
        <w:t>, you update the</w:t>
      </w:r>
      <w:r w:rsidR="008B6171">
        <w:rPr>
          <w:lang w:val="en-GB"/>
        </w:rPr>
        <w:t xml:space="preserve"> defined scope (10.10.10.0) on both </w:t>
      </w:r>
      <w:r w:rsidRPr="008D66F7">
        <w:rPr>
          <w:lang w:val="en-GB"/>
        </w:rPr>
        <w:t>DHCP server</w:t>
      </w:r>
      <w:r w:rsidR="006A7E08">
        <w:rPr>
          <w:lang w:val="en-GB"/>
        </w:rPr>
        <w:t>s</w:t>
      </w:r>
      <w:r w:rsidR="008B6171">
        <w:rPr>
          <w:lang w:val="en-GB"/>
        </w:rPr>
        <w:t xml:space="preserve"> to</w:t>
      </w:r>
      <w:r w:rsidRPr="008D66F7">
        <w:rPr>
          <w:lang w:val="en-GB"/>
        </w:rPr>
        <w:t xml:space="preserve"> suppl</w:t>
      </w:r>
      <w:r w:rsidR="008B6171">
        <w:rPr>
          <w:lang w:val="en-GB"/>
        </w:rPr>
        <w:t>y</w:t>
      </w:r>
      <w:r w:rsidRPr="008D66F7">
        <w:rPr>
          <w:lang w:val="en-GB"/>
        </w:rPr>
        <w:t xml:space="preserve"> two DNS server IP addresses to clients of </w:t>
      </w:r>
      <w:r w:rsidR="008B6171">
        <w:rPr>
          <w:lang w:val="en-GB"/>
        </w:rPr>
        <w:t xml:space="preserve">your </w:t>
      </w:r>
      <w:r w:rsidRPr="008D66F7">
        <w:rPr>
          <w:lang w:val="en-GB"/>
        </w:rPr>
        <w:t>DHCP server. Th</w:t>
      </w:r>
      <w:r w:rsidR="008B6171">
        <w:rPr>
          <w:lang w:val="en-GB"/>
        </w:rPr>
        <w:t xml:space="preserve">is </w:t>
      </w:r>
      <w:r w:rsidRPr="008D66F7">
        <w:rPr>
          <w:lang w:val="en-GB"/>
        </w:rPr>
        <w:t>step produce</w:t>
      </w:r>
      <w:r w:rsidR="006A7E08">
        <w:rPr>
          <w:lang w:val="en-GB"/>
        </w:rPr>
        <w:t>s</w:t>
      </w:r>
      <w:r w:rsidRPr="008D66F7">
        <w:rPr>
          <w:lang w:val="en-GB"/>
        </w:rPr>
        <w:t xml:space="preserve"> no output.</w:t>
      </w:r>
    </w:p>
    <w:p w14:paraId="632E3D81" w14:textId="7630D9BD" w:rsidR="008D66F7" w:rsidRPr="008D66F7" w:rsidRDefault="008B6171" w:rsidP="008D66F7">
      <w:pPr>
        <w:pStyle w:val="NormalPACKT"/>
        <w:rPr>
          <w:lang w:val="en-GB"/>
        </w:rPr>
      </w:pPr>
      <w:r>
        <w:rPr>
          <w:lang w:val="en-GB"/>
        </w:rPr>
        <w:t>Now that you have reconfigured DNS, i</w:t>
      </w:r>
      <w:r w:rsidR="008D66F7" w:rsidRPr="008D66F7">
        <w:rPr>
          <w:lang w:val="en-GB"/>
        </w:rPr>
        <w:t xml:space="preserve">n </w:t>
      </w:r>
      <w:r w:rsidR="008D66F7" w:rsidRPr="008B6171">
        <w:rPr>
          <w:rStyle w:val="ItalicsPACKT"/>
          <w:lang w:val="en-GB"/>
        </w:rPr>
        <w:t>step 9</w:t>
      </w:r>
      <w:r w:rsidR="008D66F7" w:rsidRPr="008D66F7">
        <w:rPr>
          <w:lang w:val="en-GB"/>
        </w:rPr>
        <w:t xml:space="preserve">, you get </w:t>
      </w:r>
      <w:r>
        <w:rPr>
          <w:lang w:val="en-GB"/>
        </w:rPr>
        <w:t xml:space="preserve">and view </w:t>
      </w:r>
      <w:r w:rsidR="008D66F7" w:rsidRPr="008D66F7">
        <w:rPr>
          <w:lang w:val="en-GB"/>
        </w:rPr>
        <w:t xml:space="preserve">the DNS server details from </w:t>
      </w:r>
      <w:r w:rsidR="008D66F7" w:rsidRPr="008B6171">
        <w:rPr>
          <w:rStyle w:val="CodeInTextPACKT"/>
          <w:lang w:val="en-GB"/>
        </w:rPr>
        <w:t>DC2</w:t>
      </w:r>
      <w:r>
        <w:rPr>
          <w:lang w:val="en-GB"/>
        </w:rPr>
        <w:t>. This step produces n</w:t>
      </w:r>
      <w:r w:rsidR="008D66F7" w:rsidRPr="008D66F7">
        <w:rPr>
          <w:lang w:val="en-GB"/>
        </w:rPr>
        <w:t xml:space="preserve">o output. In </w:t>
      </w:r>
      <w:r w:rsidR="008D66F7" w:rsidRPr="008B6171">
        <w:rPr>
          <w:rStyle w:val="ItalicsPACKT"/>
          <w:lang w:val="en-GB"/>
        </w:rPr>
        <w:t>step 10</w:t>
      </w:r>
      <w:r w:rsidR="008D66F7" w:rsidRPr="008D66F7">
        <w:rPr>
          <w:lang w:val="en-GB"/>
        </w:rPr>
        <w:t xml:space="preserve">, you </w:t>
      </w:r>
      <w:r>
        <w:rPr>
          <w:lang w:val="en-GB"/>
        </w:rPr>
        <w:t>view</w:t>
      </w:r>
      <w:r w:rsidR="008D66F7" w:rsidRPr="008D66F7">
        <w:rPr>
          <w:lang w:val="en-GB"/>
        </w:rPr>
        <w:t xml:space="preserve"> the DNS server recursion settings with output like this:</w:t>
      </w:r>
    </w:p>
    <w:p w14:paraId="7FFA6662" w14:textId="0C3F5977" w:rsidR="008D66F7" w:rsidRDefault="008D66F7" w:rsidP="00341722">
      <w:pPr>
        <w:pStyle w:val="FigurePACKT"/>
      </w:pPr>
      <w:r w:rsidRPr="008D66F7">
        <w:t xml:space="preserve">   </w:t>
      </w:r>
      <w:r w:rsidR="00341722">
        <w:rPr>
          <w:noProof/>
        </w:rPr>
        <w:drawing>
          <wp:inline distT="0" distB="0" distL="0" distR="0" wp14:anchorId="3FEC4D26" wp14:editId="1B3E77AD">
            <wp:extent cx="3033957" cy="10032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0923" cy="1005564"/>
                    </a:xfrm>
                    <a:prstGeom prst="rect">
                      <a:avLst/>
                    </a:prstGeom>
                  </pic:spPr>
                </pic:pic>
              </a:graphicData>
            </a:graphic>
          </wp:inline>
        </w:drawing>
      </w:r>
    </w:p>
    <w:p w14:paraId="1E22081A" w14:textId="3BD09C28" w:rsidR="008B6171" w:rsidRPr="003C3041" w:rsidRDefault="008B6171">
      <w:pPr>
        <w:pStyle w:val="FigureCaptionPACKT"/>
        <w:pPrChange w:id="273" w:author="Liam Draper" w:date="2022-07-14T11:05:00Z">
          <w:pPr>
            <w:pStyle w:val="FigurePACKT"/>
          </w:pPr>
        </w:pPrChange>
      </w:pPr>
      <w:r w:rsidRPr="00DC6325">
        <w:t xml:space="preserve">Figure </w:t>
      </w:r>
      <w:r>
        <w:t>5.</w:t>
      </w:r>
      <w:del w:id="274" w:author="Liam Draper" w:date="2022-07-14T11:05:00Z">
        <w:r w:rsidDel="00B54623">
          <w:delText>40</w:delText>
        </w:r>
      </w:del>
      <w:ins w:id="275" w:author="Liam Draper" w:date="2022-07-14T11:05:00Z">
        <w:del w:id="276" w:author="Thomas Lee" w:date="2022-09-14T14:26:00Z">
          <w:r w:rsidR="00B54623" w:rsidDel="0018671D">
            <w:delText>42</w:delText>
          </w:r>
        </w:del>
      </w:ins>
      <w:ins w:id="277" w:author="Thomas Lee" w:date="2022-09-14T14:26:00Z">
        <w:r w:rsidR="0018671D">
          <w:t>41</w:t>
        </w:r>
      </w:ins>
      <w:r w:rsidRPr="00DC6325">
        <w:t xml:space="preserve">: </w:t>
      </w:r>
      <w:r>
        <w:t>Viewing DNS Server recursion settings</w:t>
      </w:r>
    </w:p>
    <w:p w14:paraId="1A9DA244" w14:textId="7A41AB57" w:rsidR="008B6171" w:rsidRPr="008D66F7" w:rsidRDefault="008B6171" w:rsidP="008B6171">
      <w:pPr>
        <w:pStyle w:val="NormalPACKT"/>
        <w:rPr>
          <w:lang w:val="en-GB"/>
        </w:rPr>
      </w:pPr>
      <w:r w:rsidRPr="003C3041">
        <w:rPr>
          <w:rFonts w:ascii="Arial" w:hAnsi="Arial"/>
          <w:b/>
          <w:noProof/>
          <w:color w:val="FF0000"/>
          <w:sz w:val="28"/>
          <w:szCs w:val="28"/>
        </w:rPr>
        <w:t>Insert image B18878_05_</w:t>
      </w:r>
      <w:del w:id="278" w:author="Liam Draper" w:date="2022-07-14T11:05:00Z">
        <w:r w:rsidDel="00B54623">
          <w:rPr>
            <w:rFonts w:ascii="Arial" w:hAnsi="Arial"/>
            <w:b/>
            <w:noProof/>
            <w:color w:val="FF0000"/>
            <w:sz w:val="28"/>
            <w:szCs w:val="28"/>
          </w:rPr>
          <w:delText>40</w:delText>
        </w:r>
      </w:del>
      <w:ins w:id="279" w:author="Liam Draper" w:date="2022-07-14T11:05:00Z">
        <w:del w:id="280" w:author="Thomas Lee" w:date="2022-09-14T14:26:00Z">
          <w:r w:rsidR="00B54623" w:rsidDel="0018671D">
            <w:rPr>
              <w:rFonts w:ascii="Arial" w:hAnsi="Arial"/>
              <w:b/>
              <w:noProof/>
              <w:color w:val="FF0000"/>
              <w:sz w:val="28"/>
              <w:szCs w:val="28"/>
            </w:rPr>
            <w:delText>42</w:delText>
          </w:r>
        </w:del>
      </w:ins>
      <w:ins w:id="281" w:author="Thomas Lee" w:date="2022-09-14T14:26:00Z">
        <w:r w:rsidR="0018671D">
          <w:rPr>
            <w:rFonts w:ascii="Arial" w:hAnsi="Arial"/>
            <w:b/>
            <w:noProof/>
            <w:color w:val="FF0000"/>
            <w:sz w:val="28"/>
            <w:szCs w:val="28"/>
          </w:rPr>
          <w:t>41</w:t>
        </w:r>
      </w:ins>
      <w:r>
        <w:rPr>
          <w:rFonts w:ascii="Arial" w:hAnsi="Arial"/>
          <w:b/>
          <w:noProof/>
          <w:color w:val="FF0000"/>
          <w:sz w:val="28"/>
          <w:szCs w:val="28"/>
        </w:rPr>
        <w:t>.</w:t>
      </w:r>
      <w:r w:rsidRPr="003C3041">
        <w:rPr>
          <w:rFonts w:ascii="Arial" w:hAnsi="Arial"/>
          <w:b/>
          <w:noProof/>
          <w:color w:val="FF0000"/>
          <w:sz w:val="28"/>
          <w:szCs w:val="28"/>
        </w:rPr>
        <w:t>png</w:t>
      </w:r>
    </w:p>
    <w:p w14:paraId="62F9A454" w14:textId="77777777" w:rsidR="008B6171" w:rsidRPr="008D66F7" w:rsidRDefault="008B6171" w:rsidP="008D66F7">
      <w:pPr>
        <w:pStyle w:val="NormalPACKT"/>
        <w:rPr>
          <w:lang w:val="en-GB"/>
        </w:rPr>
      </w:pPr>
    </w:p>
    <w:p w14:paraId="2A64B99A" w14:textId="4B1E2A7C" w:rsidR="008D66F7" w:rsidRDefault="008D66F7" w:rsidP="008D66F7">
      <w:pPr>
        <w:pStyle w:val="NormalPACKT"/>
        <w:rPr>
          <w:lang w:val="en-GB"/>
        </w:rPr>
      </w:pPr>
      <w:r w:rsidRPr="008D66F7">
        <w:rPr>
          <w:lang w:val="en-GB"/>
        </w:rPr>
        <w:t xml:space="preserve">In </w:t>
      </w:r>
      <w:r w:rsidRPr="00341722">
        <w:rPr>
          <w:rStyle w:val="ItalicsPACKT"/>
          <w:lang w:val="en-GB"/>
        </w:rPr>
        <w:t>step 11</w:t>
      </w:r>
      <w:r w:rsidRPr="008D66F7">
        <w:rPr>
          <w:lang w:val="en-GB"/>
        </w:rPr>
        <w:t>, you examine the DNS server cache settings, with output like this:</w:t>
      </w:r>
    </w:p>
    <w:p w14:paraId="7B6EEE8A" w14:textId="573761C7" w:rsidR="00341722" w:rsidRPr="008D66F7" w:rsidRDefault="00341722" w:rsidP="00341722">
      <w:pPr>
        <w:pStyle w:val="FigurePACKT"/>
      </w:pPr>
      <w:r>
        <w:rPr>
          <w:noProof/>
        </w:rPr>
        <w:drawing>
          <wp:inline distT="0" distB="0" distL="0" distR="0" wp14:anchorId="02AEFA72" wp14:editId="7DBE964A">
            <wp:extent cx="2874220" cy="12461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9711" cy="1252837"/>
                    </a:xfrm>
                    <a:prstGeom prst="rect">
                      <a:avLst/>
                    </a:prstGeom>
                  </pic:spPr>
                </pic:pic>
              </a:graphicData>
            </a:graphic>
          </wp:inline>
        </w:drawing>
      </w:r>
    </w:p>
    <w:p w14:paraId="0C532586" w14:textId="6ADDF40F" w:rsidR="00341722" w:rsidRPr="003C3041" w:rsidRDefault="00341722">
      <w:pPr>
        <w:pStyle w:val="FigureCaptionPACKT"/>
        <w:pPrChange w:id="282" w:author="Liam Draper" w:date="2022-07-14T11:06:00Z">
          <w:pPr>
            <w:pStyle w:val="FigurePACKT"/>
          </w:pPr>
        </w:pPrChange>
      </w:pPr>
      <w:r w:rsidRPr="00DC6325">
        <w:t xml:space="preserve">Figure </w:t>
      </w:r>
      <w:r>
        <w:t>5.</w:t>
      </w:r>
      <w:del w:id="283" w:author="Thomas Lee" w:date="2022-09-14T14:26:00Z">
        <w:r w:rsidDel="0018671D">
          <w:delText>4</w:delText>
        </w:r>
      </w:del>
      <w:ins w:id="284" w:author="Liam Draper" w:date="2022-07-14T11:06:00Z">
        <w:del w:id="285" w:author="Thomas Lee" w:date="2022-09-14T14:26:00Z">
          <w:r w:rsidR="00B54623" w:rsidDel="0018671D">
            <w:delText>3</w:delText>
          </w:r>
        </w:del>
      </w:ins>
      <w:del w:id="286" w:author="Thomas Lee" w:date="2022-09-14T14:26:00Z">
        <w:r w:rsidDel="0018671D">
          <w:delText>1</w:delText>
        </w:r>
      </w:del>
      <w:ins w:id="287" w:author="Thomas Lee" w:date="2022-09-14T14:26:00Z">
        <w:r w:rsidR="0018671D">
          <w:t>4</w:t>
        </w:r>
      </w:ins>
      <w:ins w:id="288" w:author="Thomas Lee" w:date="2022-09-14T14:27:00Z">
        <w:r w:rsidR="0018671D">
          <w:t>2</w:t>
        </w:r>
      </w:ins>
      <w:r w:rsidRPr="00DC6325">
        <w:t xml:space="preserve">: </w:t>
      </w:r>
      <w:r>
        <w:t>Viewing DNS Server cache settings</w:t>
      </w:r>
    </w:p>
    <w:p w14:paraId="6CD34537" w14:textId="2E084EB5" w:rsidR="00341722" w:rsidRDefault="00341722" w:rsidP="00341722">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289" w:author="Thomas Lee" w:date="2022-09-14T14:27:00Z">
        <w:r w:rsidDel="0018671D">
          <w:rPr>
            <w:rFonts w:ascii="Arial" w:hAnsi="Arial"/>
            <w:b/>
            <w:noProof/>
            <w:color w:val="FF0000"/>
            <w:sz w:val="28"/>
            <w:szCs w:val="28"/>
          </w:rPr>
          <w:delText>41</w:delText>
        </w:r>
      </w:del>
      <w:ins w:id="290" w:author="Liam Draper" w:date="2022-07-14T11:06:00Z">
        <w:del w:id="291" w:author="Thomas Lee" w:date="2022-09-14T14:27:00Z">
          <w:r w:rsidR="00B54623" w:rsidDel="0018671D">
            <w:rPr>
              <w:rFonts w:ascii="Arial" w:hAnsi="Arial"/>
              <w:b/>
              <w:noProof/>
              <w:color w:val="FF0000"/>
              <w:sz w:val="28"/>
              <w:szCs w:val="28"/>
            </w:rPr>
            <w:delText>43</w:delText>
          </w:r>
        </w:del>
      </w:ins>
      <w:ins w:id="292" w:author="Thomas Lee" w:date="2022-09-14T14:27:00Z">
        <w:r w:rsidR="0018671D">
          <w:rPr>
            <w:rFonts w:ascii="Arial" w:hAnsi="Arial"/>
            <w:b/>
            <w:noProof/>
            <w:color w:val="FF0000"/>
            <w:sz w:val="28"/>
            <w:szCs w:val="28"/>
          </w:rPr>
          <w:t>42</w:t>
        </w:r>
      </w:ins>
      <w:r>
        <w:rPr>
          <w:rFonts w:ascii="Arial" w:hAnsi="Arial"/>
          <w:b/>
          <w:noProof/>
          <w:color w:val="FF0000"/>
          <w:sz w:val="28"/>
          <w:szCs w:val="28"/>
        </w:rPr>
        <w:t>.</w:t>
      </w:r>
      <w:r w:rsidRPr="003C3041">
        <w:rPr>
          <w:rFonts w:ascii="Arial" w:hAnsi="Arial"/>
          <w:b/>
          <w:noProof/>
          <w:color w:val="FF0000"/>
          <w:sz w:val="28"/>
          <w:szCs w:val="28"/>
        </w:rPr>
        <w:t>png</w:t>
      </w:r>
    </w:p>
    <w:p w14:paraId="5156D5FD" w14:textId="77777777" w:rsidR="008D66F7" w:rsidRPr="008D66F7" w:rsidRDefault="008D66F7" w:rsidP="008D66F7">
      <w:pPr>
        <w:pStyle w:val="NormalPACKT"/>
        <w:rPr>
          <w:lang w:val="en-GB"/>
        </w:rPr>
      </w:pPr>
      <w:r w:rsidRPr="008D66F7">
        <w:rPr>
          <w:lang w:val="en-GB"/>
        </w:rPr>
        <w:t xml:space="preserve">In </w:t>
      </w:r>
      <w:r w:rsidRPr="00341722">
        <w:rPr>
          <w:rStyle w:val="ItalicsPACKT"/>
          <w:lang w:val="en-GB"/>
        </w:rPr>
        <w:t>step 12</w:t>
      </w:r>
      <w:r w:rsidRPr="008D66F7">
        <w:rPr>
          <w:lang w:val="en-GB"/>
        </w:rPr>
        <w:t xml:space="preserve">, you view the EDNS settings on </w:t>
      </w:r>
      <w:r w:rsidRPr="00341722">
        <w:rPr>
          <w:rStyle w:val="CodeInTextPACKT"/>
          <w:lang w:val="en-GB"/>
        </w:rPr>
        <w:t>DC2</w:t>
      </w:r>
      <w:r w:rsidRPr="008D66F7">
        <w:rPr>
          <w:lang w:val="en-GB"/>
        </w:rPr>
        <w:t xml:space="preserve">, with output like this: </w:t>
      </w:r>
    </w:p>
    <w:p w14:paraId="0B5C1D2F" w14:textId="2138EBBF" w:rsidR="008D66F7" w:rsidRDefault="008D66F7" w:rsidP="006150C3">
      <w:pPr>
        <w:pStyle w:val="FigurePACKT"/>
      </w:pPr>
      <w:r w:rsidRPr="008D66F7">
        <w:t xml:space="preserve"> </w:t>
      </w:r>
      <w:r w:rsidR="006150C3">
        <w:rPr>
          <w:noProof/>
        </w:rPr>
        <w:drawing>
          <wp:inline distT="0" distB="0" distL="0" distR="0" wp14:anchorId="1FB8C5A5" wp14:editId="01DC362B">
            <wp:extent cx="2927314" cy="8336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6885" cy="836374"/>
                    </a:xfrm>
                    <a:prstGeom prst="rect">
                      <a:avLst/>
                    </a:prstGeom>
                  </pic:spPr>
                </pic:pic>
              </a:graphicData>
            </a:graphic>
          </wp:inline>
        </w:drawing>
      </w:r>
    </w:p>
    <w:p w14:paraId="3BA01A9E" w14:textId="073BBCE4" w:rsidR="00341722" w:rsidRPr="003C3041" w:rsidRDefault="00341722">
      <w:pPr>
        <w:pStyle w:val="FigureCaptionPACKT"/>
        <w:pPrChange w:id="293" w:author="Liam Draper" w:date="2022-07-14T11:06:00Z">
          <w:pPr>
            <w:pStyle w:val="FigurePACKT"/>
          </w:pPr>
        </w:pPrChange>
      </w:pPr>
      <w:r w:rsidRPr="00DC6325">
        <w:t xml:space="preserve">Figure </w:t>
      </w:r>
      <w:r>
        <w:t>5.</w:t>
      </w:r>
      <w:del w:id="294" w:author="Liam Draper" w:date="2022-07-14T11:06:00Z">
        <w:r w:rsidDel="00B54623">
          <w:delText>42</w:delText>
        </w:r>
      </w:del>
      <w:ins w:id="295" w:author="Liam Draper" w:date="2022-07-14T11:06:00Z">
        <w:del w:id="296" w:author="Thomas Lee" w:date="2022-09-14T14:27:00Z">
          <w:r w:rsidR="00B54623" w:rsidDel="0018671D">
            <w:delText>44</w:delText>
          </w:r>
        </w:del>
      </w:ins>
      <w:ins w:id="297" w:author="Thomas Lee" w:date="2022-09-14T14:27:00Z">
        <w:r w:rsidR="0018671D">
          <w:t>43</w:t>
        </w:r>
      </w:ins>
      <w:r w:rsidRPr="00DC6325">
        <w:t xml:space="preserve">: </w:t>
      </w:r>
      <w:r>
        <w:t>Viewing DNS Server EDNS settings</w:t>
      </w:r>
    </w:p>
    <w:p w14:paraId="0829E5AF" w14:textId="3897FA44" w:rsidR="00341722" w:rsidRDefault="00341722" w:rsidP="00341722">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298" w:author="Thomas Lee" w:date="2022-09-14T14:27:00Z">
        <w:r w:rsidDel="0018671D">
          <w:rPr>
            <w:rFonts w:ascii="Arial" w:hAnsi="Arial"/>
            <w:b/>
            <w:noProof/>
            <w:color w:val="FF0000"/>
            <w:sz w:val="28"/>
            <w:szCs w:val="28"/>
          </w:rPr>
          <w:delText>42</w:delText>
        </w:r>
      </w:del>
      <w:ins w:id="299" w:author="Liam Draper" w:date="2022-07-14T11:06:00Z">
        <w:del w:id="300" w:author="Thomas Lee" w:date="2022-09-14T14:27:00Z">
          <w:r w:rsidR="00B54623" w:rsidDel="0018671D">
            <w:rPr>
              <w:rFonts w:ascii="Arial" w:hAnsi="Arial"/>
              <w:b/>
              <w:noProof/>
              <w:color w:val="FF0000"/>
              <w:sz w:val="28"/>
              <w:szCs w:val="28"/>
            </w:rPr>
            <w:delText>44</w:delText>
          </w:r>
        </w:del>
      </w:ins>
      <w:ins w:id="301" w:author="Thomas Lee" w:date="2022-09-14T14:27:00Z">
        <w:r w:rsidR="0018671D">
          <w:rPr>
            <w:rFonts w:ascii="Arial" w:hAnsi="Arial"/>
            <w:b/>
            <w:noProof/>
            <w:color w:val="FF0000"/>
            <w:sz w:val="28"/>
            <w:szCs w:val="28"/>
          </w:rPr>
          <w:t>43</w:t>
        </w:r>
      </w:ins>
      <w:r>
        <w:rPr>
          <w:rFonts w:ascii="Arial" w:hAnsi="Arial"/>
          <w:b/>
          <w:noProof/>
          <w:color w:val="FF0000"/>
          <w:sz w:val="28"/>
          <w:szCs w:val="28"/>
        </w:rPr>
        <w:t>.</w:t>
      </w:r>
      <w:r w:rsidRPr="003C3041">
        <w:rPr>
          <w:rFonts w:ascii="Arial" w:hAnsi="Arial"/>
          <w:b/>
          <w:noProof/>
          <w:color w:val="FF0000"/>
          <w:sz w:val="28"/>
          <w:szCs w:val="28"/>
        </w:rPr>
        <w:t>png</w:t>
      </w:r>
    </w:p>
    <w:p w14:paraId="5E61DAD7" w14:textId="36793C4F" w:rsidR="008D66F7" w:rsidRDefault="008D66F7" w:rsidP="008D66F7">
      <w:pPr>
        <w:pStyle w:val="NormalPACKT"/>
        <w:rPr>
          <w:lang w:val="en-GB"/>
        </w:rPr>
      </w:pPr>
      <w:r w:rsidRPr="008D66F7">
        <w:rPr>
          <w:lang w:val="en-GB"/>
        </w:rPr>
        <w:t xml:space="preserve">In </w:t>
      </w:r>
      <w:r w:rsidRPr="006150C3">
        <w:rPr>
          <w:rStyle w:val="ItalicsPACKT"/>
          <w:lang w:val="en-GB"/>
        </w:rPr>
        <w:t>step 13</w:t>
      </w:r>
      <w:r w:rsidRPr="008D66F7">
        <w:rPr>
          <w:lang w:val="en-GB"/>
        </w:rPr>
        <w:t xml:space="preserve">, you change the DNS </w:t>
      </w:r>
      <w:r w:rsidR="006150C3">
        <w:rPr>
          <w:lang w:val="en-GB"/>
        </w:rPr>
        <w:t>zone</w:t>
      </w:r>
      <w:r w:rsidRPr="008D66F7">
        <w:rPr>
          <w:lang w:val="en-GB"/>
        </w:rPr>
        <w:t xml:space="preserve"> for Reskit.Org </w:t>
      </w:r>
      <w:r w:rsidR="006150C3">
        <w:rPr>
          <w:lang w:val="en-GB"/>
        </w:rPr>
        <w:t xml:space="preserve">on both </w:t>
      </w:r>
      <w:r w:rsidR="006150C3" w:rsidRPr="006150C3">
        <w:rPr>
          <w:rStyle w:val="CodeInTextPACKT"/>
        </w:rPr>
        <w:t>DC1</w:t>
      </w:r>
      <w:r w:rsidR="006150C3">
        <w:rPr>
          <w:lang w:val="en-GB"/>
        </w:rPr>
        <w:t xml:space="preserve"> and </w:t>
      </w:r>
      <w:r w:rsidR="006150C3" w:rsidRPr="006150C3">
        <w:rPr>
          <w:rStyle w:val="CodeInTextPACKT"/>
        </w:rPr>
        <w:t>DC2</w:t>
      </w:r>
      <w:r w:rsidR="006150C3">
        <w:rPr>
          <w:lang w:val="en-GB"/>
        </w:rPr>
        <w:t xml:space="preserve"> </w:t>
      </w:r>
      <w:r w:rsidRPr="008D66F7">
        <w:rPr>
          <w:lang w:val="en-GB"/>
        </w:rPr>
        <w:t>to only accept secure dynamic updates</w:t>
      </w:r>
      <w:r w:rsidR="006A7E08">
        <w:rPr>
          <w:lang w:val="en-GB"/>
        </w:rPr>
        <w:t>, creating</w:t>
      </w:r>
      <w:r w:rsidR="006150C3">
        <w:rPr>
          <w:lang w:val="en-GB"/>
        </w:rPr>
        <w:t xml:space="preserve"> no output.</w:t>
      </w:r>
    </w:p>
    <w:p w14:paraId="45AB137B" w14:textId="4DA2868C" w:rsidR="006150C3" w:rsidRDefault="006150C3" w:rsidP="008D66F7">
      <w:pPr>
        <w:pStyle w:val="NormalPACKT"/>
        <w:rPr>
          <w:lang w:val="en-GB"/>
        </w:rPr>
      </w:pPr>
      <w:r>
        <w:rPr>
          <w:lang w:val="en-GB"/>
        </w:rPr>
        <w:t xml:space="preserve">As a final DNS check, you use </w:t>
      </w:r>
      <w:r w:rsidRPr="006150C3">
        <w:rPr>
          <w:rStyle w:val="CodeInTextPACKT"/>
        </w:rPr>
        <w:t>Resolve-</w:t>
      </w:r>
      <w:proofErr w:type="spellStart"/>
      <w:r w:rsidRPr="006150C3">
        <w:rPr>
          <w:rStyle w:val="CodeInTextPACKT"/>
        </w:rPr>
        <w:t>DnsName</w:t>
      </w:r>
      <w:proofErr w:type="spellEnd"/>
      <w:r>
        <w:rPr>
          <w:lang w:val="en-GB"/>
        </w:rPr>
        <w:t xml:space="preserve"> to return any </w:t>
      </w:r>
      <w:r w:rsidRPr="006150C3">
        <w:rPr>
          <w:rStyle w:val="CodeInTextPACKT"/>
        </w:rPr>
        <w:t>A</w:t>
      </w:r>
      <w:r>
        <w:rPr>
          <w:lang w:val="en-GB"/>
        </w:rPr>
        <w:t xml:space="preserve"> records for </w:t>
      </w:r>
      <w:proofErr w:type="gramStart"/>
      <w:r w:rsidR="001D00F2">
        <w:rPr>
          <w:rStyle w:val="CodeInTextPACKT"/>
        </w:rPr>
        <w:t>SRV</w:t>
      </w:r>
      <w:r w:rsidRPr="006150C3">
        <w:rPr>
          <w:rStyle w:val="CodeInTextPACKT"/>
        </w:rPr>
        <w:t>2.Reskit.Org</w:t>
      </w:r>
      <w:proofErr w:type="gramEnd"/>
      <w:r>
        <w:rPr>
          <w:lang w:val="en-GB"/>
        </w:rPr>
        <w:t>, which produces output like this:</w:t>
      </w:r>
    </w:p>
    <w:p w14:paraId="05A9334A" w14:textId="37EA0D7B" w:rsidR="006150C3" w:rsidRPr="001D00F2" w:rsidRDefault="001D00F2" w:rsidP="001D00F2">
      <w:pPr>
        <w:pStyle w:val="FigurePACKT"/>
      </w:pPr>
      <w:r>
        <w:rPr>
          <w:noProof/>
        </w:rPr>
        <w:lastRenderedPageBreak/>
        <w:drawing>
          <wp:inline distT="0" distB="0" distL="0" distR="0" wp14:anchorId="29140B7D" wp14:editId="72EFD4E6">
            <wp:extent cx="3599507" cy="74647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6829" cy="752137"/>
                    </a:xfrm>
                    <a:prstGeom prst="rect">
                      <a:avLst/>
                    </a:prstGeom>
                  </pic:spPr>
                </pic:pic>
              </a:graphicData>
            </a:graphic>
          </wp:inline>
        </w:drawing>
      </w:r>
    </w:p>
    <w:p w14:paraId="5E490445" w14:textId="4FF30EE7" w:rsidR="006150C3" w:rsidRPr="003C3041" w:rsidRDefault="006150C3">
      <w:pPr>
        <w:pStyle w:val="FigureCaptionPACKT"/>
        <w:pPrChange w:id="302" w:author="Liam Draper" w:date="2022-07-14T11:06:00Z">
          <w:pPr>
            <w:pStyle w:val="FigurePACKT"/>
          </w:pPr>
        </w:pPrChange>
      </w:pPr>
      <w:r w:rsidRPr="00DC6325">
        <w:t xml:space="preserve">Figure </w:t>
      </w:r>
      <w:r>
        <w:t>5.</w:t>
      </w:r>
      <w:del w:id="303" w:author="Thomas Lee" w:date="2022-09-14T14:27:00Z">
        <w:r w:rsidDel="0018671D">
          <w:delText>43</w:delText>
        </w:r>
      </w:del>
      <w:ins w:id="304" w:author="Liam Draper" w:date="2022-07-14T11:06:00Z">
        <w:del w:id="305" w:author="Thomas Lee" w:date="2022-09-14T14:27:00Z">
          <w:r w:rsidR="00B54623" w:rsidDel="0018671D">
            <w:delText>45</w:delText>
          </w:r>
        </w:del>
      </w:ins>
      <w:ins w:id="306" w:author="Thomas Lee" w:date="2022-09-14T14:27:00Z">
        <w:r w:rsidR="0018671D">
          <w:t>44</w:t>
        </w:r>
      </w:ins>
      <w:r w:rsidRPr="00DC6325">
        <w:t xml:space="preserve">: </w:t>
      </w:r>
      <w:r>
        <w:t xml:space="preserve">Resolving </w:t>
      </w:r>
      <w:proofErr w:type="gramStart"/>
      <w:r>
        <w:t>SRV2.Reskit.Org’s</w:t>
      </w:r>
      <w:proofErr w:type="gramEnd"/>
      <w:r>
        <w:t xml:space="preserve"> A record</w:t>
      </w:r>
    </w:p>
    <w:p w14:paraId="3235B3D1" w14:textId="5F934319" w:rsidR="006150C3" w:rsidRDefault="006150C3" w:rsidP="006150C3">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307" w:author="Thomas Lee" w:date="2022-09-14T14:27:00Z">
        <w:r w:rsidDel="0018671D">
          <w:rPr>
            <w:rFonts w:ascii="Arial" w:hAnsi="Arial"/>
            <w:b/>
            <w:noProof/>
            <w:color w:val="FF0000"/>
            <w:sz w:val="28"/>
            <w:szCs w:val="28"/>
          </w:rPr>
          <w:delText>43</w:delText>
        </w:r>
      </w:del>
      <w:ins w:id="308" w:author="Liam Draper" w:date="2022-07-14T11:06:00Z">
        <w:del w:id="309" w:author="Thomas Lee" w:date="2022-09-14T14:27:00Z">
          <w:r w:rsidR="00B54623" w:rsidDel="0018671D">
            <w:rPr>
              <w:rFonts w:ascii="Arial" w:hAnsi="Arial"/>
              <w:b/>
              <w:noProof/>
              <w:color w:val="FF0000"/>
              <w:sz w:val="28"/>
              <w:szCs w:val="28"/>
            </w:rPr>
            <w:delText>45</w:delText>
          </w:r>
        </w:del>
      </w:ins>
      <w:ins w:id="310" w:author="Thomas Lee" w:date="2022-09-14T14:27:00Z">
        <w:r w:rsidR="0018671D">
          <w:rPr>
            <w:rFonts w:ascii="Arial" w:hAnsi="Arial"/>
            <w:b/>
            <w:noProof/>
            <w:color w:val="FF0000"/>
            <w:sz w:val="28"/>
            <w:szCs w:val="28"/>
          </w:rPr>
          <w:t>44</w:t>
        </w:r>
      </w:ins>
      <w:r>
        <w:rPr>
          <w:rFonts w:ascii="Arial" w:hAnsi="Arial"/>
          <w:b/>
          <w:noProof/>
          <w:color w:val="FF0000"/>
          <w:sz w:val="28"/>
          <w:szCs w:val="28"/>
        </w:rPr>
        <w:t>.</w:t>
      </w:r>
      <w:r w:rsidRPr="003C3041">
        <w:rPr>
          <w:rFonts w:ascii="Arial" w:hAnsi="Arial"/>
          <w:b/>
          <w:noProof/>
          <w:color w:val="FF0000"/>
          <w:sz w:val="28"/>
          <w:szCs w:val="28"/>
        </w:rPr>
        <w:t>png</w:t>
      </w:r>
    </w:p>
    <w:p w14:paraId="2738EC12" w14:textId="7F985675" w:rsidR="00CB2078" w:rsidRDefault="00CB2078" w:rsidP="00CB2078">
      <w:pPr>
        <w:pStyle w:val="Heading2"/>
      </w:pPr>
      <w:r>
        <w:t>There’s more...</w:t>
      </w:r>
    </w:p>
    <w:p w14:paraId="4DC54767" w14:textId="1FE1F1BC" w:rsidR="00CB2078" w:rsidRDefault="00CB2078" w:rsidP="00CB2078">
      <w:pPr>
        <w:pStyle w:val="NormalPACKT"/>
      </w:pPr>
      <w:r>
        <w:t xml:space="preserve">In this recipe, you </w:t>
      </w:r>
      <w:r w:rsidR="001D00F2">
        <w:t xml:space="preserve">begin by </w:t>
      </w:r>
      <w:r>
        <w:t>install</w:t>
      </w:r>
      <w:r w:rsidR="001D00F2">
        <w:t>ing</w:t>
      </w:r>
      <w:r>
        <w:t xml:space="preserve"> and configur</w:t>
      </w:r>
      <w:r w:rsidR="001D00F2">
        <w:t>ing</w:t>
      </w:r>
      <w:r>
        <w:t xml:space="preserve"> DNS on </w:t>
      </w:r>
      <w:r w:rsidRPr="004D3E58">
        <w:rPr>
          <w:rStyle w:val="CodeInTextPACKT"/>
        </w:rPr>
        <w:t>DC2</w:t>
      </w:r>
      <w:r w:rsidR="001D00F2" w:rsidRPr="001D00F2">
        <w:t>. Then you set</w:t>
      </w:r>
      <w:r w:rsidR="001D00F2">
        <w:rPr>
          <w:rStyle w:val="CodeInTextPACKT"/>
        </w:rPr>
        <w:t xml:space="preserve"> </w:t>
      </w:r>
      <w:r>
        <w:t xml:space="preserve">DNS server options on both DNS </w:t>
      </w:r>
      <w:r w:rsidR="001D00F2">
        <w:t>s</w:t>
      </w:r>
      <w:r>
        <w:t>ervers (</w:t>
      </w:r>
      <w:r w:rsidRPr="00863CF7">
        <w:rPr>
          <w:rStyle w:val="CodeInTextPACKT"/>
        </w:rPr>
        <w:t>DC1</w:t>
      </w:r>
      <w:r>
        <w:t xml:space="preserve"> and </w:t>
      </w:r>
      <w:r w:rsidRPr="00863CF7">
        <w:rPr>
          <w:rStyle w:val="CodeInTextPACKT"/>
        </w:rPr>
        <w:t>DC2</w:t>
      </w:r>
      <w:r>
        <w:t xml:space="preserve">). </w:t>
      </w:r>
      <w:r w:rsidR="003E62E4">
        <w:t>I</w:t>
      </w:r>
      <w:r>
        <w:t>n this recipe, you configure your domain controllers to point to themselves first and then to the other DNS servers second. Configuring DNS in this manner is a best practice.</w:t>
      </w:r>
    </w:p>
    <w:p w14:paraId="24512498" w14:textId="5BCD780D" w:rsidR="00CB2078" w:rsidRDefault="00CB2078" w:rsidP="00CB2078">
      <w:pPr>
        <w:pStyle w:val="NormalPACKT"/>
      </w:pPr>
      <w:r>
        <w:t>In the earlier DHCP</w:t>
      </w:r>
      <w:r w:rsidR="00A50392">
        <w:t>-</w:t>
      </w:r>
      <w:r>
        <w:t>related recipes, you configured your DHCP servers to provide a single DNS server IP address to DHCP clients</w:t>
      </w:r>
      <w:r w:rsidR="001D00F2">
        <w:t xml:space="preserve"> as part of an IP lease</w:t>
      </w:r>
      <w:r>
        <w:t xml:space="preserve">. In </w:t>
      </w:r>
      <w:r w:rsidRPr="00863CF7">
        <w:rPr>
          <w:rStyle w:val="ItalicsPACKT"/>
        </w:rPr>
        <w:t>step 8</w:t>
      </w:r>
      <w:r>
        <w:t xml:space="preserve">, you update the DHCP scope provided by </w:t>
      </w:r>
      <w:r w:rsidRPr="001D00F2">
        <w:rPr>
          <w:rStyle w:val="CodeInTextPACKT"/>
        </w:rPr>
        <w:t>DC1</w:t>
      </w:r>
      <w:r>
        <w:t xml:space="preserve"> and </w:t>
      </w:r>
      <w:r w:rsidRPr="001D00F2">
        <w:rPr>
          <w:rStyle w:val="CodeInTextPACKT"/>
        </w:rPr>
        <w:t>DC2</w:t>
      </w:r>
      <w:r>
        <w:t xml:space="preserve"> to provide two DNS server IP addresses when offering an IP configuration to a DHCP client.</w:t>
      </w:r>
    </w:p>
    <w:p w14:paraId="57F59D74" w14:textId="1EDFC73B" w:rsidR="00CB2078" w:rsidRDefault="00CB2078" w:rsidP="00CB2078">
      <w:pPr>
        <w:pStyle w:val="NormalPACKT"/>
      </w:pPr>
      <w:r>
        <w:t xml:space="preserve">At the end of this recipe, you obtain and view the DNS server recursion, server cache, and EDNS settings on </w:t>
      </w:r>
      <w:r w:rsidRPr="00863CF7">
        <w:rPr>
          <w:rStyle w:val="CodeInTextPACKT"/>
        </w:rPr>
        <w:t>DC2</w:t>
      </w:r>
      <w:r>
        <w:t xml:space="preserve">. You could extend these steps by examining the settings on </w:t>
      </w:r>
      <w:r w:rsidRPr="00863CF7">
        <w:rPr>
          <w:rStyle w:val="CodeInTextPACKT"/>
        </w:rPr>
        <w:t>DC</w:t>
      </w:r>
      <w:r>
        <w:rPr>
          <w:rStyle w:val="CodeInTextPACKT"/>
        </w:rPr>
        <w:t>1</w:t>
      </w:r>
      <w:r>
        <w:t xml:space="preserve"> and comparing them to ensure consistent configuration on both DNS servers.</w:t>
      </w:r>
    </w:p>
    <w:p w14:paraId="04A65ADD" w14:textId="068029D5" w:rsidR="00CB2078" w:rsidRDefault="00CB2078" w:rsidP="00CB2078">
      <w:pPr>
        <w:pStyle w:val="NormalPACKT"/>
      </w:pPr>
      <w:r>
        <w:t xml:space="preserve">In </w:t>
      </w:r>
      <w:r w:rsidRPr="003B41EA">
        <w:rPr>
          <w:rStyle w:val="ItalicsPACKT"/>
        </w:rPr>
        <w:t>“Configuring IP addressing”</w:t>
      </w:r>
      <w:r>
        <w:t xml:space="preserve">, you used a workgroup computer, </w:t>
      </w:r>
      <w:r w:rsidRPr="008E5144">
        <w:rPr>
          <w:rStyle w:val="CodeInTextPACKT"/>
        </w:rPr>
        <w:t>SRV2</w:t>
      </w:r>
      <w:r>
        <w:t>, and enabled it to register with DNS by setting the DNS zone domain to accept insecure updates. Using non-secure DNS updates is not a best practice as it could allow a rogue computer to “steal” a real DNS name.</w:t>
      </w:r>
      <w:r w:rsidR="001D00F2">
        <w:t xml:space="preserve"> In a later recipe, you added </w:t>
      </w:r>
      <w:r w:rsidR="001D00F2" w:rsidRPr="00DF3BFE">
        <w:rPr>
          <w:rStyle w:val="CodeInTextPACKT"/>
        </w:rPr>
        <w:t>SRV2</w:t>
      </w:r>
      <w:r w:rsidR="001D00F2">
        <w:t xml:space="preserve"> to the </w:t>
      </w:r>
      <w:r w:rsidR="001D00F2" w:rsidRPr="00DF3BFE">
        <w:rPr>
          <w:rStyle w:val="CodeInTextPACKT"/>
        </w:rPr>
        <w:t>Reskit.Org</w:t>
      </w:r>
      <w:r w:rsidR="001D00F2">
        <w:t xml:space="preserve"> domain</w:t>
      </w:r>
      <w:r w:rsidR="00DF3BFE">
        <w:t xml:space="preserve">. Therefore, </w:t>
      </w:r>
      <w:r w:rsidR="001D00F2">
        <w:t xml:space="preserve">you can now configure the DNS AD-integrated zones to accept </w:t>
      </w:r>
      <w:r w:rsidR="00DF3BFE">
        <w:t xml:space="preserve">only </w:t>
      </w:r>
      <w:r w:rsidR="001D00F2">
        <w:t>secure updates (i.e.</w:t>
      </w:r>
      <w:r w:rsidR="00DF3BFE">
        <w:t>,</w:t>
      </w:r>
      <w:r w:rsidR="001D00F2">
        <w:t xml:space="preserve"> only from domain-joined computers).</w:t>
      </w:r>
      <w:r w:rsidR="00EB687D">
        <w:t xml:space="preserve"> </w:t>
      </w:r>
      <w:r>
        <w:t xml:space="preserve">In </w:t>
      </w:r>
      <w:r w:rsidRPr="008E5144">
        <w:rPr>
          <w:rStyle w:val="ItalicsPACKT"/>
        </w:rPr>
        <w:t>step 13</w:t>
      </w:r>
      <w:r>
        <w:t xml:space="preserve">, you ensure that the </w:t>
      </w:r>
      <w:r w:rsidRPr="001D00F2">
        <w:rPr>
          <w:rStyle w:val="CodeInTextPACKT"/>
        </w:rPr>
        <w:t>Reskit.Org</w:t>
      </w:r>
      <w:r>
        <w:t xml:space="preserve"> DNS domain only allows secure updates. </w:t>
      </w:r>
    </w:p>
    <w:p w14:paraId="526BEC2E" w14:textId="2E5BC9F4" w:rsidR="00EB687D" w:rsidRDefault="00EB687D" w:rsidP="00CB2078">
      <w:pPr>
        <w:pStyle w:val="NormalPACKT"/>
      </w:pPr>
      <w:r>
        <w:t xml:space="preserve">Finally, in </w:t>
      </w:r>
      <w:r w:rsidRPr="000F484F">
        <w:rPr>
          <w:rStyle w:val="ItalicsPACKT"/>
        </w:rPr>
        <w:t>step 14</w:t>
      </w:r>
      <w:r>
        <w:t xml:space="preserve">, you resolve </w:t>
      </w:r>
      <w:proofErr w:type="gramStart"/>
      <w:r w:rsidRPr="000F484F">
        <w:rPr>
          <w:rStyle w:val="CodeInTextPACKT"/>
        </w:rPr>
        <w:t>SRV2.Reskit.Org</w:t>
      </w:r>
      <w:proofErr w:type="gramEnd"/>
      <w:r>
        <w:t xml:space="preserve"> from </w:t>
      </w:r>
      <w:r w:rsidRPr="000F484F">
        <w:rPr>
          <w:rStyle w:val="CodeInTextPACKT"/>
        </w:rPr>
        <w:t>DC2</w:t>
      </w:r>
      <w:r>
        <w:t xml:space="preserve">. You originally created, via dynamic DNS update, the DNS A record for </w:t>
      </w:r>
      <w:r w:rsidRPr="000F484F">
        <w:rPr>
          <w:rStyle w:val="CodeInTextPACKT"/>
        </w:rPr>
        <w:t>SRV2</w:t>
      </w:r>
      <w:r>
        <w:t xml:space="preserve"> on the DNS server on </w:t>
      </w:r>
      <w:r w:rsidRPr="000F484F">
        <w:rPr>
          <w:rStyle w:val="CodeInTextPACKT"/>
        </w:rPr>
        <w:t>DC1</w:t>
      </w:r>
      <w:r>
        <w:t xml:space="preserve">. Now that you have created a new DNS Service on </w:t>
      </w:r>
      <w:r w:rsidRPr="000F484F">
        <w:rPr>
          <w:rStyle w:val="CodeInTextPACKT"/>
        </w:rPr>
        <w:t>DC2</w:t>
      </w:r>
      <w:r>
        <w:t xml:space="preserve">, and since the </w:t>
      </w:r>
      <w:r w:rsidRPr="00DF3BFE">
        <w:rPr>
          <w:rStyle w:val="CodeInTextPACKT"/>
        </w:rPr>
        <w:t>Reskit.Org</w:t>
      </w:r>
      <w:r>
        <w:t xml:space="preserve"> zone is AD-integrated, DNS can resolve all records from the DNS zone from either DNS server. You can see in the figure that</w:t>
      </w:r>
      <w:r w:rsidRPr="000F484F">
        <w:rPr>
          <w:rStyle w:val="CodeInTextPACKT"/>
        </w:rPr>
        <w:t xml:space="preserve"> SRV2 </w:t>
      </w:r>
      <w:r>
        <w:t xml:space="preserve">has the DHCP-provided IP address (10.10.10.199). </w:t>
      </w:r>
    </w:p>
    <w:p w14:paraId="7CF87D17" w14:textId="37017745" w:rsidR="00CB2078" w:rsidRDefault="00CB2078" w:rsidP="00CB2078">
      <w:pPr>
        <w:pStyle w:val="NormalPACKT"/>
      </w:pPr>
      <w:r>
        <w:t>In this recipe, you set</w:t>
      </w:r>
      <w:r w:rsidR="00DF3BFE">
        <w:t xml:space="preserve"> </w:t>
      </w:r>
      <w:r>
        <w:t>up DNS for use in the Reskit.Org domain</w:t>
      </w:r>
      <w:r w:rsidR="001968CA">
        <w:t xml:space="preserve"> and for </w:t>
      </w:r>
      <w:r w:rsidR="00EB687D">
        <w:t xml:space="preserve">DHCP </w:t>
      </w:r>
      <w:r w:rsidR="001968CA">
        <w:t>clients in that domain</w:t>
      </w:r>
      <w:r>
        <w:t xml:space="preserve">. </w:t>
      </w:r>
      <w:r w:rsidR="00EB687D">
        <w:t>But, you did not make any DNS</w:t>
      </w:r>
      <w:r w:rsidR="00DF3BFE">
        <w:t>-</w:t>
      </w:r>
      <w:r w:rsidR="00EB687D">
        <w:t xml:space="preserve">related </w:t>
      </w:r>
      <w:r>
        <w:t xml:space="preserve">changes to the </w:t>
      </w:r>
      <w:proofErr w:type="gramStart"/>
      <w:r w:rsidRPr="001968CA">
        <w:rPr>
          <w:rStyle w:val="CodeInTextPACKT"/>
        </w:rPr>
        <w:t>UK.Reskit.Org</w:t>
      </w:r>
      <w:proofErr w:type="gramEnd"/>
      <w:r>
        <w:t xml:space="preserve"> sub-</w:t>
      </w:r>
      <w:r w:rsidR="00093310">
        <w:t>d</w:t>
      </w:r>
      <w:r>
        <w:t xml:space="preserve">omain. </w:t>
      </w:r>
      <w:r w:rsidR="00EB687D">
        <w:t xml:space="preserve">This means that the DC in that domain, </w:t>
      </w:r>
      <w:proofErr w:type="gramStart"/>
      <w:r w:rsidR="00EB687D" w:rsidRPr="00093310">
        <w:rPr>
          <w:rStyle w:val="CodeInTextPACKT"/>
        </w:rPr>
        <w:t>UKDC1.UK.Reskit.Org</w:t>
      </w:r>
      <w:proofErr w:type="gramEnd"/>
      <w:r w:rsidR="00EB687D">
        <w:t xml:space="preserve">, still uses just </w:t>
      </w:r>
      <w:r w:rsidR="00EB687D" w:rsidRPr="00093310">
        <w:rPr>
          <w:rStyle w:val="CodeInTextPACKT"/>
        </w:rPr>
        <w:t>DC1</w:t>
      </w:r>
      <w:r w:rsidR="00EB687D">
        <w:t xml:space="preserve"> for its DNS. </w:t>
      </w:r>
      <w:r>
        <w:t>In production, you would want at least a second DC</w:t>
      </w:r>
      <w:r w:rsidR="00EB687D">
        <w:t xml:space="preserve"> for this sub-domain</w:t>
      </w:r>
      <w:r>
        <w:t xml:space="preserve"> and update DNS server address settings for servers in the UK domain</w:t>
      </w:r>
      <w:r w:rsidR="00EB687D">
        <w:t xml:space="preserve"> (and ensure any DHCP leases include two DNS server IP addresses). This additional work is similar to what you did in this recipe. </w:t>
      </w:r>
    </w:p>
    <w:p w14:paraId="63E3CD05" w14:textId="6561D749" w:rsidR="00CB2078" w:rsidRDefault="00CB2078" w:rsidP="00CB2078">
      <w:pPr>
        <w:pStyle w:val="NormalPACKT"/>
      </w:pPr>
      <w:r>
        <w:t>Another production aspect regards replication of</w:t>
      </w:r>
      <w:r w:rsidR="005E2229">
        <w:t xml:space="preserve"> AD integrated</w:t>
      </w:r>
      <w:r>
        <w:t xml:space="preserve"> </w:t>
      </w:r>
      <w:r w:rsidR="001968CA">
        <w:t>DNS zones</w:t>
      </w:r>
      <w:r>
        <w:t xml:space="preserve">. In this chapter, you created a DNS zone for </w:t>
      </w:r>
      <w:r w:rsidRPr="001968CA">
        <w:rPr>
          <w:rStyle w:val="CodeInTextPACKT"/>
        </w:rPr>
        <w:t>Reskit.Org</w:t>
      </w:r>
      <w:r>
        <w:t>. The recipes you use</w:t>
      </w:r>
      <w:r w:rsidR="001968CA">
        <w:t>d in this chapter</w:t>
      </w:r>
      <w:r>
        <w:t xml:space="preserve"> set that </w:t>
      </w:r>
      <w:r w:rsidR="001968CA">
        <w:t>zone</w:t>
      </w:r>
      <w:r>
        <w:t xml:space="preserve"> to be AD integrated and replicated to every DC in the Reskit.</w:t>
      </w:r>
      <w:proofErr w:type="gramStart"/>
      <w:r>
        <w:t>Org forest</w:t>
      </w:r>
      <w:proofErr w:type="gramEnd"/>
      <w:r>
        <w:t xml:space="preserve">. </w:t>
      </w:r>
      <w:r w:rsidR="00DF3BFE">
        <w:t>I</w:t>
      </w:r>
      <w:r w:rsidR="00093310">
        <w:t xml:space="preserve">f you </w:t>
      </w:r>
      <w:r w:rsidR="004D5376">
        <w:t>change</w:t>
      </w:r>
      <w:r w:rsidR="001968CA">
        <w:t xml:space="preserve"> the zone </w:t>
      </w:r>
      <w:r w:rsidR="004D5376">
        <w:t>conte</w:t>
      </w:r>
      <w:r w:rsidR="00DF3BFE">
        <w:t xml:space="preserve">nt </w:t>
      </w:r>
      <w:r w:rsidR="001968CA">
        <w:t>(</w:t>
      </w:r>
      <w:r w:rsidR="00DF3BFE">
        <w:t xml:space="preserve">for example, adding a </w:t>
      </w:r>
      <w:r w:rsidR="001968CA">
        <w:t xml:space="preserve">new </w:t>
      </w:r>
      <w:r w:rsidR="00DF3BFE">
        <w:t xml:space="preserve">static </w:t>
      </w:r>
      <w:r w:rsidR="001968CA">
        <w:t>host A record)</w:t>
      </w:r>
      <w:r w:rsidR="00DF3BFE">
        <w:t>,</w:t>
      </w:r>
      <w:r w:rsidR="00093310">
        <w:t xml:space="preserve"> the updates are stored within AD. AD </w:t>
      </w:r>
      <w:r w:rsidR="001968CA">
        <w:t>t</w:t>
      </w:r>
      <w:r w:rsidR="00093310">
        <w:t xml:space="preserve">hen </w:t>
      </w:r>
      <w:r w:rsidR="001968CA">
        <w:t>replicates the</w:t>
      </w:r>
      <w:r>
        <w:t xml:space="preserve"> changes </w:t>
      </w:r>
      <w:r w:rsidR="001968CA">
        <w:t xml:space="preserve">to </w:t>
      </w:r>
      <w:r w:rsidR="001968CA" w:rsidRPr="005E2229">
        <w:rPr>
          <w:rStyle w:val="CodeInTextPACKT"/>
        </w:rPr>
        <w:t>DC1</w:t>
      </w:r>
      <w:r w:rsidR="00093310">
        <w:t xml:space="preserve"> </w:t>
      </w:r>
      <w:r w:rsidR="001968CA">
        <w:t xml:space="preserve">and </w:t>
      </w:r>
      <w:r w:rsidR="001968CA" w:rsidRPr="005E2229">
        <w:rPr>
          <w:rStyle w:val="CodeInTextPACKT"/>
        </w:rPr>
        <w:t>DC2</w:t>
      </w:r>
      <w:r w:rsidR="00093310">
        <w:rPr>
          <w:rStyle w:val="CodeInTextPACKT"/>
        </w:rPr>
        <w:t>,</w:t>
      </w:r>
      <w:r w:rsidR="001968CA">
        <w:t xml:space="preserve"> as well as to </w:t>
      </w:r>
      <w:r w:rsidRPr="005E2229">
        <w:rPr>
          <w:rStyle w:val="CodeInTextPACKT"/>
        </w:rPr>
        <w:t>UKDC1</w:t>
      </w:r>
      <w:r>
        <w:t xml:space="preserve">. </w:t>
      </w:r>
      <w:r w:rsidR="00093310">
        <w:t>By default, Windows replicates all AD-integrated zone data to every DC in the forest</w:t>
      </w:r>
      <w:r w:rsidR="008F4FC7">
        <w:t>,</w:t>
      </w:r>
      <w:r w:rsidR="00093310">
        <w:t xml:space="preserve"> but you can change that. </w:t>
      </w:r>
      <w:r>
        <w:t xml:space="preserve">Depending on your usage scenario, you may wish to adjust </w:t>
      </w:r>
      <w:r w:rsidR="008F4FC7">
        <w:t xml:space="preserve">the </w:t>
      </w:r>
      <w:r>
        <w:t>zone replication scope for AD-integrated zones.</w:t>
      </w:r>
      <w:r w:rsidR="00093310">
        <w:t xml:space="preserve"> For more details on AD-integrated DNS zones, see </w:t>
      </w:r>
      <w:r w:rsidR="00093310" w:rsidRPr="00093310">
        <w:rPr>
          <w:rStyle w:val="URLPACKTChar"/>
        </w:rPr>
        <w:t>https://docs.microsoft.com/windows-server/identity/ad-ds/plan/active-directory-integrated-dns-zones</w:t>
      </w:r>
      <w:r w:rsidR="00093310">
        <w:t>.</w:t>
      </w:r>
    </w:p>
    <w:p w14:paraId="1C20824C" w14:textId="2A45919C" w:rsidR="00680501" w:rsidRDefault="00680501" w:rsidP="00680501">
      <w:pPr>
        <w:pStyle w:val="Heading1"/>
        <w:tabs>
          <w:tab w:val="left" w:pos="0"/>
        </w:tabs>
      </w:pPr>
      <w:r>
        <w:lastRenderedPageBreak/>
        <w:t>Managing DNS zones and resource records</w:t>
      </w:r>
    </w:p>
    <w:p w14:paraId="2F355E47" w14:textId="50C10339" w:rsidR="008C4CB9" w:rsidRPr="008C4CB9" w:rsidRDefault="008C4CB9" w:rsidP="008C4CB9">
      <w:pPr>
        <w:pStyle w:val="NormalPACKT"/>
        <w:rPr>
          <w:lang w:val="en-GB"/>
        </w:rPr>
      </w:pPr>
      <w:r w:rsidRPr="008C4CB9">
        <w:rPr>
          <w:lang w:val="en-GB"/>
        </w:rPr>
        <w:t xml:space="preserve">The DNS service enables you to resolve names to other information. </w:t>
      </w:r>
      <w:r>
        <w:rPr>
          <w:lang w:val="en-GB"/>
        </w:rPr>
        <w:t>The mo</w:t>
      </w:r>
      <w:r w:rsidR="00191CE5">
        <w:rPr>
          <w:lang w:val="en-GB"/>
        </w:rPr>
        <w:t>s</w:t>
      </w:r>
      <w:r>
        <w:rPr>
          <w:lang w:val="en-GB"/>
        </w:rPr>
        <w:t xml:space="preserve">t common use of DNS is to </w:t>
      </w:r>
      <w:r w:rsidRPr="008C4CB9">
        <w:rPr>
          <w:lang w:val="en-GB"/>
        </w:rPr>
        <w:t xml:space="preserve">resolve a hostname to its IP (IPv4 or IPv6) addresses. But </w:t>
      </w:r>
      <w:r w:rsidR="008F4FC7">
        <w:rPr>
          <w:lang w:val="en-GB"/>
        </w:rPr>
        <w:t>different name resolutions, such as determining email servers or anti-spam,</w:t>
      </w:r>
      <w:r w:rsidRPr="008C4CB9">
        <w:rPr>
          <w:lang w:val="en-GB"/>
        </w:rPr>
        <w:t xml:space="preserve"> also rely on DNS.</w:t>
      </w:r>
    </w:p>
    <w:p w14:paraId="2D6E983F" w14:textId="17A5934D" w:rsidR="008C4CB9" w:rsidRPr="008C4CB9" w:rsidRDefault="008C4CB9" w:rsidP="008C4CB9">
      <w:pPr>
        <w:pStyle w:val="NormalPACKT"/>
        <w:rPr>
          <w:lang w:val="en-GB"/>
        </w:rPr>
      </w:pPr>
      <w:r w:rsidRPr="008C4CB9">
        <w:rPr>
          <w:lang w:val="en-GB"/>
        </w:rPr>
        <w:t xml:space="preserve">DNS servers hold zones. A DNS zone is a container for a set of Resource Records (RRs) related to a specific DNS domain. </w:t>
      </w:r>
      <w:r w:rsidR="00191CE5">
        <w:rPr>
          <w:lang w:val="en-GB"/>
        </w:rPr>
        <w:t>If you use an email client to send mail, for example</w:t>
      </w:r>
      <w:r w:rsidR="008F4FC7">
        <w:rPr>
          <w:lang w:val="en-GB"/>
        </w:rPr>
        <w:t>,</w:t>
      </w:r>
      <w:r w:rsidR="00191CE5">
        <w:rPr>
          <w:lang w:val="en-GB"/>
        </w:rPr>
        <w:t xml:space="preserve"> to DoctorDNS@Gmail.Com, the email client uses DNS to discover an email server to which to send the mail. When you enter www.packt.com, your browser uses DNS to resolve that website name into an IP address and contacts the server at that IP address</w:t>
      </w:r>
      <w:r w:rsidRPr="008C4CB9">
        <w:rPr>
          <w:lang w:val="en-GB"/>
        </w:rPr>
        <w:t xml:space="preserve">. </w:t>
      </w:r>
    </w:p>
    <w:p w14:paraId="06D3632F" w14:textId="7A0B10B0" w:rsidR="008C4CB9" w:rsidRPr="008C4CB9" w:rsidRDefault="008C4CB9" w:rsidP="008C4CB9">
      <w:pPr>
        <w:pStyle w:val="NormalPACKT"/>
        <w:rPr>
          <w:lang w:val="en-GB"/>
        </w:rPr>
      </w:pPr>
      <w:r w:rsidRPr="008C4CB9">
        <w:rPr>
          <w:lang w:val="en-GB"/>
        </w:rPr>
        <w:t xml:space="preserve">Before </w:t>
      </w:r>
      <w:r w:rsidR="00191CE5">
        <w:rPr>
          <w:lang w:val="en-GB"/>
        </w:rPr>
        <w:t>using</w:t>
      </w:r>
      <w:r w:rsidRPr="008C4CB9">
        <w:rPr>
          <w:lang w:val="en-GB"/>
        </w:rPr>
        <w:t xml:space="preserve"> DNS to hold a RR, you must create a DNS forward lookup zone. A zone is </w:t>
      </w:r>
      <w:r w:rsidR="008F4FC7">
        <w:rPr>
          <w:lang w:val="en-GB"/>
        </w:rPr>
        <w:t>integral to</w:t>
      </w:r>
      <w:r w:rsidRPr="008C4CB9">
        <w:rPr>
          <w:lang w:val="en-GB"/>
        </w:rPr>
        <w:t xml:space="preserve"> </w:t>
      </w:r>
      <w:r w:rsidR="008F4FC7">
        <w:rPr>
          <w:lang w:val="en-GB"/>
        </w:rPr>
        <w:t>a</w:t>
      </w:r>
      <w:r w:rsidRPr="008C4CB9">
        <w:rPr>
          <w:lang w:val="en-GB"/>
        </w:rPr>
        <w:t xml:space="preserve"> global (or internal) DNS namespace. You can configure different zones to hold </w:t>
      </w:r>
      <w:r w:rsidR="008F4FC7">
        <w:rPr>
          <w:lang w:val="en-GB"/>
        </w:rPr>
        <w:t>other</w:t>
      </w:r>
      <w:r w:rsidRPr="008C4CB9">
        <w:rPr>
          <w:lang w:val="en-GB"/>
        </w:rPr>
        <w:t xml:space="preserve"> parts of your namespace. </w:t>
      </w:r>
      <w:r w:rsidR="008F4FC7">
        <w:rPr>
          <w:lang w:val="en-GB"/>
        </w:rPr>
        <w:t xml:space="preserve">You could, for example, have one zone containing RRs for the Reskit.Org on </w:t>
      </w:r>
      <w:r w:rsidR="008F4FC7" w:rsidRPr="008F4FC7">
        <w:rPr>
          <w:rStyle w:val="CodeInTextPACKT"/>
        </w:rPr>
        <w:t>DC1</w:t>
      </w:r>
      <w:r w:rsidR="008F4FC7">
        <w:rPr>
          <w:lang w:val="en-GB"/>
        </w:rPr>
        <w:t xml:space="preserve"> and </w:t>
      </w:r>
      <w:r w:rsidR="008F4FC7" w:rsidRPr="008F4FC7">
        <w:rPr>
          <w:rStyle w:val="CodeInTextPACKT"/>
        </w:rPr>
        <w:t>DC2</w:t>
      </w:r>
      <w:r w:rsidR="008F4FC7">
        <w:rPr>
          <w:lang w:val="en-GB"/>
        </w:rPr>
        <w:t xml:space="preserve"> while delegating to a new sub-zone, uk.reskit.org, on </w:t>
      </w:r>
      <w:r w:rsidR="008F4FC7" w:rsidRPr="008F4FC7">
        <w:rPr>
          <w:rStyle w:val="CodeInTextPACKT"/>
        </w:rPr>
        <w:t>UKDC1</w:t>
      </w:r>
      <w:r w:rsidR="008F4FC7">
        <w:rPr>
          <w:lang w:val="en-GB"/>
        </w:rPr>
        <w:t xml:space="preserve">. In chapter 4, you added a child domain to the Reskit.Org forest, </w:t>
      </w:r>
      <w:proofErr w:type="gramStart"/>
      <w:r w:rsidR="008F4FC7">
        <w:rPr>
          <w:lang w:val="en-GB"/>
        </w:rPr>
        <w:t>UK.Reskit</w:t>
      </w:r>
      <w:proofErr w:type="gramEnd"/>
      <w:r w:rsidR="008F4FC7">
        <w:rPr>
          <w:lang w:val="en-GB"/>
        </w:rPr>
        <w:t>.Net</w:t>
      </w:r>
      <w:r w:rsidRPr="008C4CB9">
        <w:rPr>
          <w:lang w:val="en-GB"/>
        </w:rPr>
        <w:t xml:space="preserve">. </w:t>
      </w:r>
    </w:p>
    <w:p w14:paraId="7690C1AF" w14:textId="215F36A7" w:rsidR="008C4CB9" w:rsidRPr="008C4CB9" w:rsidRDefault="008C4CB9" w:rsidP="008C4CB9">
      <w:pPr>
        <w:pStyle w:val="NormalPACKT"/>
        <w:rPr>
          <w:lang w:val="en-GB"/>
        </w:rPr>
      </w:pPr>
      <w:r w:rsidRPr="008C4CB9">
        <w:rPr>
          <w:lang w:val="en-GB"/>
        </w:rPr>
        <w:t xml:space="preserve">A reverse lookup zone does the reverse – you use it to obtain a hostname from its IP address. You may find reverse lookup zones useful, but you do not need them for most domain usage. The old </w:t>
      </w:r>
      <w:proofErr w:type="spellStart"/>
      <w:r w:rsidRPr="008C4CB9">
        <w:rPr>
          <w:lang w:val="en-GB"/>
        </w:rPr>
        <w:t>NSlookup</w:t>
      </w:r>
      <w:proofErr w:type="spellEnd"/>
      <w:r w:rsidRPr="008C4CB9">
        <w:rPr>
          <w:lang w:val="en-GB"/>
        </w:rPr>
        <w:t xml:space="preserve"> nslookup.exe command is one tool that uses the reverse lookup zone, for example. For more details on DNS in Windows, see </w:t>
      </w:r>
      <w:r w:rsidRPr="008F4FC7">
        <w:rPr>
          <w:rStyle w:val="URLPACKTChar"/>
        </w:rPr>
        <w:t>https://docs.microsoft.com/windows-server/networking/dns/dns-top</w:t>
      </w:r>
      <w:r w:rsidRPr="008C4CB9">
        <w:rPr>
          <w:lang w:val="en-GB"/>
        </w:rPr>
        <w:t>.</w:t>
      </w:r>
    </w:p>
    <w:p w14:paraId="2A635EF2" w14:textId="04DA9BAB" w:rsidR="008C4CB9" w:rsidRPr="008C4CB9" w:rsidRDefault="008C4CB9" w:rsidP="008C4CB9">
      <w:pPr>
        <w:pStyle w:val="NormalPACKT"/>
        <w:rPr>
          <w:lang w:val="en-GB"/>
        </w:rPr>
      </w:pPr>
      <w:r w:rsidRPr="008C4CB9">
        <w:rPr>
          <w:lang w:val="en-GB"/>
        </w:rPr>
        <w:t xml:space="preserve">Traditionally, DNS   stores and obtains zone details from files on the DNS server. When the DNS service starts up, it reads these zone files and updates the files as needed when it receives updates. If you have multiple DNS servers, you </w:t>
      </w:r>
      <w:r w:rsidR="00191CE5">
        <w:rPr>
          <w:lang w:val="en-GB"/>
        </w:rPr>
        <w:t>must</w:t>
      </w:r>
      <w:r w:rsidRPr="008C4CB9">
        <w:rPr>
          <w:lang w:val="en-GB"/>
        </w:rPr>
        <w:t xml:space="preserve"> configure your service to perform replication to ensure all DNS servers are in sync. </w:t>
      </w:r>
    </w:p>
    <w:p w14:paraId="413E33DE" w14:textId="5CC072D1" w:rsidR="008C4CB9" w:rsidRPr="008C4CB9" w:rsidRDefault="008C4CB9" w:rsidP="008C4CB9">
      <w:pPr>
        <w:pStyle w:val="NormalPACKT"/>
        <w:rPr>
          <w:lang w:val="en-GB"/>
        </w:rPr>
      </w:pPr>
      <w:r w:rsidRPr="008C4CB9">
        <w:rPr>
          <w:lang w:val="en-GB"/>
        </w:rPr>
        <w:t>With Windows 2000, Microsoft added AD-integrated zones. DNS stores the DNS data for these zone types within AD. These zones replicate their zone data via AD replication which simplifies the setup. l This also means that when you created the AD Service on</w:t>
      </w:r>
      <w:r w:rsidRPr="001B77B3">
        <w:rPr>
          <w:rStyle w:val="CodeInTextPACKT"/>
        </w:rPr>
        <w:t xml:space="preserve"> DC1</w:t>
      </w:r>
      <w:r w:rsidRPr="008C4CB9">
        <w:rPr>
          <w:lang w:val="en-GB"/>
        </w:rPr>
        <w:t xml:space="preserve">, DNS created a zone in the DNS server on </w:t>
      </w:r>
      <w:r w:rsidRPr="00191CE5">
        <w:rPr>
          <w:rStyle w:val="CodeInTextPACKT"/>
          <w:lang w:val="en-GB"/>
        </w:rPr>
        <w:t>DC1</w:t>
      </w:r>
      <w:r w:rsidRPr="008C4CB9">
        <w:rPr>
          <w:lang w:val="en-GB"/>
        </w:rPr>
        <w:t xml:space="preserve"> and replicated the zone data to all DCs in a forest. For more information on AD-integrated zones, see </w:t>
      </w:r>
      <w:r w:rsidRPr="00191CE5">
        <w:rPr>
          <w:rStyle w:val="URLPACKTChar"/>
          <w:lang w:val="en-GB"/>
        </w:rPr>
        <w:t>https://docs.microsoft.com/windows-server/identity/ad-ds/plan/active-directory-integrated-dns-zones</w:t>
      </w:r>
      <w:r w:rsidRPr="008C4CB9">
        <w:rPr>
          <w:lang w:val="en-GB"/>
        </w:rPr>
        <w:t>.</w:t>
      </w:r>
    </w:p>
    <w:p w14:paraId="49EFC891" w14:textId="49C68C1E" w:rsidR="008C4CB9" w:rsidRPr="008C4CB9" w:rsidRDefault="008C4CB9" w:rsidP="008C4CB9">
      <w:pPr>
        <w:pStyle w:val="NormalPACKT"/>
        <w:rPr>
          <w:lang w:val="en-GB"/>
        </w:rPr>
      </w:pPr>
      <w:r w:rsidRPr="008C4CB9">
        <w:rPr>
          <w:lang w:val="en-GB"/>
        </w:rPr>
        <w:t>In this recipe, you create a forward and reverse look zone</w:t>
      </w:r>
      <w:r w:rsidR="008F4FC7">
        <w:rPr>
          <w:lang w:val="en-GB"/>
        </w:rPr>
        <w:t xml:space="preserve"> on</w:t>
      </w:r>
      <w:r w:rsidR="008F4FC7" w:rsidRPr="008F4FC7">
        <w:rPr>
          <w:rStyle w:val="CodeInTextPACKT"/>
        </w:rPr>
        <w:t xml:space="preserve"> DC1</w:t>
      </w:r>
      <w:r w:rsidR="008F4FC7">
        <w:rPr>
          <w:lang w:val="en-GB"/>
        </w:rPr>
        <w:t>. Then you add</w:t>
      </w:r>
      <w:r w:rsidRPr="008C4CB9">
        <w:rPr>
          <w:lang w:val="en-GB"/>
        </w:rPr>
        <w:t xml:space="preserve"> RRs in those zones. Once added, you test DNS resolution.</w:t>
      </w:r>
    </w:p>
    <w:p w14:paraId="2633616C" w14:textId="77777777" w:rsidR="00680501" w:rsidRDefault="00680501" w:rsidP="00680501">
      <w:pPr>
        <w:pStyle w:val="Heading2"/>
        <w:tabs>
          <w:tab w:val="left" w:pos="0"/>
        </w:tabs>
      </w:pPr>
      <w:r>
        <w:t>Getting ready</w:t>
      </w:r>
    </w:p>
    <w:p w14:paraId="1C2D2E79" w14:textId="30D1D4EE" w:rsidR="00680501" w:rsidRPr="008F4FC7" w:rsidRDefault="00680501" w:rsidP="00680501">
      <w:pPr>
        <w:pStyle w:val="NormalPACKT"/>
      </w:pPr>
      <w:r>
        <w:rPr>
          <w:lang w:val="en-GB"/>
        </w:rPr>
        <w:t xml:space="preserve">You run this recipe on </w:t>
      </w:r>
      <w:r w:rsidR="008F4FC7" w:rsidRPr="001B77B3">
        <w:rPr>
          <w:rStyle w:val="CodeInTextPACKT"/>
        </w:rPr>
        <w:t>DC1</w:t>
      </w:r>
      <w:r w:rsidR="008F4FC7" w:rsidRPr="008F4FC7">
        <w:t xml:space="preserve"> after installing and configuring DNS. </w:t>
      </w:r>
    </w:p>
    <w:p w14:paraId="0C5CA151" w14:textId="796470D5" w:rsidR="00680501" w:rsidRDefault="00680501" w:rsidP="00680501">
      <w:pPr>
        <w:pStyle w:val="Heading2"/>
        <w:tabs>
          <w:tab w:val="left" w:pos="0"/>
        </w:tabs>
      </w:pPr>
      <w:r>
        <w:t>How to do it...</w:t>
      </w:r>
    </w:p>
    <w:p w14:paraId="1CEF0D4B" w14:textId="2EB40FC5" w:rsidR="00D5655B" w:rsidRPr="00D5655B" w:rsidRDefault="00D5655B" w:rsidP="00D5655B">
      <w:pPr>
        <w:pStyle w:val="NumberedBulletPACKT"/>
        <w:numPr>
          <w:ilvl w:val="0"/>
          <w:numId w:val="43"/>
        </w:numPr>
        <w:rPr>
          <w:color w:val="000000"/>
          <w:lang w:val="en-GB" w:eastAsia="en-GB"/>
        </w:rPr>
      </w:pPr>
      <w:r w:rsidRPr="00D5655B">
        <w:rPr>
          <w:lang w:val="en-GB" w:eastAsia="en-GB"/>
        </w:rPr>
        <w:t xml:space="preserve">Creating a new primary forward DNS zone for </w:t>
      </w:r>
      <w:r w:rsidRPr="0018671D">
        <w:rPr>
          <w:rStyle w:val="CodeInTextPACKT"/>
          <w:rPrChange w:id="311" w:author="Thomas Lee" w:date="2022-09-14T14:28:00Z">
            <w:rPr>
              <w:lang w:val="en-GB" w:eastAsia="en-GB"/>
            </w:rPr>
          </w:rPrChange>
        </w:rPr>
        <w:t>Cookham.Net</w:t>
      </w:r>
    </w:p>
    <w:p w14:paraId="5DA31FC3" w14:textId="77777777" w:rsidR="00D5655B" w:rsidRDefault="00D5655B" w:rsidP="005E7B1F">
      <w:pPr>
        <w:pStyle w:val="CodePACKT"/>
      </w:pPr>
    </w:p>
    <w:p w14:paraId="19DDC227" w14:textId="43BDA657" w:rsidR="00D5655B" w:rsidRPr="00D5655B" w:rsidRDefault="00D5655B" w:rsidP="005E7B1F">
      <w:pPr>
        <w:pStyle w:val="CodePACKT"/>
      </w:pPr>
      <w:r w:rsidRPr="00D5655B">
        <w:t xml:space="preserve">$ZHT1 = </w:t>
      </w:r>
      <w:proofErr w:type="gramStart"/>
      <w:r w:rsidRPr="00D5655B">
        <w:t>@{</w:t>
      </w:r>
      <w:proofErr w:type="gramEnd"/>
    </w:p>
    <w:p w14:paraId="6B6E05B7" w14:textId="77777777" w:rsidR="00D5655B" w:rsidRPr="00D5655B" w:rsidRDefault="00D5655B" w:rsidP="005E7B1F">
      <w:pPr>
        <w:pStyle w:val="CodePACKT"/>
      </w:pPr>
      <w:r w:rsidRPr="00D5655B">
        <w:t>  Name              = 'Cookham.Net'</w:t>
      </w:r>
    </w:p>
    <w:p w14:paraId="76DE3C7B" w14:textId="77777777" w:rsidR="00D5655B" w:rsidRPr="00D5655B" w:rsidRDefault="00D5655B" w:rsidP="005E7B1F">
      <w:pPr>
        <w:pStyle w:val="CodePACKT"/>
      </w:pPr>
      <w:r w:rsidRPr="00D5655B">
        <w:t xml:space="preserve">  </w:t>
      </w:r>
      <w:proofErr w:type="spellStart"/>
      <w:r w:rsidRPr="00D5655B">
        <w:t>ResponsiblePerson</w:t>
      </w:r>
      <w:proofErr w:type="spellEnd"/>
      <w:r w:rsidRPr="00D5655B">
        <w:t xml:space="preserve"> = 'dnsadmin.cookham.net.' </w:t>
      </w:r>
    </w:p>
    <w:p w14:paraId="46C33664" w14:textId="77777777" w:rsidR="00D5655B" w:rsidRPr="00D5655B" w:rsidRDefault="00D5655B" w:rsidP="005E7B1F">
      <w:pPr>
        <w:pStyle w:val="CodePACKT"/>
      </w:pPr>
      <w:r w:rsidRPr="00D5655B">
        <w:t xml:space="preserve">  </w:t>
      </w:r>
      <w:proofErr w:type="spellStart"/>
      <w:proofErr w:type="gramStart"/>
      <w:r w:rsidRPr="00D5655B">
        <w:t>ReplicationScope</w:t>
      </w:r>
      <w:proofErr w:type="spellEnd"/>
      <w:r w:rsidRPr="00D5655B">
        <w:t xml:space="preserve">  =</w:t>
      </w:r>
      <w:proofErr w:type="gramEnd"/>
      <w:r w:rsidRPr="00D5655B">
        <w:t xml:space="preserve"> 'Domain'</w:t>
      </w:r>
    </w:p>
    <w:p w14:paraId="4A0A6FF9" w14:textId="77777777" w:rsidR="00D5655B" w:rsidRPr="00D5655B" w:rsidRDefault="00D5655B" w:rsidP="005E7B1F">
      <w:pPr>
        <w:pStyle w:val="CodePACKT"/>
      </w:pPr>
      <w:r w:rsidRPr="00D5655B">
        <w:t>  ComputerName      = '</w:t>
      </w:r>
      <w:proofErr w:type="gramStart"/>
      <w:r w:rsidRPr="00D5655B">
        <w:t>DC1.Reskit.Org</w:t>
      </w:r>
      <w:proofErr w:type="gramEnd"/>
      <w:r w:rsidRPr="00D5655B">
        <w:t>'</w:t>
      </w:r>
    </w:p>
    <w:p w14:paraId="0D766E8A" w14:textId="77777777" w:rsidR="00D5655B" w:rsidRPr="00D5655B" w:rsidRDefault="00D5655B" w:rsidP="005E7B1F">
      <w:pPr>
        <w:pStyle w:val="CodePACKT"/>
      </w:pPr>
      <w:r w:rsidRPr="00D5655B">
        <w:t>}</w:t>
      </w:r>
    </w:p>
    <w:p w14:paraId="137B57C3" w14:textId="77777777" w:rsidR="00D5655B" w:rsidRPr="00D5655B" w:rsidRDefault="00D5655B" w:rsidP="005E7B1F">
      <w:pPr>
        <w:pStyle w:val="CodePACKT"/>
      </w:pPr>
      <w:r w:rsidRPr="00D5655B">
        <w:t>Add-</w:t>
      </w:r>
      <w:proofErr w:type="spellStart"/>
      <w:r w:rsidRPr="00D5655B">
        <w:t>DnsServerPrimaryZone</w:t>
      </w:r>
      <w:proofErr w:type="spellEnd"/>
      <w:r w:rsidRPr="00D5655B">
        <w:t xml:space="preserve"> @ZHT1 -Verbose</w:t>
      </w:r>
    </w:p>
    <w:p w14:paraId="7DE28D15" w14:textId="77777777" w:rsidR="00D5655B" w:rsidRPr="00D5655B" w:rsidRDefault="00D5655B" w:rsidP="005E7B1F">
      <w:pPr>
        <w:pStyle w:val="CodePACKT"/>
      </w:pPr>
    </w:p>
    <w:p w14:paraId="774B5623" w14:textId="555F1D64" w:rsidR="00D5655B" w:rsidRPr="00D5655B" w:rsidRDefault="00D5655B" w:rsidP="00D5655B">
      <w:pPr>
        <w:pStyle w:val="NumberedBulletPACKT"/>
        <w:rPr>
          <w:color w:val="000000"/>
          <w:lang w:val="en-GB" w:eastAsia="en-GB"/>
        </w:rPr>
      </w:pPr>
      <w:r w:rsidRPr="00D5655B">
        <w:rPr>
          <w:lang w:val="en-GB" w:eastAsia="en-GB"/>
        </w:rPr>
        <w:t>Creating a reverse lookup zone</w:t>
      </w:r>
    </w:p>
    <w:p w14:paraId="207DFB2D" w14:textId="77777777" w:rsidR="00D5655B" w:rsidRDefault="00D5655B" w:rsidP="005E7B1F">
      <w:pPr>
        <w:pStyle w:val="CodePACKT"/>
      </w:pPr>
    </w:p>
    <w:p w14:paraId="20347221" w14:textId="1C19AFE7" w:rsidR="00D5655B" w:rsidRPr="003134DE" w:rsidRDefault="00D5655B" w:rsidP="005E7B1F">
      <w:pPr>
        <w:pStyle w:val="CodePACKT"/>
      </w:pPr>
      <w:r w:rsidRPr="00D5655B">
        <w:t xml:space="preserve">$ZHT2 = </w:t>
      </w:r>
      <w:proofErr w:type="gramStart"/>
      <w:r w:rsidRPr="003134DE">
        <w:rPr>
          <w:rPrChange w:id="312" w:author="Thomas Lee" w:date="2022-09-12T15:14:00Z">
            <w:rPr>
              <w:color w:val="0000FF"/>
            </w:rPr>
          </w:rPrChange>
        </w:rPr>
        <w:t>@</w:t>
      </w:r>
      <w:r w:rsidRPr="003134DE">
        <w:t>{</w:t>
      </w:r>
      <w:proofErr w:type="gramEnd"/>
    </w:p>
    <w:p w14:paraId="170B27BE" w14:textId="77777777" w:rsidR="00D5655B" w:rsidRPr="00D5655B" w:rsidRDefault="00D5655B" w:rsidP="005E7B1F">
      <w:pPr>
        <w:pStyle w:val="CodePACKT"/>
      </w:pPr>
      <w:r w:rsidRPr="00D5655B">
        <w:t xml:space="preserve">  </w:t>
      </w:r>
      <w:proofErr w:type="spellStart"/>
      <w:r w:rsidRPr="00D5655B">
        <w:t>NetworkID</w:t>
      </w:r>
      <w:proofErr w:type="spellEnd"/>
      <w:r w:rsidRPr="00D5655B">
        <w:t xml:space="preserve">         = '10.10.10.0/24'</w:t>
      </w:r>
    </w:p>
    <w:p w14:paraId="22007001" w14:textId="77777777" w:rsidR="00D5655B" w:rsidRPr="00D5655B" w:rsidRDefault="00D5655B" w:rsidP="005E7B1F">
      <w:pPr>
        <w:pStyle w:val="CodePACKT"/>
      </w:pPr>
      <w:r w:rsidRPr="00D5655B">
        <w:lastRenderedPageBreak/>
        <w:t xml:space="preserve">  </w:t>
      </w:r>
      <w:proofErr w:type="spellStart"/>
      <w:r w:rsidRPr="00D5655B">
        <w:t>ResponsiblePerson</w:t>
      </w:r>
      <w:proofErr w:type="spellEnd"/>
      <w:r w:rsidRPr="00D5655B">
        <w:t xml:space="preserve"> = 'dnsadmin.reskit.org.' </w:t>
      </w:r>
    </w:p>
    <w:p w14:paraId="05D590E3" w14:textId="77777777" w:rsidR="00D5655B" w:rsidRPr="00D5655B" w:rsidRDefault="00D5655B" w:rsidP="005E7B1F">
      <w:pPr>
        <w:pStyle w:val="CodePACKT"/>
      </w:pPr>
      <w:r w:rsidRPr="00D5655B">
        <w:t xml:space="preserve">  </w:t>
      </w:r>
      <w:proofErr w:type="spellStart"/>
      <w:proofErr w:type="gramStart"/>
      <w:r w:rsidRPr="00D5655B">
        <w:t>ReplicationScope</w:t>
      </w:r>
      <w:proofErr w:type="spellEnd"/>
      <w:r w:rsidRPr="00D5655B">
        <w:t xml:space="preserve">  =</w:t>
      </w:r>
      <w:proofErr w:type="gramEnd"/>
      <w:r w:rsidRPr="00D5655B">
        <w:t xml:space="preserve"> 'Forest'</w:t>
      </w:r>
    </w:p>
    <w:p w14:paraId="6D24029E" w14:textId="77777777" w:rsidR="00D5655B" w:rsidRPr="00D5655B" w:rsidRDefault="00D5655B" w:rsidP="005E7B1F">
      <w:pPr>
        <w:pStyle w:val="CodePACKT"/>
      </w:pPr>
      <w:r w:rsidRPr="00D5655B">
        <w:t>  ComputerName      = '</w:t>
      </w:r>
      <w:proofErr w:type="gramStart"/>
      <w:r w:rsidRPr="00D5655B">
        <w:t>DC1.Reskit.Org</w:t>
      </w:r>
      <w:proofErr w:type="gramEnd"/>
      <w:r w:rsidRPr="00D5655B">
        <w:t>'</w:t>
      </w:r>
    </w:p>
    <w:p w14:paraId="19856368" w14:textId="77777777" w:rsidR="00D5655B" w:rsidRPr="00D5655B" w:rsidRDefault="00D5655B" w:rsidP="005E7B1F">
      <w:pPr>
        <w:pStyle w:val="CodePACKT"/>
      </w:pPr>
      <w:r w:rsidRPr="00D5655B">
        <w:t>}</w:t>
      </w:r>
    </w:p>
    <w:p w14:paraId="5CFB4CA3" w14:textId="77777777" w:rsidR="00650E3F" w:rsidRPr="00D5655B" w:rsidRDefault="00650E3F" w:rsidP="005E7B1F">
      <w:pPr>
        <w:pStyle w:val="CodePACKT"/>
      </w:pPr>
      <w:r w:rsidRPr="00D5655B">
        <w:t>Add-</w:t>
      </w:r>
      <w:proofErr w:type="spellStart"/>
      <w:r w:rsidRPr="00D5655B">
        <w:t>DnsServerPrimaryZone</w:t>
      </w:r>
      <w:proofErr w:type="spellEnd"/>
      <w:r w:rsidRPr="00D5655B">
        <w:t xml:space="preserve"> @ZHT2</w:t>
      </w:r>
    </w:p>
    <w:p w14:paraId="0B914CC9" w14:textId="77777777" w:rsidR="00D5655B" w:rsidRPr="00D5655B" w:rsidRDefault="00D5655B" w:rsidP="005E7B1F">
      <w:pPr>
        <w:pStyle w:val="CodePACKT"/>
      </w:pPr>
    </w:p>
    <w:p w14:paraId="603B7024" w14:textId="165574F5" w:rsidR="00D5655B" w:rsidRPr="00D5655B" w:rsidRDefault="00D5655B" w:rsidP="00D5655B">
      <w:pPr>
        <w:pStyle w:val="NumberedBulletPACKT"/>
        <w:rPr>
          <w:color w:val="000000"/>
          <w:lang w:val="en-GB" w:eastAsia="en-GB"/>
        </w:rPr>
      </w:pPr>
      <w:r w:rsidRPr="00D5655B">
        <w:rPr>
          <w:lang w:val="en-GB" w:eastAsia="en-GB"/>
        </w:rPr>
        <w:t xml:space="preserve">Registering DNS for </w:t>
      </w:r>
      <w:r w:rsidRPr="00D5655B">
        <w:rPr>
          <w:rStyle w:val="CodeInTextPACKT"/>
        </w:rPr>
        <w:t>DC1</w:t>
      </w:r>
      <w:r w:rsidRPr="00D5655B">
        <w:rPr>
          <w:lang w:val="en-GB" w:eastAsia="en-GB"/>
        </w:rPr>
        <w:t xml:space="preserve">, </w:t>
      </w:r>
      <w:r w:rsidRPr="00D5655B">
        <w:rPr>
          <w:rStyle w:val="CodeInTextPACKT"/>
        </w:rPr>
        <w:t xml:space="preserve">DC2 </w:t>
      </w:r>
    </w:p>
    <w:p w14:paraId="50277BD8" w14:textId="77777777" w:rsidR="00D5655B" w:rsidRDefault="00D5655B" w:rsidP="005E7B1F">
      <w:pPr>
        <w:pStyle w:val="CodePACKT"/>
      </w:pPr>
    </w:p>
    <w:p w14:paraId="634A0CF6" w14:textId="0A1B30B0" w:rsidR="00D5655B" w:rsidRPr="00D5655B" w:rsidRDefault="00D5655B" w:rsidP="005E7B1F">
      <w:pPr>
        <w:pStyle w:val="CodePACKT"/>
      </w:pPr>
      <w:r w:rsidRPr="00D5655B">
        <w:t>Register-</w:t>
      </w:r>
      <w:proofErr w:type="spellStart"/>
      <w:r w:rsidRPr="00D5655B">
        <w:t>DnsClient</w:t>
      </w:r>
      <w:proofErr w:type="spellEnd"/>
    </w:p>
    <w:p w14:paraId="2AE02B2F" w14:textId="77777777" w:rsidR="00D5655B" w:rsidRPr="00D5655B" w:rsidRDefault="00D5655B" w:rsidP="005E7B1F">
      <w:pPr>
        <w:pStyle w:val="CodePACKT"/>
      </w:pPr>
      <w:r w:rsidRPr="00D5655B">
        <w:t>Invoke-Command -ComputerName DC2 -</w:t>
      </w:r>
      <w:proofErr w:type="spellStart"/>
      <w:r w:rsidRPr="00D5655B">
        <w:t>ScriptBlock</w:t>
      </w:r>
      <w:proofErr w:type="spellEnd"/>
      <w:r w:rsidRPr="00D5655B">
        <w:t xml:space="preserve"> {Register-</w:t>
      </w:r>
      <w:proofErr w:type="spellStart"/>
      <w:r w:rsidRPr="00D5655B">
        <w:t>DnsClient</w:t>
      </w:r>
      <w:proofErr w:type="spellEnd"/>
      <w:r w:rsidRPr="00D5655B">
        <w:t>}</w:t>
      </w:r>
    </w:p>
    <w:p w14:paraId="74E5808A" w14:textId="77777777" w:rsidR="00D5655B" w:rsidRPr="00D5655B" w:rsidRDefault="00D5655B" w:rsidP="005E7B1F">
      <w:pPr>
        <w:pStyle w:val="CodePACKT"/>
      </w:pPr>
    </w:p>
    <w:p w14:paraId="23811F80" w14:textId="60B980E1" w:rsidR="00D5655B" w:rsidRPr="00D5655B" w:rsidRDefault="00D5655B" w:rsidP="00D5655B">
      <w:pPr>
        <w:pStyle w:val="NumberedBulletPACKT"/>
        <w:rPr>
          <w:color w:val="000000"/>
          <w:lang w:val="en-GB" w:eastAsia="en-GB"/>
        </w:rPr>
      </w:pPr>
      <w:r w:rsidRPr="00D5655B">
        <w:rPr>
          <w:lang w:val="en-GB" w:eastAsia="en-GB"/>
        </w:rPr>
        <w:t xml:space="preserve">Checking the DNS zones on </w:t>
      </w:r>
      <w:r w:rsidRPr="00D5655B">
        <w:rPr>
          <w:rStyle w:val="CodeInTextPACKT"/>
        </w:rPr>
        <w:t>DC1</w:t>
      </w:r>
    </w:p>
    <w:p w14:paraId="0448B41F" w14:textId="77777777" w:rsidR="00D5655B" w:rsidRPr="00D5655B" w:rsidRDefault="00D5655B" w:rsidP="005E7B1F">
      <w:pPr>
        <w:pStyle w:val="CodePACKT"/>
        <w:rPr>
          <w:rStyle w:val="CodeInTextPACKT"/>
        </w:rPr>
      </w:pPr>
    </w:p>
    <w:p w14:paraId="2BA24499" w14:textId="02BC139A" w:rsidR="00D5655B" w:rsidRPr="00D5655B" w:rsidRDefault="00D5655B" w:rsidP="005E7B1F">
      <w:pPr>
        <w:pStyle w:val="CodePACKT"/>
        <w:rPr>
          <w:rStyle w:val="CodeInTextPACKT"/>
        </w:rPr>
      </w:pPr>
      <w:r w:rsidRPr="00D5655B">
        <w:rPr>
          <w:rStyle w:val="CodeInTextPACKT"/>
        </w:rPr>
        <w:t>Get-</w:t>
      </w:r>
      <w:proofErr w:type="spellStart"/>
      <w:r w:rsidRPr="00D5655B">
        <w:rPr>
          <w:rStyle w:val="CodeInTextPACKT"/>
        </w:rPr>
        <w:t>DNSServerZone</w:t>
      </w:r>
      <w:proofErr w:type="spellEnd"/>
      <w:r w:rsidRPr="00D5655B">
        <w:rPr>
          <w:rStyle w:val="CodeInTextPACKT"/>
        </w:rPr>
        <w:t xml:space="preserve"> -ComputerName DC1 | ft -AutoSize</w:t>
      </w:r>
    </w:p>
    <w:p w14:paraId="0B2E65EC" w14:textId="77777777" w:rsidR="00D5655B" w:rsidRPr="00D5655B" w:rsidRDefault="00D5655B" w:rsidP="005E7B1F">
      <w:pPr>
        <w:pStyle w:val="CodePACKT"/>
        <w:rPr>
          <w:rStyle w:val="CodeInTextPACKT"/>
        </w:rPr>
      </w:pPr>
    </w:p>
    <w:p w14:paraId="0E08B507" w14:textId="16398776" w:rsidR="00D5655B" w:rsidRPr="00D5655B" w:rsidRDefault="00D5655B" w:rsidP="00D5655B">
      <w:pPr>
        <w:pStyle w:val="NumberedBulletPACKT"/>
        <w:rPr>
          <w:color w:val="000000"/>
          <w:lang w:val="en-GB" w:eastAsia="en-GB"/>
        </w:rPr>
      </w:pPr>
      <w:r w:rsidRPr="00D5655B">
        <w:rPr>
          <w:lang w:val="en-GB" w:eastAsia="en-GB"/>
        </w:rPr>
        <w:t xml:space="preserve">Adding Resource Records to </w:t>
      </w:r>
      <w:r w:rsidRPr="0018671D">
        <w:rPr>
          <w:rStyle w:val="CodeInTextPACKT"/>
          <w:rPrChange w:id="313" w:author="Thomas Lee" w:date="2022-09-14T14:28:00Z">
            <w:rPr>
              <w:lang w:val="en-GB" w:eastAsia="en-GB"/>
            </w:rPr>
          </w:rPrChange>
        </w:rPr>
        <w:t>Cookham.Net</w:t>
      </w:r>
      <w:r w:rsidRPr="00D5655B">
        <w:rPr>
          <w:lang w:val="en-GB" w:eastAsia="en-GB"/>
        </w:rPr>
        <w:t xml:space="preserve"> zone</w:t>
      </w:r>
    </w:p>
    <w:p w14:paraId="6904FA35" w14:textId="77777777" w:rsidR="00D5655B" w:rsidRDefault="00D5655B" w:rsidP="005E7B1F">
      <w:pPr>
        <w:pStyle w:val="CodePACKT"/>
      </w:pPr>
    </w:p>
    <w:p w14:paraId="7F157A0C" w14:textId="3BDB597E" w:rsidR="00D5655B" w:rsidRPr="00D5655B" w:rsidRDefault="00D5655B" w:rsidP="005E7B1F">
      <w:pPr>
        <w:pStyle w:val="CodePACKT"/>
        <w:rPr>
          <w:color w:val="000000"/>
        </w:rPr>
      </w:pPr>
      <w:r w:rsidRPr="00D5655B">
        <w:t># Adding an A record</w:t>
      </w:r>
    </w:p>
    <w:p w14:paraId="75F81A83" w14:textId="77777777" w:rsidR="00D5655B" w:rsidRPr="003134DE" w:rsidRDefault="00D5655B" w:rsidP="005E7B1F">
      <w:pPr>
        <w:pStyle w:val="CodePACKT"/>
        <w:rPr>
          <w:rPrChange w:id="314" w:author="Thomas Lee" w:date="2022-09-12T15:13:00Z">
            <w:rPr>
              <w:color w:val="000000"/>
            </w:rPr>
          </w:rPrChange>
        </w:rPr>
      </w:pPr>
      <w:r w:rsidRPr="003134DE">
        <w:rPr>
          <w:rPrChange w:id="315" w:author="Thomas Lee" w:date="2022-09-12T15:13:00Z">
            <w:rPr>
              <w:color w:val="000000"/>
            </w:rPr>
          </w:rPrChange>
        </w:rPr>
        <w:t xml:space="preserve">$RRHT1 = </w:t>
      </w:r>
      <w:proofErr w:type="gramStart"/>
      <w:r w:rsidRPr="003134DE">
        <w:rPr>
          <w:rPrChange w:id="316" w:author="Thomas Lee" w:date="2022-09-12T15:13:00Z">
            <w:rPr>
              <w:color w:val="0000FF"/>
            </w:rPr>
          </w:rPrChange>
        </w:rPr>
        <w:t>@</w:t>
      </w:r>
      <w:r w:rsidRPr="003134DE">
        <w:rPr>
          <w:rPrChange w:id="317" w:author="Thomas Lee" w:date="2022-09-12T15:13:00Z">
            <w:rPr>
              <w:color w:val="000000"/>
            </w:rPr>
          </w:rPrChange>
        </w:rPr>
        <w:t>{</w:t>
      </w:r>
      <w:proofErr w:type="gramEnd"/>
    </w:p>
    <w:p w14:paraId="4A1E130B" w14:textId="77777777" w:rsidR="00D5655B" w:rsidRPr="003134DE" w:rsidRDefault="00D5655B" w:rsidP="005E7B1F">
      <w:pPr>
        <w:pStyle w:val="CodePACKT"/>
        <w:rPr>
          <w:rPrChange w:id="318" w:author="Thomas Lee" w:date="2022-09-12T15:13:00Z">
            <w:rPr>
              <w:color w:val="000000"/>
            </w:rPr>
          </w:rPrChange>
        </w:rPr>
      </w:pPr>
      <w:r w:rsidRPr="003134DE">
        <w:rPr>
          <w:rPrChange w:id="319" w:author="Thomas Lee" w:date="2022-09-12T15:13:00Z">
            <w:rPr>
              <w:color w:val="000000"/>
            </w:rPr>
          </w:rPrChange>
        </w:rPr>
        <w:t xml:space="preserve">  </w:t>
      </w:r>
      <w:proofErr w:type="spellStart"/>
      <w:r w:rsidRPr="003134DE">
        <w:rPr>
          <w:rPrChange w:id="320" w:author="Thomas Lee" w:date="2022-09-12T15:13:00Z">
            <w:rPr>
              <w:color w:val="000000"/>
            </w:rPr>
          </w:rPrChange>
        </w:rPr>
        <w:t>ZoneName</w:t>
      </w:r>
      <w:proofErr w:type="spellEnd"/>
      <w:r w:rsidRPr="003134DE">
        <w:rPr>
          <w:rPrChange w:id="321" w:author="Thomas Lee" w:date="2022-09-12T15:13:00Z">
            <w:rPr>
              <w:color w:val="000000"/>
            </w:rPr>
          </w:rPrChange>
        </w:rPr>
        <w:t xml:space="preserve">      </w:t>
      </w:r>
      <w:proofErr w:type="gramStart"/>
      <w:r w:rsidRPr="003134DE">
        <w:rPr>
          <w:rPrChange w:id="322" w:author="Thomas Lee" w:date="2022-09-12T15:13:00Z">
            <w:rPr>
              <w:color w:val="000000"/>
            </w:rPr>
          </w:rPrChange>
        </w:rPr>
        <w:t>=  </w:t>
      </w:r>
      <w:r w:rsidRPr="003134DE">
        <w:t>'</w:t>
      </w:r>
      <w:proofErr w:type="gramEnd"/>
      <w:r w:rsidRPr="003134DE">
        <w:t>Cookham.Net'</w:t>
      </w:r>
    </w:p>
    <w:p w14:paraId="7ECD65C8" w14:textId="77777777" w:rsidR="00D5655B" w:rsidRPr="003134DE" w:rsidRDefault="00D5655B" w:rsidP="005E7B1F">
      <w:pPr>
        <w:pStyle w:val="CodePACKT"/>
        <w:rPr>
          <w:rPrChange w:id="323" w:author="Thomas Lee" w:date="2022-09-12T15:13:00Z">
            <w:rPr>
              <w:color w:val="000000"/>
            </w:rPr>
          </w:rPrChange>
        </w:rPr>
      </w:pPr>
      <w:r w:rsidRPr="003134DE">
        <w:rPr>
          <w:rPrChange w:id="324" w:author="Thomas Lee" w:date="2022-09-12T15:13:00Z">
            <w:rPr>
              <w:color w:val="000000"/>
            </w:rPr>
          </w:rPrChange>
        </w:rPr>
        <w:t>  A              </w:t>
      </w:r>
      <w:proofErr w:type="gramStart"/>
      <w:r w:rsidRPr="003134DE">
        <w:rPr>
          <w:rPrChange w:id="325" w:author="Thomas Lee" w:date="2022-09-12T15:13:00Z">
            <w:rPr>
              <w:color w:val="000000"/>
            </w:rPr>
          </w:rPrChange>
        </w:rPr>
        <w:t>=  </w:t>
      </w:r>
      <w:r w:rsidRPr="003134DE">
        <w:rPr>
          <w:rPrChange w:id="326" w:author="Thomas Lee" w:date="2022-09-12T15:13:00Z">
            <w:rPr>
              <w:color w:val="0000FF"/>
            </w:rPr>
          </w:rPrChange>
        </w:rPr>
        <w:t>$</w:t>
      </w:r>
      <w:proofErr w:type="gramEnd"/>
      <w:r w:rsidRPr="003134DE">
        <w:rPr>
          <w:rPrChange w:id="327" w:author="Thomas Lee" w:date="2022-09-12T15:13:00Z">
            <w:rPr>
              <w:color w:val="0000FF"/>
            </w:rPr>
          </w:rPrChange>
        </w:rPr>
        <w:t>true</w:t>
      </w:r>
    </w:p>
    <w:p w14:paraId="28C6B33A" w14:textId="77777777" w:rsidR="00D5655B" w:rsidRPr="003134DE" w:rsidRDefault="00D5655B" w:rsidP="005E7B1F">
      <w:pPr>
        <w:pStyle w:val="CodePACKT"/>
        <w:rPr>
          <w:rPrChange w:id="328" w:author="Thomas Lee" w:date="2022-09-12T15:13:00Z">
            <w:rPr>
              <w:color w:val="000000"/>
            </w:rPr>
          </w:rPrChange>
        </w:rPr>
      </w:pPr>
      <w:r w:rsidRPr="003134DE">
        <w:rPr>
          <w:rPrChange w:id="329" w:author="Thomas Lee" w:date="2022-09-12T15:13:00Z">
            <w:rPr>
              <w:color w:val="000000"/>
            </w:rPr>
          </w:rPrChange>
        </w:rPr>
        <w:t xml:space="preserve">  Name           = </w:t>
      </w:r>
      <w:r w:rsidRPr="003134DE">
        <w:t>'Home'</w:t>
      </w:r>
    </w:p>
    <w:p w14:paraId="69D67E6D" w14:textId="77777777" w:rsidR="00D5655B" w:rsidRPr="003134DE" w:rsidRDefault="00D5655B" w:rsidP="005E7B1F">
      <w:pPr>
        <w:pStyle w:val="CodePACKT"/>
        <w:rPr>
          <w:rPrChange w:id="330" w:author="Thomas Lee" w:date="2022-09-12T15:13:00Z">
            <w:rPr>
              <w:color w:val="000000"/>
            </w:rPr>
          </w:rPrChange>
        </w:rPr>
      </w:pPr>
      <w:r w:rsidRPr="003134DE">
        <w:rPr>
          <w:rPrChange w:id="331" w:author="Thomas Lee" w:date="2022-09-12T15:13:00Z">
            <w:rPr>
              <w:color w:val="000000"/>
            </w:rPr>
          </w:rPrChange>
        </w:rPr>
        <w:t xml:space="preserve">  </w:t>
      </w:r>
      <w:proofErr w:type="spellStart"/>
      <w:r w:rsidRPr="003134DE">
        <w:rPr>
          <w:rPrChange w:id="332" w:author="Thomas Lee" w:date="2022-09-12T15:13:00Z">
            <w:rPr>
              <w:color w:val="000000"/>
            </w:rPr>
          </w:rPrChange>
        </w:rPr>
        <w:t>AllowUpdateAny</w:t>
      </w:r>
      <w:proofErr w:type="spellEnd"/>
      <w:r w:rsidRPr="003134DE">
        <w:rPr>
          <w:rPrChange w:id="333" w:author="Thomas Lee" w:date="2022-09-12T15:13:00Z">
            <w:rPr>
              <w:color w:val="000000"/>
            </w:rPr>
          </w:rPrChange>
        </w:rPr>
        <w:t xml:space="preserve"> </w:t>
      </w:r>
      <w:proofErr w:type="gramStart"/>
      <w:r w:rsidRPr="003134DE">
        <w:rPr>
          <w:rPrChange w:id="334" w:author="Thomas Lee" w:date="2022-09-12T15:13:00Z">
            <w:rPr>
              <w:color w:val="000000"/>
            </w:rPr>
          </w:rPrChange>
        </w:rPr>
        <w:t>=  </w:t>
      </w:r>
      <w:r w:rsidRPr="003134DE">
        <w:rPr>
          <w:rPrChange w:id="335" w:author="Thomas Lee" w:date="2022-09-12T15:13:00Z">
            <w:rPr>
              <w:color w:val="0000FF"/>
            </w:rPr>
          </w:rPrChange>
        </w:rPr>
        <w:t>$</w:t>
      </w:r>
      <w:proofErr w:type="gramEnd"/>
      <w:r w:rsidRPr="003134DE">
        <w:rPr>
          <w:rPrChange w:id="336" w:author="Thomas Lee" w:date="2022-09-12T15:13:00Z">
            <w:rPr>
              <w:color w:val="0000FF"/>
            </w:rPr>
          </w:rPrChange>
        </w:rPr>
        <w:t>true</w:t>
      </w:r>
    </w:p>
    <w:p w14:paraId="64BD0AF0" w14:textId="77777777" w:rsidR="00D5655B" w:rsidRPr="003134DE" w:rsidRDefault="00D5655B" w:rsidP="005E7B1F">
      <w:pPr>
        <w:pStyle w:val="CodePACKT"/>
        <w:rPr>
          <w:rPrChange w:id="337" w:author="Thomas Lee" w:date="2022-09-12T15:13:00Z">
            <w:rPr>
              <w:color w:val="000000"/>
            </w:rPr>
          </w:rPrChange>
        </w:rPr>
      </w:pPr>
      <w:r w:rsidRPr="003134DE">
        <w:rPr>
          <w:rPrChange w:id="338" w:author="Thomas Lee" w:date="2022-09-12T15:13:00Z">
            <w:rPr>
              <w:color w:val="000000"/>
            </w:rPr>
          </w:rPrChange>
        </w:rPr>
        <w:t xml:space="preserve">  IPv4Address    = </w:t>
      </w:r>
      <w:r w:rsidRPr="003134DE">
        <w:t>'10.42.42.42'</w:t>
      </w:r>
    </w:p>
    <w:p w14:paraId="4359963E" w14:textId="77777777" w:rsidR="00D5655B" w:rsidRPr="003134DE" w:rsidRDefault="00D5655B" w:rsidP="005E7B1F">
      <w:pPr>
        <w:pStyle w:val="CodePACKT"/>
        <w:rPr>
          <w:rPrChange w:id="339" w:author="Thomas Lee" w:date="2022-09-12T15:13:00Z">
            <w:rPr>
              <w:color w:val="000000"/>
            </w:rPr>
          </w:rPrChange>
        </w:rPr>
      </w:pPr>
      <w:r w:rsidRPr="003134DE">
        <w:rPr>
          <w:rPrChange w:id="340" w:author="Thomas Lee" w:date="2022-09-12T15:13:00Z">
            <w:rPr>
              <w:color w:val="000000"/>
            </w:rPr>
          </w:rPrChange>
        </w:rPr>
        <w:t>}  </w:t>
      </w:r>
    </w:p>
    <w:p w14:paraId="5EE5A86E" w14:textId="77777777" w:rsidR="00D5655B" w:rsidRPr="003134DE" w:rsidRDefault="00D5655B" w:rsidP="005E7B1F">
      <w:pPr>
        <w:pStyle w:val="CodePACKT"/>
        <w:rPr>
          <w:rPrChange w:id="341" w:author="Thomas Lee" w:date="2022-09-12T15:13:00Z">
            <w:rPr>
              <w:color w:val="000000"/>
            </w:rPr>
          </w:rPrChange>
        </w:rPr>
      </w:pPr>
      <w:r w:rsidRPr="003134DE">
        <w:rPr>
          <w:rPrChange w:id="342" w:author="Thomas Lee" w:date="2022-09-12T15:13:00Z">
            <w:rPr>
              <w:color w:val="000000"/>
            </w:rPr>
          </w:rPrChange>
        </w:rPr>
        <w:t>Add-</w:t>
      </w:r>
      <w:proofErr w:type="spellStart"/>
      <w:r w:rsidRPr="003134DE">
        <w:rPr>
          <w:rPrChange w:id="343" w:author="Thomas Lee" w:date="2022-09-12T15:13:00Z">
            <w:rPr>
              <w:color w:val="000000"/>
            </w:rPr>
          </w:rPrChange>
        </w:rPr>
        <w:t>DnsServerResourceRecord</w:t>
      </w:r>
      <w:proofErr w:type="spellEnd"/>
      <w:r w:rsidRPr="003134DE">
        <w:rPr>
          <w:rPrChange w:id="344" w:author="Thomas Lee" w:date="2022-09-12T15:13:00Z">
            <w:rPr>
              <w:color w:val="000000"/>
            </w:rPr>
          </w:rPrChange>
        </w:rPr>
        <w:t xml:space="preserve"> @RRHT1</w:t>
      </w:r>
    </w:p>
    <w:p w14:paraId="2B7B70FC" w14:textId="77777777" w:rsidR="00D5655B" w:rsidRPr="003134DE" w:rsidRDefault="00D5655B" w:rsidP="005E7B1F">
      <w:pPr>
        <w:pStyle w:val="CodePACKT"/>
        <w:rPr>
          <w:rPrChange w:id="345" w:author="Thomas Lee" w:date="2022-09-12T15:13:00Z">
            <w:rPr>
              <w:color w:val="000000"/>
            </w:rPr>
          </w:rPrChange>
        </w:rPr>
      </w:pPr>
      <w:r w:rsidRPr="003134DE">
        <w:t xml:space="preserve"># Adding a </w:t>
      </w:r>
      <w:proofErr w:type="spellStart"/>
      <w:r w:rsidRPr="003134DE">
        <w:t>Cname</w:t>
      </w:r>
      <w:proofErr w:type="spellEnd"/>
      <w:r w:rsidRPr="003134DE">
        <w:t xml:space="preserve"> record</w:t>
      </w:r>
    </w:p>
    <w:p w14:paraId="39AA320A" w14:textId="77777777" w:rsidR="00D5655B" w:rsidRPr="003134DE" w:rsidRDefault="00D5655B" w:rsidP="005E7B1F">
      <w:pPr>
        <w:pStyle w:val="CodePACKT"/>
        <w:rPr>
          <w:rPrChange w:id="346" w:author="Thomas Lee" w:date="2022-09-12T15:13:00Z">
            <w:rPr>
              <w:color w:val="000000"/>
            </w:rPr>
          </w:rPrChange>
        </w:rPr>
      </w:pPr>
      <w:r w:rsidRPr="003134DE">
        <w:rPr>
          <w:rPrChange w:id="347" w:author="Thomas Lee" w:date="2022-09-12T15:13:00Z">
            <w:rPr>
              <w:color w:val="000000"/>
            </w:rPr>
          </w:rPrChange>
        </w:rPr>
        <w:t xml:space="preserve">$RRHT2 = </w:t>
      </w:r>
      <w:proofErr w:type="gramStart"/>
      <w:r w:rsidRPr="003134DE">
        <w:rPr>
          <w:rPrChange w:id="348" w:author="Thomas Lee" w:date="2022-09-12T15:13:00Z">
            <w:rPr>
              <w:color w:val="0000FF"/>
            </w:rPr>
          </w:rPrChange>
        </w:rPr>
        <w:t>@</w:t>
      </w:r>
      <w:r w:rsidRPr="003134DE">
        <w:rPr>
          <w:rPrChange w:id="349" w:author="Thomas Lee" w:date="2022-09-12T15:13:00Z">
            <w:rPr>
              <w:color w:val="000000"/>
            </w:rPr>
          </w:rPrChange>
        </w:rPr>
        <w:t>{</w:t>
      </w:r>
      <w:proofErr w:type="gramEnd"/>
    </w:p>
    <w:p w14:paraId="514E6FD7" w14:textId="77777777" w:rsidR="00D5655B" w:rsidRPr="003134DE" w:rsidRDefault="00D5655B" w:rsidP="005E7B1F">
      <w:pPr>
        <w:pStyle w:val="CodePACKT"/>
        <w:rPr>
          <w:rPrChange w:id="350" w:author="Thomas Lee" w:date="2022-09-12T15:13:00Z">
            <w:rPr>
              <w:color w:val="000000"/>
            </w:rPr>
          </w:rPrChange>
        </w:rPr>
      </w:pPr>
      <w:r w:rsidRPr="003134DE">
        <w:rPr>
          <w:rPrChange w:id="351" w:author="Thomas Lee" w:date="2022-09-12T15:13:00Z">
            <w:rPr>
              <w:color w:val="000000"/>
            </w:rPr>
          </w:rPrChange>
        </w:rPr>
        <w:t xml:space="preserve">  </w:t>
      </w:r>
      <w:proofErr w:type="spellStart"/>
      <w:r w:rsidRPr="003134DE">
        <w:rPr>
          <w:rPrChange w:id="352" w:author="Thomas Lee" w:date="2022-09-12T15:13:00Z">
            <w:rPr>
              <w:color w:val="000000"/>
            </w:rPr>
          </w:rPrChange>
        </w:rPr>
        <w:t>ZoneName</w:t>
      </w:r>
      <w:proofErr w:type="spellEnd"/>
      <w:r w:rsidRPr="003134DE">
        <w:rPr>
          <w:rPrChange w:id="353" w:author="Thomas Lee" w:date="2022-09-12T15:13:00Z">
            <w:rPr>
              <w:color w:val="000000"/>
            </w:rPr>
          </w:rPrChange>
        </w:rPr>
        <w:t xml:space="preserve">      = </w:t>
      </w:r>
      <w:r w:rsidRPr="003134DE">
        <w:t>'Cookham.Net'</w:t>
      </w:r>
    </w:p>
    <w:p w14:paraId="49256C83" w14:textId="77777777" w:rsidR="00D5655B" w:rsidRPr="003134DE" w:rsidRDefault="00D5655B" w:rsidP="005E7B1F">
      <w:pPr>
        <w:pStyle w:val="CodePACKT"/>
        <w:rPr>
          <w:rPrChange w:id="354" w:author="Thomas Lee" w:date="2022-09-12T15:13:00Z">
            <w:rPr>
              <w:color w:val="000000"/>
            </w:rPr>
          </w:rPrChange>
        </w:rPr>
      </w:pPr>
      <w:r w:rsidRPr="003134DE">
        <w:rPr>
          <w:rPrChange w:id="355" w:author="Thomas Lee" w:date="2022-09-12T15:13:00Z">
            <w:rPr>
              <w:color w:val="000000"/>
            </w:rPr>
          </w:rPrChange>
        </w:rPr>
        <w:t xml:space="preserve">  Name          = </w:t>
      </w:r>
      <w:r w:rsidRPr="003134DE">
        <w:t>'MAIL'</w:t>
      </w:r>
    </w:p>
    <w:p w14:paraId="3BC0BC86" w14:textId="77777777" w:rsidR="00D5655B" w:rsidRPr="003134DE" w:rsidRDefault="00D5655B" w:rsidP="005E7B1F">
      <w:pPr>
        <w:pStyle w:val="CodePACKT"/>
        <w:rPr>
          <w:rPrChange w:id="356" w:author="Thomas Lee" w:date="2022-09-12T15:13:00Z">
            <w:rPr>
              <w:color w:val="000000"/>
            </w:rPr>
          </w:rPrChange>
        </w:rPr>
      </w:pPr>
      <w:r w:rsidRPr="003134DE">
        <w:rPr>
          <w:rPrChange w:id="357" w:author="Thomas Lee" w:date="2022-09-12T15:13:00Z">
            <w:rPr>
              <w:color w:val="000000"/>
            </w:rPr>
          </w:rPrChange>
        </w:rPr>
        <w:t xml:space="preserve">  </w:t>
      </w:r>
      <w:proofErr w:type="spellStart"/>
      <w:r w:rsidRPr="003134DE">
        <w:rPr>
          <w:rPrChange w:id="358" w:author="Thomas Lee" w:date="2022-09-12T15:13:00Z">
            <w:rPr>
              <w:color w:val="000000"/>
            </w:rPr>
          </w:rPrChange>
        </w:rPr>
        <w:t>HostNameAlias</w:t>
      </w:r>
      <w:proofErr w:type="spellEnd"/>
      <w:r w:rsidRPr="003134DE">
        <w:rPr>
          <w:rPrChange w:id="359" w:author="Thomas Lee" w:date="2022-09-12T15:13:00Z">
            <w:rPr>
              <w:color w:val="000000"/>
            </w:rPr>
          </w:rPrChange>
        </w:rPr>
        <w:t xml:space="preserve"> = </w:t>
      </w:r>
      <w:r w:rsidRPr="003134DE">
        <w:t>'Home.Cookham.Net'</w:t>
      </w:r>
    </w:p>
    <w:p w14:paraId="6C0D3FD6" w14:textId="77777777" w:rsidR="00D5655B" w:rsidRPr="003134DE" w:rsidRDefault="00D5655B" w:rsidP="005E7B1F">
      <w:pPr>
        <w:pStyle w:val="CodePACKT"/>
        <w:rPr>
          <w:rPrChange w:id="360" w:author="Thomas Lee" w:date="2022-09-12T15:13:00Z">
            <w:rPr>
              <w:color w:val="000000"/>
            </w:rPr>
          </w:rPrChange>
        </w:rPr>
      </w:pPr>
      <w:r w:rsidRPr="003134DE">
        <w:rPr>
          <w:rPrChange w:id="361" w:author="Thomas Lee" w:date="2022-09-12T15:13:00Z">
            <w:rPr>
              <w:color w:val="000000"/>
            </w:rPr>
          </w:rPrChange>
        </w:rPr>
        <w:t>}</w:t>
      </w:r>
    </w:p>
    <w:p w14:paraId="5356E8CE" w14:textId="77777777" w:rsidR="00D5655B" w:rsidRPr="003134DE" w:rsidRDefault="00D5655B" w:rsidP="005E7B1F">
      <w:pPr>
        <w:pStyle w:val="CodePACKT"/>
        <w:rPr>
          <w:rPrChange w:id="362" w:author="Thomas Lee" w:date="2022-09-12T15:13:00Z">
            <w:rPr>
              <w:color w:val="000000"/>
            </w:rPr>
          </w:rPrChange>
        </w:rPr>
      </w:pPr>
      <w:r w:rsidRPr="003134DE">
        <w:rPr>
          <w:rPrChange w:id="363" w:author="Thomas Lee" w:date="2022-09-12T15:13:00Z">
            <w:rPr>
              <w:color w:val="000000"/>
            </w:rPr>
          </w:rPrChange>
        </w:rPr>
        <w:t>Add-</w:t>
      </w:r>
      <w:proofErr w:type="spellStart"/>
      <w:r w:rsidRPr="003134DE">
        <w:rPr>
          <w:rPrChange w:id="364" w:author="Thomas Lee" w:date="2022-09-12T15:13:00Z">
            <w:rPr>
              <w:color w:val="000000"/>
            </w:rPr>
          </w:rPrChange>
        </w:rPr>
        <w:t>DnsServerResourceRecordCName</w:t>
      </w:r>
      <w:proofErr w:type="spellEnd"/>
      <w:r w:rsidRPr="003134DE">
        <w:rPr>
          <w:rPrChange w:id="365" w:author="Thomas Lee" w:date="2022-09-12T15:13:00Z">
            <w:rPr>
              <w:color w:val="000000"/>
            </w:rPr>
          </w:rPrChange>
        </w:rPr>
        <w:t xml:space="preserve"> @RRHT2</w:t>
      </w:r>
    </w:p>
    <w:p w14:paraId="482E0E9D" w14:textId="77777777" w:rsidR="00D5655B" w:rsidRPr="003134DE" w:rsidRDefault="00D5655B" w:rsidP="005E7B1F">
      <w:pPr>
        <w:pStyle w:val="CodePACKT"/>
        <w:rPr>
          <w:rPrChange w:id="366" w:author="Thomas Lee" w:date="2022-09-12T15:13:00Z">
            <w:rPr>
              <w:color w:val="000000"/>
            </w:rPr>
          </w:rPrChange>
        </w:rPr>
      </w:pPr>
      <w:r w:rsidRPr="003134DE">
        <w:t># Adding an MX record</w:t>
      </w:r>
    </w:p>
    <w:p w14:paraId="29F36677" w14:textId="77777777" w:rsidR="00D5655B" w:rsidRPr="003134DE" w:rsidRDefault="00D5655B" w:rsidP="005E7B1F">
      <w:pPr>
        <w:pStyle w:val="CodePACKT"/>
        <w:rPr>
          <w:rPrChange w:id="367" w:author="Thomas Lee" w:date="2022-09-12T15:13:00Z">
            <w:rPr>
              <w:color w:val="000000"/>
            </w:rPr>
          </w:rPrChange>
        </w:rPr>
      </w:pPr>
      <w:r w:rsidRPr="003134DE">
        <w:rPr>
          <w:rPrChange w:id="368" w:author="Thomas Lee" w:date="2022-09-12T15:13:00Z">
            <w:rPr>
              <w:color w:val="000000"/>
            </w:rPr>
          </w:rPrChange>
        </w:rPr>
        <w:t xml:space="preserve">$MXHT = </w:t>
      </w:r>
      <w:proofErr w:type="gramStart"/>
      <w:r w:rsidRPr="003134DE">
        <w:rPr>
          <w:rPrChange w:id="369" w:author="Thomas Lee" w:date="2022-09-12T15:13:00Z">
            <w:rPr>
              <w:color w:val="0000FF"/>
            </w:rPr>
          </w:rPrChange>
        </w:rPr>
        <w:t>@</w:t>
      </w:r>
      <w:r w:rsidRPr="003134DE">
        <w:rPr>
          <w:rPrChange w:id="370" w:author="Thomas Lee" w:date="2022-09-12T15:13:00Z">
            <w:rPr>
              <w:color w:val="000000"/>
            </w:rPr>
          </w:rPrChange>
        </w:rPr>
        <w:t>{</w:t>
      </w:r>
      <w:proofErr w:type="gramEnd"/>
    </w:p>
    <w:p w14:paraId="79AEBD5E" w14:textId="77777777" w:rsidR="00D5655B" w:rsidRPr="003134DE" w:rsidRDefault="00D5655B" w:rsidP="005E7B1F">
      <w:pPr>
        <w:pStyle w:val="CodePACKT"/>
        <w:rPr>
          <w:rPrChange w:id="371" w:author="Thomas Lee" w:date="2022-09-12T15:13:00Z">
            <w:rPr>
              <w:color w:val="000000"/>
            </w:rPr>
          </w:rPrChange>
        </w:rPr>
      </w:pPr>
      <w:r w:rsidRPr="003134DE">
        <w:rPr>
          <w:rPrChange w:id="372" w:author="Thomas Lee" w:date="2022-09-12T15:13:00Z">
            <w:rPr>
              <w:color w:val="000000"/>
            </w:rPr>
          </w:rPrChange>
        </w:rPr>
        <w:t xml:space="preserve">  Preference     = </w:t>
      </w:r>
      <w:r w:rsidRPr="003134DE">
        <w:rPr>
          <w:rPrChange w:id="373" w:author="Thomas Lee" w:date="2022-09-12T15:13:00Z">
            <w:rPr>
              <w:color w:val="098658"/>
            </w:rPr>
          </w:rPrChange>
        </w:rPr>
        <w:t>10</w:t>
      </w:r>
      <w:r w:rsidRPr="003134DE">
        <w:rPr>
          <w:rPrChange w:id="374" w:author="Thomas Lee" w:date="2022-09-12T15:13:00Z">
            <w:rPr>
              <w:color w:val="000000"/>
            </w:rPr>
          </w:rPrChange>
        </w:rPr>
        <w:t xml:space="preserve"> </w:t>
      </w:r>
    </w:p>
    <w:p w14:paraId="3FA3ACB2" w14:textId="77777777" w:rsidR="00D5655B" w:rsidRPr="003134DE" w:rsidRDefault="00D5655B" w:rsidP="005E7B1F">
      <w:pPr>
        <w:pStyle w:val="CodePACKT"/>
        <w:rPr>
          <w:rPrChange w:id="375" w:author="Thomas Lee" w:date="2022-09-12T15:13:00Z">
            <w:rPr>
              <w:color w:val="000000"/>
            </w:rPr>
          </w:rPrChange>
        </w:rPr>
      </w:pPr>
      <w:r w:rsidRPr="003134DE">
        <w:rPr>
          <w:rPrChange w:id="376" w:author="Thomas Lee" w:date="2022-09-12T15:13:00Z">
            <w:rPr>
              <w:color w:val="000000"/>
            </w:rPr>
          </w:rPrChange>
        </w:rPr>
        <w:t xml:space="preserve">  Name           = </w:t>
      </w:r>
      <w:r w:rsidRPr="003134DE">
        <w:t>'.'</w:t>
      </w:r>
    </w:p>
    <w:p w14:paraId="0524F1B9" w14:textId="77777777" w:rsidR="00D5655B" w:rsidRPr="003134DE" w:rsidRDefault="00D5655B" w:rsidP="005E7B1F">
      <w:pPr>
        <w:pStyle w:val="CodePACKT"/>
        <w:rPr>
          <w:rPrChange w:id="377" w:author="Thomas Lee" w:date="2022-09-12T15:13:00Z">
            <w:rPr>
              <w:color w:val="000000"/>
            </w:rPr>
          </w:rPrChange>
        </w:rPr>
      </w:pPr>
      <w:r w:rsidRPr="003134DE">
        <w:rPr>
          <w:rPrChange w:id="378" w:author="Thomas Lee" w:date="2022-09-12T15:13:00Z">
            <w:rPr>
              <w:color w:val="000000"/>
            </w:rPr>
          </w:rPrChange>
        </w:rPr>
        <w:t xml:space="preserve">  </w:t>
      </w:r>
      <w:proofErr w:type="spellStart"/>
      <w:r w:rsidRPr="003134DE">
        <w:rPr>
          <w:rPrChange w:id="379" w:author="Thomas Lee" w:date="2022-09-12T15:13:00Z">
            <w:rPr>
              <w:color w:val="000000"/>
            </w:rPr>
          </w:rPrChange>
        </w:rPr>
        <w:t>TimeToLive</w:t>
      </w:r>
      <w:proofErr w:type="spellEnd"/>
      <w:r w:rsidRPr="003134DE">
        <w:rPr>
          <w:rPrChange w:id="380" w:author="Thomas Lee" w:date="2022-09-12T15:13:00Z">
            <w:rPr>
              <w:color w:val="000000"/>
            </w:rPr>
          </w:rPrChange>
        </w:rPr>
        <w:t xml:space="preserve">     = </w:t>
      </w:r>
      <w:r w:rsidRPr="003134DE">
        <w:t>'4:00:00'</w:t>
      </w:r>
    </w:p>
    <w:p w14:paraId="7559FD80" w14:textId="77777777" w:rsidR="00D5655B" w:rsidRPr="003134DE" w:rsidRDefault="00D5655B" w:rsidP="005E7B1F">
      <w:pPr>
        <w:pStyle w:val="CodePACKT"/>
        <w:rPr>
          <w:rPrChange w:id="381" w:author="Thomas Lee" w:date="2022-09-12T15:13:00Z">
            <w:rPr>
              <w:color w:val="000000"/>
            </w:rPr>
          </w:rPrChange>
        </w:rPr>
      </w:pPr>
      <w:r w:rsidRPr="003134DE">
        <w:rPr>
          <w:rPrChange w:id="382" w:author="Thomas Lee" w:date="2022-09-12T15:13:00Z">
            <w:rPr>
              <w:color w:val="000000"/>
            </w:rPr>
          </w:rPrChange>
        </w:rPr>
        <w:t xml:space="preserve">  </w:t>
      </w:r>
      <w:proofErr w:type="spellStart"/>
      <w:r w:rsidRPr="003134DE">
        <w:rPr>
          <w:rPrChange w:id="383" w:author="Thomas Lee" w:date="2022-09-12T15:13:00Z">
            <w:rPr>
              <w:color w:val="000000"/>
            </w:rPr>
          </w:rPrChange>
        </w:rPr>
        <w:t>MailExchange</w:t>
      </w:r>
      <w:proofErr w:type="spellEnd"/>
      <w:r w:rsidRPr="003134DE">
        <w:rPr>
          <w:rPrChange w:id="384" w:author="Thomas Lee" w:date="2022-09-12T15:13:00Z">
            <w:rPr>
              <w:color w:val="000000"/>
            </w:rPr>
          </w:rPrChange>
        </w:rPr>
        <w:t xml:space="preserve">   = </w:t>
      </w:r>
      <w:r w:rsidRPr="003134DE">
        <w:t>'Mail.Cookham.Net'</w:t>
      </w:r>
    </w:p>
    <w:p w14:paraId="185F19A7" w14:textId="77777777" w:rsidR="00D5655B" w:rsidRPr="003134DE" w:rsidRDefault="00D5655B" w:rsidP="005E7B1F">
      <w:pPr>
        <w:pStyle w:val="CodePACKT"/>
        <w:rPr>
          <w:rPrChange w:id="385" w:author="Thomas Lee" w:date="2022-09-12T15:13:00Z">
            <w:rPr>
              <w:color w:val="000000"/>
            </w:rPr>
          </w:rPrChange>
        </w:rPr>
      </w:pPr>
      <w:r w:rsidRPr="003134DE">
        <w:rPr>
          <w:rPrChange w:id="386" w:author="Thomas Lee" w:date="2022-09-12T15:13:00Z">
            <w:rPr>
              <w:color w:val="000000"/>
            </w:rPr>
          </w:rPrChange>
        </w:rPr>
        <w:t xml:space="preserve">  </w:t>
      </w:r>
      <w:proofErr w:type="spellStart"/>
      <w:r w:rsidRPr="003134DE">
        <w:rPr>
          <w:rPrChange w:id="387" w:author="Thomas Lee" w:date="2022-09-12T15:13:00Z">
            <w:rPr>
              <w:color w:val="000000"/>
            </w:rPr>
          </w:rPrChange>
        </w:rPr>
        <w:t>ZoneName</w:t>
      </w:r>
      <w:proofErr w:type="spellEnd"/>
      <w:r w:rsidRPr="003134DE">
        <w:rPr>
          <w:rPrChange w:id="388" w:author="Thomas Lee" w:date="2022-09-12T15:13:00Z">
            <w:rPr>
              <w:color w:val="000000"/>
            </w:rPr>
          </w:rPrChange>
        </w:rPr>
        <w:t xml:space="preserve">       = </w:t>
      </w:r>
      <w:r w:rsidRPr="003134DE">
        <w:t>'Cookham.Net'</w:t>
      </w:r>
    </w:p>
    <w:p w14:paraId="1367E2C7" w14:textId="77777777" w:rsidR="00D5655B" w:rsidRPr="00D5655B" w:rsidRDefault="00D5655B" w:rsidP="005E7B1F">
      <w:pPr>
        <w:pStyle w:val="CodePACKT"/>
      </w:pPr>
      <w:r w:rsidRPr="00D5655B">
        <w:t>}</w:t>
      </w:r>
    </w:p>
    <w:p w14:paraId="1373AE3C" w14:textId="77777777" w:rsidR="00D5655B" w:rsidRPr="00D5655B" w:rsidRDefault="00D5655B" w:rsidP="005E7B1F">
      <w:pPr>
        <w:pStyle w:val="CodePACKT"/>
      </w:pPr>
      <w:r w:rsidRPr="00D5655B">
        <w:t>Add-</w:t>
      </w:r>
      <w:proofErr w:type="spellStart"/>
      <w:r w:rsidRPr="00D5655B">
        <w:t>DnsServerResourceRecordMX</w:t>
      </w:r>
      <w:proofErr w:type="spellEnd"/>
      <w:r w:rsidRPr="00D5655B">
        <w:t xml:space="preserve"> @MXHT</w:t>
      </w:r>
    </w:p>
    <w:p w14:paraId="57EFE147" w14:textId="77777777" w:rsidR="00D5655B" w:rsidRPr="00D5655B" w:rsidRDefault="00D5655B" w:rsidP="005E7B1F">
      <w:pPr>
        <w:pStyle w:val="CodePACKT"/>
      </w:pPr>
    </w:p>
    <w:p w14:paraId="28A24473" w14:textId="712B11F4" w:rsidR="00D5655B" w:rsidRPr="00D5655B" w:rsidRDefault="00D5655B" w:rsidP="00D5655B">
      <w:pPr>
        <w:pStyle w:val="NumberedBulletPACKT"/>
        <w:rPr>
          <w:color w:val="000000"/>
          <w:lang w:val="en-GB" w:eastAsia="en-GB"/>
        </w:rPr>
      </w:pPr>
      <w:r w:rsidRPr="00D5655B">
        <w:rPr>
          <w:lang w:val="en-GB" w:eastAsia="en-GB"/>
        </w:rPr>
        <w:t>Restarting DNS Service to ensure replication</w:t>
      </w:r>
    </w:p>
    <w:p w14:paraId="433153AE" w14:textId="77777777" w:rsidR="00D5655B" w:rsidRDefault="00D5655B" w:rsidP="005E7B1F">
      <w:pPr>
        <w:pStyle w:val="CodePACKT"/>
      </w:pPr>
    </w:p>
    <w:p w14:paraId="7428B994" w14:textId="43C6F853" w:rsidR="00D5655B" w:rsidRPr="00D5655B" w:rsidRDefault="00D5655B" w:rsidP="005E7B1F">
      <w:pPr>
        <w:pStyle w:val="CodePACKT"/>
      </w:pPr>
      <w:r w:rsidRPr="00D5655B">
        <w:t>Restart-Service -Name DNS</w:t>
      </w:r>
    </w:p>
    <w:p w14:paraId="59645FBF" w14:textId="77777777" w:rsidR="00D5655B" w:rsidRPr="00D5655B" w:rsidRDefault="00D5655B" w:rsidP="005E7B1F">
      <w:pPr>
        <w:pStyle w:val="CodePACKT"/>
      </w:pPr>
      <w:r w:rsidRPr="00D5655B">
        <w:t>$SB = {Restart-Service -Name DNS}</w:t>
      </w:r>
    </w:p>
    <w:p w14:paraId="7AB9FB53" w14:textId="77777777" w:rsidR="00D5655B" w:rsidRPr="00D5655B" w:rsidRDefault="00D5655B" w:rsidP="005E7B1F">
      <w:pPr>
        <w:pStyle w:val="CodePACKT"/>
      </w:pPr>
      <w:r w:rsidRPr="00D5655B">
        <w:t>Invoke-Command -ComputerName DC2 -</w:t>
      </w:r>
      <w:proofErr w:type="spellStart"/>
      <w:r w:rsidRPr="00D5655B">
        <w:t>ScriptBlock</w:t>
      </w:r>
      <w:proofErr w:type="spellEnd"/>
      <w:r w:rsidRPr="00D5655B">
        <w:t xml:space="preserve"> $SB</w:t>
      </w:r>
    </w:p>
    <w:p w14:paraId="4BEB904B" w14:textId="77777777" w:rsidR="00D5655B" w:rsidRPr="00D5655B" w:rsidRDefault="00D5655B" w:rsidP="005E7B1F">
      <w:pPr>
        <w:pStyle w:val="CodePACKT"/>
      </w:pPr>
    </w:p>
    <w:p w14:paraId="270B71E0" w14:textId="73D2D92D" w:rsidR="00D5655B" w:rsidRPr="00D5655B" w:rsidRDefault="00D5655B" w:rsidP="00D5655B">
      <w:pPr>
        <w:pStyle w:val="NumberedBulletPACKT"/>
        <w:rPr>
          <w:color w:val="000000"/>
          <w:lang w:val="en-GB" w:eastAsia="en-GB"/>
        </w:rPr>
      </w:pPr>
      <w:r w:rsidRPr="00D5655B">
        <w:rPr>
          <w:lang w:val="en-GB" w:eastAsia="en-GB"/>
        </w:rPr>
        <w:t>Checking results of RRs in Cookham.Net zone</w:t>
      </w:r>
    </w:p>
    <w:p w14:paraId="04D4D3ED" w14:textId="77777777" w:rsidR="00D5655B" w:rsidRDefault="00D5655B" w:rsidP="005E7B1F">
      <w:pPr>
        <w:pStyle w:val="CodePACKT"/>
      </w:pPr>
    </w:p>
    <w:p w14:paraId="7D1C760A" w14:textId="6CA158B4" w:rsidR="00D5655B" w:rsidRPr="00D5655B" w:rsidRDefault="00D5655B" w:rsidP="005E7B1F">
      <w:pPr>
        <w:pStyle w:val="CodePACKT"/>
      </w:pPr>
      <w:r w:rsidRPr="00D5655B">
        <w:t>Get-</w:t>
      </w:r>
      <w:proofErr w:type="spellStart"/>
      <w:r w:rsidRPr="00D5655B">
        <w:t>DnsServerResourceRecord</w:t>
      </w:r>
      <w:proofErr w:type="spellEnd"/>
      <w:r w:rsidRPr="00D5655B">
        <w:t xml:space="preserve"> -</w:t>
      </w:r>
      <w:proofErr w:type="spellStart"/>
      <w:r w:rsidRPr="00D5655B">
        <w:t>ZoneName</w:t>
      </w:r>
      <w:proofErr w:type="spellEnd"/>
      <w:r w:rsidRPr="00D5655B">
        <w:t xml:space="preserve"> 'Cookham.Net' | ft -auto</w:t>
      </w:r>
    </w:p>
    <w:p w14:paraId="47E94B67" w14:textId="77777777" w:rsidR="00D5655B" w:rsidRPr="00D5655B" w:rsidRDefault="00D5655B" w:rsidP="005E7B1F">
      <w:pPr>
        <w:pStyle w:val="CodePACKT"/>
      </w:pPr>
    </w:p>
    <w:p w14:paraId="5BFE8C4D" w14:textId="0DD6FFED" w:rsidR="00D5655B" w:rsidRPr="00D5655B" w:rsidRDefault="00D5655B" w:rsidP="00D5655B">
      <w:pPr>
        <w:pStyle w:val="NumberedBulletPACKT"/>
        <w:rPr>
          <w:color w:val="000000"/>
          <w:lang w:val="en-GB" w:eastAsia="en-GB"/>
        </w:rPr>
      </w:pPr>
      <w:r w:rsidRPr="00D5655B">
        <w:rPr>
          <w:lang w:val="en-GB" w:eastAsia="en-GB"/>
        </w:rPr>
        <w:t xml:space="preserve">Testing DNS resolution on </w:t>
      </w:r>
      <w:r w:rsidRPr="00D5655B">
        <w:rPr>
          <w:rStyle w:val="CodeInTextPACKT"/>
        </w:rPr>
        <w:t>DC2</w:t>
      </w:r>
      <w:r w:rsidRPr="00D5655B">
        <w:rPr>
          <w:lang w:val="en-GB" w:eastAsia="en-GB"/>
        </w:rPr>
        <w:t xml:space="preserve">, </w:t>
      </w:r>
      <w:r w:rsidRPr="00D5655B">
        <w:rPr>
          <w:rStyle w:val="CodeInTextPACKT"/>
        </w:rPr>
        <w:t>DC1</w:t>
      </w:r>
    </w:p>
    <w:p w14:paraId="1D72A5A8" w14:textId="77777777" w:rsidR="00D5655B" w:rsidRPr="00D5655B" w:rsidRDefault="00D5655B" w:rsidP="005E7B1F">
      <w:pPr>
        <w:pStyle w:val="CodePACKT"/>
      </w:pPr>
    </w:p>
    <w:p w14:paraId="4F5956AA" w14:textId="2892A939" w:rsidR="00D5655B" w:rsidRPr="00D5655B" w:rsidRDefault="00D5655B" w:rsidP="005E7B1F">
      <w:pPr>
        <w:pStyle w:val="CodePACKT"/>
      </w:pPr>
      <w:r w:rsidRPr="00D5655B">
        <w:t># Testing The CNAME from DC1</w:t>
      </w:r>
    </w:p>
    <w:p w14:paraId="315E98CB" w14:textId="2DCC27DF" w:rsidR="00D5655B" w:rsidRPr="00D5655B" w:rsidRDefault="000D1789" w:rsidP="005E7B1F">
      <w:pPr>
        <w:pStyle w:val="CodePACKT"/>
      </w:pPr>
      <w:r w:rsidRPr="00D5655B">
        <w:lastRenderedPageBreak/>
        <w:t>Resolve-</w:t>
      </w:r>
      <w:proofErr w:type="spellStart"/>
      <w:r w:rsidRPr="00D5655B">
        <w:t>DnsName</w:t>
      </w:r>
      <w:proofErr w:type="spellEnd"/>
      <w:r w:rsidRPr="00D5655B">
        <w:t xml:space="preserve"> -Server </w:t>
      </w:r>
      <w:proofErr w:type="gramStart"/>
      <w:r w:rsidRPr="00D5655B">
        <w:t>DC1.Reskit.Org</w:t>
      </w:r>
      <w:proofErr w:type="gramEnd"/>
      <w:r w:rsidRPr="00D5655B">
        <w:t xml:space="preserve"> -Name 'Mail.Cookham.Net'</w:t>
      </w:r>
    </w:p>
    <w:p w14:paraId="15185FD7" w14:textId="77777777" w:rsidR="00D5655B" w:rsidRPr="00D5655B" w:rsidRDefault="00D5655B" w:rsidP="005E7B1F">
      <w:pPr>
        <w:pStyle w:val="CodePACKT"/>
      </w:pPr>
      <w:r w:rsidRPr="00D5655B">
        <w:t># Testing the MX on DC2</w:t>
      </w:r>
    </w:p>
    <w:p w14:paraId="63218881" w14:textId="77777777" w:rsidR="00D5655B" w:rsidRPr="00D5655B" w:rsidRDefault="00D5655B" w:rsidP="005E7B1F">
      <w:pPr>
        <w:pStyle w:val="CodePACKT"/>
      </w:pPr>
      <w:r w:rsidRPr="00D5655B">
        <w:t>Resolve-</w:t>
      </w:r>
      <w:proofErr w:type="spellStart"/>
      <w:r w:rsidRPr="00D5655B">
        <w:t>DnsName</w:t>
      </w:r>
      <w:proofErr w:type="spellEnd"/>
      <w:r w:rsidRPr="00D5655B">
        <w:t xml:space="preserve"> -Server </w:t>
      </w:r>
      <w:proofErr w:type="gramStart"/>
      <w:r w:rsidRPr="00D5655B">
        <w:t>DC2.Reskit.Org</w:t>
      </w:r>
      <w:proofErr w:type="gramEnd"/>
      <w:r w:rsidRPr="00D5655B">
        <w:t xml:space="preserve"> -Name 'Cookham.Net'</w:t>
      </w:r>
    </w:p>
    <w:p w14:paraId="187EAF0F" w14:textId="77777777" w:rsidR="00D5655B" w:rsidRPr="00D5655B" w:rsidRDefault="00D5655B" w:rsidP="005E7B1F">
      <w:pPr>
        <w:pStyle w:val="CodePACKT"/>
      </w:pPr>
    </w:p>
    <w:p w14:paraId="4F0E7F08" w14:textId="5CE12B05" w:rsidR="00D5655B" w:rsidRPr="00D5655B" w:rsidRDefault="00D5655B" w:rsidP="00D5655B">
      <w:pPr>
        <w:pStyle w:val="NumberedBulletPACKT"/>
        <w:rPr>
          <w:color w:val="000000"/>
          <w:lang w:val="en-GB" w:eastAsia="en-GB"/>
        </w:rPr>
      </w:pPr>
      <w:r w:rsidRPr="00D5655B">
        <w:rPr>
          <w:lang w:val="en-GB" w:eastAsia="en-GB"/>
        </w:rPr>
        <w:t>Testing the reverse lookup zone</w:t>
      </w:r>
    </w:p>
    <w:p w14:paraId="71C2B731" w14:textId="77777777" w:rsidR="00D5655B" w:rsidRDefault="00D5655B" w:rsidP="005E7B1F">
      <w:pPr>
        <w:pStyle w:val="CodePACKT"/>
      </w:pPr>
    </w:p>
    <w:p w14:paraId="1D499FEE" w14:textId="2B18B31F" w:rsidR="008F4FC7" w:rsidRPr="008F4FC7" w:rsidRDefault="00D5655B" w:rsidP="005E7B1F">
      <w:pPr>
        <w:pStyle w:val="CodePACKT"/>
      </w:pPr>
      <w:r w:rsidRPr="00D5655B">
        <w:t>Resolve-</w:t>
      </w:r>
      <w:proofErr w:type="spellStart"/>
      <w:r w:rsidRPr="00D5655B">
        <w:t>DnsName</w:t>
      </w:r>
      <w:proofErr w:type="spellEnd"/>
      <w:r w:rsidRPr="00D5655B">
        <w:t xml:space="preserve"> -Name '10.10.10.10'</w:t>
      </w:r>
    </w:p>
    <w:p w14:paraId="58A54D3B" w14:textId="2E11D63C" w:rsidR="00680501" w:rsidRDefault="00680501" w:rsidP="00680501">
      <w:pPr>
        <w:pStyle w:val="Heading2"/>
        <w:numPr>
          <w:ilvl w:val="1"/>
          <w:numId w:val="3"/>
        </w:numPr>
        <w:tabs>
          <w:tab w:val="left" w:pos="0"/>
        </w:tabs>
      </w:pPr>
      <w:r>
        <w:t>How it works...</w:t>
      </w:r>
    </w:p>
    <w:p w14:paraId="25271ED4" w14:textId="7A68D034" w:rsidR="00F6029E" w:rsidRDefault="00F6029E" w:rsidP="00F6029E">
      <w:pPr>
        <w:pStyle w:val="NormalPACKT"/>
        <w:rPr>
          <w:lang w:val="en-GB"/>
        </w:rPr>
      </w:pPr>
      <w:r w:rsidRPr="00F6029E">
        <w:rPr>
          <w:lang w:val="en-GB"/>
        </w:rPr>
        <w:t xml:space="preserve">In </w:t>
      </w:r>
      <w:r w:rsidRPr="00F6029E">
        <w:rPr>
          <w:rStyle w:val="ItalicsPACKT"/>
          <w:lang w:val="en-GB"/>
        </w:rPr>
        <w:t>step 1</w:t>
      </w:r>
      <w:r w:rsidRPr="00F6029E">
        <w:rPr>
          <w:lang w:val="en-GB"/>
        </w:rPr>
        <w:t xml:space="preserve">, which you run on </w:t>
      </w:r>
      <w:r w:rsidRPr="00F6029E">
        <w:rPr>
          <w:rStyle w:val="CodeInTextPACKT"/>
          <w:lang w:val="en-GB"/>
        </w:rPr>
        <w:t>DC1</w:t>
      </w:r>
      <w:r w:rsidRPr="00F6029E">
        <w:rPr>
          <w:lang w:val="en-GB"/>
        </w:rPr>
        <w:t>, you create a new primary forward DNS zone for the DNS domain Cookham.Net.</w:t>
      </w:r>
      <w:r>
        <w:rPr>
          <w:lang w:val="en-GB"/>
        </w:rPr>
        <w:t xml:space="preserve"> Using the -Verbose switch creates output from this step, like this:</w:t>
      </w:r>
    </w:p>
    <w:p w14:paraId="220862BD" w14:textId="0BB2D9D3" w:rsidR="00F6029E" w:rsidRDefault="009412C4" w:rsidP="009412C4">
      <w:pPr>
        <w:pStyle w:val="FigurePACKT"/>
      </w:pPr>
      <w:r>
        <w:rPr>
          <w:noProof/>
        </w:rPr>
        <w:drawing>
          <wp:inline distT="0" distB="0" distL="0" distR="0" wp14:anchorId="675B1F8F" wp14:editId="5EC95E37">
            <wp:extent cx="4106557" cy="833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7113" cy="835191"/>
                    </a:xfrm>
                    <a:prstGeom prst="rect">
                      <a:avLst/>
                    </a:prstGeom>
                  </pic:spPr>
                </pic:pic>
              </a:graphicData>
            </a:graphic>
          </wp:inline>
        </w:drawing>
      </w:r>
    </w:p>
    <w:p w14:paraId="5C9C8877" w14:textId="1645FD9C" w:rsidR="00F6029E" w:rsidRPr="003C3041" w:rsidRDefault="00F6029E">
      <w:pPr>
        <w:pStyle w:val="FigureCaptionPACKT"/>
        <w:pPrChange w:id="389" w:author="Liam Draper" w:date="2022-07-14T11:07:00Z">
          <w:pPr>
            <w:pStyle w:val="FigurePACKT"/>
          </w:pPr>
        </w:pPrChange>
      </w:pPr>
      <w:r w:rsidRPr="00DC6325">
        <w:t xml:space="preserve">Figure </w:t>
      </w:r>
      <w:r>
        <w:t>5.</w:t>
      </w:r>
      <w:del w:id="390" w:author="Thomas Lee" w:date="2022-09-14T14:29:00Z">
        <w:r w:rsidDel="0018671D">
          <w:delText>44</w:delText>
        </w:r>
      </w:del>
      <w:ins w:id="391" w:author="Liam Draper" w:date="2022-07-14T11:07:00Z">
        <w:del w:id="392" w:author="Thomas Lee" w:date="2022-09-14T14:29:00Z">
          <w:r w:rsidR="00B54623" w:rsidDel="0018671D">
            <w:delText>46</w:delText>
          </w:r>
        </w:del>
      </w:ins>
      <w:ins w:id="393" w:author="Thomas Lee" w:date="2022-09-14T14:29:00Z">
        <w:r w:rsidR="0018671D">
          <w:t>45</w:t>
        </w:r>
      </w:ins>
      <w:r w:rsidRPr="00DC6325">
        <w:t xml:space="preserve">: </w:t>
      </w:r>
      <w:r>
        <w:t>Creating a new DNS Zone</w:t>
      </w:r>
    </w:p>
    <w:p w14:paraId="7C2C2B39" w14:textId="74057DE2" w:rsidR="00F6029E" w:rsidRDefault="00F6029E" w:rsidP="00F6029E">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394" w:author="Thomas Lee" w:date="2022-09-14T14:29:00Z">
        <w:r w:rsidDel="0018671D">
          <w:rPr>
            <w:rFonts w:ascii="Arial" w:hAnsi="Arial"/>
            <w:b/>
            <w:noProof/>
            <w:color w:val="FF0000"/>
            <w:sz w:val="28"/>
            <w:szCs w:val="28"/>
          </w:rPr>
          <w:delText>44</w:delText>
        </w:r>
      </w:del>
      <w:ins w:id="395" w:author="Liam Draper" w:date="2022-07-14T11:07:00Z">
        <w:del w:id="396" w:author="Thomas Lee" w:date="2022-09-14T14:29:00Z">
          <w:r w:rsidR="00B54623" w:rsidDel="0018671D">
            <w:rPr>
              <w:rFonts w:ascii="Arial" w:hAnsi="Arial"/>
              <w:b/>
              <w:noProof/>
              <w:color w:val="FF0000"/>
              <w:sz w:val="28"/>
              <w:szCs w:val="28"/>
            </w:rPr>
            <w:delText>46</w:delText>
          </w:r>
        </w:del>
      </w:ins>
      <w:ins w:id="397" w:author="Thomas Lee" w:date="2022-09-14T14:29:00Z">
        <w:r w:rsidR="0018671D">
          <w:rPr>
            <w:rFonts w:ascii="Arial" w:hAnsi="Arial"/>
            <w:b/>
            <w:noProof/>
            <w:color w:val="FF0000"/>
            <w:sz w:val="28"/>
            <w:szCs w:val="28"/>
          </w:rPr>
          <w:t>45</w:t>
        </w:r>
      </w:ins>
      <w:r>
        <w:rPr>
          <w:rFonts w:ascii="Arial" w:hAnsi="Arial"/>
          <w:b/>
          <w:noProof/>
          <w:color w:val="FF0000"/>
          <w:sz w:val="28"/>
          <w:szCs w:val="28"/>
        </w:rPr>
        <w:t>.</w:t>
      </w:r>
      <w:r w:rsidRPr="003C3041">
        <w:rPr>
          <w:rFonts w:ascii="Arial" w:hAnsi="Arial"/>
          <w:b/>
          <w:noProof/>
          <w:color w:val="FF0000"/>
          <w:sz w:val="28"/>
          <w:szCs w:val="28"/>
        </w:rPr>
        <w:t>png</w:t>
      </w:r>
    </w:p>
    <w:p w14:paraId="79B00379" w14:textId="684A20D2" w:rsidR="00F6029E" w:rsidRPr="00F6029E" w:rsidRDefault="00F6029E" w:rsidP="00F6029E">
      <w:pPr>
        <w:pStyle w:val="NormalPACKT"/>
        <w:rPr>
          <w:lang w:val="en-GB"/>
        </w:rPr>
      </w:pPr>
      <w:r w:rsidRPr="00F6029E">
        <w:rPr>
          <w:lang w:val="en-GB"/>
        </w:rPr>
        <w:t xml:space="preserve"> In </w:t>
      </w:r>
      <w:r w:rsidRPr="00F6029E">
        <w:rPr>
          <w:rStyle w:val="ItalicsPACKT"/>
          <w:lang w:val="en-GB"/>
        </w:rPr>
        <w:t>step 2</w:t>
      </w:r>
      <w:r w:rsidRPr="00F6029E">
        <w:rPr>
          <w:lang w:val="en-GB"/>
        </w:rPr>
        <w:t xml:space="preserve">, you create a primary reverse lookup zone for 10.10.10.0/24. In </w:t>
      </w:r>
      <w:r w:rsidRPr="00F6029E">
        <w:rPr>
          <w:rStyle w:val="ItalicsPACKT"/>
          <w:lang w:val="en-GB"/>
        </w:rPr>
        <w:t xml:space="preserve">step </w:t>
      </w:r>
      <w:proofErr w:type="gramStart"/>
      <w:r w:rsidRPr="00F6029E">
        <w:rPr>
          <w:rStyle w:val="ItalicsPACKT"/>
          <w:lang w:val="en-GB"/>
        </w:rPr>
        <w:t>3</w:t>
      </w:r>
      <w:r w:rsidRPr="00F6029E">
        <w:rPr>
          <w:lang w:val="en-GB"/>
        </w:rPr>
        <w:t>,  you</w:t>
      </w:r>
      <w:proofErr w:type="gramEnd"/>
      <w:r w:rsidRPr="00F6029E">
        <w:rPr>
          <w:lang w:val="en-GB"/>
        </w:rPr>
        <w:t xml:space="preserve"> run the </w:t>
      </w:r>
      <w:r w:rsidRPr="00F6029E">
        <w:rPr>
          <w:rStyle w:val="CodeInTextPACKT"/>
          <w:lang w:val="en-GB"/>
        </w:rPr>
        <w:t>Register-</w:t>
      </w:r>
      <w:proofErr w:type="spellStart"/>
      <w:r w:rsidRPr="00F6029E">
        <w:rPr>
          <w:rStyle w:val="CodeInTextPACKT"/>
          <w:lang w:val="en-GB"/>
        </w:rPr>
        <w:t>DNSClient</w:t>
      </w:r>
      <w:proofErr w:type="spellEnd"/>
      <w:r w:rsidRPr="00F6029E">
        <w:rPr>
          <w:lang w:val="en-GB"/>
        </w:rPr>
        <w:t xml:space="preserve"> on both </w:t>
      </w:r>
      <w:r w:rsidRPr="00F6029E">
        <w:rPr>
          <w:rStyle w:val="CodeInTextPACKT"/>
          <w:lang w:val="en-GB"/>
        </w:rPr>
        <w:t>DC1</w:t>
      </w:r>
      <w:r w:rsidRPr="00F6029E">
        <w:rPr>
          <w:lang w:val="en-GB"/>
        </w:rPr>
        <w:t xml:space="preserve"> and </w:t>
      </w:r>
      <w:r w:rsidRPr="00F6029E">
        <w:rPr>
          <w:rStyle w:val="CodeInTextPACKT"/>
          <w:lang w:val="en-GB"/>
        </w:rPr>
        <w:t>DC2</w:t>
      </w:r>
      <w:r w:rsidRPr="00F6029E">
        <w:rPr>
          <w:lang w:val="en-GB"/>
        </w:rPr>
        <w:t xml:space="preserve">. This ensures that both DCs have updated their DNS details. These </w:t>
      </w:r>
      <w:r w:rsidR="009412C4">
        <w:rPr>
          <w:lang w:val="en-GB"/>
        </w:rPr>
        <w:t>tw</w:t>
      </w:r>
      <w:r w:rsidR="00B2741B">
        <w:rPr>
          <w:lang w:val="en-GB"/>
        </w:rPr>
        <w:t>o</w:t>
      </w:r>
      <w:r w:rsidRPr="00F6029E">
        <w:rPr>
          <w:lang w:val="en-GB"/>
        </w:rPr>
        <w:t xml:space="preserve"> steps produce no console output.</w:t>
      </w:r>
    </w:p>
    <w:p w14:paraId="708242AC" w14:textId="77777777" w:rsidR="00F6029E" w:rsidRPr="00F6029E" w:rsidRDefault="00F6029E" w:rsidP="00F6029E">
      <w:pPr>
        <w:pStyle w:val="NormalPACKT"/>
        <w:rPr>
          <w:lang w:val="en-GB"/>
        </w:rPr>
      </w:pPr>
      <w:r w:rsidRPr="00F6029E">
        <w:rPr>
          <w:lang w:val="en-GB"/>
        </w:rPr>
        <w:t xml:space="preserve">In </w:t>
      </w:r>
      <w:r w:rsidRPr="009412C4">
        <w:rPr>
          <w:rStyle w:val="ItalicsPACKT"/>
          <w:lang w:val="en-GB"/>
        </w:rPr>
        <w:t>step 4</w:t>
      </w:r>
      <w:r w:rsidRPr="00F6029E">
        <w:rPr>
          <w:lang w:val="en-GB"/>
        </w:rPr>
        <w:t xml:space="preserve">, you check on the DNS zones held by the DNS service on </w:t>
      </w:r>
      <w:r w:rsidRPr="00F6029E">
        <w:rPr>
          <w:rStyle w:val="CodeInTextPACKT"/>
          <w:lang w:val="en-GB"/>
        </w:rPr>
        <w:t>DC</w:t>
      </w:r>
      <w:r w:rsidRPr="00F6029E">
        <w:rPr>
          <w:lang w:val="en-GB"/>
        </w:rPr>
        <w:t>1. The output looks like this:</w:t>
      </w:r>
    </w:p>
    <w:p w14:paraId="5044BB4B" w14:textId="608B853D" w:rsidR="00F6029E" w:rsidRDefault="00F6029E" w:rsidP="009412C4">
      <w:pPr>
        <w:pStyle w:val="FigurePACKT"/>
      </w:pPr>
      <w:r w:rsidRPr="00F6029E">
        <w:t xml:space="preserve"> </w:t>
      </w:r>
      <w:r w:rsidR="009412C4">
        <w:rPr>
          <w:noProof/>
        </w:rPr>
        <w:drawing>
          <wp:inline distT="0" distB="0" distL="0" distR="0" wp14:anchorId="63835AD6" wp14:editId="42764986">
            <wp:extent cx="3861941" cy="135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0977" cy="1359087"/>
                    </a:xfrm>
                    <a:prstGeom prst="rect">
                      <a:avLst/>
                    </a:prstGeom>
                  </pic:spPr>
                </pic:pic>
              </a:graphicData>
            </a:graphic>
          </wp:inline>
        </w:drawing>
      </w:r>
    </w:p>
    <w:p w14:paraId="552B0CE4" w14:textId="5F92FFA3" w:rsidR="009412C4" w:rsidRPr="003C3041" w:rsidRDefault="009412C4">
      <w:pPr>
        <w:pStyle w:val="FigureCaptionPACKT"/>
        <w:rPr>
          <w:szCs w:val="28"/>
        </w:rPr>
        <w:pPrChange w:id="398" w:author="Liam Draper" w:date="2022-07-14T11:08:00Z">
          <w:pPr>
            <w:pStyle w:val="FigurePACKT"/>
          </w:pPr>
        </w:pPrChange>
      </w:pPr>
      <w:r w:rsidRPr="00DC6325">
        <w:rPr>
          <w:szCs w:val="28"/>
        </w:rPr>
        <w:t xml:space="preserve">Figure </w:t>
      </w:r>
      <w:r>
        <w:rPr>
          <w:szCs w:val="28"/>
        </w:rPr>
        <w:t>5.</w:t>
      </w:r>
      <w:del w:id="399" w:author="Thomas Lee" w:date="2022-09-14T14:29:00Z">
        <w:r w:rsidDel="0018671D">
          <w:rPr>
            <w:szCs w:val="28"/>
          </w:rPr>
          <w:delText>45</w:delText>
        </w:r>
      </w:del>
      <w:ins w:id="400" w:author="Liam Draper" w:date="2022-07-14T11:08:00Z">
        <w:del w:id="401" w:author="Thomas Lee" w:date="2022-09-14T14:29:00Z">
          <w:r w:rsidR="00F02AE9" w:rsidDel="0018671D">
            <w:rPr>
              <w:szCs w:val="28"/>
            </w:rPr>
            <w:delText>47</w:delText>
          </w:r>
        </w:del>
      </w:ins>
      <w:ins w:id="402" w:author="Thomas Lee" w:date="2022-09-14T14:29:00Z">
        <w:r w:rsidR="0018671D">
          <w:rPr>
            <w:szCs w:val="28"/>
          </w:rPr>
          <w:t>46</w:t>
        </w:r>
      </w:ins>
      <w:r w:rsidRPr="00DC6325">
        <w:rPr>
          <w:szCs w:val="28"/>
        </w:rPr>
        <w:t xml:space="preserve">: </w:t>
      </w:r>
      <w:r w:rsidRPr="00F6029E">
        <w:t>Checking DNS Zones on DC1</w:t>
      </w:r>
    </w:p>
    <w:p w14:paraId="6F9A5893" w14:textId="002658F3" w:rsidR="009412C4" w:rsidRDefault="009412C4" w:rsidP="009412C4">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403" w:author="Liam Draper" w:date="2022-07-14T11:08:00Z">
        <w:r w:rsidDel="00F02AE9">
          <w:rPr>
            <w:rFonts w:ascii="Arial" w:hAnsi="Arial"/>
            <w:b/>
            <w:noProof/>
            <w:color w:val="FF0000"/>
            <w:sz w:val="28"/>
            <w:szCs w:val="28"/>
          </w:rPr>
          <w:delText>4</w:delText>
        </w:r>
      </w:del>
      <w:del w:id="404" w:author="Thomas Lee" w:date="2022-09-14T14:29:00Z">
        <w:r w:rsidDel="0018671D">
          <w:rPr>
            <w:rFonts w:ascii="Arial" w:hAnsi="Arial"/>
            <w:b/>
            <w:noProof/>
            <w:color w:val="FF0000"/>
            <w:sz w:val="28"/>
            <w:szCs w:val="28"/>
          </w:rPr>
          <w:delText>5</w:delText>
        </w:r>
      </w:del>
      <w:ins w:id="405" w:author="Liam Draper" w:date="2022-07-14T11:08:00Z">
        <w:del w:id="406" w:author="Thomas Lee" w:date="2022-09-14T14:29:00Z">
          <w:r w:rsidR="00F02AE9" w:rsidDel="0018671D">
            <w:rPr>
              <w:rFonts w:ascii="Arial" w:hAnsi="Arial"/>
              <w:b/>
              <w:noProof/>
              <w:color w:val="FF0000"/>
              <w:sz w:val="28"/>
              <w:szCs w:val="28"/>
            </w:rPr>
            <w:delText>47</w:delText>
          </w:r>
        </w:del>
      </w:ins>
      <w:ins w:id="407" w:author="Thomas Lee" w:date="2022-09-14T14:29:00Z">
        <w:r w:rsidR="0018671D">
          <w:rPr>
            <w:rFonts w:ascii="Arial" w:hAnsi="Arial"/>
            <w:b/>
            <w:noProof/>
            <w:color w:val="FF0000"/>
            <w:sz w:val="28"/>
            <w:szCs w:val="28"/>
          </w:rPr>
          <w:t>46</w:t>
        </w:r>
      </w:ins>
      <w:r>
        <w:rPr>
          <w:rFonts w:ascii="Arial" w:hAnsi="Arial"/>
          <w:b/>
          <w:noProof/>
          <w:color w:val="FF0000"/>
          <w:sz w:val="28"/>
          <w:szCs w:val="28"/>
        </w:rPr>
        <w:t>.</w:t>
      </w:r>
      <w:r w:rsidRPr="003C3041">
        <w:rPr>
          <w:rFonts w:ascii="Arial" w:hAnsi="Arial"/>
          <w:b/>
          <w:noProof/>
          <w:color w:val="FF0000"/>
          <w:sz w:val="28"/>
          <w:szCs w:val="28"/>
        </w:rPr>
        <w:t>png</w:t>
      </w:r>
    </w:p>
    <w:p w14:paraId="2FEE5A7B" w14:textId="0E329F3C" w:rsidR="00F6029E" w:rsidRPr="00F6029E" w:rsidRDefault="00F6029E" w:rsidP="00F6029E">
      <w:pPr>
        <w:pStyle w:val="NormalPACKT"/>
        <w:rPr>
          <w:lang w:val="en-GB"/>
        </w:rPr>
      </w:pPr>
      <w:r w:rsidRPr="00F6029E">
        <w:rPr>
          <w:lang w:val="en-GB"/>
        </w:rPr>
        <w:t xml:space="preserve">In </w:t>
      </w:r>
      <w:r w:rsidRPr="009412C4">
        <w:rPr>
          <w:rStyle w:val="ItalicsPACKT"/>
          <w:lang w:val="en-GB"/>
        </w:rPr>
        <w:t>step 5</w:t>
      </w:r>
      <w:r w:rsidRPr="00F6029E">
        <w:rPr>
          <w:lang w:val="en-GB"/>
        </w:rPr>
        <w:t>, you add three RRs to Cookham.net: an A record, a CNAME record</w:t>
      </w:r>
      <w:r w:rsidR="00B2741B">
        <w:rPr>
          <w:lang w:val="en-GB"/>
        </w:rPr>
        <w:t>,</w:t>
      </w:r>
      <w:r w:rsidRPr="00F6029E">
        <w:rPr>
          <w:lang w:val="en-GB"/>
        </w:rPr>
        <w:t xml:space="preserve"> and a</w:t>
      </w:r>
      <w:r w:rsidR="00B2741B">
        <w:rPr>
          <w:lang w:val="en-GB"/>
        </w:rPr>
        <w:t>n</w:t>
      </w:r>
      <w:r w:rsidRPr="00F6029E">
        <w:rPr>
          <w:lang w:val="en-GB"/>
        </w:rPr>
        <w:t xml:space="preserve"> MX record. In </w:t>
      </w:r>
      <w:r w:rsidRPr="009412C4">
        <w:rPr>
          <w:rStyle w:val="ItalicsPACKT"/>
          <w:lang w:val="en-GB"/>
        </w:rPr>
        <w:t>step 6</w:t>
      </w:r>
      <w:r w:rsidRPr="00F6029E">
        <w:rPr>
          <w:lang w:val="en-GB"/>
        </w:rPr>
        <w:t xml:space="preserve">, you restart the DNS service on both </w:t>
      </w:r>
      <w:r w:rsidRPr="001B77B3">
        <w:rPr>
          <w:rStyle w:val="CodeInTextPACKT"/>
          <w:lang w:val="en-GB"/>
        </w:rPr>
        <w:t>DC1</w:t>
      </w:r>
      <w:r w:rsidRPr="00F6029E">
        <w:rPr>
          <w:lang w:val="en-GB"/>
        </w:rPr>
        <w:t xml:space="preserve"> and </w:t>
      </w:r>
      <w:r w:rsidRPr="001B77B3">
        <w:rPr>
          <w:rStyle w:val="CodeInTextPACKT"/>
          <w:lang w:val="en-GB"/>
        </w:rPr>
        <w:t>DC2</w:t>
      </w:r>
      <w:r w:rsidRPr="00F6029E">
        <w:rPr>
          <w:lang w:val="en-GB"/>
        </w:rPr>
        <w:t xml:space="preserve"> to ensure replication has ensured both DNS servers are up to date. These two steps generate no console output.</w:t>
      </w:r>
    </w:p>
    <w:p w14:paraId="6611EBC2" w14:textId="4713849B" w:rsidR="00F6029E" w:rsidRPr="00F6029E" w:rsidRDefault="00F6029E" w:rsidP="00F6029E">
      <w:pPr>
        <w:pStyle w:val="NormalPACKT"/>
        <w:rPr>
          <w:lang w:val="en-GB"/>
        </w:rPr>
      </w:pPr>
      <w:r w:rsidRPr="00F6029E">
        <w:rPr>
          <w:lang w:val="en-GB"/>
        </w:rPr>
        <w:t xml:space="preserve">In </w:t>
      </w:r>
      <w:r w:rsidRPr="009412C4">
        <w:rPr>
          <w:rStyle w:val="ItalicsPACKT"/>
          <w:lang w:val="en-GB"/>
        </w:rPr>
        <w:t>step 7</w:t>
      </w:r>
      <w:r w:rsidRPr="00F6029E">
        <w:rPr>
          <w:lang w:val="en-GB"/>
        </w:rPr>
        <w:t>, you get all the DNS resource records for Cookham.Net, which look like this:</w:t>
      </w:r>
    </w:p>
    <w:p w14:paraId="5985D49C" w14:textId="418331EF" w:rsidR="003134DE" w:rsidRDefault="003134DE" w:rsidP="006918ED">
      <w:pPr>
        <w:pStyle w:val="FigurePACKT"/>
        <w:rPr>
          <w:ins w:id="408" w:author="Thomas Lee" w:date="2022-09-12T15:12:00Z"/>
        </w:rPr>
      </w:pPr>
    </w:p>
    <w:p w14:paraId="588E71D4" w14:textId="337608D6" w:rsidR="00F6029E" w:rsidRDefault="00F6029E" w:rsidP="006918ED">
      <w:pPr>
        <w:pStyle w:val="FigurePACKT"/>
      </w:pPr>
      <w:r w:rsidRPr="00F6029E">
        <w:lastRenderedPageBreak/>
        <w:t xml:space="preserve"> </w:t>
      </w:r>
      <w:ins w:id="409" w:author="Thomas Lee" w:date="2022-09-14T14:33:00Z">
        <w:r w:rsidR="0089219E">
          <w:rPr>
            <w:noProof/>
          </w:rPr>
          <w:drawing>
            <wp:inline distT="0" distB="0" distL="0" distR="0" wp14:anchorId="523DCE69" wp14:editId="1D9E61D2">
              <wp:extent cx="4250728" cy="131487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3231" cy="1315646"/>
                      </a:xfrm>
                      <a:prstGeom prst="rect">
                        <a:avLst/>
                      </a:prstGeom>
                    </pic:spPr>
                  </pic:pic>
                </a:graphicData>
              </a:graphic>
            </wp:inline>
          </w:drawing>
        </w:r>
      </w:ins>
      <w:del w:id="410" w:author="Thomas Lee" w:date="2022-09-12T15:11:00Z">
        <w:r w:rsidR="006918ED" w:rsidDel="003134DE">
          <w:rPr>
            <w:noProof/>
          </w:rPr>
          <w:drawing>
            <wp:inline distT="0" distB="0" distL="0" distR="0" wp14:anchorId="43ACD8E6" wp14:editId="62A5A5DA">
              <wp:extent cx="3259810" cy="11445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3254" cy="1145718"/>
                      </a:xfrm>
                      <a:prstGeom prst="rect">
                        <a:avLst/>
                      </a:prstGeom>
                    </pic:spPr>
                  </pic:pic>
                </a:graphicData>
              </a:graphic>
            </wp:inline>
          </w:drawing>
        </w:r>
      </w:del>
    </w:p>
    <w:p w14:paraId="107F2174" w14:textId="05FE9BFF" w:rsidR="006918ED" w:rsidRPr="003C3041" w:rsidRDefault="006918ED">
      <w:pPr>
        <w:pStyle w:val="FigureCaptionPACKT"/>
        <w:rPr>
          <w:szCs w:val="28"/>
        </w:rPr>
        <w:pPrChange w:id="411" w:author="Liam Draper" w:date="2022-07-14T11:09:00Z">
          <w:pPr>
            <w:pStyle w:val="FigurePACKT"/>
          </w:pPr>
        </w:pPrChange>
      </w:pPr>
      <w:r w:rsidRPr="00DC6325">
        <w:rPr>
          <w:szCs w:val="28"/>
        </w:rPr>
        <w:t xml:space="preserve">Figure </w:t>
      </w:r>
      <w:r>
        <w:rPr>
          <w:szCs w:val="28"/>
        </w:rPr>
        <w:t>5.</w:t>
      </w:r>
      <w:del w:id="412" w:author="Thomas Lee" w:date="2022-09-14T14:33:00Z">
        <w:r w:rsidDel="0089219E">
          <w:rPr>
            <w:szCs w:val="28"/>
          </w:rPr>
          <w:delText>4</w:delText>
        </w:r>
      </w:del>
      <w:ins w:id="413" w:author="Liam Draper" w:date="2022-07-14T11:09:00Z">
        <w:del w:id="414" w:author="Thomas Lee" w:date="2022-09-14T14:33:00Z">
          <w:r w:rsidR="00F02AE9" w:rsidDel="0089219E">
            <w:rPr>
              <w:szCs w:val="28"/>
            </w:rPr>
            <w:delText>8</w:delText>
          </w:r>
        </w:del>
      </w:ins>
      <w:del w:id="415" w:author="Thomas Lee" w:date="2022-09-14T14:33:00Z">
        <w:r w:rsidDel="0089219E">
          <w:rPr>
            <w:szCs w:val="28"/>
          </w:rPr>
          <w:delText>6</w:delText>
        </w:r>
      </w:del>
      <w:ins w:id="416" w:author="Thomas Lee" w:date="2022-09-14T14:33:00Z">
        <w:r w:rsidR="0089219E">
          <w:rPr>
            <w:szCs w:val="28"/>
          </w:rPr>
          <w:t>47</w:t>
        </w:r>
      </w:ins>
      <w:r w:rsidRPr="00DC6325">
        <w:rPr>
          <w:szCs w:val="28"/>
        </w:rPr>
        <w:t xml:space="preserve">: </w:t>
      </w:r>
      <w:r w:rsidRPr="00F6029E">
        <w:t>Checking DNS RRs for Cookham.Net</w:t>
      </w:r>
    </w:p>
    <w:p w14:paraId="59CC5FAC" w14:textId="074B9064" w:rsidR="006918ED" w:rsidRPr="006918ED" w:rsidRDefault="006918ED" w:rsidP="006918ED">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417" w:author="Thomas Lee" w:date="2022-09-14T14:33:00Z">
        <w:r w:rsidDel="0089219E">
          <w:rPr>
            <w:rFonts w:ascii="Arial" w:hAnsi="Arial"/>
            <w:b/>
            <w:noProof/>
            <w:color w:val="FF0000"/>
            <w:sz w:val="28"/>
            <w:szCs w:val="28"/>
          </w:rPr>
          <w:delText>46</w:delText>
        </w:r>
      </w:del>
      <w:ins w:id="418" w:author="Liam Draper" w:date="2022-07-14T11:08:00Z">
        <w:del w:id="419" w:author="Thomas Lee" w:date="2022-09-14T14:33:00Z">
          <w:r w:rsidR="00F02AE9" w:rsidDel="0089219E">
            <w:rPr>
              <w:rFonts w:ascii="Arial" w:hAnsi="Arial"/>
              <w:b/>
              <w:noProof/>
              <w:color w:val="FF0000"/>
              <w:sz w:val="28"/>
              <w:szCs w:val="28"/>
            </w:rPr>
            <w:delText>48</w:delText>
          </w:r>
        </w:del>
      </w:ins>
      <w:ins w:id="420" w:author="Thomas Lee" w:date="2022-09-14T14:33:00Z">
        <w:r w:rsidR="0089219E">
          <w:rPr>
            <w:rFonts w:ascii="Arial" w:hAnsi="Arial"/>
            <w:b/>
            <w:noProof/>
            <w:color w:val="FF0000"/>
            <w:sz w:val="28"/>
            <w:szCs w:val="28"/>
          </w:rPr>
          <w:t>47</w:t>
        </w:r>
      </w:ins>
      <w:r>
        <w:rPr>
          <w:rFonts w:ascii="Arial" w:hAnsi="Arial"/>
          <w:b/>
          <w:noProof/>
          <w:color w:val="FF0000"/>
          <w:sz w:val="28"/>
          <w:szCs w:val="28"/>
        </w:rPr>
        <w:t>.</w:t>
      </w:r>
      <w:r w:rsidRPr="003C3041">
        <w:rPr>
          <w:rFonts w:ascii="Arial" w:hAnsi="Arial"/>
          <w:b/>
          <w:noProof/>
          <w:color w:val="FF0000"/>
          <w:sz w:val="28"/>
          <w:szCs w:val="28"/>
        </w:rPr>
        <w:t>png</w:t>
      </w:r>
    </w:p>
    <w:p w14:paraId="3AC8047B" w14:textId="76B2F89C" w:rsidR="00F6029E" w:rsidRDefault="00F6029E" w:rsidP="00F6029E">
      <w:pPr>
        <w:pStyle w:val="NormalPACKT"/>
        <w:rPr>
          <w:lang w:val="en-GB"/>
        </w:rPr>
      </w:pPr>
      <w:r w:rsidRPr="00F6029E">
        <w:rPr>
          <w:lang w:val="en-GB"/>
        </w:rPr>
        <w:t xml:space="preserve">In </w:t>
      </w:r>
      <w:r w:rsidRPr="006918ED">
        <w:rPr>
          <w:rStyle w:val="ItalicsPACKT"/>
          <w:lang w:val="en-GB"/>
        </w:rPr>
        <w:t>step 8</w:t>
      </w:r>
      <w:r w:rsidRPr="00F6029E">
        <w:rPr>
          <w:lang w:val="en-GB"/>
        </w:rPr>
        <w:t xml:space="preserve">, you test DNS name resolution from </w:t>
      </w:r>
      <w:r w:rsidRPr="00F6029E">
        <w:rPr>
          <w:rStyle w:val="CodeInTextPACKT"/>
          <w:lang w:val="en-GB"/>
        </w:rPr>
        <w:t>DC1</w:t>
      </w:r>
      <w:r w:rsidRPr="00F6029E">
        <w:rPr>
          <w:lang w:val="en-GB"/>
        </w:rPr>
        <w:t xml:space="preserve"> and </w:t>
      </w:r>
      <w:r w:rsidRPr="00F6029E">
        <w:rPr>
          <w:rStyle w:val="CodeInTextPACKT"/>
          <w:lang w:val="en-GB"/>
        </w:rPr>
        <w:t>DC2</w:t>
      </w:r>
      <w:r w:rsidRPr="00F6029E">
        <w:rPr>
          <w:lang w:val="en-GB"/>
        </w:rPr>
        <w:t xml:space="preserve">. You first resolve the </w:t>
      </w:r>
      <w:r w:rsidRPr="006918ED">
        <w:rPr>
          <w:rStyle w:val="CodeInTextPACKT"/>
          <w:lang w:val="en-GB"/>
        </w:rPr>
        <w:t>Mail.Cookham.Net</w:t>
      </w:r>
      <w:r w:rsidRPr="00F6029E">
        <w:rPr>
          <w:lang w:val="en-GB"/>
        </w:rPr>
        <w:t xml:space="preserve"> CNAME RR from </w:t>
      </w:r>
      <w:r w:rsidRPr="001B77B3">
        <w:rPr>
          <w:rStyle w:val="CodeInTextPACKT"/>
          <w:lang w:val="en-GB"/>
        </w:rPr>
        <w:t>DC1</w:t>
      </w:r>
      <w:r w:rsidRPr="00F6029E">
        <w:rPr>
          <w:lang w:val="en-GB"/>
        </w:rPr>
        <w:t xml:space="preserve">, then check the MX record from </w:t>
      </w:r>
      <w:r w:rsidRPr="006918ED">
        <w:rPr>
          <w:rStyle w:val="CodeInTextPACKT"/>
          <w:lang w:val="en-GB"/>
        </w:rPr>
        <w:t>DC2</w:t>
      </w:r>
      <w:r w:rsidRPr="00F6029E">
        <w:rPr>
          <w:lang w:val="en-GB"/>
        </w:rPr>
        <w:t>. The output from these two commands is as follows:</w:t>
      </w:r>
    </w:p>
    <w:p w14:paraId="4AF86E89" w14:textId="61DCCDF2" w:rsidR="006918ED" w:rsidRDefault="006918ED" w:rsidP="006918ED">
      <w:pPr>
        <w:pStyle w:val="FigurePACKT"/>
      </w:pPr>
      <w:r>
        <w:rPr>
          <w:noProof/>
        </w:rPr>
        <w:drawing>
          <wp:inline distT="0" distB="0" distL="0" distR="0" wp14:anchorId="6ED595C7" wp14:editId="0CD1A782">
            <wp:extent cx="3524137" cy="16133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32401" cy="1617093"/>
                    </a:xfrm>
                    <a:prstGeom prst="rect">
                      <a:avLst/>
                    </a:prstGeom>
                  </pic:spPr>
                </pic:pic>
              </a:graphicData>
            </a:graphic>
          </wp:inline>
        </w:drawing>
      </w:r>
    </w:p>
    <w:p w14:paraId="1782CCE6" w14:textId="56492AC4" w:rsidR="006918ED" w:rsidRPr="003C3041" w:rsidRDefault="006918ED">
      <w:pPr>
        <w:pStyle w:val="FigureCaptionPACKT"/>
        <w:rPr>
          <w:szCs w:val="28"/>
        </w:rPr>
        <w:pPrChange w:id="421" w:author="Liam Draper" w:date="2022-07-14T11:09:00Z">
          <w:pPr>
            <w:pStyle w:val="FigurePACKT"/>
          </w:pPr>
        </w:pPrChange>
      </w:pPr>
      <w:r w:rsidRPr="00DC6325">
        <w:rPr>
          <w:szCs w:val="28"/>
        </w:rPr>
        <w:t xml:space="preserve">Figure </w:t>
      </w:r>
      <w:r>
        <w:rPr>
          <w:szCs w:val="28"/>
        </w:rPr>
        <w:t>5.</w:t>
      </w:r>
      <w:del w:id="422" w:author="Thomas Lee" w:date="2022-09-14T14:34:00Z">
        <w:r w:rsidDel="0089219E">
          <w:rPr>
            <w:szCs w:val="28"/>
          </w:rPr>
          <w:delText>4</w:delText>
        </w:r>
      </w:del>
      <w:ins w:id="423" w:author="Liam Draper" w:date="2022-07-14T11:09:00Z">
        <w:del w:id="424" w:author="Thomas Lee" w:date="2022-09-14T14:34:00Z">
          <w:r w:rsidR="00F02AE9" w:rsidDel="0089219E">
            <w:rPr>
              <w:szCs w:val="28"/>
            </w:rPr>
            <w:delText>9</w:delText>
          </w:r>
        </w:del>
      </w:ins>
      <w:del w:id="425" w:author="Thomas Lee" w:date="2022-09-14T14:34:00Z">
        <w:r w:rsidDel="0089219E">
          <w:rPr>
            <w:szCs w:val="28"/>
          </w:rPr>
          <w:delText>7</w:delText>
        </w:r>
      </w:del>
      <w:ins w:id="426" w:author="Thomas Lee" w:date="2022-09-14T14:34:00Z">
        <w:r w:rsidR="0089219E">
          <w:rPr>
            <w:szCs w:val="28"/>
          </w:rPr>
          <w:t>48</w:t>
        </w:r>
      </w:ins>
      <w:r w:rsidRPr="00DC6325">
        <w:rPr>
          <w:szCs w:val="28"/>
        </w:rPr>
        <w:t xml:space="preserve">: </w:t>
      </w:r>
      <w:r w:rsidRPr="00F6029E">
        <w:t>Checking DNS name resolution from DC1 and DC2</w:t>
      </w:r>
    </w:p>
    <w:p w14:paraId="0FFB5139" w14:textId="05ECF2BF" w:rsidR="006918ED" w:rsidRPr="006918ED" w:rsidRDefault="006918ED" w:rsidP="006918ED">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427" w:author="Thomas Lee" w:date="2022-09-14T14:34:00Z">
        <w:r w:rsidDel="0089219E">
          <w:rPr>
            <w:rFonts w:ascii="Arial" w:hAnsi="Arial"/>
            <w:b/>
            <w:noProof/>
            <w:color w:val="FF0000"/>
            <w:sz w:val="28"/>
            <w:szCs w:val="28"/>
          </w:rPr>
          <w:delText>47</w:delText>
        </w:r>
      </w:del>
      <w:ins w:id="428" w:author="Liam Draper" w:date="2022-07-14T11:09:00Z">
        <w:del w:id="429" w:author="Thomas Lee" w:date="2022-09-14T14:34:00Z">
          <w:r w:rsidR="00F02AE9" w:rsidDel="0089219E">
            <w:rPr>
              <w:rFonts w:ascii="Arial" w:hAnsi="Arial"/>
              <w:b/>
              <w:noProof/>
              <w:color w:val="FF0000"/>
              <w:sz w:val="28"/>
              <w:szCs w:val="28"/>
            </w:rPr>
            <w:delText>49</w:delText>
          </w:r>
        </w:del>
      </w:ins>
      <w:ins w:id="430" w:author="Thomas Lee" w:date="2022-09-14T14:34:00Z">
        <w:r w:rsidR="0089219E">
          <w:rPr>
            <w:rFonts w:ascii="Arial" w:hAnsi="Arial"/>
            <w:b/>
            <w:noProof/>
            <w:color w:val="FF0000"/>
            <w:sz w:val="28"/>
            <w:szCs w:val="28"/>
          </w:rPr>
          <w:t>48</w:t>
        </w:r>
      </w:ins>
      <w:r>
        <w:rPr>
          <w:rFonts w:ascii="Arial" w:hAnsi="Arial"/>
          <w:b/>
          <w:noProof/>
          <w:color w:val="FF0000"/>
          <w:sz w:val="28"/>
          <w:szCs w:val="28"/>
        </w:rPr>
        <w:t>.</w:t>
      </w:r>
      <w:r w:rsidRPr="003C3041">
        <w:rPr>
          <w:rFonts w:ascii="Arial" w:hAnsi="Arial"/>
          <w:b/>
          <w:noProof/>
          <w:color w:val="FF0000"/>
          <w:sz w:val="28"/>
          <w:szCs w:val="28"/>
        </w:rPr>
        <w:t>png</w:t>
      </w:r>
    </w:p>
    <w:p w14:paraId="647463E4" w14:textId="52D316E8" w:rsidR="00F6029E" w:rsidRPr="00F6029E" w:rsidRDefault="00F6029E" w:rsidP="00F6029E">
      <w:pPr>
        <w:pStyle w:val="NormalPACKT"/>
        <w:rPr>
          <w:lang w:val="en-GB"/>
        </w:rPr>
      </w:pPr>
      <w:r w:rsidRPr="00F6029E">
        <w:rPr>
          <w:lang w:val="en-GB"/>
        </w:rPr>
        <w:t xml:space="preserve">In </w:t>
      </w:r>
      <w:r w:rsidRPr="006918ED">
        <w:rPr>
          <w:rStyle w:val="ItalicsPACKT"/>
          <w:lang w:val="en-GB"/>
        </w:rPr>
        <w:t>step 9</w:t>
      </w:r>
      <w:r w:rsidRPr="00F6029E">
        <w:rPr>
          <w:lang w:val="en-GB"/>
        </w:rPr>
        <w:t>, you test the reverse lookup zone and resolve 10.10.10.10 into a domain name like this:</w:t>
      </w:r>
    </w:p>
    <w:p w14:paraId="6029215B" w14:textId="137E7DA2" w:rsidR="00F6029E" w:rsidRDefault="00F6029E">
      <w:pPr>
        <w:pStyle w:val="FigureCaptionPACKT"/>
        <w:pPrChange w:id="431" w:author="Liam Draper" w:date="2022-07-14T11:09:00Z">
          <w:pPr>
            <w:pStyle w:val="FigurePACKT"/>
          </w:pPr>
        </w:pPrChange>
      </w:pPr>
      <w:r w:rsidRPr="00F6029E">
        <w:t xml:space="preserve"> </w:t>
      </w:r>
      <w:r w:rsidR="00A53C81">
        <w:rPr>
          <w:noProof/>
        </w:rPr>
        <w:drawing>
          <wp:inline distT="0" distB="0" distL="0" distR="0" wp14:anchorId="0FD3FBCB" wp14:editId="4A903BE5">
            <wp:extent cx="3105217" cy="834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31350" cy="841760"/>
                    </a:xfrm>
                    <a:prstGeom prst="rect">
                      <a:avLst/>
                    </a:prstGeom>
                  </pic:spPr>
                </pic:pic>
              </a:graphicData>
            </a:graphic>
          </wp:inline>
        </w:drawing>
      </w:r>
    </w:p>
    <w:p w14:paraId="67F2A28C" w14:textId="417DE6B7" w:rsidR="00A53C81" w:rsidRPr="003C3041" w:rsidRDefault="00A53C81" w:rsidP="00A53C81">
      <w:pPr>
        <w:pStyle w:val="FigurePACKT"/>
        <w:rPr>
          <w:szCs w:val="28"/>
        </w:rPr>
      </w:pPr>
      <w:r w:rsidRPr="00DC6325">
        <w:rPr>
          <w:szCs w:val="28"/>
        </w:rPr>
        <w:t xml:space="preserve">Figure </w:t>
      </w:r>
      <w:r>
        <w:rPr>
          <w:szCs w:val="28"/>
        </w:rPr>
        <w:t>5.</w:t>
      </w:r>
      <w:ins w:id="432" w:author="Liam Draper" w:date="2022-07-14T11:09:00Z">
        <w:del w:id="433" w:author="Thomas Lee" w:date="2022-09-14T14:34:00Z">
          <w:r w:rsidR="00F02AE9" w:rsidDel="0089219E">
            <w:rPr>
              <w:szCs w:val="28"/>
            </w:rPr>
            <w:delText>50</w:delText>
          </w:r>
        </w:del>
      </w:ins>
      <w:del w:id="434" w:author="Thomas Lee" w:date="2022-09-14T14:34:00Z">
        <w:r w:rsidDel="0089219E">
          <w:rPr>
            <w:szCs w:val="28"/>
          </w:rPr>
          <w:delText>48</w:delText>
        </w:r>
      </w:del>
      <w:ins w:id="435" w:author="Thomas Lee" w:date="2022-09-14T14:34:00Z">
        <w:r w:rsidR="0089219E">
          <w:rPr>
            <w:szCs w:val="28"/>
          </w:rPr>
          <w:t>49</w:t>
        </w:r>
      </w:ins>
      <w:r w:rsidRPr="00DC6325">
        <w:rPr>
          <w:szCs w:val="28"/>
        </w:rPr>
        <w:t xml:space="preserve">: </w:t>
      </w:r>
      <w:r w:rsidRPr="00A53C81">
        <w:t>Testing the reverse lookup zone</w:t>
      </w:r>
      <w:r>
        <w:t xml:space="preserve"> on</w:t>
      </w:r>
      <w:r w:rsidRPr="00F6029E">
        <w:t xml:space="preserve"> DC2</w:t>
      </w:r>
    </w:p>
    <w:p w14:paraId="6252CCAB" w14:textId="4F256AD5" w:rsidR="00A53C81" w:rsidRPr="006918ED" w:rsidRDefault="00A53C81" w:rsidP="00A53C81">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436" w:author="Thomas Lee" w:date="2022-09-14T14:34:00Z">
        <w:r w:rsidDel="0089219E">
          <w:rPr>
            <w:rFonts w:ascii="Arial" w:hAnsi="Arial"/>
            <w:b/>
            <w:noProof/>
            <w:color w:val="FF0000"/>
            <w:sz w:val="28"/>
            <w:szCs w:val="28"/>
          </w:rPr>
          <w:delText>48</w:delText>
        </w:r>
      </w:del>
      <w:ins w:id="437" w:author="Liam Draper" w:date="2022-07-14T11:09:00Z">
        <w:del w:id="438" w:author="Thomas Lee" w:date="2022-09-14T14:34:00Z">
          <w:r w:rsidR="00F02AE9" w:rsidDel="0089219E">
            <w:rPr>
              <w:rFonts w:ascii="Arial" w:hAnsi="Arial"/>
              <w:b/>
              <w:noProof/>
              <w:color w:val="FF0000"/>
              <w:sz w:val="28"/>
              <w:szCs w:val="28"/>
            </w:rPr>
            <w:delText>50</w:delText>
          </w:r>
        </w:del>
      </w:ins>
      <w:ins w:id="439" w:author="Thomas Lee" w:date="2022-09-14T14:34:00Z">
        <w:r w:rsidR="0089219E">
          <w:rPr>
            <w:rFonts w:ascii="Arial" w:hAnsi="Arial"/>
            <w:b/>
            <w:noProof/>
            <w:color w:val="FF0000"/>
            <w:sz w:val="28"/>
            <w:szCs w:val="28"/>
          </w:rPr>
          <w:t>49</w:t>
        </w:r>
      </w:ins>
      <w:r>
        <w:rPr>
          <w:rFonts w:ascii="Arial" w:hAnsi="Arial"/>
          <w:b/>
          <w:noProof/>
          <w:color w:val="FF0000"/>
          <w:sz w:val="28"/>
          <w:szCs w:val="28"/>
        </w:rPr>
        <w:t>.</w:t>
      </w:r>
      <w:r w:rsidRPr="003C3041">
        <w:rPr>
          <w:rFonts w:ascii="Arial" w:hAnsi="Arial"/>
          <w:b/>
          <w:noProof/>
          <w:color w:val="FF0000"/>
          <w:sz w:val="28"/>
          <w:szCs w:val="28"/>
        </w:rPr>
        <w:t>png</w:t>
      </w:r>
    </w:p>
    <w:p w14:paraId="5890C219" w14:textId="77777777" w:rsidR="00680501" w:rsidRDefault="00680501" w:rsidP="00680501">
      <w:pPr>
        <w:pStyle w:val="Heading2"/>
      </w:pPr>
      <w:r>
        <w:t>There's more...</w:t>
      </w:r>
    </w:p>
    <w:p w14:paraId="7DC0BFF7" w14:textId="1912D229" w:rsidR="00A53C81" w:rsidRPr="00F6029E" w:rsidRDefault="00A53C81" w:rsidP="00A53C81">
      <w:pPr>
        <w:pStyle w:val="NormalPACKT"/>
        <w:rPr>
          <w:lang w:val="en-GB"/>
        </w:rPr>
      </w:pPr>
      <w:r w:rsidRPr="00F6029E">
        <w:rPr>
          <w:lang w:val="en-GB"/>
        </w:rPr>
        <w:t xml:space="preserve">In </w:t>
      </w:r>
      <w:r w:rsidRPr="00A53C81">
        <w:rPr>
          <w:rStyle w:val="ItalicsPACKT"/>
          <w:lang w:val="en-GB"/>
        </w:rPr>
        <w:t>step 5</w:t>
      </w:r>
      <w:r w:rsidRPr="00F6029E">
        <w:rPr>
          <w:lang w:val="en-GB"/>
        </w:rPr>
        <w:t>, you create some new RRs for the Cookham.Net zone</w:t>
      </w:r>
      <w:r w:rsidR="00B2741B">
        <w:rPr>
          <w:lang w:val="en-GB"/>
        </w:rPr>
        <w:t>,</w:t>
      </w:r>
      <w:r w:rsidRPr="00F6029E">
        <w:rPr>
          <w:lang w:val="en-GB"/>
        </w:rPr>
        <w:t xml:space="preserve"> which you test in later steps. To ensure that AD and DNS replicate the new RRs from, in this case, </w:t>
      </w:r>
      <w:r w:rsidRPr="00F6029E">
        <w:rPr>
          <w:rStyle w:val="CodeInTextPACKT"/>
          <w:lang w:val="en-GB"/>
        </w:rPr>
        <w:t>DC1</w:t>
      </w:r>
      <w:r w:rsidRPr="00F6029E">
        <w:rPr>
          <w:lang w:val="en-GB"/>
        </w:rPr>
        <w:t xml:space="preserve"> to </w:t>
      </w:r>
      <w:r w:rsidRPr="00F6029E">
        <w:rPr>
          <w:rStyle w:val="CodeInTextPACKT"/>
          <w:lang w:val="en-GB"/>
        </w:rPr>
        <w:t>DC2</w:t>
      </w:r>
      <w:r w:rsidRPr="00F6029E">
        <w:rPr>
          <w:lang w:val="en-GB"/>
        </w:rPr>
        <w:t xml:space="preserve">, in </w:t>
      </w:r>
      <w:r w:rsidRPr="00A53C81">
        <w:rPr>
          <w:rStyle w:val="ItalicsPACKT"/>
          <w:lang w:val="en-GB"/>
        </w:rPr>
        <w:t>step 6</w:t>
      </w:r>
      <w:r w:rsidRPr="00F6029E">
        <w:rPr>
          <w:lang w:val="en-GB"/>
        </w:rPr>
        <w:t xml:space="preserve"> you restart the DNS service on both DCs. This ensures </w:t>
      </w:r>
      <w:r>
        <w:rPr>
          <w:lang w:val="en-GB"/>
        </w:rPr>
        <w:t xml:space="preserve">that Windows replicates the zone information stored in AD   if </w:t>
      </w:r>
      <w:r w:rsidR="00B2741B">
        <w:rPr>
          <w:lang w:val="en-GB"/>
        </w:rPr>
        <w:t xml:space="preserve">AD has not already replicated </w:t>
      </w:r>
      <w:r>
        <w:rPr>
          <w:lang w:val="en-GB"/>
        </w:rPr>
        <w:t>that information.</w:t>
      </w:r>
    </w:p>
    <w:p w14:paraId="56916679" w14:textId="0FB38A34" w:rsidR="004D5376" w:rsidRDefault="004D5376" w:rsidP="004D5376">
      <w:pPr>
        <w:pStyle w:val="Heading1"/>
        <w:tabs>
          <w:tab w:val="left" w:pos="0"/>
        </w:tabs>
      </w:pPr>
      <w:r>
        <w:lastRenderedPageBreak/>
        <w:t>Configuring DNS Forwarding</w:t>
      </w:r>
    </w:p>
    <w:p w14:paraId="2F67F77B" w14:textId="46F471DD" w:rsidR="003E3453" w:rsidRPr="003E3453" w:rsidRDefault="003E3453" w:rsidP="003E3453">
      <w:pPr>
        <w:pStyle w:val="NormalPACKT"/>
        <w:rPr>
          <w:lang w:val="en-GB"/>
        </w:rPr>
      </w:pPr>
      <w:r w:rsidRPr="003E3453">
        <w:rPr>
          <w:lang w:val="en-GB"/>
        </w:rPr>
        <w:t xml:space="preserve">When a DNS server gets a query for a resource record (RR) not held by the server, it can use recursion to discover a DNS server that can resolve the RR. If, for example, you use </w:t>
      </w:r>
      <w:r w:rsidRPr="003E3453">
        <w:rPr>
          <w:rStyle w:val="CodeInTextPACKT"/>
          <w:lang w:val="en-GB"/>
        </w:rPr>
        <w:t>Resolve</w:t>
      </w:r>
      <w:r w:rsidRPr="003E3453">
        <w:rPr>
          <w:rStyle w:val="CodeInTextPACKT"/>
        </w:rPr>
        <w:noBreakHyphen/>
      </w:r>
      <w:r w:rsidRPr="003E3453">
        <w:rPr>
          <w:rStyle w:val="CodeInTextPACKT"/>
          <w:lang w:val="en-GB"/>
        </w:rPr>
        <w:t>DNSName</w:t>
      </w:r>
      <w:r w:rsidRPr="003E3453">
        <w:rPr>
          <w:lang w:val="en-GB"/>
        </w:rPr>
        <w:t xml:space="preserve"> to resolve </w:t>
      </w:r>
      <w:r w:rsidRPr="003E3453">
        <w:rPr>
          <w:rStyle w:val="CodeInTextPACKT"/>
          <w:lang w:val="en-GB"/>
        </w:rPr>
        <w:t>www.packt.com</w:t>
      </w:r>
      <w:r w:rsidRPr="003E3453">
        <w:rPr>
          <w:lang w:val="en-GB"/>
        </w:rPr>
        <w:t xml:space="preserve">, the configured DNS server may not hold a zone that would help. Your DNS service then looks to the DNS root servers to discover a DNS server that can via the recursion process. Eventually, the process finds a DNS server that can resolve the RR. Your DNS server then caches these details locally in the DNS server cache. </w:t>
      </w:r>
    </w:p>
    <w:p w14:paraId="428DFBBB" w14:textId="0BDD466F" w:rsidR="003E3453" w:rsidRPr="003E3453" w:rsidRDefault="003E3453" w:rsidP="003E3453">
      <w:pPr>
        <w:pStyle w:val="NormalPACKT"/>
        <w:rPr>
          <w:lang w:val="en-GB"/>
        </w:rPr>
      </w:pPr>
      <w:r w:rsidRPr="003E3453">
        <w:rPr>
          <w:lang w:val="en-GB"/>
        </w:rPr>
        <w:t xml:space="preserve">If you are resolving publicly available names, this process works great. But you might have internally supplied DNS names that DNS can’t resolve via the mechanism. </w:t>
      </w:r>
      <w:proofErr w:type="spellStart"/>
      <w:r w:rsidRPr="003E3453">
        <w:rPr>
          <w:lang w:val="en-GB"/>
        </w:rPr>
        <w:t>AnN</w:t>
      </w:r>
      <w:proofErr w:type="spellEnd"/>
      <w:r w:rsidRPr="003E3453">
        <w:rPr>
          <w:lang w:val="en-GB"/>
        </w:rPr>
        <w:t xml:space="preserve"> example might be when two companies merge. There may be internal hostnames (e.g.</w:t>
      </w:r>
      <w:r w:rsidR="00B9426C">
        <w:rPr>
          <w:lang w:val="en-GB"/>
        </w:rPr>
        <w:t>,</w:t>
      </w:r>
      <w:r w:rsidRPr="003E3453">
        <w:rPr>
          <w:lang w:val="en-GB"/>
        </w:rPr>
        <w:t xml:space="preserve"> </w:t>
      </w:r>
      <w:r w:rsidRPr="003E3453">
        <w:rPr>
          <w:rStyle w:val="CodeInTextPACKT"/>
          <w:lang w:val="en-GB"/>
        </w:rPr>
        <w:t>intranet.kapoho.com</w:t>
      </w:r>
      <w:r w:rsidRPr="003E3453">
        <w:rPr>
          <w:lang w:val="en-GB"/>
        </w:rPr>
        <w:t xml:space="preserve"> and </w:t>
      </w:r>
      <w:r w:rsidRPr="003E3453">
        <w:rPr>
          <w:rStyle w:val="CodeInTextPACKT"/>
          <w:lang w:val="en-GB"/>
        </w:rPr>
        <w:t>intranet.reskit.org</w:t>
      </w:r>
      <w:r w:rsidRPr="003E3453">
        <w:rPr>
          <w:lang w:val="en-GB"/>
        </w:rPr>
        <w:t xml:space="preserve">) </w:t>
      </w:r>
      <w:r w:rsidR="00B9426C">
        <w:rPr>
          <w:lang w:val="en-GB"/>
        </w:rPr>
        <w:t>that</w:t>
      </w:r>
      <w:r w:rsidRPr="003E3453">
        <w:rPr>
          <w:lang w:val="en-GB"/>
        </w:rPr>
        <w:t xml:space="preserve"> your organization’s internal DNS servers can resolve but are not available from publicly facing DNS servers. In that scenario, you can set up conditional forwarding. Conditional forwarding enables one DNS server to forward a query to a DNS server or set of servers and not use recursion. You can learn a bit more about conditional forwarding here: </w:t>
      </w:r>
      <w:r w:rsidRPr="003E3453">
        <w:rPr>
          <w:rStyle w:val="URLPACKTChar"/>
          <w:lang w:val="en-GB"/>
        </w:rPr>
        <w:t>https://medium.com/tech-jobs-academy/dns-forwarding-and-conditional-forwarding-f3118bc93984</w:t>
      </w:r>
      <w:r w:rsidRPr="003E3453">
        <w:rPr>
          <w:lang w:val="en-GB"/>
        </w:rPr>
        <w:t>.</w:t>
      </w:r>
    </w:p>
    <w:p w14:paraId="5BFF0ACD" w14:textId="77777777" w:rsidR="003E3453" w:rsidRPr="003E3453" w:rsidRDefault="003E3453" w:rsidP="003E3453">
      <w:pPr>
        <w:pStyle w:val="NormalPACKT"/>
        <w:rPr>
          <w:lang w:val="en-GB"/>
        </w:rPr>
      </w:pPr>
      <w:r w:rsidRPr="003E3453">
        <w:rPr>
          <w:lang w:val="en-GB"/>
        </w:rPr>
        <w:t xml:space="preserve">An alternative to using conditional forwarding is to use stub zones. You can learn more about the differences between conditional forwarding and stub zones here: </w:t>
      </w:r>
      <w:r w:rsidRPr="003E3453">
        <w:rPr>
          <w:rStyle w:val="URLPACKTChar"/>
          <w:lang w:val="en-GB"/>
        </w:rPr>
        <w:t>https://blogs.msmvps.com/acefekay/2018/03/20/what-should-i-use-a-stub-conditional-forwader-forwarder-or-secondary-zone/</w:t>
      </w:r>
      <w:r w:rsidRPr="003E3453">
        <w:rPr>
          <w:lang w:val="en-GB"/>
        </w:rPr>
        <w:t>.</w:t>
      </w:r>
    </w:p>
    <w:p w14:paraId="23151ACF" w14:textId="77777777" w:rsidR="004D5376" w:rsidRDefault="004D5376" w:rsidP="004D5376">
      <w:pPr>
        <w:pStyle w:val="Heading2"/>
        <w:tabs>
          <w:tab w:val="left" w:pos="0"/>
        </w:tabs>
      </w:pPr>
      <w:r>
        <w:t>Getting ready</w:t>
      </w:r>
    </w:p>
    <w:p w14:paraId="2D3A5507" w14:textId="5F9F3893" w:rsidR="003E3453" w:rsidRPr="003E3453" w:rsidRDefault="003E3453" w:rsidP="003E3453">
      <w:pPr>
        <w:pStyle w:val="NormalPACKT"/>
        <w:rPr>
          <w:lang w:val="en-GB"/>
        </w:rPr>
      </w:pPr>
      <w:r w:rsidRPr="003E3453">
        <w:rPr>
          <w:lang w:val="en-GB"/>
        </w:rPr>
        <w:t xml:space="preserve">In this recipe, you use </w:t>
      </w:r>
      <w:r w:rsidRPr="003E3453">
        <w:rPr>
          <w:rStyle w:val="CodeInTextPACKT"/>
          <w:lang w:val="en-GB"/>
        </w:rPr>
        <w:t>DC1</w:t>
      </w:r>
      <w:r w:rsidRPr="003E3453">
        <w:rPr>
          <w:lang w:val="en-GB"/>
        </w:rPr>
        <w:t xml:space="preserve">, a domain controller and DNS server for </w:t>
      </w:r>
      <w:r>
        <w:rPr>
          <w:lang w:val="en-GB"/>
        </w:rPr>
        <w:t>R</w:t>
      </w:r>
      <w:r w:rsidRPr="003E3453">
        <w:rPr>
          <w:lang w:val="en-GB"/>
        </w:rPr>
        <w:t>eskit.</w:t>
      </w:r>
      <w:r>
        <w:rPr>
          <w:lang w:val="en-GB"/>
        </w:rPr>
        <w:t>O</w:t>
      </w:r>
      <w:r w:rsidRPr="003E3453">
        <w:rPr>
          <w:lang w:val="en-GB"/>
        </w:rPr>
        <w:t xml:space="preserve">rg. You have previously promoted </w:t>
      </w:r>
      <w:r w:rsidRPr="003E3453">
        <w:rPr>
          <w:rStyle w:val="CodeInTextPACKT"/>
          <w:lang w:val="en-GB"/>
        </w:rPr>
        <w:t>DC1</w:t>
      </w:r>
      <w:r w:rsidRPr="003E3453">
        <w:rPr>
          <w:lang w:val="en-GB"/>
        </w:rPr>
        <w:t xml:space="preserve"> to be a DC and installed/configured DNS using recipes earlier in this chapter and book.</w:t>
      </w:r>
    </w:p>
    <w:p w14:paraId="7D38BF39" w14:textId="5F56C033" w:rsidR="004D5376" w:rsidRDefault="004D5376" w:rsidP="004D5376">
      <w:pPr>
        <w:pStyle w:val="Heading2"/>
        <w:tabs>
          <w:tab w:val="left" w:pos="0"/>
        </w:tabs>
      </w:pPr>
      <w:r>
        <w:t>How to do it...</w:t>
      </w:r>
    </w:p>
    <w:p w14:paraId="3DCF22E4" w14:textId="49D10EBF" w:rsidR="00875756" w:rsidRPr="00875756" w:rsidRDefault="00875756" w:rsidP="00875756">
      <w:pPr>
        <w:pStyle w:val="NumberedBulletPACKT"/>
        <w:numPr>
          <w:ilvl w:val="0"/>
          <w:numId w:val="44"/>
        </w:numPr>
        <w:rPr>
          <w:color w:val="000000"/>
          <w:lang w:val="en-GB" w:eastAsia="en-GB"/>
        </w:rPr>
      </w:pPr>
      <w:r w:rsidRPr="00875756">
        <w:rPr>
          <w:lang w:val="en-GB" w:eastAsia="en-GB"/>
        </w:rPr>
        <w:t xml:space="preserve">Obtaining the IP addresses of DNS servers for </w:t>
      </w:r>
      <w:del w:id="440" w:author="Thomas Lee" w:date="2022-09-14T14:50:00Z">
        <w:r w:rsidRPr="00875756" w:rsidDel="00033051">
          <w:rPr>
            <w:lang w:val="en-GB" w:eastAsia="en-GB"/>
          </w:rPr>
          <w:delText>packt</w:delText>
        </w:r>
      </w:del>
      <w:ins w:id="441" w:author="Thomas Lee" w:date="2022-09-14T14:50:00Z">
        <w:r w:rsidR="00033051">
          <w:rPr>
            <w:lang w:val="en-GB" w:eastAsia="en-GB"/>
          </w:rPr>
          <w:t>P</w:t>
        </w:r>
        <w:r w:rsidR="00033051" w:rsidRPr="00875756">
          <w:rPr>
            <w:lang w:val="en-GB" w:eastAsia="en-GB"/>
          </w:rPr>
          <w:t>ackt</w:t>
        </w:r>
      </w:ins>
      <w:r w:rsidRPr="00875756">
        <w:rPr>
          <w:lang w:val="en-GB" w:eastAsia="en-GB"/>
        </w:rPr>
        <w:t>.</w:t>
      </w:r>
      <w:del w:id="442" w:author="Thomas Lee" w:date="2022-09-14T14:50:00Z">
        <w:r w:rsidRPr="00875756" w:rsidDel="00033051">
          <w:rPr>
            <w:lang w:val="en-GB" w:eastAsia="en-GB"/>
          </w:rPr>
          <w:delText>com</w:delText>
        </w:r>
      </w:del>
      <w:ins w:id="443" w:author="Thomas Lee" w:date="2022-09-14T14:50:00Z">
        <w:r w:rsidR="00033051">
          <w:rPr>
            <w:lang w:val="en-GB" w:eastAsia="en-GB"/>
          </w:rPr>
          <w:t>C</w:t>
        </w:r>
        <w:r w:rsidR="00033051" w:rsidRPr="00875756">
          <w:rPr>
            <w:lang w:val="en-GB" w:eastAsia="en-GB"/>
          </w:rPr>
          <w:t>om</w:t>
        </w:r>
      </w:ins>
    </w:p>
    <w:p w14:paraId="7151F631" w14:textId="77777777" w:rsidR="00875756" w:rsidRDefault="00875756" w:rsidP="005E7B1F">
      <w:pPr>
        <w:pStyle w:val="CodePACKT"/>
      </w:pPr>
    </w:p>
    <w:p w14:paraId="4E7A6602" w14:textId="0236135B" w:rsidR="00875756" w:rsidRPr="00875756" w:rsidRDefault="00875756" w:rsidP="005E7B1F">
      <w:pPr>
        <w:pStyle w:val="CodePACKT"/>
      </w:pPr>
      <w:commentRangeStart w:id="444"/>
      <w:r w:rsidRPr="00875756">
        <w:t>$</w:t>
      </w:r>
      <w:proofErr w:type="spellStart"/>
      <w:r w:rsidRPr="00875756">
        <w:t>N</w:t>
      </w:r>
      <w:ins w:id="445" w:author="Thomas Lee" w:date="2022-09-14T14:50:00Z">
        <w:r w:rsidR="00033051">
          <w:t>ame</w:t>
        </w:r>
      </w:ins>
      <w:r w:rsidRPr="00875756">
        <w:t>S</w:t>
      </w:r>
      <w:ins w:id="446" w:author="Thomas Lee" w:date="2022-09-14T14:50:00Z">
        <w:r w:rsidR="00033051">
          <w:t>ervers</w:t>
        </w:r>
      </w:ins>
      <w:proofErr w:type="spellEnd"/>
      <w:r w:rsidRPr="00875756">
        <w:t xml:space="preserve"> = Resolve-</w:t>
      </w:r>
      <w:proofErr w:type="spellStart"/>
      <w:r w:rsidRPr="00875756">
        <w:t>DnsName</w:t>
      </w:r>
      <w:proofErr w:type="spellEnd"/>
      <w:r w:rsidRPr="00875756">
        <w:t xml:space="preserve"> -Name </w:t>
      </w:r>
      <w:del w:id="447" w:author="Thomas Lee" w:date="2022-09-14T14:50:00Z">
        <w:r w:rsidRPr="00875756" w:rsidDel="00033051">
          <w:delText>packt</w:delText>
        </w:r>
      </w:del>
      <w:ins w:id="448" w:author="Thomas Lee" w:date="2022-09-14T14:50:00Z">
        <w:r w:rsidR="00033051">
          <w:t>P</w:t>
        </w:r>
        <w:r w:rsidR="00033051" w:rsidRPr="00875756">
          <w:t>ackt</w:t>
        </w:r>
      </w:ins>
      <w:r w:rsidRPr="00875756">
        <w:t xml:space="preserve">.Com -Type NS | </w:t>
      </w:r>
    </w:p>
    <w:p w14:paraId="48A84B1E" w14:textId="39E8A276" w:rsidR="00875756" w:rsidRPr="00875756" w:rsidRDefault="00875756" w:rsidP="005E7B1F">
      <w:pPr>
        <w:pStyle w:val="CodePACKT"/>
      </w:pPr>
      <w:r w:rsidRPr="00875756">
        <w:t>  Where-Object Name -</w:t>
      </w:r>
      <w:proofErr w:type="spellStart"/>
      <w:r w:rsidRPr="00875756">
        <w:t>eq</w:t>
      </w:r>
      <w:proofErr w:type="spellEnd"/>
      <w:r w:rsidRPr="00875756">
        <w:t xml:space="preserve"> </w:t>
      </w:r>
      <w:del w:id="449" w:author="Thomas Lee" w:date="2022-09-14T14:50:00Z">
        <w:r w:rsidRPr="00875756" w:rsidDel="00033051">
          <w:delText>'packt</w:delText>
        </w:r>
      </w:del>
      <w:ins w:id="450" w:author="Thomas Lee" w:date="2022-09-14T14:50:00Z">
        <w:r w:rsidR="00033051" w:rsidRPr="00875756">
          <w:t>'</w:t>
        </w:r>
        <w:r w:rsidR="00033051">
          <w:t>P</w:t>
        </w:r>
        <w:r w:rsidR="00033051" w:rsidRPr="00875756">
          <w:t>ackt</w:t>
        </w:r>
      </w:ins>
      <w:r w:rsidRPr="00875756">
        <w:t>.com'</w:t>
      </w:r>
    </w:p>
    <w:p w14:paraId="7B56A96B" w14:textId="7A347C51" w:rsidR="00875756" w:rsidRPr="00875756" w:rsidRDefault="00875756" w:rsidP="005E7B1F">
      <w:pPr>
        <w:pStyle w:val="CodePACKT"/>
      </w:pPr>
      <w:r w:rsidRPr="00875756">
        <w:t>$</w:t>
      </w:r>
      <w:proofErr w:type="spellStart"/>
      <w:r w:rsidRPr="00875756">
        <w:t>N</w:t>
      </w:r>
      <w:ins w:id="451" w:author="Thomas Lee" w:date="2022-09-14T14:51:00Z">
        <w:r w:rsidR="00033051">
          <w:t>ame</w:t>
        </w:r>
      </w:ins>
      <w:r w:rsidRPr="00875756">
        <w:t>S</w:t>
      </w:r>
      <w:commentRangeEnd w:id="444"/>
      <w:ins w:id="452" w:author="Thomas Lee" w:date="2022-09-14T14:51:00Z">
        <w:r w:rsidR="00033051">
          <w:t>ervers</w:t>
        </w:r>
      </w:ins>
      <w:proofErr w:type="spellEnd"/>
      <w:r w:rsidR="00D83CDA">
        <w:rPr>
          <w:rStyle w:val="CommentReference"/>
          <w:rFonts w:ascii="Arial" w:hAnsi="Arial" w:cs="Arial"/>
          <w:bCs/>
          <w:color w:val="auto"/>
          <w:lang w:val="en-US" w:eastAsia="en-US"/>
        </w:rPr>
        <w:commentReference w:id="444"/>
      </w:r>
    </w:p>
    <w:p w14:paraId="46AE60D0" w14:textId="77777777" w:rsidR="00875756" w:rsidRPr="00875756" w:rsidRDefault="00875756" w:rsidP="005E7B1F">
      <w:pPr>
        <w:pStyle w:val="CodePACKT"/>
      </w:pPr>
    </w:p>
    <w:p w14:paraId="2AC4D79E" w14:textId="15D78FC6" w:rsidR="00875756" w:rsidRPr="00875756" w:rsidRDefault="00875756" w:rsidP="00875756">
      <w:pPr>
        <w:pStyle w:val="NumberedBulletPACKT"/>
        <w:rPr>
          <w:color w:val="000000"/>
          <w:lang w:val="en-GB" w:eastAsia="en-GB"/>
        </w:rPr>
      </w:pPr>
      <w:r w:rsidRPr="00875756">
        <w:rPr>
          <w:lang w:val="en-GB" w:eastAsia="en-GB"/>
        </w:rPr>
        <w:t>Obtaining the IPV4 addresses for these hosts</w:t>
      </w:r>
    </w:p>
    <w:p w14:paraId="7AF7E770" w14:textId="77777777" w:rsidR="00875756" w:rsidRPr="00875756" w:rsidRDefault="00875756" w:rsidP="005E7B1F">
      <w:pPr>
        <w:pStyle w:val="CodePACKT"/>
      </w:pPr>
    </w:p>
    <w:p w14:paraId="5C9089E2" w14:textId="0F8B9721" w:rsidR="00875756" w:rsidRPr="00875756" w:rsidRDefault="00875756" w:rsidP="005E7B1F">
      <w:pPr>
        <w:pStyle w:val="CodePACKT"/>
      </w:pPr>
      <w:commentRangeStart w:id="453"/>
      <w:r w:rsidRPr="00875756">
        <w:t>$</w:t>
      </w:r>
      <w:proofErr w:type="spellStart"/>
      <w:del w:id="454" w:author="Thomas Lee" w:date="2022-09-14T14:51:00Z">
        <w:r w:rsidRPr="00875756" w:rsidDel="007A441B">
          <w:delText xml:space="preserve">NSIPS </w:delText>
        </w:r>
      </w:del>
      <w:ins w:id="455" w:author="Thomas Lee" w:date="2022-09-14T14:51:00Z">
        <w:r w:rsidR="007A441B" w:rsidRPr="00875756">
          <w:t>N</w:t>
        </w:r>
        <w:r w:rsidR="007A441B">
          <w:t>ame</w:t>
        </w:r>
        <w:r w:rsidR="007A441B" w:rsidRPr="00875756">
          <w:t>S</w:t>
        </w:r>
        <w:r w:rsidR="007A441B">
          <w:t>erver</w:t>
        </w:r>
        <w:r w:rsidR="007A441B" w:rsidRPr="00875756">
          <w:t>IP</w:t>
        </w:r>
        <w:r w:rsidR="007A441B">
          <w:t>s</w:t>
        </w:r>
        <w:proofErr w:type="spellEnd"/>
        <w:r w:rsidR="007A441B" w:rsidRPr="00875756">
          <w:t xml:space="preserve"> </w:t>
        </w:r>
      </w:ins>
      <w:r w:rsidRPr="00875756">
        <w:t>= foreach ($Server in $NS) {</w:t>
      </w:r>
    </w:p>
    <w:p w14:paraId="300699DD" w14:textId="77777777" w:rsidR="00875756" w:rsidRPr="00875756" w:rsidRDefault="00875756" w:rsidP="005E7B1F">
      <w:pPr>
        <w:pStyle w:val="CodePACKT"/>
      </w:pPr>
      <w:r w:rsidRPr="00875756">
        <w:t>  (Resolve-</w:t>
      </w:r>
      <w:proofErr w:type="spellStart"/>
      <w:r w:rsidRPr="00875756">
        <w:t>DnsName</w:t>
      </w:r>
      <w:proofErr w:type="spellEnd"/>
      <w:r w:rsidRPr="00875756">
        <w:t xml:space="preserve"> -Name $</w:t>
      </w:r>
      <w:proofErr w:type="spellStart"/>
      <w:r w:rsidRPr="00875756">
        <w:t>Server.NameHost</w:t>
      </w:r>
      <w:proofErr w:type="spellEnd"/>
      <w:r w:rsidRPr="00875756">
        <w:t xml:space="preserve"> -Type A</w:t>
      </w:r>
      <w:proofErr w:type="gramStart"/>
      <w:r w:rsidRPr="00875756">
        <w:t>).</w:t>
      </w:r>
      <w:proofErr w:type="spellStart"/>
      <w:r w:rsidRPr="00875756">
        <w:t>IPAddress</w:t>
      </w:r>
      <w:proofErr w:type="spellEnd"/>
      <w:proofErr w:type="gramEnd"/>
    </w:p>
    <w:p w14:paraId="0849894E" w14:textId="77777777" w:rsidR="00875756" w:rsidRPr="00875756" w:rsidRDefault="00875756" w:rsidP="005E7B1F">
      <w:pPr>
        <w:pStyle w:val="CodePACKT"/>
      </w:pPr>
      <w:r w:rsidRPr="00875756">
        <w:t>}</w:t>
      </w:r>
    </w:p>
    <w:p w14:paraId="08253CE5" w14:textId="19597315" w:rsidR="00875756" w:rsidRPr="00875756" w:rsidRDefault="00875756" w:rsidP="005E7B1F">
      <w:pPr>
        <w:pStyle w:val="CodePACKT"/>
      </w:pPr>
      <w:r w:rsidRPr="00875756">
        <w:t>$</w:t>
      </w:r>
      <w:proofErr w:type="spellStart"/>
      <w:del w:id="456" w:author="Thomas Lee" w:date="2022-09-14T14:51:00Z">
        <w:r w:rsidRPr="00875756" w:rsidDel="007A441B">
          <w:delText>NSIPS</w:delText>
        </w:r>
        <w:commentRangeEnd w:id="453"/>
        <w:r w:rsidR="00D83CDA" w:rsidDel="007A441B">
          <w:rPr>
            <w:rStyle w:val="CommentReference"/>
            <w:rFonts w:ascii="Arial" w:hAnsi="Arial" w:cs="Arial"/>
            <w:bCs/>
            <w:color w:val="auto"/>
            <w:lang w:val="en-US" w:eastAsia="en-US"/>
          </w:rPr>
          <w:commentReference w:id="453"/>
        </w:r>
      </w:del>
      <w:ins w:id="457" w:author="Thomas Lee" w:date="2022-09-14T14:51:00Z">
        <w:r w:rsidR="007A441B" w:rsidRPr="00875756">
          <w:t>N</w:t>
        </w:r>
        <w:r w:rsidR="007A441B">
          <w:t>ame</w:t>
        </w:r>
        <w:r w:rsidR="007A441B" w:rsidRPr="00875756">
          <w:t>S</w:t>
        </w:r>
        <w:r w:rsidR="007A441B">
          <w:t>erver</w:t>
        </w:r>
        <w:r w:rsidR="007A441B" w:rsidRPr="00875756">
          <w:t>IP</w:t>
        </w:r>
        <w:r w:rsidR="007A441B">
          <w:t>s</w:t>
        </w:r>
      </w:ins>
      <w:proofErr w:type="spellEnd"/>
    </w:p>
    <w:p w14:paraId="179DE294" w14:textId="77777777" w:rsidR="00875756" w:rsidRPr="00875756" w:rsidRDefault="00875756" w:rsidP="005E7B1F">
      <w:pPr>
        <w:pStyle w:val="CodePACKT"/>
      </w:pPr>
    </w:p>
    <w:p w14:paraId="1F0A02E3" w14:textId="5D701D8A" w:rsidR="00875756" w:rsidRPr="00875756" w:rsidRDefault="00875756" w:rsidP="00875756">
      <w:pPr>
        <w:pStyle w:val="NumberedBulletPACKT"/>
        <w:rPr>
          <w:color w:val="000000"/>
          <w:lang w:val="en-GB" w:eastAsia="en-GB"/>
        </w:rPr>
      </w:pPr>
      <w:r w:rsidRPr="00875756">
        <w:rPr>
          <w:lang w:val="en-GB" w:eastAsia="en-GB"/>
        </w:rPr>
        <w:t xml:space="preserve">Adding conditional forwarder on </w:t>
      </w:r>
      <w:r w:rsidRPr="001B77B3">
        <w:rPr>
          <w:rStyle w:val="CodeInTextPACKT"/>
        </w:rPr>
        <w:t>DC1</w:t>
      </w:r>
    </w:p>
    <w:p w14:paraId="4961E049" w14:textId="77777777" w:rsidR="00875756" w:rsidRPr="00875756" w:rsidRDefault="00875756" w:rsidP="005E7B1F">
      <w:pPr>
        <w:pStyle w:val="CodePACKT"/>
      </w:pPr>
    </w:p>
    <w:p w14:paraId="5E1D7E01" w14:textId="1376A342" w:rsidR="00875756" w:rsidRPr="00875756" w:rsidRDefault="00875756" w:rsidP="005E7B1F">
      <w:pPr>
        <w:pStyle w:val="CodePACKT"/>
      </w:pPr>
      <w:r w:rsidRPr="00875756">
        <w:t xml:space="preserve">$CFHT = </w:t>
      </w:r>
      <w:proofErr w:type="gramStart"/>
      <w:r w:rsidRPr="00875756">
        <w:t>@{</w:t>
      </w:r>
      <w:proofErr w:type="gramEnd"/>
    </w:p>
    <w:p w14:paraId="2C77C767" w14:textId="77777777" w:rsidR="00875756" w:rsidRPr="00875756" w:rsidRDefault="00875756" w:rsidP="005E7B1F">
      <w:pPr>
        <w:pStyle w:val="CodePACKT"/>
      </w:pPr>
      <w:r w:rsidRPr="00875756">
        <w:t>  Name          = 'Packt.Com'</w:t>
      </w:r>
    </w:p>
    <w:p w14:paraId="0A29887F" w14:textId="77777777" w:rsidR="00875756" w:rsidRPr="00875756" w:rsidRDefault="00875756" w:rsidP="005E7B1F">
      <w:pPr>
        <w:pStyle w:val="CodePACKT"/>
      </w:pPr>
      <w:r w:rsidRPr="00875756">
        <w:t xml:space="preserve">  </w:t>
      </w:r>
      <w:proofErr w:type="spellStart"/>
      <w:r w:rsidRPr="00875756">
        <w:t>MasterServers</w:t>
      </w:r>
      <w:proofErr w:type="spellEnd"/>
      <w:r w:rsidRPr="00875756">
        <w:t xml:space="preserve"> = $NSIPS</w:t>
      </w:r>
    </w:p>
    <w:p w14:paraId="76662DF3" w14:textId="77777777" w:rsidR="00875756" w:rsidRPr="00875756" w:rsidRDefault="00875756" w:rsidP="005E7B1F">
      <w:pPr>
        <w:pStyle w:val="CodePACKT"/>
      </w:pPr>
      <w:r w:rsidRPr="00875756">
        <w:t>}</w:t>
      </w:r>
    </w:p>
    <w:p w14:paraId="48FDBDDC" w14:textId="77777777" w:rsidR="00875756" w:rsidRPr="00875756" w:rsidRDefault="00875756" w:rsidP="005E7B1F">
      <w:pPr>
        <w:pStyle w:val="CodePACKT"/>
      </w:pPr>
      <w:r w:rsidRPr="00875756">
        <w:t>Add-</w:t>
      </w:r>
      <w:proofErr w:type="spellStart"/>
      <w:r w:rsidRPr="00875756">
        <w:t>DnsServerConditionalForwarderZone</w:t>
      </w:r>
      <w:proofErr w:type="spellEnd"/>
      <w:r w:rsidRPr="00875756">
        <w:t xml:space="preserve"> @CFHT</w:t>
      </w:r>
    </w:p>
    <w:p w14:paraId="4969810E" w14:textId="77777777" w:rsidR="00875756" w:rsidRPr="00875756" w:rsidRDefault="00875756" w:rsidP="005E7B1F">
      <w:pPr>
        <w:pStyle w:val="CodePACKT"/>
      </w:pPr>
    </w:p>
    <w:p w14:paraId="6F88D1A5" w14:textId="23A974AE" w:rsidR="00875756" w:rsidRPr="00875756" w:rsidRDefault="00875756" w:rsidP="00875756">
      <w:pPr>
        <w:pStyle w:val="NumberedBulletPACKT"/>
        <w:rPr>
          <w:color w:val="000000"/>
          <w:lang w:val="en-GB" w:eastAsia="en-GB"/>
        </w:rPr>
      </w:pPr>
      <w:r w:rsidRPr="00875756">
        <w:rPr>
          <w:lang w:val="en-GB" w:eastAsia="en-GB"/>
        </w:rPr>
        <w:t xml:space="preserve">Checking zone on </w:t>
      </w:r>
      <w:r w:rsidRPr="00875756">
        <w:rPr>
          <w:rStyle w:val="CodeInTextPACKT"/>
        </w:rPr>
        <w:t>DC1</w:t>
      </w:r>
      <w:r w:rsidRPr="00875756">
        <w:rPr>
          <w:lang w:val="en-GB" w:eastAsia="en-GB"/>
        </w:rPr>
        <w:t xml:space="preserve"> </w:t>
      </w:r>
    </w:p>
    <w:p w14:paraId="367539DF" w14:textId="77777777" w:rsidR="00875756" w:rsidRDefault="00875756" w:rsidP="005E7B1F">
      <w:pPr>
        <w:pStyle w:val="CodePACKT"/>
      </w:pPr>
    </w:p>
    <w:p w14:paraId="6EDFA5CB" w14:textId="1DF38E5E" w:rsidR="00875756" w:rsidRPr="00875756" w:rsidRDefault="00875756" w:rsidP="005E7B1F">
      <w:pPr>
        <w:pStyle w:val="CodePACKT"/>
      </w:pPr>
      <w:r>
        <w:t>G</w:t>
      </w:r>
      <w:r w:rsidRPr="00875756">
        <w:t>et-</w:t>
      </w:r>
      <w:proofErr w:type="spellStart"/>
      <w:r w:rsidRPr="00875756">
        <w:t>DnsServerZone</w:t>
      </w:r>
      <w:proofErr w:type="spellEnd"/>
      <w:r w:rsidRPr="00875756">
        <w:t xml:space="preserve"> -Name Packt.Com</w:t>
      </w:r>
    </w:p>
    <w:p w14:paraId="14E84A85" w14:textId="77777777" w:rsidR="00875756" w:rsidRPr="00875756" w:rsidRDefault="00875756" w:rsidP="005E7B1F">
      <w:pPr>
        <w:pStyle w:val="CodePACKT"/>
      </w:pPr>
    </w:p>
    <w:p w14:paraId="2E7F87D7" w14:textId="4A39EA44" w:rsidR="00875756" w:rsidRPr="00875756" w:rsidRDefault="00875756" w:rsidP="00875756">
      <w:pPr>
        <w:pStyle w:val="NumberedBulletPACKT"/>
        <w:rPr>
          <w:color w:val="000000"/>
          <w:lang w:val="en-GB" w:eastAsia="en-GB"/>
        </w:rPr>
      </w:pPr>
      <w:r w:rsidRPr="00875756">
        <w:rPr>
          <w:lang w:val="en-GB" w:eastAsia="en-GB"/>
        </w:rPr>
        <w:t>Testing conditional forwarding</w:t>
      </w:r>
    </w:p>
    <w:p w14:paraId="7B0DBBED" w14:textId="77777777" w:rsidR="00875756" w:rsidRDefault="00875756" w:rsidP="005E7B1F">
      <w:pPr>
        <w:pStyle w:val="CodePACKT"/>
      </w:pPr>
    </w:p>
    <w:p w14:paraId="6D8B0D6F" w14:textId="4AE62B08" w:rsidR="00875756" w:rsidRPr="00875756" w:rsidRDefault="00875756" w:rsidP="005E7B1F">
      <w:pPr>
        <w:pStyle w:val="CodePACKT"/>
      </w:pPr>
      <w:r w:rsidRPr="00875756">
        <w:t xml:space="preserve">Resolve-DNSName -Name </w:t>
      </w:r>
      <w:commentRangeStart w:id="458"/>
      <w:commentRangeStart w:id="459"/>
      <w:r w:rsidRPr="00875756">
        <w:t xml:space="preserve">WWW.Packt.Com </w:t>
      </w:r>
      <w:commentRangeEnd w:id="458"/>
      <w:r w:rsidR="00084CCF">
        <w:rPr>
          <w:rStyle w:val="CommentReference"/>
          <w:rFonts w:ascii="Arial" w:hAnsi="Arial" w:cs="Arial"/>
          <w:bCs/>
          <w:color w:val="auto"/>
          <w:lang w:val="en-US" w:eastAsia="en-US"/>
        </w:rPr>
        <w:commentReference w:id="458"/>
      </w:r>
      <w:commentRangeEnd w:id="459"/>
      <w:r w:rsidR="0089219E">
        <w:rPr>
          <w:rStyle w:val="CommentReference"/>
          <w:rFonts w:ascii="Arial" w:hAnsi="Arial" w:cs="Arial"/>
          <w:bCs/>
          <w:color w:val="auto"/>
          <w:lang w:val="en-US" w:eastAsia="en-US"/>
        </w:rPr>
        <w:commentReference w:id="459"/>
      </w:r>
      <w:r w:rsidRPr="00875756">
        <w:t>-Server DC1 |</w:t>
      </w:r>
    </w:p>
    <w:p w14:paraId="1E185FB6" w14:textId="6ACAE263" w:rsidR="003E3453" w:rsidRPr="003E3453" w:rsidRDefault="00875756" w:rsidP="005E7B1F">
      <w:pPr>
        <w:pStyle w:val="CodePACKT"/>
      </w:pPr>
      <w:r w:rsidRPr="00875756">
        <w:t xml:space="preserve"> Format-Table </w:t>
      </w:r>
    </w:p>
    <w:p w14:paraId="050CEA9E" w14:textId="045BE981" w:rsidR="004D5376" w:rsidRDefault="004D5376" w:rsidP="004D5376">
      <w:pPr>
        <w:pStyle w:val="Heading2"/>
        <w:numPr>
          <w:ilvl w:val="1"/>
          <w:numId w:val="3"/>
        </w:numPr>
        <w:tabs>
          <w:tab w:val="left" w:pos="0"/>
        </w:tabs>
      </w:pPr>
      <w:r>
        <w:t>How it works...</w:t>
      </w:r>
    </w:p>
    <w:p w14:paraId="52F128F2" w14:textId="1809F763" w:rsidR="00875756" w:rsidRDefault="00875756" w:rsidP="00875756">
      <w:pPr>
        <w:pStyle w:val="NormalPACKT"/>
      </w:pPr>
      <w:r>
        <w:t>In</w:t>
      </w:r>
      <w:r w:rsidRPr="000F484F">
        <w:rPr>
          <w:rStyle w:val="ItalicsPACKT"/>
        </w:rPr>
        <w:t xml:space="preserve"> step 1</w:t>
      </w:r>
      <w:r>
        <w:t>, you resolve the name servers serving the Packt</w:t>
      </w:r>
      <w:del w:id="460" w:author="Thomas Lee" w:date="2022-09-14T14:35:00Z">
        <w:r w:rsidDel="0073637A">
          <w:delText>packt</w:delText>
        </w:r>
      </w:del>
      <w:r>
        <w:t>.Com domain on the Internet, and then you display the results like this:</w:t>
      </w:r>
    </w:p>
    <w:p w14:paraId="08BCA4EF" w14:textId="22C6A363" w:rsidR="00875756" w:rsidRDefault="00875756" w:rsidP="00441A22">
      <w:pPr>
        <w:pStyle w:val="FigurePACKT"/>
      </w:pPr>
      <w:r>
        <w:t xml:space="preserve">    </w:t>
      </w:r>
      <w:del w:id="461" w:author="Thomas Lee" w:date="2022-09-14T14:58:00Z">
        <w:r w:rsidR="00441A22" w:rsidDel="00A671E7">
          <w:rPr>
            <w:noProof/>
          </w:rPr>
          <w:drawing>
            <wp:inline distT="0" distB="0" distL="0" distR="0" wp14:anchorId="5D60CAB8" wp14:editId="3976C157">
              <wp:extent cx="3425125" cy="104355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2183" cy="1048748"/>
                      </a:xfrm>
                      <a:prstGeom prst="rect">
                        <a:avLst/>
                      </a:prstGeom>
                    </pic:spPr>
                  </pic:pic>
                </a:graphicData>
              </a:graphic>
            </wp:inline>
          </w:drawing>
        </w:r>
      </w:del>
    </w:p>
    <w:p w14:paraId="400DEC44" w14:textId="44C913A5" w:rsidR="00875756" w:rsidRPr="00875756" w:rsidRDefault="00875756">
      <w:pPr>
        <w:pStyle w:val="FigureCaptionPACKT"/>
        <w:rPr>
          <w:szCs w:val="28"/>
          <w:lang w:val="en-US"/>
        </w:rPr>
        <w:pPrChange w:id="462" w:author="Liam Draper" w:date="2022-07-14T11:10:00Z">
          <w:pPr>
            <w:pStyle w:val="FigurePACKT"/>
          </w:pPr>
        </w:pPrChange>
      </w:pPr>
      <w:r w:rsidRPr="00DC6325">
        <w:rPr>
          <w:szCs w:val="28"/>
        </w:rPr>
        <w:t xml:space="preserve">Figure </w:t>
      </w:r>
      <w:r>
        <w:rPr>
          <w:szCs w:val="28"/>
        </w:rPr>
        <w:t>5.</w:t>
      </w:r>
      <w:ins w:id="463" w:author="Thomas Lee" w:date="2022-09-14T14:36:00Z">
        <w:r w:rsidR="0073637A" w:rsidDel="0073637A">
          <w:rPr>
            <w:szCs w:val="28"/>
          </w:rPr>
          <w:t xml:space="preserve"> </w:t>
        </w:r>
      </w:ins>
      <w:del w:id="464" w:author="Thomas Lee" w:date="2022-09-14T14:36:00Z">
        <w:r w:rsidDel="0073637A">
          <w:rPr>
            <w:szCs w:val="28"/>
          </w:rPr>
          <w:delText>4</w:delText>
        </w:r>
        <w:r w:rsidR="00441A22" w:rsidDel="0073637A">
          <w:rPr>
            <w:szCs w:val="28"/>
          </w:rPr>
          <w:delText>9</w:delText>
        </w:r>
      </w:del>
      <w:ins w:id="465" w:author="Liam Draper" w:date="2022-07-14T11:10:00Z">
        <w:del w:id="466" w:author="Thomas Lee" w:date="2022-09-14T14:36:00Z">
          <w:r w:rsidR="00F02AE9" w:rsidDel="0073637A">
            <w:rPr>
              <w:szCs w:val="28"/>
            </w:rPr>
            <w:delText>51</w:delText>
          </w:r>
        </w:del>
      </w:ins>
      <w:ins w:id="467" w:author="Thomas Lee" w:date="2022-09-14T14:36:00Z">
        <w:r w:rsidR="0073637A">
          <w:rPr>
            <w:szCs w:val="28"/>
          </w:rPr>
          <w:t>50</w:t>
        </w:r>
      </w:ins>
      <w:r w:rsidRPr="00DC6325">
        <w:rPr>
          <w:szCs w:val="28"/>
        </w:rPr>
        <w:t xml:space="preserve">: </w:t>
      </w:r>
      <w:r w:rsidR="00441A22" w:rsidRPr="00441A22">
        <w:t xml:space="preserve">Obtaining IP addresses of DNS servers for </w:t>
      </w:r>
      <w:r w:rsidR="00441A22">
        <w:t>P</w:t>
      </w:r>
      <w:r w:rsidR="00441A22" w:rsidRPr="00441A22">
        <w:t>ackt.</w:t>
      </w:r>
      <w:r w:rsidR="00441A22">
        <w:t>C</w:t>
      </w:r>
      <w:r w:rsidR="00441A22" w:rsidRPr="00441A22">
        <w:t>om</w:t>
      </w:r>
    </w:p>
    <w:p w14:paraId="712DB3A8" w14:textId="6F166B8C" w:rsidR="00875756" w:rsidRPr="006918ED" w:rsidRDefault="00875756" w:rsidP="00875756">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468" w:author="Thomas Lee" w:date="2022-09-14T14:36:00Z">
        <w:r w:rsidDel="0073637A">
          <w:rPr>
            <w:rFonts w:ascii="Arial" w:hAnsi="Arial"/>
            <w:b/>
            <w:noProof/>
            <w:color w:val="FF0000"/>
            <w:sz w:val="28"/>
            <w:szCs w:val="28"/>
          </w:rPr>
          <w:delText>4</w:delText>
        </w:r>
        <w:r w:rsidR="00441A22" w:rsidDel="0073637A">
          <w:rPr>
            <w:rFonts w:ascii="Arial" w:hAnsi="Arial"/>
            <w:b/>
            <w:noProof/>
            <w:color w:val="FF0000"/>
            <w:sz w:val="28"/>
            <w:szCs w:val="28"/>
          </w:rPr>
          <w:delText>9</w:delText>
        </w:r>
      </w:del>
      <w:ins w:id="469" w:author="Liam Draper" w:date="2022-07-14T11:10:00Z">
        <w:del w:id="470" w:author="Thomas Lee" w:date="2022-09-14T14:36:00Z">
          <w:r w:rsidR="00F02AE9" w:rsidDel="0073637A">
            <w:rPr>
              <w:rFonts w:ascii="Arial" w:hAnsi="Arial"/>
              <w:b/>
              <w:noProof/>
              <w:color w:val="FF0000"/>
              <w:sz w:val="28"/>
              <w:szCs w:val="28"/>
            </w:rPr>
            <w:delText>51</w:delText>
          </w:r>
        </w:del>
      </w:ins>
      <w:ins w:id="471" w:author="Thomas Lee" w:date="2022-09-14T14:36:00Z">
        <w:r w:rsidR="0073637A">
          <w:rPr>
            <w:rFonts w:ascii="Arial" w:hAnsi="Arial"/>
            <w:b/>
            <w:noProof/>
            <w:color w:val="FF0000"/>
            <w:sz w:val="28"/>
            <w:szCs w:val="28"/>
          </w:rPr>
          <w:t>50</w:t>
        </w:r>
      </w:ins>
      <w:r>
        <w:rPr>
          <w:rFonts w:ascii="Arial" w:hAnsi="Arial"/>
          <w:b/>
          <w:noProof/>
          <w:color w:val="FF0000"/>
          <w:sz w:val="28"/>
          <w:szCs w:val="28"/>
        </w:rPr>
        <w:t>.</w:t>
      </w:r>
      <w:r w:rsidRPr="003C3041">
        <w:rPr>
          <w:rFonts w:ascii="Arial" w:hAnsi="Arial"/>
          <w:b/>
          <w:noProof/>
          <w:color w:val="FF0000"/>
          <w:sz w:val="28"/>
          <w:szCs w:val="28"/>
        </w:rPr>
        <w:t>png</w:t>
      </w:r>
    </w:p>
    <w:p w14:paraId="6926CE23" w14:textId="2348A7B0" w:rsidR="00875756" w:rsidRDefault="00875756" w:rsidP="00875756">
      <w:pPr>
        <w:pStyle w:val="NormalPACKT"/>
      </w:pPr>
      <w:r>
        <w:t xml:space="preserve">In </w:t>
      </w:r>
      <w:r w:rsidRPr="00441A22">
        <w:rPr>
          <w:rStyle w:val="ItalicsPACKT"/>
        </w:rPr>
        <w:t>step 2</w:t>
      </w:r>
      <w:r>
        <w:t xml:space="preserve">, you use the DNS </w:t>
      </w:r>
      <w:r w:rsidR="00B9426C">
        <w:t>s</w:t>
      </w:r>
      <w:r>
        <w:t xml:space="preserve">ervers you just retrieved and resolved their IPv4 addresses from the hostnames (which you got in </w:t>
      </w:r>
      <w:r w:rsidRPr="00441A22">
        <w:rPr>
          <w:rStyle w:val="ItalicsPACKT"/>
        </w:rPr>
        <w:t>step 1</w:t>
      </w:r>
      <w:r>
        <w:t>). This step produces the following output.</w:t>
      </w:r>
    </w:p>
    <w:p w14:paraId="10BF0735" w14:textId="71E8333E" w:rsidR="00875756" w:rsidRDefault="00875756" w:rsidP="00757C57">
      <w:pPr>
        <w:pStyle w:val="FigurePACKT"/>
      </w:pPr>
      <w:r>
        <w:t xml:space="preserve"> </w:t>
      </w:r>
      <w:del w:id="472" w:author="Thomas Lee" w:date="2022-09-14T15:00:00Z">
        <w:r w:rsidR="00757C57" w:rsidDel="00A671E7">
          <w:rPr>
            <w:noProof/>
          </w:rPr>
          <w:drawing>
            <wp:inline distT="0" distB="0" distL="0" distR="0" wp14:anchorId="1980EB8C" wp14:editId="6D44B1CA">
              <wp:extent cx="3506664" cy="127857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08178" cy="1279128"/>
                      </a:xfrm>
                      <a:prstGeom prst="rect">
                        <a:avLst/>
                      </a:prstGeom>
                    </pic:spPr>
                  </pic:pic>
                </a:graphicData>
              </a:graphic>
            </wp:inline>
          </w:drawing>
        </w:r>
      </w:del>
      <w:ins w:id="473" w:author="Thomas Lee" w:date="2022-09-14T15:00:00Z">
        <w:r w:rsidR="00A671E7" w:rsidRPr="00A671E7">
          <w:drawing>
            <wp:inline distT="0" distB="0" distL="0" distR="0" wp14:anchorId="7402B540" wp14:editId="04F77C76">
              <wp:extent cx="4420326" cy="1460955"/>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30798" cy="1464416"/>
                      </a:xfrm>
                      <a:prstGeom prst="rect">
                        <a:avLst/>
                      </a:prstGeom>
                    </pic:spPr>
                  </pic:pic>
                </a:graphicData>
              </a:graphic>
            </wp:inline>
          </w:drawing>
        </w:r>
      </w:ins>
    </w:p>
    <w:p w14:paraId="6363F1EF" w14:textId="1E5A096E" w:rsidR="00441A22" w:rsidRPr="00875756" w:rsidRDefault="00441A22">
      <w:pPr>
        <w:pStyle w:val="FigureCaptionPACKT"/>
        <w:rPr>
          <w:szCs w:val="28"/>
          <w:lang w:val="en-US"/>
        </w:rPr>
        <w:pPrChange w:id="474" w:author="Liam Draper" w:date="2022-07-14T11:10:00Z">
          <w:pPr>
            <w:pStyle w:val="FigurePACKT"/>
          </w:pPr>
        </w:pPrChange>
      </w:pPr>
      <w:r w:rsidRPr="00DC6325">
        <w:rPr>
          <w:szCs w:val="28"/>
        </w:rPr>
        <w:t xml:space="preserve">Figure </w:t>
      </w:r>
      <w:r>
        <w:rPr>
          <w:szCs w:val="28"/>
        </w:rPr>
        <w:t>5.</w:t>
      </w:r>
      <w:del w:id="475" w:author="Liam Draper" w:date="2022-07-14T11:10:00Z">
        <w:r w:rsidDel="00F02AE9">
          <w:rPr>
            <w:szCs w:val="28"/>
          </w:rPr>
          <w:delText>50</w:delText>
        </w:r>
      </w:del>
      <w:ins w:id="476" w:author="Liam Draper" w:date="2022-07-14T11:10:00Z">
        <w:del w:id="477" w:author="Thomas Lee" w:date="2022-09-14T14:36:00Z">
          <w:r w:rsidR="00F02AE9" w:rsidDel="0073637A">
            <w:rPr>
              <w:szCs w:val="28"/>
            </w:rPr>
            <w:delText>52</w:delText>
          </w:r>
        </w:del>
      </w:ins>
      <w:ins w:id="478" w:author="Thomas Lee" w:date="2022-09-14T14:36:00Z">
        <w:r w:rsidR="0073637A">
          <w:rPr>
            <w:szCs w:val="28"/>
          </w:rPr>
          <w:t>51</w:t>
        </w:r>
      </w:ins>
      <w:r w:rsidRPr="00DC6325">
        <w:rPr>
          <w:szCs w:val="28"/>
        </w:rPr>
        <w:t xml:space="preserve">: </w:t>
      </w:r>
      <w:r w:rsidRPr="00441A22">
        <w:t>Obtaining IP</w:t>
      </w:r>
      <w:r w:rsidR="00757C57">
        <w:t>v4</w:t>
      </w:r>
      <w:r w:rsidRPr="00441A22">
        <w:t xml:space="preserve"> addresses of DNS servers for </w:t>
      </w:r>
      <w:r>
        <w:t>P</w:t>
      </w:r>
      <w:r w:rsidRPr="00441A22">
        <w:t>ackt.</w:t>
      </w:r>
      <w:r>
        <w:t>C</w:t>
      </w:r>
      <w:r w:rsidRPr="00441A22">
        <w:t>om</w:t>
      </w:r>
    </w:p>
    <w:p w14:paraId="0C454F0B" w14:textId="0E9342D7" w:rsidR="00441A22" w:rsidRPr="006918ED" w:rsidRDefault="00441A22" w:rsidP="00441A22">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479" w:author="Liam Draper" w:date="2022-07-14T11:10:00Z">
        <w:r w:rsidDel="00F02AE9">
          <w:rPr>
            <w:rFonts w:ascii="Arial" w:hAnsi="Arial"/>
            <w:b/>
            <w:noProof/>
            <w:color w:val="FF0000"/>
            <w:sz w:val="28"/>
            <w:szCs w:val="28"/>
          </w:rPr>
          <w:delText>50</w:delText>
        </w:r>
      </w:del>
      <w:ins w:id="480" w:author="Liam Draper" w:date="2022-07-14T11:10:00Z">
        <w:del w:id="481" w:author="Thomas Lee" w:date="2022-09-14T14:37:00Z">
          <w:r w:rsidR="00F02AE9" w:rsidDel="0073637A">
            <w:rPr>
              <w:rFonts w:ascii="Arial" w:hAnsi="Arial"/>
              <w:b/>
              <w:noProof/>
              <w:color w:val="FF0000"/>
              <w:sz w:val="28"/>
              <w:szCs w:val="28"/>
            </w:rPr>
            <w:delText>52</w:delText>
          </w:r>
        </w:del>
      </w:ins>
      <w:ins w:id="482" w:author="Thomas Lee" w:date="2022-09-14T14:37:00Z">
        <w:r w:rsidR="0073637A">
          <w:rPr>
            <w:rFonts w:ascii="Arial" w:hAnsi="Arial"/>
            <w:b/>
            <w:noProof/>
            <w:color w:val="FF0000"/>
            <w:sz w:val="28"/>
            <w:szCs w:val="28"/>
          </w:rPr>
          <w:t>51</w:t>
        </w:r>
      </w:ins>
      <w:r>
        <w:rPr>
          <w:rFonts w:ascii="Arial" w:hAnsi="Arial"/>
          <w:b/>
          <w:noProof/>
          <w:color w:val="FF0000"/>
          <w:sz w:val="28"/>
          <w:szCs w:val="28"/>
        </w:rPr>
        <w:t>.</w:t>
      </w:r>
      <w:r w:rsidRPr="003C3041">
        <w:rPr>
          <w:rFonts w:ascii="Arial" w:hAnsi="Arial"/>
          <w:b/>
          <w:noProof/>
          <w:color w:val="FF0000"/>
          <w:sz w:val="28"/>
          <w:szCs w:val="28"/>
        </w:rPr>
        <w:t>png</w:t>
      </w:r>
    </w:p>
    <w:p w14:paraId="5863E715" w14:textId="5E59D609" w:rsidR="00875756" w:rsidRDefault="00875756" w:rsidP="00875756">
      <w:pPr>
        <w:pStyle w:val="NormalPACKT"/>
      </w:pPr>
      <w:r>
        <w:t xml:space="preserve">In </w:t>
      </w:r>
      <w:r w:rsidRPr="00757C57">
        <w:rPr>
          <w:rStyle w:val="ItalicsPACKT"/>
        </w:rPr>
        <w:t>step 3</w:t>
      </w:r>
      <w:r>
        <w:t xml:space="preserve">, which generates no output, you create a DNS forwarding zone for </w:t>
      </w:r>
      <w:del w:id="483" w:author="Thomas Lee" w:date="2022-09-14T15:00:00Z">
        <w:r w:rsidDel="00A671E7">
          <w:delText>packt</w:delText>
        </w:r>
      </w:del>
      <w:ins w:id="484" w:author="Thomas Lee" w:date="2022-09-14T15:00:00Z">
        <w:r w:rsidR="00A671E7">
          <w:t>P</w:t>
        </w:r>
        <w:r w:rsidR="00A671E7">
          <w:t>ackt</w:t>
        </w:r>
      </w:ins>
      <w:r>
        <w:t>.</w:t>
      </w:r>
      <w:del w:id="485" w:author="Thomas Lee" w:date="2022-09-14T15:00:00Z">
        <w:r w:rsidDel="00A671E7">
          <w:delText>com</w:delText>
        </w:r>
      </w:del>
      <w:ins w:id="486" w:author="Thomas Lee" w:date="2022-09-14T15:00:00Z">
        <w:r w:rsidR="00A671E7">
          <w:t>C</w:t>
        </w:r>
        <w:r w:rsidR="00A671E7">
          <w:t>om</w:t>
        </w:r>
      </w:ins>
      <w:r>
        <w:t xml:space="preserve">, which you populate with the IP addresses returned in </w:t>
      </w:r>
      <w:r w:rsidRPr="00757C57">
        <w:rPr>
          <w:rStyle w:val="ItalicsPACKT"/>
        </w:rPr>
        <w:t>step 2</w:t>
      </w:r>
      <w:r>
        <w:t xml:space="preserve">. </w:t>
      </w:r>
    </w:p>
    <w:p w14:paraId="0BA4FB1B" w14:textId="77777777" w:rsidR="00875756" w:rsidRDefault="00875756" w:rsidP="00875756">
      <w:pPr>
        <w:pStyle w:val="NormalPACKT"/>
      </w:pPr>
      <w:r>
        <w:t xml:space="preserve">In </w:t>
      </w:r>
      <w:r w:rsidRPr="00757C57">
        <w:rPr>
          <w:rStyle w:val="ItalicsPACKT"/>
        </w:rPr>
        <w:t>step 4</w:t>
      </w:r>
      <w:r>
        <w:t xml:space="preserve">, you view the conditional forwarder domain defined on </w:t>
      </w:r>
      <w:r w:rsidRPr="00757C57">
        <w:rPr>
          <w:rStyle w:val="CodeInTextPACKT"/>
        </w:rPr>
        <w:t>DC1</w:t>
      </w:r>
      <w:r>
        <w:t>, with output like this:</w:t>
      </w:r>
    </w:p>
    <w:p w14:paraId="5341F28E" w14:textId="21EEC327" w:rsidR="00875756" w:rsidRDefault="00875756" w:rsidP="00757C57">
      <w:pPr>
        <w:pStyle w:val="FigurePACKT"/>
      </w:pPr>
      <w:r>
        <w:t xml:space="preserve"> </w:t>
      </w:r>
      <w:r w:rsidR="00757C57">
        <w:rPr>
          <w:noProof/>
        </w:rPr>
        <w:drawing>
          <wp:inline distT="0" distB="0" distL="0" distR="0" wp14:anchorId="5FC16BA2" wp14:editId="37D9E691">
            <wp:extent cx="3966776" cy="7901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94832" cy="795780"/>
                    </a:xfrm>
                    <a:prstGeom prst="rect">
                      <a:avLst/>
                    </a:prstGeom>
                  </pic:spPr>
                </pic:pic>
              </a:graphicData>
            </a:graphic>
          </wp:inline>
        </w:drawing>
      </w:r>
    </w:p>
    <w:p w14:paraId="1E8A7236" w14:textId="3B8B4579" w:rsidR="00757C57" w:rsidRPr="00875756" w:rsidRDefault="00757C57">
      <w:pPr>
        <w:pStyle w:val="FigureCaptionPACKT"/>
        <w:rPr>
          <w:szCs w:val="28"/>
          <w:lang w:val="en-US"/>
        </w:rPr>
        <w:pPrChange w:id="487" w:author="Liam Draper" w:date="2022-07-14T11:10:00Z">
          <w:pPr>
            <w:pStyle w:val="FigurePACKT"/>
          </w:pPr>
        </w:pPrChange>
      </w:pPr>
      <w:r w:rsidRPr="00DC6325">
        <w:rPr>
          <w:szCs w:val="28"/>
        </w:rPr>
        <w:t xml:space="preserve">Figure </w:t>
      </w:r>
      <w:r>
        <w:rPr>
          <w:szCs w:val="28"/>
        </w:rPr>
        <w:t>5.</w:t>
      </w:r>
      <w:del w:id="488" w:author="Thomas Lee" w:date="2022-09-14T14:37:00Z">
        <w:r w:rsidDel="0073637A">
          <w:rPr>
            <w:szCs w:val="28"/>
          </w:rPr>
          <w:delText>5</w:delText>
        </w:r>
      </w:del>
      <w:ins w:id="489" w:author="Liam Draper" w:date="2022-07-14T11:10:00Z">
        <w:del w:id="490" w:author="Thomas Lee" w:date="2022-09-14T14:37:00Z">
          <w:r w:rsidR="00F02AE9" w:rsidDel="0073637A">
            <w:rPr>
              <w:szCs w:val="28"/>
            </w:rPr>
            <w:delText>3</w:delText>
          </w:r>
        </w:del>
      </w:ins>
      <w:del w:id="491" w:author="Thomas Lee" w:date="2022-09-14T14:37:00Z">
        <w:r w:rsidDel="0073637A">
          <w:rPr>
            <w:szCs w:val="28"/>
          </w:rPr>
          <w:delText>1</w:delText>
        </w:r>
      </w:del>
      <w:ins w:id="492" w:author="Thomas Lee" w:date="2022-09-14T14:37:00Z">
        <w:r w:rsidR="0073637A">
          <w:rPr>
            <w:szCs w:val="28"/>
          </w:rPr>
          <w:t>52</w:t>
        </w:r>
      </w:ins>
      <w:r w:rsidRPr="00DC6325">
        <w:rPr>
          <w:szCs w:val="28"/>
        </w:rPr>
        <w:t xml:space="preserve">: </w:t>
      </w:r>
      <w:r w:rsidRPr="00757C57">
        <w:t>Checking zone on DC1</w:t>
      </w:r>
    </w:p>
    <w:p w14:paraId="404C3E3C" w14:textId="1093204C" w:rsidR="00757C57" w:rsidRPr="006918ED" w:rsidRDefault="00757C57" w:rsidP="00757C57">
      <w:pPr>
        <w:pStyle w:val="NormalPACKT"/>
        <w:rPr>
          <w:rFonts w:ascii="Arial" w:hAnsi="Arial"/>
          <w:b/>
          <w:noProof/>
          <w:color w:val="FF0000"/>
          <w:sz w:val="28"/>
          <w:szCs w:val="28"/>
        </w:rPr>
      </w:pPr>
      <w:r w:rsidRPr="003C3041">
        <w:rPr>
          <w:rFonts w:ascii="Arial" w:hAnsi="Arial"/>
          <w:b/>
          <w:noProof/>
          <w:color w:val="FF0000"/>
          <w:sz w:val="28"/>
          <w:szCs w:val="28"/>
        </w:rPr>
        <w:lastRenderedPageBreak/>
        <w:t>Insert image B18878_05_</w:t>
      </w:r>
      <w:del w:id="493" w:author="Thomas Lee" w:date="2022-09-14T14:37:00Z">
        <w:r w:rsidDel="0073637A">
          <w:rPr>
            <w:rFonts w:ascii="Arial" w:hAnsi="Arial"/>
            <w:b/>
            <w:noProof/>
            <w:color w:val="FF0000"/>
            <w:sz w:val="28"/>
            <w:szCs w:val="28"/>
          </w:rPr>
          <w:delText>5</w:delText>
        </w:r>
        <w:r w:rsidR="008409DC" w:rsidDel="0073637A">
          <w:rPr>
            <w:rFonts w:ascii="Arial" w:hAnsi="Arial"/>
            <w:b/>
            <w:noProof/>
            <w:color w:val="FF0000"/>
            <w:sz w:val="28"/>
            <w:szCs w:val="28"/>
          </w:rPr>
          <w:delText>1</w:delText>
        </w:r>
      </w:del>
      <w:ins w:id="494" w:author="Liam Draper" w:date="2022-07-14T11:10:00Z">
        <w:del w:id="495" w:author="Thomas Lee" w:date="2022-09-14T14:37:00Z">
          <w:r w:rsidR="00F02AE9" w:rsidDel="0073637A">
            <w:rPr>
              <w:rFonts w:ascii="Arial" w:hAnsi="Arial"/>
              <w:b/>
              <w:noProof/>
              <w:color w:val="FF0000"/>
              <w:sz w:val="28"/>
              <w:szCs w:val="28"/>
            </w:rPr>
            <w:delText>53</w:delText>
          </w:r>
        </w:del>
      </w:ins>
      <w:ins w:id="496" w:author="Thomas Lee" w:date="2022-09-14T14:37:00Z">
        <w:r w:rsidR="0073637A">
          <w:rPr>
            <w:rFonts w:ascii="Arial" w:hAnsi="Arial"/>
            <w:b/>
            <w:noProof/>
            <w:color w:val="FF0000"/>
            <w:sz w:val="28"/>
            <w:szCs w:val="28"/>
          </w:rPr>
          <w:t>52</w:t>
        </w:r>
      </w:ins>
      <w:r>
        <w:rPr>
          <w:rFonts w:ascii="Arial" w:hAnsi="Arial"/>
          <w:b/>
          <w:noProof/>
          <w:color w:val="FF0000"/>
          <w:sz w:val="28"/>
          <w:szCs w:val="28"/>
        </w:rPr>
        <w:t>.</w:t>
      </w:r>
      <w:r w:rsidRPr="003C3041">
        <w:rPr>
          <w:rFonts w:ascii="Arial" w:hAnsi="Arial"/>
          <w:b/>
          <w:noProof/>
          <w:color w:val="FF0000"/>
          <w:sz w:val="28"/>
          <w:szCs w:val="28"/>
        </w:rPr>
        <w:t>png</w:t>
      </w:r>
    </w:p>
    <w:p w14:paraId="06C8C696" w14:textId="3555C934" w:rsidR="00875756" w:rsidRDefault="00875756" w:rsidP="00875756">
      <w:pPr>
        <w:pStyle w:val="NormalPACKT"/>
      </w:pPr>
      <w:r>
        <w:t xml:space="preserve">With the final step, </w:t>
      </w:r>
      <w:r w:rsidRPr="00757C57">
        <w:rPr>
          <w:rStyle w:val="ItalicsPACKT"/>
        </w:rPr>
        <w:t>step 5</w:t>
      </w:r>
      <w:r>
        <w:t xml:space="preserve">, you resolve </w:t>
      </w:r>
      <w:r w:rsidRPr="00757C57">
        <w:rPr>
          <w:rStyle w:val="CodeInTextPACKT"/>
        </w:rPr>
        <w:t>www.packt.com</w:t>
      </w:r>
      <w:r>
        <w:t xml:space="preserve"> like this:</w:t>
      </w:r>
    </w:p>
    <w:p w14:paraId="5F772B54" w14:textId="771E906F" w:rsidR="00875756" w:rsidRDefault="00875756" w:rsidP="008409DC">
      <w:pPr>
        <w:pStyle w:val="ChapterReferencePACKT"/>
      </w:pPr>
      <w:r>
        <w:t xml:space="preserve"> </w:t>
      </w:r>
      <w:r w:rsidR="008409DC">
        <w:rPr>
          <w:noProof/>
        </w:rPr>
        <w:drawing>
          <wp:inline distT="0" distB="0" distL="0" distR="0" wp14:anchorId="6A97FA3E" wp14:editId="6D3EE972">
            <wp:extent cx="3282974" cy="16693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91357" cy="1673571"/>
                    </a:xfrm>
                    <a:prstGeom prst="rect">
                      <a:avLst/>
                    </a:prstGeom>
                  </pic:spPr>
                </pic:pic>
              </a:graphicData>
            </a:graphic>
          </wp:inline>
        </w:drawing>
      </w:r>
    </w:p>
    <w:p w14:paraId="035C938D" w14:textId="40A71C6B" w:rsidR="008409DC" w:rsidRPr="00875756" w:rsidRDefault="008409DC">
      <w:pPr>
        <w:pStyle w:val="FigureCaptionPACKT"/>
        <w:rPr>
          <w:lang w:val="en-US"/>
        </w:rPr>
        <w:pPrChange w:id="497" w:author="Liam Draper" w:date="2022-07-14T11:11:00Z">
          <w:pPr>
            <w:pStyle w:val="FigurePACKT"/>
          </w:pPr>
        </w:pPrChange>
      </w:pPr>
      <w:r w:rsidRPr="00DC6325">
        <w:t xml:space="preserve">Figure </w:t>
      </w:r>
      <w:r>
        <w:t>5.</w:t>
      </w:r>
      <w:del w:id="498" w:author="Liam Draper" w:date="2022-07-14T11:11:00Z">
        <w:r w:rsidDel="00F02AE9">
          <w:delText>52</w:delText>
        </w:r>
      </w:del>
      <w:ins w:id="499" w:author="Liam Draper" w:date="2022-07-14T11:11:00Z">
        <w:del w:id="500" w:author="Thomas Lee" w:date="2022-09-14T14:37:00Z">
          <w:r w:rsidR="00F02AE9" w:rsidDel="0073637A">
            <w:delText>54</w:delText>
          </w:r>
        </w:del>
      </w:ins>
      <w:ins w:id="501" w:author="Thomas Lee" w:date="2022-09-14T14:37:00Z">
        <w:r w:rsidR="0073637A">
          <w:t>53</w:t>
        </w:r>
      </w:ins>
      <w:r w:rsidRPr="00DC6325">
        <w:t xml:space="preserve">: </w:t>
      </w:r>
      <w:r w:rsidRPr="008409DC">
        <w:t xml:space="preserve">Testing conditional forwarding </w:t>
      </w:r>
    </w:p>
    <w:p w14:paraId="11954D76" w14:textId="5D7C4C71" w:rsidR="008409DC" w:rsidRPr="006918ED" w:rsidRDefault="008409DC" w:rsidP="008409DC">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502" w:author="Liam Draper" w:date="2022-07-14T11:11:00Z">
        <w:r w:rsidDel="00F02AE9">
          <w:rPr>
            <w:rFonts w:ascii="Arial" w:hAnsi="Arial"/>
            <w:b/>
            <w:noProof/>
            <w:color w:val="FF0000"/>
            <w:sz w:val="28"/>
            <w:szCs w:val="28"/>
          </w:rPr>
          <w:delText>52</w:delText>
        </w:r>
      </w:del>
      <w:ins w:id="503" w:author="Liam Draper" w:date="2022-07-14T11:11:00Z">
        <w:del w:id="504" w:author="Thomas Lee" w:date="2022-09-14T14:37:00Z">
          <w:r w:rsidR="00F02AE9" w:rsidDel="0073637A">
            <w:rPr>
              <w:rFonts w:ascii="Arial" w:hAnsi="Arial"/>
              <w:b/>
              <w:noProof/>
              <w:color w:val="FF0000"/>
              <w:sz w:val="28"/>
              <w:szCs w:val="28"/>
            </w:rPr>
            <w:delText>54</w:delText>
          </w:r>
        </w:del>
      </w:ins>
      <w:ins w:id="505" w:author="Thomas Lee" w:date="2022-09-14T14:37:00Z">
        <w:r w:rsidR="0073637A">
          <w:rPr>
            <w:rFonts w:ascii="Arial" w:hAnsi="Arial"/>
            <w:b/>
            <w:noProof/>
            <w:color w:val="FF0000"/>
            <w:sz w:val="28"/>
            <w:szCs w:val="28"/>
          </w:rPr>
          <w:t>53</w:t>
        </w:r>
      </w:ins>
      <w:r>
        <w:rPr>
          <w:rFonts w:ascii="Arial" w:hAnsi="Arial"/>
          <w:b/>
          <w:noProof/>
          <w:color w:val="FF0000"/>
          <w:sz w:val="28"/>
          <w:szCs w:val="28"/>
        </w:rPr>
        <w:t>.</w:t>
      </w:r>
      <w:r w:rsidRPr="003C3041">
        <w:rPr>
          <w:rFonts w:ascii="Arial" w:hAnsi="Arial"/>
          <w:b/>
          <w:noProof/>
          <w:color w:val="FF0000"/>
          <w:sz w:val="28"/>
          <w:szCs w:val="28"/>
        </w:rPr>
        <w:t>png</w:t>
      </w:r>
    </w:p>
    <w:p w14:paraId="5B915B15" w14:textId="25803E41" w:rsidR="004D5376" w:rsidRDefault="004D5376" w:rsidP="004D5376">
      <w:pPr>
        <w:pStyle w:val="Heading2"/>
      </w:pPr>
      <w:r>
        <w:t>There's more...</w:t>
      </w:r>
    </w:p>
    <w:p w14:paraId="295FB46D" w14:textId="2ADEE91E" w:rsidR="008409DC" w:rsidRDefault="008409DC" w:rsidP="008409DC">
      <w:pPr>
        <w:pStyle w:val="NormalPACKT"/>
      </w:pPr>
      <w:r>
        <w:t xml:space="preserve">In </w:t>
      </w:r>
      <w:r w:rsidRPr="008409DC">
        <w:rPr>
          <w:rStyle w:val="ItalicsPACKT"/>
        </w:rPr>
        <w:t>step 1</w:t>
      </w:r>
      <w:r>
        <w:t xml:space="preserve">, you discover the name server names for the DNS servers that serve </w:t>
      </w:r>
      <w:r w:rsidRPr="008409DC">
        <w:rPr>
          <w:rStyle w:val="CodeInTextPACKT"/>
        </w:rPr>
        <w:t>Packt.Com</w:t>
      </w:r>
      <w:r>
        <w:t xml:space="preserve">. In this case, these servers are part of Cloudflare’s distributed DNS service. For more information on how this service works, see </w:t>
      </w:r>
      <w:r w:rsidRPr="008409DC">
        <w:rPr>
          <w:rStyle w:val="URLPACKTChar"/>
        </w:rPr>
        <w:t>https://www.cloudflare.com/dns/.</w:t>
      </w:r>
      <w:r>
        <w:t xml:space="preserve"> </w:t>
      </w:r>
    </w:p>
    <w:p w14:paraId="579973F7" w14:textId="77777777" w:rsidR="008409DC" w:rsidRDefault="008409DC" w:rsidP="008409DC">
      <w:pPr>
        <w:pStyle w:val="NormalPACKT"/>
      </w:pPr>
      <w:r>
        <w:t xml:space="preserve">In </w:t>
      </w:r>
      <w:r w:rsidRPr="008409DC">
        <w:rPr>
          <w:rStyle w:val="ItalicsPACKT"/>
        </w:rPr>
        <w:t>step 2</w:t>
      </w:r>
      <w:r>
        <w:t xml:space="preserve">, you resolve those DNS server names into IP addresses. In </w:t>
      </w:r>
      <w:r w:rsidRPr="008409DC">
        <w:rPr>
          <w:rStyle w:val="ItalicsPACKT"/>
        </w:rPr>
        <w:t>step 3</w:t>
      </w:r>
      <w:r>
        <w:t xml:space="preserve">, you create a conditional forwarding domain that forwards queries for packt.com (such as www.packt.com) to one of the six IP addresses you saw in </w:t>
      </w:r>
      <w:r w:rsidRPr="000F484F">
        <w:rPr>
          <w:rStyle w:val="ItalicsPACKT"/>
        </w:rPr>
        <w:t>step 2</w:t>
      </w:r>
      <w:r>
        <w:t xml:space="preserve">. </w:t>
      </w:r>
    </w:p>
    <w:p w14:paraId="3502B7AD" w14:textId="77777777" w:rsidR="008409DC" w:rsidRDefault="008409DC" w:rsidP="008409DC">
      <w:pPr>
        <w:pStyle w:val="NormalPACKT"/>
      </w:pPr>
      <w:r>
        <w:t xml:space="preserve">In </w:t>
      </w:r>
      <w:r w:rsidRPr="008409DC">
        <w:rPr>
          <w:rStyle w:val="ItalicsPACKT"/>
        </w:rPr>
        <w:t>step 4</w:t>
      </w:r>
      <w:r>
        <w:t xml:space="preserve">, you view the conditional forwarding zone on DC1. Since the zone is not DS integrated, DNS does not replicate it to DC2. In production, you should repeat </w:t>
      </w:r>
      <w:r w:rsidRPr="008409DC">
        <w:rPr>
          <w:rStyle w:val="ItalicsPACKT"/>
        </w:rPr>
        <w:t>step 3</w:t>
      </w:r>
      <w:r>
        <w:t xml:space="preserve"> on </w:t>
      </w:r>
      <w:r w:rsidRPr="000F484F">
        <w:rPr>
          <w:rStyle w:val="CodeInTextPACKT"/>
        </w:rPr>
        <w:t>DC2</w:t>
      </w:r>
      <w:r>
        <w:t>.</w:t>
      </w:r>
    </w:p>
    <w:p w14:paraId="444D45BC" w14:textId="3714A78F" w:rsidR="008409DC" w:rsidRPr="00875756" w:rsidRDefault="008409DC" w:rsidP="008409DC">
      <w:pPr>
        <w:pStyle w:val="NormalPACKT"/>
      </w:pPr>
      <w:r>
        <w:t xml:space="preserve">In </w:t>
      </w:r>
      <w:r w:rsidRPr="008409DC">
        <w:rPr>
          <w:rStyle w:val="ItalicsPACKT"/>
        </w:rPr>
        <w:t>step 5,</w:t>
      </w:r>
      <w:r>
        <w:t xml:space="preserve"> you resolve </w:t>
      </w:r>
      <w:r w:rsidRPr="00CC54AF">
        <w:rPr>
          <w:rStyle w:val="CodeInTextPACKT"/>
        </w:rPr>
        <w:t>www.packt.com</w:t>
      </w:r>
      <w:r>
        <w:t xml:space="preserve"> via conditional forwarding. </w:t>
      </w:r>
    </w:p>
    <w:p w14:paraId="43E0FD3C" w14:textId="77777777" w:rsidR="008409DC" w:rsidRPr="008409DC" w:rsidRDefault="008409DC" w:rsidP="008409DC">
      <w:pPr>
        <w:pStyle w:val="NormalPACKT"/>
      </w:pPr>
    </w:p>
    <w:p w14:paraId="2AB0AAB3" w14:textId="77777777" w:rsidR="004D5376" w:rsidRPr="00680501" w:rsidRDefault="004D5376" w:rsidP="00680501">
      <w:pPr>
        <w:pStyle w:val="NormalPACKT"/>
        <w:rPr>
          <w:lang w:val="en-GB"/>
        </w:rPr>
      </w:pPr>
    </w:p>
    <w:sectPr w:rsidR="004D5376" w:rsidRPr="00680501"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am Draper" w:date="2022-07-14T10:40:00Z" w:initials="LD">
    <w:p w14:paraId="7384DE88" w14:textId="77777777" w:rsidR="0072015A" w:rsidRDefault="0045505E" w:rsidP="007A441B">
      <w:pPr>
        <w:pStyle w:val="CommentText"/>
      </w:pPr>
      <w:r>
        <w:rPr>
          <w:rStyle w:val="CommentReference"/>
        </w:rPr>
        <w:annotationRef/>
      </w:r>
      <w:r w:rsidR="0072015A">
        <w:t xml:space="preserve">Hi Thomas, </w:t>
      </w:r>
      <w:r w:rsidR="0072015A">
        <w:br/>
      </w:r>
      <w:r w:rsidR="0072015A">
        <w:br/>
        <w:t>Good work on this chapter. I have nothing to suggest, so I will just leave it to the TR feedback.</w:t>
      </w:r>
      <w:r w:rsidR="0072015A">
        <w:br/>
      </w:r>
      <w:r w:rsidR="0072015A">
        <w:br/>
        <w:t>Kind regards,</w:t>
      </w:r>
      <w:r w:rsidR="0072015A">
        <w:br/>
        <w:t>Liam</w:t>
      </w:r>
    </w:p>
  </w:comment>
  <w:comment w:id="4" w:author="Thomas Lee" w:date="2022-09-11T12:58:00Z" w:initials="TL">
    <w:p w14:paraId="27E2F7AC" w14:textId="73BF1557" w:rsidR="00DC6E4E" w:rsidRDefault="00DC6E4E" w:rsidP="007A441B">
      <w:pPr>
        <w:pStyle w:val="CommentText"/>
      </w:pPr>
      <w:r>
        <w:rPr>
          <w:rStyle w:val="CommentReference"/>
        </w:rPr>
        <w:annotationRef/>
      </w:r>
      <w:r>
        <w:t>thanks</w:t>
      </w:r>
    </w:p>
  </w:comment>
  <w:comment w:id="3" w:author="Mike Roberts" w:date="2022-07-04T13:33:00Z" w:initials="MR">
    <w:p w14:paraId="591F9F27" w14:textId="10061B68" w:rsidR="00F11090" w:rsidRDefault="00F11090" w:rsidP="00AF4C73">
      <w:r>
        <w:rPr>
          <w:rStyle w:val="CommentReference"/>
        </w:rPr>
        <w:annotationRef/>
      </w:r>
      <w:r>
        <w:rPr>
          <w:szCs w:val="20"/>
        </w:rPr>
        <w:t>Great chapter! Minor variable naming, one typo in a command, and adding -ComputerName for another were the only things I noticed.</w:t>
      </w:r>
    </w:p>
  </w:comment>
  <w:comment w:id="5" w:author="Thomas Lee" w:date="2022-09-11T12:58:00Z" w:initials="TL">
    <w:p w14:paraId="30584EA4" w14:textId="253610AF" w:rsidR="00DC6E4E" w:rsidRDefault="00DC6E4E" w:rsidP="007A441B">
      <w:pPr>
        <w:pStyle w:val="CommentText"/>
      </w:pPr>
      <w:r>
        <w:rPr>
          <w:rStyle w:val="CommentReference"/>
        </w:rPr>
        <w:annotationRef/>
      </w:r>
      <w:r>
        <w:t>Thanks</w:t>
      </w:r>
    </w:p>
  </w:comment>
  <w:comment w:id="7" w:author="Mike Roberts" w:date="2022-07-04T11:29:00Z" w:initials="MR">
    <w:p w14:paraId="1029B5CC" w14:textId="2D29838B" w:rsidR="00084CCF" w:rsidRDefault="000053CB" w:rsidP="00483A54">
      <w:r>
        <w:rPr>
          <w:rStyle w:val="CommentReference"/>
        </w:rPr>
        <w:annotationRef/>
      </w:r>
      <w:r w:rsidR="00084CCF">
        <w:rPr>
          <w:szCs w:val="20"/>
        </w:rPr>
        <w:t>DHCP is actually “Dynamic Host Configuration Protocol”</w:t>
      </w:r>
      <w:r w:rsidR="00084CCF">
        <w:rPr>
          <w:szCs w:val="20"/>
        </w:rPr>
        <w:cr/>
      </w:r>
      <w:r w:rsidR="00084CCF">
        <w:rPr>
          <w:szCs w:val="20"/>
        </w:rPr>
        <w:cr/>
        <w:t>https://docs.microsoft.com/en-us/windows-server/networking/technologies/dhcp/dhcp-top</w:t>
      </w:r>
    </w:p>
  </w:comment>
  <w:comment w:id="8" w:author="Thomas Lee" w:date="2022-09-11T12:58:00Z" w:initials="TL">
    <w:p w14:paraId="187DD32F" w14:textId="247D3BDE" w:rsidR="00DC6E4E" w:rsidRDefault="00DC6E4E" w:rsidP="007A441B">
      <w:pPr>
        <w:pStyle w:val="CommentText"/>
      </w:pPr>
      <w:r>
        <w:rPr>
          <w:rStyle w:val="CommentReference"/>
        </w:rPr>
        <w:annotationRef/>
      </w:r>
      <w:r>
        <w:t>I know that…</w:t>
      </w:r>
    </w:p>
  </w:comment>
  <w:comment w:id="11" w:author="Mike Roberts" w:date="2022-07-04T12:01:00Z" w:initials="MR">
    <w:p w14:paraId="76750D43" w14:textId="77777777" w:rsidR="00D85107" w:rsidRDefault="00051841" w:rsidP="00A80907">
      <w:r>
        <w:rPr>
          <w:rStyle w:val="CommentReference"/>
        </w:rPr>
        <w:annotationRef/>
      </w:r>
      <w:r w:rsidR="00D85107">
        <w:rPr>
          <w:szCs w:val="20"/>
        </w:rPr>
        <w:t>Variable naming, $</w:t>
      </w:r>
      <w:proofErr w:type="spellStart"/>
      <w:r w:rsidR="00D85107">
        <w:rPr>
          <w:szCs w:val="20"/>
        </w:rPr>
        <w:t>IpHash</w:t>
      </w:r>
      <w:proofErr w:type="spellEnd"/>
      <w:r w:rsidR="00D85107">
        <w:rPr>
          <w:szCs w:val="20"/>
        </w:rPr>
        <w:t xml:space="preserve"> or $</w:t>
      </w:r>
      <w:proofErr w:type="spellStart"/>
      <w:r w:rsidR="00D85107">
        <w:rPr>
          <w:szCs w:val="20"/>
        </w:rPr>
        <w:t>IpSettings</w:t>
      </w:r>
      <w:proofErr w:type="spellEnd"/>
      <w:r w:rsidR="00D85107">
        <w:rPr>
          <w:szCs w:val="20"/>
        </w:rPr>
        <w:t xml:space="preserve"> may be better and more human readable</w:t>
      </w:r>
      <w:r w:rsidR="00D85107">
        <w:rPr>
          <w:szCs w:val="20"/>
        </w:rPr>
        <w:cr/>
      </w:r>
      <w:r w:rsidR="00D85107">
        <w:rPr>
          <w:szCs w:val="20"/>
        </w:rPr>
        <w:cr/>
        <w:t>It may also be good to provide an alternative address (such as 192.168.1.x) in case people have their labs setup with that range instead. That, or ensure you provide a guide for the initial setup of the machines in the lab, with networking conventions included.</w:t>
      </w:r>
    </w:p>
  </w:comment>
  <w:comment w:id="12" w:author="Thomas Lee" w:date="2022-09-11T12:58:00Z" w:initials="TL">
    <w:p w14:paraId="374B185E" w14:textId="5925E0B2" w:rsidR="00DC6E4E" w:rsidRDefault="00DC6E4E" w:rsidP="007A441B">
      <w:pPr>
        <w:pStyle w:val="CommentText"/>
      </w:pPr>
      <w:r>
        <w:rPr>
          <w:rStyle w:val="CommentReference"/>
        </w:rPr>
        <w:annotationRef/>
      </w:r>
      <w:r>
        <w:t xml:space="preserve">All my hash table variable end with (or should end with HT </w:t>
      </w:r>
      <w:proofErr w:type="spellStart"/>
      <w:r>
        <w:t>through out</w:t>
      </w:r>
      <w:proofErr w:type="spellEnd"/>
      <w:r>
        <w:t xml:space="preserve"> the book.</w:t>
      </w:r>
    </w:p>
    <w:p w14:paraId="1D29F81D" w14:textId="4B8C4D43" w:rsidR="005E7B1F" w:rsidRDefault="005E7B1F" w:rsidP="007A441B">
      <w:pPr>
        <w:pStyle w:val="CommentText"/>
      </w:pPr>
    </w:p>
    <w:p w14:paraId="607CDAA1" w14:textId="2417E837" w:rsidR="005E7B1F" w:rsidRDefault="005E7B1F" w:rsidP="007A441B">
      <w:pPr>
        <w:pStyle w:val="CommentText"/>
      </w:pPr>
      <w:r>
        <w:t>As for IP ranges, the full list is published at:</w:t>
      </w:r>
      <w:r w:rsidRPr="005E7B1F">
        <w:t xml:space="preserve"> </w:t>
      </w:r>
      <w:hyperlink r:id="rId1" w:history="1">
        <w:r w:rsidRPr="000E4DBB">
          <w:rPr>
            <w:rStyle w:val="Hyperlink"/>
          </w:rPr>
          <w:t>https://github.com/doctordns/ReskitBuildScripts/blob/master/ReskitNetwork.md</w:t>
        </w:r>
      </w:hyperlink>
    </w:p>
    <w:p w14:paraId="3FEC073D" w14:textId="022514EC" w:rsidR="005E7B1F" w:rsidRDefault="005E7B1F" w:rsidP="007A441B">
      <w:pPr>
        <w:pStyle w:val="CommentText"/>
      </w:pPr>
    </w:p>
    <w:p w14:paraId="74931CE6" w14:textId="2172CA73" w:rsidR="005E7B1F" w:rsidRDefault="00B25F4C" w:rsidP="007A441B">
      <w:pPr>
        <w:pStyle w:val="CommentText"/>
      </w:pPr>
      <w:r>
        <w:t xml:space="preserve">One could use this as a guide if you wanted to change things. But the IP address range of the 10.10.10/24 network is pretty much hard coded into the build and book scripts. </w:t>
      </w:r>
    </w:p>
    <w:p w14:paraId="4BCD55C0" w14:textId="31DE5EA6" w:rsidR="00B25F4C" w:rsidRDefault="00B25F4C" w:rsidP="007A441B">
      <w:pPr>
        <w:pStyle w:val="CommentText"/>
      </w:pPr>
    </w:p>
    <w:p w14:paraId="77F3091B" w14:textId="77777777" w:rsidR="00DC6E4E" w:rsidRDefault="004E29C7" w:rsidP="007A441B">
      <w:pPr>
        <w:pStyle w:val="CommentText"/>
      </w:pPr>
      <w:r>
        <w:t>You can read the details at</w:t>
      </w:r>
    </w:p>
    <w:p w14:paraId="5C484AAC" w14:textId="7AD1E903" w:rsidR="004E29C7" w:rsidRDefault="004E29C7" w:rsidP="007A441B">
      <w:pPr>
        <w:pStyle w:val="CommentText"/>
      </w:pPr>
      <w:hyperlink r:id="rId2" w:history="1">
        <w:r w:rsidRPr="000E4DBB">
          <w:rPr>
            <w:rStyle w:val="Hyperlink"/>
          </w:rPr>
          <w:t>https://github.com/doctordns/ReskitBuildScripts/blob/master/README.md</w:t>
        </w:r>
      </w:hyperlink>
    </w:p>
    <w:p w14:paraId="096737FA" w14:textId="31FD44E1" w:rsidR="004E29C7" w:rsidRDefault="004E29C7" w:rsidP="007A441B">
      <w:pPr>
        <w:pStyle w:val="CommentText"/>
      </w:pPr>
    </w:p>
  </w:comment>
  <w:comment w:id="15" w:author="Mike Roberts" w:date="2022-07-04T12:04:00Z" w:initials="MR">
    <w:p w14:paraId="72014FF9" w14:textId="562BDA5B" w:rsidR="00252278" w:rsidRDefault="00252278" w:rsidP="009E0701">
      <w:r>
        <w:rPr>
          <w:rStyle w:val="CommentReference"/>
        </w:rPr>
        <w:annotationRef/>
      </w:r>
      <w:r>
        <w:rPr>
          <w:szCs w:val="20"/>
        </w:rPr>
        <w:t>Variable naming and formatting:</w:t>
      </w:r>
    </w:p>
    <w:p w14:paraId="3765F93F" w14:textId="77777777" w:rsidR="00252278" w:rsidRDefault="00252278" w:rsidP="009E0701"/>
    <w:p w14:paraId="5E17AE0B" w14:textId="77777777" w:rsidR="00252278" w:rsidRDefault="00252278" w:rsidP="009E0701">
      <w:r>
        <w:rPr>
          <w:szCs w:val="20"/>
        </w:rPr>
        <w:t>$</w:t>
      </w:r>
      <w:proofErr w:type="spellStart"/>
      <w:r>
        <w:rPr>
          <w:szCs w:val="20"/>
        </w:rPr>
        <w:t>NetConnectionProperties</w:t>
      </w:r>
      <w:proofErr w:type="spellEnd"/>
      <w:r>
        <w:rPr>
          <w:szCs w:val="20"/>
        </w:rPr>
        <w:t xml:space="preserve"> or $</w:t>
      </w:r>
      <w:proofErr w:type="spellStart"/>
      <w:r>
        <w:rPr>
          <w:szCs w:val="20"/>
        </w:rPr>
        <w:t>NetConnectionHash</w:t>
      </w:r>
      <w:proofErr w:type="spellEnd"/>
      <w:r>
        <w:rPr>
          <w:szCs w:val="20"/>
        </w:rPr>
        <w:t xml:space="preserve"> may be better/more human readable</w:t>
      </w:r>
    </w:p>
    <w:p w14:paraId="4D7CB2C3" w14:textId="77777777" w:rsidR="00252278" w:rsidRDefault="00252278" w:rsidP="009E0701"/>
    <w:p w14:paraId="43E2C9B7" w14:textId="77777777" w:rsidR="00252278" w:rsidRDefault="00000000" w:rsidP="009E0701">
      <w:hyperlink r:id="rId3" w:history="1">
        <w:r w:rsidR="00252278" w:rsidRPr="009E0701">
          <w:rPr>
            <w:rStyle w:val="Hyperlink"/>
            <w:szCs w:val="20"/>
          </w:rPr>
          <w:t>www.packt.com</w:t>
        </w:r>
      </w:hyperlink>
      <w:r w:rsidR="00252278">
        <w:rPr>
          <w:szCs w:val="20"/>
        </w:rPr>
        <w:t xml:space="preserve"> also is more aesthetic looking as the ComputerName.</w:t>
      </w:r>
    </w:p>
  </w:comment>
  <w:comment w:id="16" w:author="Thomas Lee" w:date="2022-09-12T14:51:00Z" w:initials="TL">
    <w:p w14:paraId="52F94F73" w14:textId="77777777" w:rsidR="0099510B" w:rsidRDefault="0099510B" w:rsidP="007A441B">
      <w:pPr>
        <w:pStyle w:val="CommentText"/>
      </w:pPr>
      <w:r>
        <w:rPr>
          <w:rStyle w:val="CommentReference"/>
        </w:rPr>
        <w:annotationRef/>
      </w:r>
    </w:p>
    <w:p w14:paraId="1D33D867" w14:textId="77777777" w:rsidR="0099510B" w:rsidRDefault="0099510B" w:rsidP="007A441B">
      <w:pPr>
        <w:pStyle w:val="CommentText"/>
      </w:pPr>
      <w:r>
        <w:t xml:space="preserve">Fixed the hash table name </w:t>
      </w:r>
    </w:p>
    <w:p w14:paraId="7F54169E" w14:textId="77777777" w:rsidR="0099510B" w:rsidRDefault="0099510B" w:rsidP="007A441B">
      <w:pPr>
        <w:pStyle w:val="CommentText"/>
      </w:pPr>
    </w:p>
    <w:p w14:paraId="7A8128DB" w14:textId="2E618B9B" w:rsidR="0099510B" w:rsidRDefault="0099510B" w:rsidP="007A441B">
      <w:pPr>
        <w:pStyle w:val="CommentText"/>
      </w:pPr>
      <w:r>
        <w:t>Leaving the</w:t>
      </w:r>
      <w:r w:rsidR="0073637A">
        <w:t xml:space="preserve"> site</w:t>
      </w:r>
      <w:r>
        <w:t xml:space="preserve"> name as it is – I like the aesthetic.</w:t>
      </w:r>
    </w:p>
  </w:comment>
  <w:comment w:id="28" w:author="Mike Roberts" w:date="2022-07-04T12:08:00Z" w:initials="MR">
    <w:p w14:paraId="6113C88B" w14:textId="77777777" w:rsidR="00D618BC" w:rsidRDefault="00D618BC" w:rsidP="002D3048">
      <w:r>
        <w:rPr>
          <w:rStyle w:val="CommentReference"/>
        </w:rPr>
        <w:annotationRef/>
      </w:r>
      <w:r>
        <w:rPr>
          <w:szCs w:val="20"/>
        </w:rPr>
        <w:t xml:space="preserve">Just a thought, you could create an array of required ports for AD domain/domain joining, then iterate through that as a loop with Test-NetConnection </w:t>
      </w:r>
    </w:p>
    <w:p w14:paraId="4F015C67" w14:textId="77777777" w:rsidR="00D618BC" w:rsidRDefault="00D618BC" w:rsidP="002D3048"/>
    <w:p w14:paraId="0E17CC50" w14:textId="3E40D835" w:rsidR="00D618BC" w:rsidRDefault="0073637A" w:rsidP="002D3048">
      <w:pPr>
        <w:rPr>
          <w:szCs w:val="20"/>
        </w:rPr>
      </w:pPr>
      <w:hyperlink r:id="rId4" w:history="1">
        <w:r w:rsidRPr="000E4DBB">
          <w:rPr>
            <w:rStyle w:val="Hyperlink"/>
            <w:szCs w:val="20"/>
          </w:rPr>
          <w:t>https://social.technet.microsoft.com/Forums/Lync/en-US/772faa9f-0e28-40e0-ad90-8db08b4c192a/domain-joining-port?forum=winserverDS</w:t>
        </w:r>
      </w:hyperlink>
    </w:p>
    <w:p w14:paraId="336393D4" w14:textId="77777777" w:rsidR="0073637A" w:rsidRDefault="0073637A" w:rsidP="002D3048">
      <w:pPr>
        <w:rPr>
          <w:szCs w:val="20"/>
        </w:rPr>
      </w:pPr>
    </w:p>
    <w:p w14:paraId="03E49419" w14:textId="63548E36" w:rsidR="0073637A" w:rsidRDefault="0073637A" w:rsidP="002D3048">
      <w:pPr>
        <w:rPr>
          <w:szCs w:val="20"/>
        </w:rPr>
      </w:pPr>
      <w:r>
        <w:rPr>
          <w:szCs w:val="20"/>
        </w:rPr>
        <w:t>You could do that. This</w:t>
      </w:r>
      <w:r w:rsidR="00A2074D">
        <w:rPr>
          <w:szCs w:val="20"/>
        </w:rPr>
        <w:t xml:space="preserve"> step is just showing </w:t>
      </w:r>
      <w:proofErr w:type="spellStart"/>
      <w:r w:rsidR="00A2074D">
        <w:rPr>
          <w:szCs w:val="20"/>
        </w:rPr>
        <w:t>usding</w:t>
      </w:r>
      <w:proofErr w:type="spellEnd"/>
      <w:r w:rsidR="00A2074D">
        <w:rPr>
          <w:szCs w:val="20"/>
        </w:rPr>
        <w:t xml:space="preserve"> Test-NetConnection to demonstrate the </w:t>
      </w:r>
      <w:proofErr w:type="spellStart"/>
      <w:r w:rsidR="00A2074D">
        <w:rPr>
          <w:szCs w:val="20"/>
        </w:rPr>
        <w:t>numbred</w:t>
      </w:r>
      <w:proofErr w:type="spellEnd"/>
      <w:r w:rsidR="00A2074D">
        <w:rPr>
          <w:szCs w:val="20"/>
        </w:rPr>
        <w:t xml:space="preserve"> port. This Is not meant to be a full AD test.</w:t>
      </w:r>
    </w:p>
    <w:p w14:paraId="0242C871" w14:textId="7F6C96DD" w:rsidR="00A2074D" w:rsidRDefault="00A2074D" w:rsidP="002D3048"/>
  </w:comment>
  <w:comment w:id="71" w:author="Liam Draper" w:date="2022-07-14T10:52:00Z" w:initials="LD">
    <w:p w14:paraId="40AD6604" w14:textId="77777777" w:rsidR="003D713A" w:rsidRDefault="003D713A" w:rsidP="007A441B">
      <w:pPr>
        <w:pStyle w:val="CommentText"/>
      </w:pPr>
      <w:r>
        <w:rPr>
          <w:rStyle w:val="CommentReference"/>
        </w:rPr>
        <w:annotationRef/>
      </w:r>
      <w:r>
        <w:t>Missing image?</w:t>
      </w:r>
    </w:p>
  </w:comment>
  <w:comment w:id="72" w:author="Thomas Lee" w:date="2022-09-14T14:42:00Z" w:initials="TL">
    <w:p w14:paraId="71896102" w14:textId="77777777" w:rsidR="00A2074D" w:rsidRDefault="00A2074D" w:rsidP="007A441B">
      <w:pPr>
        <w:pStyle w:val="CommentText"/>
      </w:pPr>
      <w:r>
        <w:rPr>
          <w:rStyle w:val="CommentReference"/>
        </w:rPr>
        <w:annotationRef/>
      </w:r>
      <w:r>
        <w:t xml:space="preserve">No = a </w:t>
      </w:r>
      <w:proofErr w:type="spellStart"/>
      <w:r>
        <w:t>screpup</w:t>
      </w:r>
      <w:proofErr w:type="spellEnd"/>
      <w:r>
        <w:t xml:space="preserve"> </w:t>
      </w:r>
      <w:proofErr w:type="spellStart"/>
      <w:r>
        <w:t>ihn</w:t>
      </w:r>
      <w:proofErr w:type="spellEnd"/>
      <w:r>
        <w:t xml:space="preserve"> my part – it was text I had intended to remove.</w:t>
      </w:r>
    </w:p>
    <w:p w14:paraId="24A00D35" w14:textId="77777777" w:rsidR="00A2074D" w:rsidRDefault="00A2074D" w:rsidP="007A441B">
      <w:pPr>
        <w:pStyle w:val="CommentText"/>
      </w:pPr>
    </w:p>
    <w:p w14:paraId="27F03139" w14:textId="77777777" w:rsidR="00A2074D" w:rsidRDefault="00A2074D" w:rsidP="007A441B">
      <w:pPr>
        <w:pStyle w:val="CommentText"/>
      </w:pPr>
      <w:proofErr w:type="gramStart"/>
      <w:r>
        <w:t>Sadly</w:t>
      </w:r>
      <w:proofErr w:type="gramEnd"/>
      <w:r>
        <w:t xml:space="preserve"> you took it as something I actually wanted to add and did the great renumbering LOL!</w:t>
      </w:r>
    </w:p>
    <w:p w14:paraId="11986E24" w14:textId="0457C38C" w:rsidR="00A2074D" w:rsidRDefault="00A2074D" w:rsidP="007A441B">
      <w:pPr>
        <w:pStyle w:val="CommentText"/>
      </w:pPr>
      <w:r>
        <w:t>I have fixed the numbering but please double check.</w:t>
      </w:r>
    </w:p>
  </w:comment>
  <w:comment w:id="171" w:author="Mike Roberts" w:date="2022-07-04T12:32:00Z" w:initials="MR">
    <w:p w14:paraId="2D62F8DA" w14:textId="572F857D" w:rsidR="001B4580" w:rsidRDefault="004B6506" w:rsidP="004C14FF">
      <w:r>
        <w:rPr>
          <w:rStyle w:val="CommentReference"/>
        </w:rPr>
        <w:annotationRef/>
      </w:r>
      <w:r w:rsidR="001B4580">
        <w:rPr>
          <w:szCs w:val="20"/>
        </w:rPr>
        <w:t>If you are running this on SRV2, then you will need to invoke the command on DC1, or simply add the -ComputerName parameter and then pass in the argument of DC1, as such:</w:t>
      </w:r>
      <w:r w:rsidR="001B4580">
        <w:rPr>
          <w:szCs w:val="20"/>
        </w:rPr>
        <w:cr/>
      </w:r>
      <w:r w:rsidR="001B4580">
        <w:rPr>
          <w:szCs w:val="20"/>
        </w:rPr>
        <w:cr/>
        <w:t xml:space="preserve"> -ComputerName DC1.reskit.org</w:t>
      </w:r>
    </w:p>
  </w:comment>
  <w:comment w:id="172" w:author="Thomas Lee" w:date="2022-09-13T17:25:00Z" w:initials="TL">
    <w:p w14:paraId="3DF66AB7" w14:textId="0A5DFE11" w:rsidR="00AF7E00" w:rsidRDefault="00AF7E00" w:rsidP="007A441B">
      <w:pPr>
        <w:pStyle w:val="CommentText"/>
      </w:pPr>
      <w:r>
        <w:rPr>
          <w:rStyle w:val="CommentReference"/>
        </w:rPr>
        <w:annotationRef/>
      </w:r>
      <w:r>
        <w:t>Good catch - fixed</w:t>
      </w:r>
    </w:p>
  </w:comment>
  <w:comment w:id="261" w:author="Mike Roberts" w:date="2022-07-04T13:02:00Z" w:initials="MR">
    <w:p w14:paraId="7246A9CA" w14:textId="77777777" w:rsidR="00F441C2" w:rsidRDefault="00172135" w:rsidP="001E375D">
      <w:r>
        <w:rPr>
          <w:rStyle w:val="CommentReference"/>
        </w:rPr>
        <w:annotationRef/>
      </w:r>
      <w:r w:rsidR="00F441C2">
        <w:rPr>
          <w:szCs w:val="20"/>
        </w:rPr>
        <w:t>Typo in the command:</w:t>
      </w:r>
      <w:r w:rsidR="00F441C2">
        <w:rPr>
          <w:szCs w:val="20"/>
        </w:rPr>
        <w:cr/>
        <w:t>Invoke-Command vs Invoke-Comm</w:t>
      </w:r>
    </w:p>
  </w:comment>
  <w:comment w:id="262" w:author="Thomas Lee" w:date="2022-09-14T14:46:00Z" w:initials="TL">
    <w:p w14:paraId="41B144E7" w14:textId="6EA6D6EE" w:rsidR="00033051" w:rsidRDefault="00033051" w:rsidP="007A441B">
      <w:pPr>
        <w:pStyle w:val="CommentText"/>
      </w:pPr>
      <w:r>
        <w:rPr>
          <w:rStyle w:val="CommentReference"/>
        </w:rPr>
        <w:annotationRef/>
      </w:r>
      <w:r>
        <w:t>Good catch - fixed</w:t>
      </w:r>
    </w:p>
  </w:comment>
  <w:comment w:id="444" w:author="Mike Roberts" w:date="2022-07-04T13:13:00Z" w:initials="MR">
    <w:p w14:paraId="055406E8" w14:textId="75AD095F" w:rsidR="00D83CDA" w:rsidRDefault="00D83CDA" w:rsidP="00BB1A06">
      <w:r>
        <w:rPr>
          <w:rStyle w:val="CommentReference"/>
        </w:rPr>
        <w:annotationRef/>
      </w:r>
      <w:r>
        <w:rPr>
          <w:szCs w:val="20"/>
        </w:rPr>
        <w:t>Variable name - $Nameservers vs $NS</w:t>
      </w:r>
    </w:p>
  </w:comment>
  <w:comment w:id="453" w:author="Mike Roberts" w:date="2022-07-04T13:13:00Z" w:initials="MR">
    <w:p w14:paraId="3301DAC8" w14:textId="77777777" w:rsidR="00D83CDA" w:rsidRDefault="00D83CDA" w:rsidP="00AC79C9">
      <w:r>
        <w:rPr>
          <w:rStyle w:val="CommentReference"/>
        </w:rPr>
        <w:annotationRef/>
      </w:r>
      <w:r>
        <w:rPr>
          <w:szCs w:val="20"/>
        </w:rPr>
        <w:t>$NSIPS vs $</w:t>
      </w:r>
      <w:proofErr w:type="spellStart"/>
      <w:r>
        <w:rPr>
          <w:szCs w:val="20"/>
        </w:rPr>
        <w:t>NameserverIps</w:t>
      </w:r>
      <w:proofErr w:type="spellEnd"/>
    </w:p>
  </w:comment>
  <w:comment w:id="458" w:author="Mike Roberts" w:date="2022-07-04T13:20:00Z" w:initials="MR">
    <w:p w14:paraId="29B625C7" w14:textId="77777777" w:rsidR="00084CCF" w:rsidRDefault="00084CCF" w:rsidP="000E01DE">
      <w:r>
        <w:rPr>
          <w:rStyle w:val="CommentReference"/>
        </w:rPr>
        <w:annotationRef/>
      </w:r>
      <w:r>
        <w:rPr>
          <w:szCs w:val="20"/>
        </w:rPr>
        <w:t xml:space="preserve">Minor comment: </w:t>
      </w:r>
      <w:hyperlink r:id="rId5" w:history="1">
        <w:r w:rsidRPr="000E01DE">
          <w:rPr>
            <w:rStyle w:val="Hyperlink"/>
            <w:szCs w:val="20"/>
          </w:rPr>
          <w:t>www.packt.com</w:t>
        </w:r>
      </w:hyperlink>
      <w:r>
        <w:rPr>
          <w:szCs w:val="20"/>
        </w:rPr>
        <w:t xml:space="preserve"> is more aesthetic. </w:t>
      </w:r>
    </w:p>
  </w:comment>
  <w:comment w:id="459" w:author="Thomas Lee" w:date="2022-09-14T14:35:00Z" w:initials="TL">
    <w:p w14:paraId="0E1F4DF7" w14:textId="02702784" w:rsidR="007A441B" w:rsidRDefault="0089219E" w:rsidP="007A441B">
      <w:pPr>
        <w:pStyle w:val="CommentText"/>
      </w:pPr>
      <w:r>
        <w:rPr>
          <w:rStyle w:val="CommentReference"/>
        </w:rPr>
        <w:annotationRef/>
      </w:r>
      <w:r>
        <w:t xml:space="preserve">Depends on our point of view. </w:t>
      </w:r>
      <w:proofErr w:type="gramStart"/>
      <w:r>
        <w:t>I</w:t>
      </w:r>
      <w:r w:rsidR="00A671E7">
        <w:t xml:space="preserve"> </w:t>
      </w:r>
      <w:r>
        <w:t xml:space="preserve"> prefer</w:t>
      </w:r>
      <w:proofErr w:type="gramEnd"/>
      <w:r>
        <w:t xml:space="preserve"> P{</w:t>
      </w:r>
      <w:proofErr w:type="spellStart"/>
      <w:r>
        <w:t>ascal</w:t>
      </w:r>
      <w:proofErr w:type="spellEnd"/>
      <w:r>
        <w:t xml:space="preserve"> casing of the name</w:t>
      </w:r>
      <w:r w:rsidR="007A441B">
        <w:t xml:space="preserve"> – here </w:t>
      </w:r>
      <w:proofErr w:type="spellStart"/>
      <w:r w:rsidR="007A441B">
        <w:t>ane</w:t>
      </w:r>
      <w:proofErr w:type="spellEnd"/>
      <w:r w:rsidR="007A441B">
        <w:t xml:space="preserve"> elsewhere.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84DE88" w15:done="0"/>
  <w15:commentEx w15:paraId="27E2F7AC" w15:paraIdParent="7384DE88" w15:done="0"/>
  <w15:commentEx w15:paraId="591F9F27" w15:done="0"/>
  <w15:commentEx w15:paraId="30584EA4" w15:paraIdParent="591F9F27" w15:done="0"/>
  <w15:commentEx w15:paraId="1029B5CC" w15:done="1"/>
  <w15:commentEx w15:paraId="187DD32F" w15:paraIdParent="1029B5CC" w15:done="1"/>
  <w15:commentEx w15:paraId="76750D43" w15:done="0"/>
  <w15:commentEx w15:paraId="096737FA" w15:paraIdParent="76750D43" w15:done="0"/>
  <w15:commentEx w15:paraId="43E2C9B7" w15:done="1"/>
  <w15:commentEx w15:paraId="7A8128DB" w15:paraIdParent="43E2C9B7" w15:done="1"/>
  <w15:commentEx w15:paraId="0242C871" w15:done="1"/>
  <w15:commentEx w15:paraId="40AD6604" w15:done="1"/>
  <w15:commentEx w15:paraId="11986E24" w15:paraIdParent="40AD6604" w15:done="1"/>
  <w15:commentEx w15:paraId="2D62F8DA" w15:done="1"/>
  <w15:commentEx w15:paraId="3DF66AB7" w15:paraIdParent="2D62F8DA" w15:done="1"/>
  <w15:commentEx w15:paraId="7246A9CA" w15:done="1"/>
  <w15:commentEx w15:paraId="41B144E7" w15:paraIdParent="7246A9CA" w15:done="0"/>
  <w15:commentEx w15:paraId="055406E8" w15:done="0"/>
  <w15:commentEx w15:paraId="3301DAC8" w15:done="0"/>
  <w15:commentEx w15:paraId="29B625C7" w15:done="0"/>
  <w15:commentEx w15:paraId="0E1F4DF7" w15:paraIdParent="29B625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7114" w16cex:dateUtc="2022-07-14T09:40:00Z"/>
  <w16cex:commentExtensible w16cex:durableId="26C859DE" w16cex:dateUtc="2022-09-11T11:58:00Z"/>
  <w16cex:commentExtensible w16cex:durableId="266D6ABF" w16cex:dateUtc="2022-07-04T20:33:00Z"/>
  <w16cex:commentExtensible w16cex:durableId="26C859E6" w16cex:dateUtc="2022-09-11T11:58:00Z"/>
  <w16cex:commentExtensible w16cex:durableId="266D4DA0" w16cex:dateUtc="2022-07-04T18:29:00Z"/>
  <w16cex:commentExtensible w16cex:durableId="26C859F9" w16cex:dateUtc="2022-09-11T11:58:00Z"/>
  <w16cex:commentExtensible w16cex:durableId="266D5531" w16cex:dateUtc="2022-07-04T19:01:00Z"/>
  <w16cex:commentExtensible w16cex:durableId="26C85A10" w16cex:dateUtc="2022-09-11T11:58:00Z"/>
  <w16cex:commentExtensible w16cex:durableId="266D55E7" w16cex:dateUtc="2022-07-04T19:04:00Z"/>
  <w16cex:commentExtensible w16cex:durableId="26C9C5E3" w16cex:dateUtc="2022-09-12T13:51:00Z"/>
  <w16cex:commentExtensible w16cex:durableId="266D56D9" w16cex:dateUtc="2022-07-04T19:08:00Z"/>
  <w16cex:commentExtensible w16cex:durableId="267A73F5" w16cex:dateUtc="2022-07-14T09:52:00Z"/>
  <w16cex:commentExtensible w16cex:durableId="26CC66BB" w16cex:dateUtc="2022-09-14T13:42:00Z"/>
  <w16cex:commentExtensible w16cex:durableId="266D5C70" w16cex:dateUtc="2022-07-04T19:32:00Z"/>
  <w16cex:commentExtensible w16cex:durableId="26CB3B7E" w16cex:dateUtc="2022-09-13T16:25:00Z"/>
  <w16cex:commentExtensible w16cex:durableId="266D6370" w16cex:dateUtc="2022-07-04T20:02:00Z"/>
  <w16cex:commentExtensible w16cex:durableId="26CC67BE" w16cex:dateUtc="2022-09-14T13:46:00Z"/>
  <w16cex:commentExtensible w16cex:durableId="266D65F9" w16cex:dateUtc="2022-07-04T20:13:00Z"/>
  <w16cex:commentExtensible w16cex:durableId="266D6612" w16cex:dateUtc="2022-07-04T20:13:00Z"/>
  <w16cex:commentExtensible w16cex:durableId="266D67A9" w16cex:dateUtc="2022-07-04T20:20:00Z"/>
  <w16cex:commentExtensible w16cex:durableId="26CC6528" w16cex:dateUtc="2022-09-14T1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84DE88" w16cid:durableId="267A7114"/>
  <w16cid:commentId w16cid:paraId="27E2F7AC" w16cid:durableId="26C859DE"/>
  <w16cid:commentId w16cid:paraId="591F9F27" w16cid:durableId="266D6ABF"/>
  <w16cid:commentId w16cid:paraId="30584EA4" w16cid:durableId="26C859E6"/>
  <w16cid:commentId w16cid:paraId="1029B5CC" w16cid:durableId="266D4DA0"/>
  <w16cid:commentId w16cid:paraId="187DD32F" w16cid:durableId="26C859F9"/>
  <w16cid:commentId w16cid:paraId="76750D43" w16cid:durableId="266D5531"/>
  <w16cid:commentId w16cid:paraId="096737FA" w16cid:durableId="26C85A10"/>
  <w16cid:commentId w16cid:paraId="43E2C9B7" w16cid:durableId="266D55E7"/>
  <w16cid:commentId w16cid:paraId="7A8128DB" w16cid:durableId="26C9C5E3"/>
  <w16cid:commentId w16cid:paraId="0242C871" w16cid:durableId="266D56D9"/>
  <w16cid:commentId w16cid:paraId="40AD6604" w16cid:durableId="267A73F5"/>
  <w16cid:commentId w16cid:paraId="11986E24" w16cid:durableId="26CC66BB"/>
  <w16cid:commentId w16cid:paraId="2D62F8DA" w16cid:durableId="266D5C70"/>
  <w16cid:commentId w16cid:paraId="3DF66AB7" w16cid:durableId="26CB3B7E"/>
  <w16cid:commentId w16cid:paraId="7246A9CA" w16cid:durableId="266D6370"/>
  <w16cid:commentId w16cid:paraId="41B144E7" w16cid:durableId="26CC67BE"/>
  <w16cid:commentId w16cid:paraId="055406E8" w16cid:durableId="266D65F9"/>
  <w16cid:commentId w16cid:paraId="3301DAC8" w16cid:durableId="266D6612"/>
  <w16cid:commentId w16cid:paraId="29B625C7" w16cid:durableId="266D67A9"/>
  <w16cid:commentId w16cid:paraId="0E1F4DF7" w16cid:durableId="26CC65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A5F8C" w14:textId="77777777" w:rsidR="00B323BF" w:rsidRDefault="00B323BF" w:rsidP="00F16DB2">
      <w:pPr>
        <w:spacing w:before="0" w:after="0"/>
      </w:pPr>
      <w:r>
        <w:separator/>
      </w:r>
    </w:p>
  </w:endnote>
  <w:endnote w:type="continuationSeparator" w:id="0">
    <w:p w14:paraId="7273DF40" w14:textId="77777777" w:rsidR="00B323BF" w:rsidRDefault="00B323BF"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panose1 w:val="020B0609020000020004"/>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B00AE" w14:textId="77777777" w:rsidR="00B323BF" w:rsidRDefault="00B323BF" w:rsidP="00F16DB2">
      <w:pPr>
        <w:spacing w:before="0" w:after="0"/>
      </w:pPr>
      <w:r>
        <w:separator/>
      </w:r>
    </w:p>
  </w:footnote>
  <w:footnote w:type="continuationSeparator" w:id="0">
    <w:p w14:paraId="1882F531" w14:textId="77777777" w:rsidR="00B323BF" w:rsidRDefault="00B323BF"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1072"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2"/>
  </w:num>
  <w:num w:numId="10" w16cid:durableId="1939210876">
    <w:abstractNumId w:val="2"/>
  </w:num>
  <w:num w:numId="11" w16cid:durableId="1102729058">
    <w:abstractNumId w:val="10"/>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1"/>
  </w:num>
  <w:num w:numId="17" w16cid:durableId="202789961">
    <w:abstractNumId w:val="9"/>
  </w:num>
  <w:num w:numId="18" w16cid:durableId="2003502549">
    <w:abstractNumId w:val="13"/>
  </w:num>
  <w:num w:numId="19" w16cid:durableId="1550608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108313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8107900">
    <w:abstractNumId w:val="1"/>
  </w:num>
  <w:num w:numId="22" w16cid:durableId="138228694">
    <w:abstractNumId w:val="1"/>
  </w:num>
  <w:num w:numId="23" w16cid:durableId="169261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811815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4713340">
    <w:abstractNumId w:val="1"/>
  </w:num>
  <w:num w:numId="26" w16cid:durableId="251859778">
    <w:abstractNumId w:val="1"/>
  </w:num>
  <w:num w:numId="27" w16cid:durableId="387994693">
    <w:abstractNumId w:val="1"/>
  </w:num>
  <w:num w:numId="28" w16cid:durableId="1348364569">
    <w:abstractNumId w:val="1"/>
  </w:num>
  <w:num w:numId="29" w16cid:durableId="943002998">
    <w:abstractNumId w:val="1"/>
  </w:num>
  <w:num w:numId="30" w16cid:durableId="2101678253">
    <w:abstractNumId w:val="1"/>
  </w:num>
  <w:num w:numId="31" w16cid:durableId="2018530495">
    <w:abstractNumId w:val="1"/>
  </w:num>
  <w:num w:numId="32" w16cid:durableId="275841902">
    <w:abstractNumId w:val="1"/>
  </w:num>
  <w:num w:numId="33" w16cid:durableId="1049379261">
    <w:abstractNumId w:val="1"/>
  </w:num>
  <w:num w:numId="34" w16cid:durableId="1288657414">
    <w:abstractNumId w:val="1"/>
  </w:num>
  <w:num w:numId="35" w16cid:durableId="1049454917">
    <w:abstractNumId w:val="1"/>
  </w:num>
  <w:num w:numId="36" w16cid:durableId="1939361226">
    <w:abstractNumId w:val="1"/>
  </w:num>
  <w:num w:numId="37" w16cid:durableId="945306276">
    <w:abstractNumId w:val="1"/>
  </w:num>
  <w:num w:numId="38" w16cid:durableId="1787190416">
    <w:abstractNumId w:val="1"/>
  </w:num>
  <w:num w:numId="39" w16cid:durableId="1219050475">
    <w:abstractNumId w:val="1"/>
  </w:num>
  <w:num w:numId="40" w16cid:durableId="15341468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613755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9464253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1356355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925487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hideSpellingErrors/>
  <w:hideGrammaticalError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kFAFhcDGstAAAA"/>
  </w:docVars>
  <w:rsids>
    <w:rsidRoot w:val="009D0F10"/>
    <w:rsid w:val="0000165C"/>
    <w:rsid w:val="000048BD"/>
    <w:rsid w:val="000053CB"/>
    <w:rsid w:val="000075BA"/>
    <w:rsid w:val="00014022"/>
    <w:rsid w:val="00016BD5"/>
    <w:rsid w:val="00021DA7"/>
    <w:rsid w:val="00022E8C"/>
    <w:rsid w:val="00033051"/>
    <w:rsid w:val="00033A15"/>
    <w:rsid w:val="0003582B"/>
    <w:rsid w:val="00036E59"/>
    <w:rsid w:val="000474EF"/>
    <w:rsid w:val="00050575"/>
    <w:rsid w:val="00050B0D"/>
    <w:rsid w:val="00051841"/>
    <w:rsid w:val="000546DE"/>
    <w:rsid w:val="00056CFC"/>
    <w:rsid w:val="00056E75"/>
    <w:rsid w:val="00061F9F"/>
    <w:rsid w:val="00063798"/>
    <w:rsid w:val="00076863"/>
    <w:rsid w:val="0007796E"/>
    <w:rsid w:val="00080E27"/>
    <w:rsid w:val="00082490"/>
    <w:rsid w:val="00082C8D"/>
    <w:rsid w:val="00084B5A"/>
    <w:rsid w:val="00084CCF"/>
    <w:rsid w:val="00086420"/>
    <w:rsid w:val="00091CE7"/>
    <w:rsid w:val="000927E1"/>
    <w:rsid w:val="00093310"/>
    <w:rsid w:val="00093A05"/>
    <w:rsid w:val="00095852"/>
    <w:rsid w:val="00096A93"/>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C7D4C"/>
    <w:rsid w:val="000D0E5F"/>
    <w:rsid w:val="000D14DF"/>
    <w:rsid w:val="000D1789"/>
    <w:rsid w:val="000D1A65"/>
    <w:rsid w:val="000D669F"/>
    <w:rsid w:val="000E0766"/>
    <w:rsid w:val="000E07FE"/>
    <w:rsid w:val="000E2CFE"/>
    <w:rsid w:val="000E31A1"/>
    <w:rsid w:val="000E6955"/>
    <w:rsid w:val="000E7F41"/>
    <w:rsid w:val="000F295A"/>
    <w:rsid w:val="000F432B"/>
    <w:rsid w:val="000F484F"/>
    <w:rsid w:val="000F5591"/>
    <w:rsid w:val="000F6BB8"/>
    <w:rsid w:val="000F72A3"/>
    <w:rsid w:val="000F72F6"/>
    <w:rsid w:val="00102923"/>
    <w:rsid w:val="00105CB9"/>
    <w:rsid w:val="00110239"/>
    <w:rsid w:val="00110761"/>
    <w:rsid w:val="00110DD2"/>
    <w:rsid w:val="00111A20"/>
    <w:rsid w:val="00115BAE"/>
    <w:rsid w:val="001211A2"/>
    <w:rsid w:val="001234E0"/>
    <w:rsid w:val="00123E5B"/>
    <w:rsid w:val="00124D6B"/>
    <w:rsid w:val="00126A80"/>
    <w:rsid w:val="001314F7"/>
    <w:rsid w:val="00132DDA"/>
    <w:rsid w:val="00132FAC"/>
    <w:rsid w:val="00134F75"/>
    <w:rsid w:val="00136866"/>
    <w:rsid w:val="0013770B"/>
    <w:rsid w:val="00137958"/>
    <w:rsid w:val="001410A9"/>
    <w:rsid w:val="001411A0"/>
    <w:rsid w:val="00147D94"/>
    <w:rsid w:val="00154C27"/>
    <w:rsid w:val="00154C75"/>
    <w:rsid w:val="0015704A"/>
    <w:rsid w:val="00157541"/>
    <w:rsid w:val="00162E19"/>
    <w:rsid w:val="00167446"/>
    <w:rsid w:val="00167F1A"/>
    <w:rsid w:val="00170D91"/>
    <w:rsid w:val="00172135"/>
    <w:rsid w:val="00173226"/>
    <w:rsid w:val="001737B4"/>
    <w:rsid w:val="00173B1C"/>
    <w:rsid w:val="00173C9B"/>
    <w:rsid w:val="0017482F"/>
    <w:rsid w:val="00180B34"/>
    <w:rsid w:val="001818BF"/>
    <w:rsid w:val="00182E33"/>
    <w:rsid w:val="0018485E"/>
    <w:rsid w:val="00184E7B"/>
    <w:rsid w:val="00185C17"/>
    <w:rsid w:val="00185EB5"/>
    <w:rsid w:val="001860D4"/>
    <w:rsid w:val="0018671D"/>
    <w:rsid w:val="0019101C"/>
    <w:rsid w:val="00191573"/>
    <w:rsid w:val="00191CE5"/>
    <w:rsid w:val="0019423A"/>
    <w:rsid w:val="00195B22"/>
    <w:rsid w:val="001968CA"/>
    <w:rsid w:val="00196C0B"/>
    <w:rsid w:val="00196E35"/>
    <w:rsid w:val="001973B0"/>
    <w:rsid w:val="00197A73"/>
    <w:rsid w:val="001A07EE"/>
    <w:rsid w:val="001A1A7A"/>
    <w:rsid w:val="001A2302"/>
    <w:rsid w:val="001A252A"/>
    <w:rsid w:val="001A57A2"/>
    <w:rsid w:val="001A582E"/>
    <w:rsid w:val="001A5B92"/>
    <w:rsid w:val="001A5DC5"/>
    <w:rsid w:val="001A7598"/>
    <w:rsid w:val="001A7AB0"/>
    <w:rsid w:val="001B0054"/>
    <w:rsid w:val="001B0EC5"/>
    <w:rsid w:val="001B4580"/>
    <w:rsid w:val="001B6846"/>
    <w:rsid w:val="001B6BEA"/>
    <w:rsid w:val="001B77B3"/>
    <w:rsid w:val="001C3F46"/>
    <w:rsid w:val="001C548F"/>
    <w:rsid w:val="001C6F30"/>
    <w:rsid w:val="001C7851"/>
    <w:rsid w:val="001C79D3"/>
    <w:rsid w:val="001D00F2"/>
    <w:rsid w:val="001D0FFE"/>
    <w:rsid w:val="001D1CDB"/>
    <w:rsid w:val="001D1E6F"/>
    <w:rsid w:val="001D277F"/>
    <w:rsid w:val="001D4F73"/>
    <w:rsid w:val="001E1BCF"/>
    <w:rsid w:val="001E1E0C"/>
    <w:rsid w:val="001E7D1E"/>
    <w:rsid w:val="001F06A8"/>
    <w:rsid w:val="001F1056"/>
    <w:rsid w:val="001F2836"/>
    <w:rsid w:val="001F2B04"/>
    <w:rsid w:val="001F3545"/>
    <w:rsid w:val="001F481A"/>
    <w:rsid w:val="00201023"/>
    <w:rsid w:val="00202273"/>
    <w:rsid w:val="00202547"/>
    <w:rsid w:val="00204611"/>
    <w:rsid w:val="002112EC"/>
    <w:rsid w:val="00212135"/>
    <w:rsid w:val="00214C5A"/>
    <w:rsid w:val="00217379"/>
    <w:rsid w:val="00217615"/>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278"/>
    <w:rsid w:val="00252868"/>
    <w:rsid w:val="002545E2"/>
    <w:rsid w:val="00254BD7"/>
    <w:rsid w:val="0025556C"/>
    <w:rsid w:val="00261896"/>
    <w:rsid w:val="00262297"/>
    <w:rsid w:val="0026241A"/>
    <w:rsid w:val="00263DB2"/>
    <w:rsid w:val="002676AF"/>
    <w:rsid w:val="00267B86"/>
    <w:rsid w:val="00272D52"/>
    <w:rsid w:val="00273F96"/>
    <w:rsid w:val="00280294"/>
    <w:rsid w:val="0028492F"/>
    <w:rsid w:val="00285E3E"/>
    <w:rsid w:val="0028611F"/>
    <w:rsid w:val="00286D2F"/>
    <w:rsid w:val="00290256"/>
    <w:rsid w:val="002964E6"/>
    <w:rsid w:val="00296D1C"/>
    <w:rsid w:val="002A2278"/>
    <w:rsid w:val="002B05A9"/>
    <w:rsid w:val="002B15A6"/>
    <w:rsid w:val="002B3676"/>
    <w:rsid w:val="002B3B77"/>
    <w:rsid w:val="002C4339"/>
    <w:rsid w:val="002C724F"/>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401"/>
    <w:rsid w:val="002F3A5F"/>
    <w:rsid w:val="002F45A6"/>
    <w:rsid w:val="002F61C6"/>
    <w:rsid w:val="00305917"/>
    <w:rsid w:val="003119EB"/>
    <w:rsid w:val="003134DE"/>
    <w:rsid w:val="00315D24"/>
    <w:rsid w:val="00315F24"/>
    <w:rsid w:val="00322EFE"/>
    <w:rsid w:val="00323900"/>
    <w:rsid w:val="00323E56"/>
    <w:rsid w:val="003244D1"/>
    <w:rsid w:val="003266B7"/>
    <w:rsid w:val="00327CDB"/>
    <w:rsid w:val="00327D40"/>
    <w:rsid w:val="00330057"/>
    <w:rsid w:val="0033308A"/>
    <w:rsid w:val="00334384"/>
    <w:rsid w:val="003414AF"/>
    <w:rsid w:val="00341722"/>
    <w:rsid w:val="00343B12"/>
    <w:rsid w:val="00345A49"/>
    <w:rsid w:val="00346681"/>
    <w:rsid w:val="00347F6F"/>
    <w:rsid w:val="003636E8"/>
    <w:rsid w:val="003653AD"/>
    <w:rsid w:val="0036545F"/>
    <w:rsid w:val="00373DA7"/>
    <w:rsid w:val="00377C3E"/>
    <w:rsid w:val="00380387"/>
    <w:rsid w:val="0038350C"/>
    <w:rsid w:val="003841A3"/>
    <w:rsid w:val="00387689"/>
    <w:rsid w:val="00387AA3"/>
    <w:rsid w:val="003903EE"/>
    <w:rsid w:val="00391A3C"/>
    <w:rsid w:val="003923C0"/>
    <w:rsid w:val="00392D4E"/>
    <w:rsid w:val="0039594E"/>
    <w:rsid w:val="003A033E"/>
    <w:rsid w:val="003A4B9C"/>
    <w:rsid w:val="003B1EF8"/>
    <w:rsid w:val="003B2B1E"/>
    <w:rsid w:val="003B5DDD"/>
    <w:rsid w:val="003B636D"/>
    <w:rsid w:val="003B6710"/>
    <w:rsid w:val="003B6BA5"/>
    <w:rsid w:val="003C01B7"/>
    <w:rsid w:val="003C1251"/>
    <w:rsid w:val="003C2037"/>
    <w:rsid w:val="003C3041"/>
    <w:rsid w:val="003C514B"/>
    <w:rsid w:val="003D05DD"/>
    <w:rsid w:val="003D2E43"/>
    <w:rsid w:val="003D5BD5"/>
    <w:rsid w:val="003D713A"/>
    <w:rsid w:val="003E1E02"/>
    <w:rsid w:val="003E3453"/>
    <w:rsid w:val="003E3643"/>
    <w:rsid w:val="003E62E4"/>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171CD"/>
    <w:rsid w:val="00422580"/>
    <w:rsid w:val="004225C0"/>
    <w:rsid w:val="0042343C"/>
    <w:rsid w:val="00424653"/>
    <w:rsid w:val="00424ECB"/>
    <w:rsid w:val="004270E1"/>
    <w:rsid w:val="00427F23"/>
    <w:rsid w:val="0043121F"/>
    <w:rsid w:val="00435266"/>
    <w:rsid w:val="00441A22"/>
    <w:rsid w:val="00441EDC"/>
    <w:rsid w:val="004448CC"/>
    <w:rsid w:val="00446F51"/>
    <w:rsid w:val="00450528"/>
    <w:rsid w:val="0045154C"/>
    <w:rsid w:val="00452940"/>
    <w:rsid w:val="0045505E"/>
    <w:rsid w:val="004568E6"/>
    <w:rsid w:val="00456EAA"/>
    <w:rsid w:val="00457EE4"/>
    <w:rsid w:val="00461125"/>
    <w:rsid w:val="0046362A"/>
    <w:rsid w:val="00465E34"/>
    <w:rsid w:val="004666D3"/>
    <w:rsid w:val="0046674D"/>
    <w:rsid w:val="004669E6"/>
    <w:rsid w:val="00471C4D"/>
    <w:rsid w:val="004720AC"/>
    <w:rsid w:val="004726CA"/>
    <w:rsid w:val="0047594E"/>
    <w:rsid w:val="00476D9C"/>
    <w:rsid w:val="0048081C"/>
    <w:rsid w:val="00481396"/>
    <w:rsid w:val="00482387"/>
    <w:rsid w:val="00484106"/>
    <w:rsid w:val="004846EF"/>
    <w:rsid w:val="004860B6"/>
    <w:rsid w:val="00493792"/>
    <w:rsid w:val="004A4ACB"/>
    <w:rsid w:val="004A5434"/>
    <w:rsid w:val="004B6506"/>
    <w:rsid w:val="004B6DF0"/>
    <w:rsid w:val="004C1012"/>
    <w:rsid w:val="004C1FAE"/>
    <w:rsid w:val="004C2D6E"/>
    <w:rsid w:val="004C5224"/>
    <w:rsid w:val="004C53F7"/>
    <w:rsid w:val="004C7ABE"/>
    <w:rsid w:val="004D46E9"/>
    <w:rsid w:val="004D5376"/>
    <w:rsid w:val="004D5530"/>
    <w:rsid w:val="004D6912"/>
    <w:rsid w:val="004D6B7B"/>
    <w:rsid w:val="004E23F5"/>
    <w:rsid w:val="004E29C7"/>
    <w:rsid w:val="004E682C"/>
    <w:rsid w:val="004E6D21"/>
    <w:rsid w:val="004F12E3"/>
    <w:rsid w:val="004F40E0"/>
    <w:rsid w:val="005001D7"/>
    <w:rsid w:val="0050217A"/>
    <w:rsid w:val="00504521"/>
    <w:rsid w:val="00504A1A"/>
    <w:rsid w:val="005112D3"/>
    <w:rsid w:val="0051344D"/>
    <w:rsid w:val="0051427F"/>
    <w:rsid w:val="005147E9"/>
    <w:rsid w:val="00516200"/>
    <w:rsid w:val="00516873"/>
    <w:rsid w:val="00516E8D"/>
    <w:rsid w:val="00520A11"/>
    <w:rsid w:val="00521966"/>
    <w:rsid w:val="00521ADF"/>
    <w:rsid w:val="00531667"/>
    <w:rsid w:val="005362E7"/>
    <w:rsid w:val="005373C7"/>
    <w:rsid w:val="005413EC"/>
    <w:rsid w:val="005439C4"/>
    <w:rsid w:val="005439DD"/>
    <w:rsid w:val="00543E68"/>
    <w:rsid w:val="0054420A"/>
    <w:rsid w:val="0054613F"/>
    <w:rsid w:val="00547D6E"/>
    <w:rsid w:val="00550E12"/>
    <w:rsid w:val="0055234C"/>
    <w:rsid w:val="005535C7"/>
    <w:rsid w:val="00553E05"/>
    <w:rsid w:val="00554A68"/>
    <w:rsid w:val="00556467"/>
    <w:rsid w:val="00562A0F"/>
    <w:rsid w:val="005636FD"/>
    <w:rsid w:val="0056456B"/>
    <w:rsid w:val="005650D8"/>
    <w:rsid w:val="0057009A"/>
    <w:rsid w:val="0057297A"/>
    <w:rsid w:val="00573D8E"/>
    <w:rsid w:val="00576806"/>
    <w:rsid w:val="005803C6"/>
    <w:rsid w:val="00581C53"/>
    <w:rsid w:val="00582863"/>
    <w:rsid w:val="00584B32"/>
    <w:rsid w:val="00587A15"/>
    <w:rsid w:val="005904BA"/>
    <w:rsid w:val="0059250D"/>
    <w:rsid w:val="00597198"/>
    <w:rsid w:val="00597D9E"/>
    <w:rsid w:val="005A1BA7"/>
    <w:rsid w:val="005A217D"/>
    <w:rsid w:val="005A3354"/>
    <w:rsid w:val="005A7C97"/>
    <w:rsid w:val="005B36C6"/>
    <w:rsid w:val="005B397C"/>
    <w:rsid w:val="005B6FD2"/>
    <w:rsid w:val="005C412D"/>
    <w:rsid w:val="005C5C2E"/>
    <w:rsid w:val="005D01F4"/>
    <w:rsid w:val="005D0F48"/>
    <w:rsid w:val="005D10F1"/>
    <w:rsid w:val="005D132D"/>
    <w:rsid w:val="005D2190"/>
    <w:rsid w:val="005D28B5"/>
    <w:rsid w:val="005D2F36"/>
    <w:rsid w:val="005D528A"/>
    <w:rsid w:val="005E2229"/>
    <w:rsid w:val="005E2FDE"/>
    <w:rsid w:val="005E3D19"/>
    <w:rsid w:val="005E5193"/>
    <w:rsid w:val="005E5420"/>
    <w:rsid w:val="005E660A"/>
    <w:rsid w:val="005E7B1F"/>
    <w:rsid w:val="005F15E5"/>
    <w:rsid w:val="005F2D3F"/>
    <w:rsid w:val="005F40C1"/>
    <w:rsid w:val="005F4156"/>
    <w:rsid w:val="005F50AE"/>
    <w:rsid w:val="005F7ABE"/>
    <w:rsid w:val="006022DF"/>
    <w:rsid w:val="00602DC4"/>
    <w:rsid w:val="006046C1"/>
    <w:rsid w:val="006108C9"/>
    <w:rsid w:val="006113AB"/>
    <w:rsid w:val="00611C61"/>
    <w:rsid w:val="00613BFE"/>
    <w:rsid w:val="006150C3"/>
    <w:rsid w:val="00617BE2"/>
    <w:rsid w:val="00625309"/>
    <w:rsid w:val="006265DA"/>
    <w:rsid w:val="00626F75"/>
    <w:rsid w:val="00631170"/>
    <w:rsid w:val="00640420"/>
    <w:rsid w:val="006417BB"/>
    <w:rsid w:val="00642401"/>
    <w:rsid w:val="00650E3F"/>
    <w:rsid w:val="00655849"/>
    <w:rsid w:val="00655A07"/>
    <w:rsid w:val="00655D4A"/>
    <w:rsid w:val="00656C09"/>
    <w:rsid w:val="00660100"/>
    <w:rsid w:val="006629D3"/>
    <w:rsid w:val="00662EF6"/>
    <w:rsid w:val="00663380"/>
    <w:rsid w:val="0066598B"/>
    <w:rsid w:val="00670AEC"/>
    <w:rsid w:val="00671DFF"/>
    <w:rsid w:val="00672056"/>
    <w:rsid w:val="00676163"/>
    <w:rsid w:val="0067664B"/>
    <w:rsid w:val="006773ED"/>
    <w:rsid w:val="00680501"/>
    <w:rsid w:val="0068300B"/>
    <w:rsid w:val="006876A5"/>
    <w:rsid w:val="006918ED"/>
    <w:rsid w:val="00692DC9"/>
    <w:rsid w:val="00697459"/>
    <w:rsid w:val="00697CD9"/>
    <w:rsid w:val="006A10EB"/>
    <w:rsid w:val="006A1943"/>
    <w:rsid w:val="006A1A8C"/>
    <w:rsid w:val="006A2560"/>
    <w:rsid w:val="006A2B22"/>
    <w:rsid w:val="006A7E08"/>
    <w:rsid w:val="006A7FE4"/>
    <w:rsid w:val="006B0443"/>
    <w:rsid w:val="006B28E9"/>
    <w:rsid w:val="006B6939"/>
    <w:rsid w:val="006C25F2"/>
    <w:rsid w:val="006C30CA"/>
    <w:rsid w:val="006D0DD7"/>
    <w:rsid w:val="006D45FD"/>
    <w:rsid w:val="006D7550"/>
    <w:rsid w:val="006E335D"/>
    <w:rsid w:val="006E34C5"/>
    <w:rsid w:val="006E3619"/>
    <w:rsid w:val="006E48B8"/>
    <w:rsid w:val="006E52CE"/>
    <w:rsid w:val="006E5B23"/>
    <w:rsid w:val="006E5DA4"/>
    <w:rsid w:val="006E6DE8"/>
    <w:rsid w:val="006E7225"/>
    <w:rsid w:val="006F0D0A"/>
    <w:rsid w:val="006F22B2"/>
    <w:rsid w:val="006F4C8D"/>
    <w:rsid w:val="007004A4"/>
    <w:rsid w:val="00700582"/>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015A"/>
    <w:rsid w:val="007222CE"/>
    <w:rsid w:val="00722485"/>
    <w:rsid w:val="00727383"/>
    <w:rsid w:val="00730363"/>
    <w:rsid w:val="00734F22"/>
    <w:rsid w:val="00736345"/>
    <w:rsid w:val="0073637A"/>
    <w:rsid w:val="00737A8F"/>
    <w:rsid w:val="0074101D"/>
    <w:rsid w:val="00743848"/>
    <w:rsid w:val="00746626"/>
    <w:rsid w:val="007515B7"/>
    <w:rsid w:val="00752021"/>
    <w:rsid w:val="0075459B"/>
    <w:rsid w:val="0075573D"/>
    <w:rsid w:val="00756FDA"/>
    <w:rsid w:val="00757C57"/>
    <w:rsid w:val="0076301B"/>
    <w:rsid w:val="00763C8A"/>
    <w:rsid w:val="0076490B"/>
    <w:rsid w:val="007659AD"/>
    <w:rsid w:val="007663F6"/>
    <w:rsid w:val="00770982"/>
    <w:rsid w:val="007715D3"/>
    <w:rsid w:val="00773220"/>
    <w:rsid w:val="00773645"/>
    <w:rsid w:val="007737AB"/>
    <w:rsid w:val="007762AB"/>
    <w:rsid w:val="007820E5"/>
    <w:rsid w:val="00783A67"/>
    <w:rsid w:val="007841DF"/>
    <w:rsid w:val="00784F5C"/>
    <w:rsid w:val="00785523"/>
    <w:rsid w:val="00785E75"/>
    <w:rsid w:val="00787CD1"/>
    <w:rsid w:val="0079371A"/>
    <w:rsid w:val="00794721"/>
    <w:rsid w:val="0079732A"/>
    <w:rsid w:val="00797CAC"/>
    <w:rsid w:val="007A3502"/>
    <w:rsid w:val="007A441B"/>
    <w:rsid w:val="007A5480"/>
    <w:rsid w:val="007A7FB5"/>
    <w:rsid w:val="007B0B7B"/>
    <w:rsid w:val="007B35BE"/>
    <w:rsid w:val="007B4F73"/>
    <w:rsid w:val="007B7A9E"/>
    <w:rsid w:val="007C0211"/>
    <w:rsid w:val="007C3061"/>
    <w:rsid w:val="007C3188"/>
    <w:rsid w:val="007D202C"/>
    <w:rsid w:val="007D27A4"/>
    <w:rsid w:val="007E7460"/>
    <w:rsid w:val="007E7EE2"/>
    <w:rsid w:val="007F088C"/>
    <w:rsid w:val="007F4A53"/>
    <w:rsid w:val="007F525F"/>
    <w:rsid w:val="007F5A0B"/>
    <w:rsid w:val="007F5FD1"/>
    <w:rsid w:val="007F66C5"/>
    <w:rsid w:val="00800AF2"/>
    <w:rsid w:val="00803907"/>
    <w:rsid w:val="00804B8C"/>
    <w:rsid w:val="00812BD5"/>
    <w:rsid w:val="008149E1"/>
    <w:rsid w:val="008165ED"/>
    <w:rsid w:val="00817269"/>
    <w:rsid w:val="00817943"/>
    <w:rsid w:val="00817A75"/>
    <w:rsid w:val="00817BC5"/>
    <w:rsid w:val="00817DD8"/>
    <w:rsid w:val="00822804"/>
    <w:rsid w:val="00830EFC"/>
    <w:rsid w:val="0083169C"/>
    <w:rsid w:val="00832C15"/>
    <w:rsid w:val="00833357"/>
    <w:rsid w:val="00834EDD"/>
    <w:rsid w:val="008357CE"/>
    <w:rsid w:val="008409DC"/>
    <w:rsid w:val="00840CBE"/>
    <w:rsid w:val="0084472B"/>
    <w:rsid w:val="0085073A"/>
    <w:rsid w:val="00851130"/>
    <w:rsid w:val="008562EC"/>
    <w:rsid w:val="00857D0F"/>
    <w:rsid w:val="00857DB3"/>
    <w:rsid w:val="00857F72"/>
    <w:rsid w:val="00860550"/>
    <w:rsid w:val="00861497"/>
    <w:rsid w:val="00862EF0"/>
    <w:rsid w:val="0086531A"/>
    <w:rsid w:val="00867638"/>
    <w:rsid w:val="00875756"/>
    <w:rsid w:val="00877360"/>
    <w:rsid w:val="0088045D"/>
    <w:rsid w:val="008829CA"/>
    <w:rsid w:val="00885C98"/>
    <w:rsid w:val="008908E0"/>
    <w:rsid w:val="0089219E"/>
    <w:rsid w:val="008954B7"/>
    <w:rsid w:val="00896172"/>
    <w:rsid w:val="008A2B55"/>
    <w:rsid w:val="008A2B8B"/>
    <w:rsid w:val="008A40E9"/>
    <w:rsid w:val="008A7C0D"/>
    <w:rsid w:val="008B1F10"/>
    <w:rsid w:val="008B2CCF"/>
    <w:rsid w:val="008B6171"/>
    <w:rsid w:val="008C3F45"/>
    <w:rsid w:val="008C4CB9"/>
    <w:rsid w:val="008D066B"/>
    <w:rsid w:val="008D0E22"/>
    <w:rsid w:val="008D1273"/>
    <w:rsid w:val="008D2D38"/>
    <w:rsid w:val="008D66F7"/>
    <w:rsid w:val="008E39C8"/>
    <w:rsid w:val="008E4137"/>
    <w:rsid w:val="008E5690"/>
    <w:rsid w:val="008E634D"/>
    <w:rsid w:val="008E6477"/>
    <w:rsid w:val="008F2C1D"/>
    <w:rsid w:val="008F4FC7"/>
    <w:rsid w:val="008F5A10"/>
    <w:rsid w:val="008F6100"/>
    <w:rsid w:val="008F63B2"/>
    <w:rsid w:val="008F7D9A"/>
    <w:rsid w:val="009008F7"/>
    <w:rsid w:val="00901907"/>
    <w:rsid w:val="009035B0"/>
    <w:rsid w:val="00904765"/>
    <w:rsid w:val="00906F0E"/>
    <w:rsid w:val="00910E96"/>
    <w:rsid w:val="009145E9"/>
    <w:rsid w:val="00914EB1"/>
    <w:rsid w:val="0092032B"/>
    <w:rsid w:val="00920B71"/>
    <w:rsid w:val="00927161"/>
    <w:rsid w:val="009271C7"/>
    <w:rsid w:val="009305CD"/>
    <w:rsid w:val="009343E2"/>
    <w:rsid w:val="00934A62"/>
    <w:rsid w:val="00934C94"/>
    <w:rsid w:val="009366D5"/>
    <w:rsid w:val="00936942"/>
    <w:rsid w:val="00936D34"/>
    <w:rsid w:val="009412C4"/>
    <w:rsid w:val="00941AB9"/>
    <w:rsid w:val="009459C8"/>
    <w:rsid w:val="00947A17"/>
    <w:rsid w:val="00950592"/>
    <w:rsid w:val="00951431"/>
    <w:rsid w:val="00952699"/>
    <w:rsid w:val="00974FF9"/>
    <w:rsid w:val="0097509A"/>
    <w:rsid w:val="00975388"/>
    <w:rsid w:val="0097632D"/>
    <w:rsid w:val="00987230"/>
    <w:rsid w:val="0099510B"/>
    <w:rsid w:val="009A0364"/>
    <w:rsid w:val="009A310D"/>
    <w:rsid w:val="009A4C24"/>
    <w:rsid w:val="009A54DD"/>
    <w:rsid w:val="009A5648"/>
    <w:rsid w:val="009B19B9"/>
    <w:rsid w:val="009B3BEE"/>
    <w:rsid w:val="009B3D0A"/>
    <w:rsid w:val="009B580D"/>
    <w:rsid w:val="009C033F"/>
    <w:rsid w:val="009C07F6"/>
    <w:rsid w:val="009C0A1A"/>
    <w:rsid w:val="009C0BFC"/>
    <w:rsid w:val="009C1212"/>
    <w:rsid w:val="009C2EBB"/>
    <w:rsid w:val="009C4E52"/>
    <w:rsid w:val="009C7119"/>
    <w:rsid w:val="009D013B"/>
    <w:rsid w:val="009D0F10"/>
    <w:rsid w:val="009D14CB"/>
    <w:rsid w:val="009D1BB2"/>
    <w:rsid w:val="009D37BC"/>
    <w:rsid w:val="009D3C8D"/>
    <w:rsid w:val="009D62F7"/>
    <w:rsid w:val="009E0085"/>
    <w:rsid w:val="009E132D"/>
    <w:rsid w:val="009E1695"/>
    <w:rsid w:val="009E1BB1"/>
    <w:rsid w:val="009E27AF"/>
    <w:rsid w:val="009E5314"/>
    <w:rsid w:val="009E75C7"/>
    <w:rsid w:val="009F6344"/>
    <w:rsid w:val="00A046DD"/>
    <w:rsid w:val="00A04D9F"/>
    <w:rsid w:val="00A0556F"/>
    <w:rsid w:val="00A055C9"/>
    <w:rsid w:val="00A05769"/>
    <w:rsid w:val="00A07EE6"/>
    <w:rsid w:val="00A101CF"/>
    <w:rsid w:val="00A110D3"/>
    <w:rsid w:val="00A13C50"/>
    <w:rsid w:val="00A14FE9"/>
    <w:rsid w:val="00A16F57"/>
    <w:rsid w:val="00A20590"/>
    <w:rsid w:val="00A20604"/>
    <w:rsid w:val="00A2074D"/>
    <w:rsid w:val="00A23688"/>
    <w:rsid w:val="00A23867"/>
    <w:rsid w:val="00A2604B"/>
    <w:rsid w:val="00A3248F"/>
    <w:rsid w:val="00A342AA"/>
    <w:rsid w:val="00A366C7"/>
    <w:rsid w:val="00A37AA0"/>
    <w:rsid w:val="00A418B5"/>
    <w:rsid w:val="00A41B43"/>
    <w:rsid w:val="00A42BE1"/>
    <w:rsid w:val="00A50392"/>
    <w:rsid w:val="00A51C48"/>
    <w:rsid w:val="00A5298C"/>
    <w:rsid w:val="00A5399E"/>
    <w:rsid w:val="00A53C81"/>
    <w:rsid w:val="00A5699D"/>
    <w:rsid w:val="00A60056"/>
    <w:rsid w:val="00A620C7"/>
    <w:rsid w:val="00A63E94"/>
    <w:rsid w:val="00A64394"/>
    <w:rsid w:val="00A64B14"/>
    <w:rsid w:val="00A661BA"/>
    <w:rsid w:val="00A671E7"/>
    <w:rsid w:val="00A715F5"/>
    <w:rsid w:val="00A724B5"/>
    <w:rsid w:val="00A73E68"/>
    <w:rsid w:val="00A76873"/>
    <w:rsid w:val="00A84B6E"/>
    <w:rsid w:val="00A912D9"/>
    <w:rsid w:val="00A91B13"/>
    <w:rsid w:val="00A95E1D"/>
    <w:rsid w:val="00A96062"/>
    <w:rsid w:val="00A96865"/>
    <w:rsid w:val="00AA18F9"/>
    <w:rsid w:val="00AA3283"/>
    <w:rsid w:val="00AA3787"/>
    <w:rsid w:val="00AA6EEE"/>
    <w:rsid w:val="00AA7CAC"/>
    <w:rsid w:val="00AB1F9F"/>
    <w:rsid w:val="00AB2FEA"/>
    <w:rsid w:val="00AB303F"/>
    <w:rsid w:val="00AB331E"/>
    <w:rsid w:val="00AB3CBA"/>
    <w:rsid w:val="00AB4F8E"/>
    <w:rsid w:val="00AB6E71"/>
    <w:rsid w:val="00AB7FCD"/>
    <w:rsid w:val="00AC1FBF"/>
    <w:rsid w:val="00AC4F0D"/>
    <w:rsid w:val="00AC635D"/>
    <w:rsid w:val="00AC66BF"/>
    <w:rsid w:val="00AC7594"/>
    <w:rsid w:val="00AD4120"/>
    <w:rsid w:val="00AD667A"/>
    <w:rsid w:val="00AE308A"/>
    <w:rsid w:val="00AE484C"/>
    <w:rsid w:val="00AE5A64"/>
    <w:rsid w:val="00AE7C72"/>
    <w:rsid w:val="00AF431D"/>
    <w:rsid w:val="00AF7015"/>
    <w:rsid w:val="00AF7E00"/>
    <w:rsid w:val="00B01920"/>
    <w:rsid w:val="00B03A4B"/>
    <w:rsid w:val="00B03B91"/>
    <w:rsid w:val="00B04828"/>
    <w:rsid w:val="00B04A71"/>
    <w:rsid w:val="00B04E2D"/>
    <w:rsid w:val="00B075F5"/>
    <w:rsid w:val="00B117F6"/>
    <w:rsid w:val="00B123D8"/>
    <w:rsid w:val="00B124B7"/>
    <w:rsid w:val="00B12643"/>
    <w:rsid w:val="00B15737"/>
    <w:rsid w:val="00B222E7"/>
    <w:rsid w:val="00B23158"/>
    <w:rsid w:val="00B23216"/>
    <w:rsid w:val="00B24BD7"/>
    <w:rsid w:val="00B24FA7"/>
    <w:rsid w:val="00B251FB"/>
    <w:rsid w:val="00B25F4C"/>
    <w:rsid w:val="00B26638"/>
    <w:rsid w:val="00B271F9"/>
    <w:rsid w:val="00B2741B"/>
    <w:rsid w:val="00B30D95"/>
    <w:rsid w:val="00B321A4"/>
    <w:rsid w:val="00B323BF"/>
    <w:rsid w:val="00B342AD"/>
    <w:rsid w:val="00B355D5"/>
    <w:rsid w:val="00B35C5A"/>
    <w:rsid w:val="00B40204"/>
    <w:rsid w:val="00B41D7D"/>
    <w:rsid w:val="00B51DAA"/>
    <w:rsid w:val="00B5384F"/>
    <w:rsid w:val="00B54623"/>
    <w:rsid w:val="00B57122"/>
    <w:rsid w:val="00B62650"/>
    <w:rsid w:val="00B6355B"/>
    <w:rsid w:val="00B67804"/>
    <w:rsid w:val="00B757AE"/>
    <w:rsid w:val="00B75F98"/>
    <w:rsid w:val="00B81CD8"/>
    <w:rsid w:val="00B87223"/>
    <w:rsid w:val="00B937D3"/>
    <w:rsid w:val="00B93CBB"/>
    <w:rsid w:val="00B9426C"/>
    <w:rsid w:val="00B943B2"/>
    <w:rsid w:val="00B94B85"/>
    <w:rsid w:val="00B951F3"/>
    <w:rsid w:val="00B966F5"/>
    <w:rsid w:val="00BA2747"/>
    <w:rsid w:val="00BA4F2C"/>
    <w:rsid w:val="00BB0A48"/>
    <w:rsid w:val="00BB0E20"/>
    <w:rsid w:val="00BC0688"/>
    <w:rsid w:val="00BC0804"/>
    <w:rsid w:val="00BC1D2F"/>
    <w:rsid w:val="00BC5F1F"/>
    <w:rsid w:val="00BC6629"/>
    <w:rsid w:val="00BD033A"/>
    <w:rsid w:val="00BD5669"/>
    <w:rsid w:val="00BD595D"/>
    <w:rsid w:val="00BD5F5E"/>
    <w:rsid w:val="00BD7974"/>
    <w:rsid w:val="00BE2206"/>
    <w:rsid w:val="00BE2F12"/>
    <w:rsid w:val="00BE33DA"/>
    <w:rsid w:val="00BE513E"/>
    <w:rsid w:val="00BE52D6"/>
    <w:rsid w:val="00BE554B"/>
    <w:rsid w:val="00BE7E45"/>
    <w:rsid w:val="00BF0C99"/>
    <w:rsid w:val="00BF53FA"/>
    <w:rsid w:val="00BF7E43"/>
    <w:rsid w:val="00C0259C"/>
    <w:rsid w:val="00C0311A"/>
    <w:rsid w:val="00C0772F"/>
    <w:rsid w:val="00C10004"/>
    <w:rsid w:val="00C11E3A"/>
    <w:rsid w:val="00C13020"/>
    <w:rsid w:val="00C13526"/>
    <w:rsid w:val="00C14BAB"/>
    <w:rsid w:val="00C154D7"/>
    <w:rsid w:val="00C21806"/>
    <w:rsid w:val="00C21A4D"/>
    <w:rsid w:val="00C2355D"/>
    <w:rsid w:val="00C244F7"/>
    <w:rsid w:val="00C25741"/>
    <w:rsid w:val="00C269D6"/>
    <w:rsid w:val="00C31313"/>
    <w:rsid w:val="00C34173"/>
    <w:rsid w:val="00C35295"/>
    <w:rsid w:val="00C35AA9"/>
    <w:rsid w:val="00C36D60"/>
    <w:rsid w:val="00C401DA"/>
    <w:rsid w:val="00C41783"/>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77E1"/>
    <w:rsid w:val="00C92EAE"/>
    <w:rsid w:val="00C950B1"/>
    <w:rsid w:val="00C95A94"/>
    <w:rsid w:val="00C95C59"/>
    <w:rsid w:val="00CA1718"/>
    <w:rsid w:val="00CA247A"/>
    <w:rsid w:val="00CA464B"/>
    <w:rsid w:val="00CB2078"/>
    <w:rsid w:val="00CB3A57"/>
    <w:rsid w:val="00CB5119"/>
    <w:rsid w:val="00CB7C40"/>
    <w:rsid w:val="00CC1E97"/>
    <w:rsid w:val="00CC22F7"/>
    <w:rsid w:val="00CC2D12"/>
    <w:rsid w:val="00CC3642"/>
    <w:rsid w:val="00CC54AF"/>
    <w:rsid w:val="00CC5F7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CF7C82"/>
    <w:rsid w:val="00D008C0"/>
    <w:rsid w:val="00D048C6"/>
    <w:rsid w:val="00D05F52"/>
    <w:rsid w:val="00D07D2F"/>
    <w:rsid w:val="00D111B1"/>
    <w:rsid w:val="00D1250A"/>
    <w:rsid w:val="00D16105"/>
    <w:rsid w:val="00D23677"/>
    <w:rsid w:val="00D2429A"/>
    <w:rsid w:val="00D3090C"/>
    <w:rsid w:val="00D309E2"/>
    <w:rsid w:val="00D30FAE"/>
    <w:rsid w:val="00D31D44"/>
    <w:rsid w:val="00D3225A"/>
    <w:rsid w:val="00D3392E"/>
    <w:rsid w:val="00D33E23"/>
    <w:rsid w:val="00D3416D"/>
    <w:rsid w:val="00D34AAC"/>
    <w:rsid w:val="00D353F1"/>
    <w:rsid w:val="00D44E49"/>
    <w:rsid w:val="00D51479"/>
    <w:rsid w:val="00D5389D"/>
    <w:rsid w:val="00D53B6F"/>
    <w:rsid w:val="00D556BC"/>
    <w:rsid w:val="00D5655B"/>
    <w:rsid w:val="00D568D0"/>
    <w:rsid w:val="00D6189F"/>
    <w:rsid w:val="00D618BC"/>
    <w:rsid w:val="00D63A49"/>
    <w:rsid w:val="00D647B7"/>
    <w:rsid w:val="00D710F0"/>
    <w:rsid w:val="00D72D2E"/>
    <w:rsid w:val="00D752E1"/>
    <w:rsid w:val="00D8115F"/>
    <w:rsid w:val="00D81E1D"/>
    <w:rsid w:val="00D83AA8"/>
    <w:rsid w:val="00D83CDA"/>
    <w:rsid w:val="00D84F30"/>
    <w:rsid w:val="00D85107"/>
    <w:rsid w:val="00D91C4E"/>
    <w:rsid w:val="00D93193"/>
    <w:rsid w:val="00D94A8E"/>
    <w:rsid w:val="00D94C3E"/>
    <w:rsid w:val="00D95164"/>
    <w:rsid w:val="00D97066"/>
    <w:rsid w:val="00D97821"/>
    <w:rsid w:val="00DB7E58"/>
    <w:rsid w:val="00DC10AA"/>
    <w:rsid w:val="00DC31B8"/>
    <w:rsid w:val="00DC5C96"/>
    <w:rsid w:val="00DC6E4E"/>
    <w:rsid w:val="00DD0079"/>
    <w:rsid w:val="00DD36B3"/>
    <w:rsid w:val="00DD3DBA"/>
    <w:rsid w:val="00DD6C3F"/>
    <w:rsid w:val="00DE2A7F"/>
    <w:rsid w:val="00DE78DC"/>
    <w:rsid w:val="00DF04CB"/>
    <w:rsid w:val="00DF2D25"/>
    <w:rsid w:val="00DF3BFE"/>
    <w:rsid w:val="00DF4941"/>
    <w:rsid w:val="00DF4F7A"/>
    <w:rsid w:val="00DF6389"/>
    <w:rsid w:val="00DF74A2"/>
    <w:rsid w:val="00DF7A33"/>
    <w:rsid w:val="00E018FC"/>
    <w:rsid w:val="00E019D6"/>
    <w:rsid w:val="00E01A2A"/>
    <w:rsid w:val="00E02FF7"/>
    <w:rsid w:val="00E06E34"/>
    <w:rsid w:val="00E16AC7"/>
    <w:rsid w:val="00E27220"/>
    <w:rsid w:val="00E30191"/>
    <w:rsid w:val="00E305D4"/>
    <w:rsid w:val="00E32F38"/>
    <w:rsid w:val="00E37BB3"/>
    <w:rsid w:val="00E416FD"/>
    <w:rsid w:val="00E47442"/>
    <w:rsid w:val="00E4770A"/>
    <w:rsid w:val="00E47CE9"/>
    <w:rsid w:val="00E5033F"/>
    <w:rsid w:val="00E51179"/>
    <w:rsid w:val="00E54904"/>
    <w:rsid w:val="00E54D81"/>
    <w:rsid w:val="00E55C4F"/>
    <w:rsid w:val="00E57A3D"/>
    <w:rsid w:val="00E61501"/>
    <w:rsid w:val="00E61798"/>
    <w:rsid w:val="00E618FD"/>
    <w:rsid w:val="00E6300C"/>
    <w:rsid w:val="00E6303A"/>
    <w:rsid w:val="00E65444"/>
    <w:rsid w:val="00E666BB"/>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B13DA"/>
    <w:rsid w:val="00EB1F85"/>
    <w:rsid w:val="00EB33F0"/>
    <w:rsid w:val="00EB4079"/>
    <w:rsid w:val="00EB4BF5"/>
    <w:rsid w:val="00EB566A"/>
    <w:rsid w:val="00EB687D"/>
    <w:rsid w:val="00EB6CF2"/>
    <w:rsid w:val="00EC2848"/>
    <w:rsid w:val="00EC35B8"/>
    <w:rsid w:val="00EC73E2"/>
    <w:rsid w:val="00EC7BA8"/>
    <w:rsid w:val="00ED093B"/>
    <w:rsid w:val="00EE3A9F"/>
    <w:rsid w:val="00EF2092"/>
    <w:rsid w:val="00EF4210"/>
    <w:rsid w:val="00EF4D92"/>
    <w:rsid w:val="00EF4E1C"/>
    <w:rsid w:val="00EF5100"/>
    <w:rsid w:val="00EF5465"/>
    <w:rsid w:val="00EF5978"/>
    <w:rsid w:val="00EF6D5E"/>
    <w:rsid w:val="00F00E64"/>
    <w:rsid w:val="00F02AE9"/>
    <w:rsid w:val="00F037D2"/>
    <w:rsid w:val="00F073D0"/>
    <w:rsid w:val="00F11090"/>
    <w:rsid w:val="00F12D50"/>
    <w:rsid w:val="00F16DB2"/>
    <w:rsid w:val="00F23228"/>
    <w:rsid w:val="00F25253"/>
    <w:rsid w:val="00F31E19"/>
    <w:rsid w:val="00F32FB3"/>
    <w:rsid w:val="00F34BF5"/>
    <w:rsid w:val="00F356BE"/>
    <w:rsid w:val="00F364A5"/>
    <w:rsid w:val="00F42279"/>
    <w:rsid w:val="00F42576"/>
    <w:rsid w:val="00F42C5E"/>
    <w:rsid w:val="00F441C2"/>
    <w:rsid w:val="00F448EF"/>
    <w:rsid w:val="00F45021"/>
    <w:rsid w:val="00F51AD6"/>
    <w:rsid w:val="00F53410"/>
    <w:rsid w:val="00F5631B"/>
    <w:rsid w:val="00F56AD8"/>
    <w:rsid w:val="00F574DE"/>
    <w:rsid w:val="00F6029E"/>
    <w:rsid w:val="00F64089"/>
    <w:rsid w:val="00F72C82"/>
    <w:rsid w:val="00F72E8A"/>
    <w:rsid w:val="00F736FF"/>
    <w:rsid w:val="00F75A27"/>
    <w:rsid w:val="00F76DCC"/>
    <w:rsid w:val="00F779F8"/>
    <w:rsid w:val="00F81D65"/>
    <w:rsid w:val="00F8316A"/>
    <w:rsid w:val="00F83528"/>
    <w:rsid w:val="00F87A06"/>
    <w:rsid w:val="00F94F73"/>
    <w:rsid w:val="00F9740B"/>
    <w:rsid w:val="00FA36FE"/>
    <w:rsid w:val="00FA5531"/>
    <w:rsid w:val="00FA6DDA"/>
    <w:rsid w:val="00FB2A79"/>
    <w:rsid w:val="00FB457E"/>
    <w:rsid w:val="00FB60E1"/>
    <w:rsid w:val="00FB64E8"/>
    <w:rsid w:val="00FB6ECD"/>
    <w:rsid w:val="00FC0E4B"/>
    <w:rsid w:val="00FC3C93"/>
    <w:rsid w:val="00FC4128"/>
    <w:rsid w:val="00FC4A1D"/>
    <w:rsid w:val="00FD0491"/>
    <w:rsid w:val="00FD3C3F"/>
    <w:rsid w:val="00FD4BC0"/>
    <w:rsid w:val="00FD7CAB"/>
    <w:rsid w:val="00FE11C7"/>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804AB9B5-584C-4C3E-AB2C-782F03E95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5E7B1F"/>
    <w:pPr>
      <w:spacing w:after="50"/>
      <w:ind w:left="360"/>
      <w:pPrChange w:id="0" w:author="Thomas Lee" w:date="2022-09-13T16:21:00Z">
        <w:pPr>
          <w:spacing w:after="50"/>
          <w:ind w:left="360"/>
        </w:pPr>
      </w:pPrChange>
    </w:pPr>
    <w:rPr>
      <w:rFonts w:ascii="Lucida Console" w:hAnsi="Lucida Console"/>
      <w:color w:val="A31515"/>
      <w:sz w:val="19"/>
      <w:szCs w:val="18"/>
      <w:lang w:val="en-GB" w:eastAsia="en-GB"/>
      <w:rPrChange w:id="0" w:author="Thomas Lee" w:date="2022-09-13T16:21:00Z">
        <w:rPr>
          <w:rFonts w:ascii="Lucida Console" w:hAnsi="Lucida Console"/>
          <w:color w:val="A31515"/>
          <w:sz w:val="19"/>
          <w:szCs w:val="18"/>
          <w:lang w:val="en-GB" w:eastAsia="en-GB"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7A441B"/>
    <w:pPr>
      <w:pPrChange w:id="1" w:author="Thomas Lee" w:date="2022-09-14T14:52:00Z">
        <w:pPr>
          <w:spacing w:before="60" w:after="60"/>
        </w:pPr>
      </w:pPrChange>
    </w:pPr>
    <w:rPr>
      <w:szCs w:val="20"/>
      <w:rPrChange w:id="1" w:author="Thomas Lee" w:date="2022-09-14T14:52: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7A441B"/>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27723013">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418601749">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34085884">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1247114168">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2427">
      <w:bodyDiv w:val="1"/>
      <w:marLeft w:val="0"/>
      <w:marRight w:val="0"/>
      <w:marTop w:val="0"/>
      <w:marBottom w:val="0"/>
      <w:divBdr>
        <w:top w:val="none" w:sz="0" w:space="0" w:color="auto"/>
        <w:left w:val="none" w:sz="0" w:space="0" w:color="auto"/>
        <w:bottom w:val="none" w:sz="0" w:space="0" w:color="auto"/>
        <w:right w:val="none" w:sz="0" w:space="0" w:color="auto"/>
      </w:divBdr>
      <w:divsChild>
        <w:div w:id="1625234291">
          <w:marLeft w:val="0"/>
          <w:marRight w:val="0"/>
          <w:marTop w:val="0"/>
          <w:marBottom w:val="0"/>
          <w:divBdr>
            <w:top w:val="none" w:sz="0" w:space="0" w:color="auto"/>
            <w:left w:val="none" w:sz="0" w:space="0" w:color="auto"/>
            <w:bottom w:val="none" w:sz="0" w:space="0" w:color="auto"/>
            <w:right w:val="none" w:sz="0" w:space="0" w:color="auto"/>
          </w:divBdr>
          <w:divsChild>
            <w:div w:id="32316899">
              <w:marLeft w:val="0"/>
              <w:marRight w:val="0"/>
              <w:marTop w:val="0"/>
              <w:marBottom w:val="0"/>
              <w:divBdr>
                <w:top w:val="none" w:sz="0" w:space="0" w:color="auto"/>
                <w:left w:val="none" w:sz="0" w:space="0" w:color="auto"/>
                <w:bottom w:val="none" w:sz="0" w:space="0" w:color="auto"/>
                <w:right w:val="none" w:sz="0" w:space="0" w:color="auto"/>
              </w:divBdr>
            </w:div>
            <w:div w:id="47462181">
              <w:marLeft w:val="0"/>
              <w:marRight w:val="0"/>
              <w:marTop w:val="0"/>
              <w:marBottom w:val="0"/>
              <w:divBdr>
                <w:top w:val="none" w:sz="0" w:space="0" w:color="auto"/>
                <w:left w:val="none" w:sz="0" w:space="0" w:color="auto"/>
                <w:bottom w:val="none" w:sz="0" w:space="0" w:color="auto"/>
                <w:right w:val="none" w:sz="0" w:space="0" w:color="auto"/>
              </w:divBdr>
            </w:div>
            <w:div w:id="195194320">
              <w:marLeft w:val="0"/>
              <w:marRight w:val="0"/>
              <w:marTop w:val="0"/>
              <w:marBottom w:val="0"/>
              <w:divBdr>
                <w:top w:val="none" w:sz="0" w:space="0" w:color="auto"/>
                <w:left w:val="none" w:sz="0" w:space="0" w:color="auto"/>
                <w:bottom w:val="none" w:sz="0" w:space="0" w:color="auto"/>
                <w:right w:val="none" w:sz="0" w:space="0" w:color="auto"/>
              </w:divBdr>
            </w:div>
            <w:div w:id="212473159">
              <w:marLeft w:val="0"/>
              <w:marRight w:val="0"/>
              <w:marTop w:val="0"/>
              <w:marBottom w:val="0"/>
              <w:divBdr>
                <w:top w:val="none" w:sz="0" w:space="0" w:color="auto"/>
                <w:left w:val="none" w:sz="0" w:space="0" w:color="auto"/>
                <w:bottom w:val="none" w:sz="0" w:space="0" w:color="auto"/>
                <w:right w:val="none" w:sz="0" w:space="0" w:color="auto"/>
              </w:divBdr>
            </w:div>
            <w:div w:id="364715375">
              <w:marLeft w:val="0"/>
              <w:marRight w:val="0"/>
              <w:marTop w:val="0"/>
              <w:marBottom w:val="0"/>
              <w:divBdr>
                <w:top w:val="none" w:sz="0" w:space="0" w:color="auto"/>
                <w:left w:val="none" w:sz="0" w:space="0" w:color="auto"/>
                <w:bottom w:val="none" w:sz="0" w:space="0" w:color="auto"/>
                <w:right w:val="none" w:sz="0" w:space="0" w:color="auto"/>
              </w:divBdr>
            </w:div>
            <w:div w:id="420756981">
              <w:marLeft w:val="0"/>
              <w:marRight w:val="0"/>
              <w:marTop w:val="0"/>
              <w:marBottom w:val="0"/>
              <w:divBdr>
                <w:top w:val="none" w:sz="0" w:space="0" w:color="auto"/>
                <w:left w:val="none" w:sz="0" w:space="0" w:color="auto"/>
                <w:bottom w:val="none" w:sz="0" w:space="0" w:color="auto"/>
                <w:right w:val="none" w:sz="0" w:space="0" w:color="auto"/>
              </w:divBdr>
            </w:div>
            <w:div w:id="502740580">
              <w:marLeft w:val="0"/>
              <w:marRight w:val="0"/>
              <w:marTop w:val="0"/>
              <w:marBottom w:val="0"/>
              <w:divBdr>
                <w:top w:val="none" w:sz="0" w:space="0" w:color="auto"/>
                <w:left w:val="none" w:sz="0" w:space="0" w:color="auto"/>
                <w:bottom w:val="none" w:sz="0" w:space="0" w:color="auto"/>
                <w:right w:val="none" w:sz="0" w:space="0" w:color="auto"/>
              </w:divBdr>
            </w:div>
            <w:div w:id="543718176">
              <w:marLeft w:val="0"/>
              <w:marRight w:val="0"/>
              <w:marTop w:val="0"/>
              <w:marBottom w:val="0"/>
              <w:divBdr>
                <w:top w:val="none" w:sz="0" w:space="0" w:color="auto"/>
                <w:left w:val="none" w:sz="0" w:space="0" w:color="auto"/>
                <w:bottom w:val="none" w:sz="0" w:space="0" w:color="auto"/>
                <w:right w:val="none" w:sz="0" w:space="0" w:color="auto"/>
              </w:divBdr>
            </w:div>
            <w:div w:id="653264664">
              <w:marLeft w:val="0"/>
              <w:marRight w:val="0"/>
              <w:marTop w:val="0"/>
              <w:marBottom w:val="0"/>
              <w:divBdr>
                <w:top w:val="none" w:sz="0" w:space="0" w:color="auto"/>
                <w:left w:val="none" w:sz="0" w:space="0" w:color="auto"/>
                <w:bottom w:val="none" w:sz="0" w:space="0" w:color="auto"/>
                <w:right w:val="none" w:sz="0" w:space="0" w:color="auto"/>
              </w:divBdr>
            </w:div>
            <w:div w:id="677540529">
              <w:marLeft w:val="0"/>
              <w:marRight w:val="0"/>
              <w:marTop w:val="0"/>
              <w:marBottom w:val="0"/>
              <w:divBdr>
                <w:top w:val="none" w:sz="0" w:space="0" w:color="auto"/>
                <w:left w:val="none" w:sz="0" w:space="0" w:color="auto"/>
                <w:bottom w:val="none" w:sz="0" w:space="0" w:color="auto"/>
                <w:right w:val="none" w:sz="0" w:space="0" w:color="auto"/>
              </w:divBdr>
            </w:div>
            <w:div w:id="720591776">
              <w:marLeft w:val="0"/>
              <w:marRight w:val="0"/>
              <w:marTop w:val="0"/>
              <w:marBottom w:val="0"/>
              <w:divBdr>
                <w:top w:val="none" w:sz="0" w:space="0" w:color="auto"/>
                <w:left w:val="none" w:sz="0" w:space="0" w:color="auto"/>
                <w:bottom w:val="none" w:sz="0" w:space="0" w:color="auto"/>
                <w:right w:val="none" w:sz="0" w:space="0" w:color="auto"/>
              </w:divBdr>
            </w:div>
            <w:div w:id="891576301">
              <w:marLeft w:val="0"/>
              <w:marRight w:val="0"/>
              <w:marTop w:val="0"/>
              <w:marBottom w:val="0"/>
              <w:divBdr>
                <w:top w:val="none" w:sz="0" w:space="0" w:color="auto"/>
                <w:left w:val="none" w:sz="0" w:space="0" w:color="auto"/>
                <w:bottom w:val="none" w:sz="0" w:space="0" w:color="auto"/>
                <w:right w:val="none" w:sz="0" w:space="0" w:color="auto"/>
              </w:divBdr>
            </w:div>
            <w:div w:id="913511330">
              <w:marLeft w:val="0"/>
              <w:marRight w:val="0"/>
              <w:marTop w:val="0"/>
              <w:marBottom w:val="0"/>
              <w:divBdr>
                <w:top w:val="none" w:sz="0" w:space="0" w:color="auto"/>
                <w:left w:val="none" w:sz="0" w:space="0" w:color="auto"/>
                <w:bottom w:val="none" w:sz="0" w:space="0" w:color="auto"/>
                <w:right w:val="none" w:sz="0" w:space="0" w:color="auto"/>
              </w:divBdr>
            </w:div>
            <w:div w:id="936862329">
              <w:marLeft w:val="0"/>
              <w:marRight w:val="0"/>
              <w:marTop w:val="0"/>
              <w:marBottom w:val="0"/>
              <w:divBdr>
                <w:top w:val="none" w:sz="0" w:space="0" w:color="auto"/>
                <w:left w:val="none" w:sz="0" w:space="0" w:color="auto"/>
                <w:bottom w:val="none" w:sz="0" w:space="0" w:color="auto"/>
                <w:right w:val="none" w:sz="0" w:space="0" w:color="auto"/>
              </w:divBdr>
            </w:div>
            <w:div w:id="944727050">
              <w:marLeft w:val="0"/>
              <w:marRight w:val="0"/>
              <w:marTop w:val="0"/>
              <w:marBottom w:val="0"/>
              <w:divBdr>
                <w:top w:val="none" w:sz="0" w:space="0" w:color="auto"/>
                <w:left w:val="none" w:sz="0" w:space="0" w:color="auto"/>
                <w:bottom w:val="none" w:sz="0" w:space="0" w:color="auto"/>
                <w:right w:val="none" w:sz="0" w:space="0" w:color="auto"/>
              </w:divBdr>
            </w:div>
            <w:div w:id="1024596642">
              <w:marLeft w:val="0"/>
              <w:marRight w:val="0"/>
              <w:marTop w:val="0"/>
              <w:marBottom w:val="0"/>
              <w:divBdr>
                <w:top w:val="none" w:sz="0" w:space="0" w:color="auto"/>
                <w:left w:val="none" w:sz="0" w:space="0" w:color="auto"/>
                <w:bottom w:val="none" w:sz="0" w:space="0" w:color="auto"/>
                <w:right w:val="none" w:sz="0" w:space="0" w:color="auto"/>
              </w:divBdr>
            </w:div>
            <w:div w:id="1086075473">
              <w:marLeft w:val="0"/>
              <w:marRight w:val="0"/>
              <w:marTop w:val="0"/>
              <w:marBottom w:val="0"/>
              <w:divBdr>
                <w:top w:val="none" w:sz="0" w:space="0" w:color="auto"/>
                <w:left w:val="none" w:sz="0" w:space="0" w:color="auto"/>
                <w:bottom w:val="none" w:sz="0" w:space="0" w:color="auto"/>
                <w:right w:val="none" w:sz="0" w:space="0" w:color="auto"/>
              </w:divBdr>
            </w:div>
            <w:div w:id="1312518920">
              <w:marLeft w:val="0"/>
              <w:marRight w:val="0"/>
              <w:marTop w:val="0"/>
              <w:marBottom w:val="0"/>
              <w:divBdr>
                <w:top w:val="none" w:sz="0" w:space="0" w:color="auto"/>
                <w:left w:val="none" w:sz="0" w:space="0" w:color="auto"/>
                <w:bottom w:val="none" w:sz="0" w:space="0" w:color="auto"/>
                <w:right w:val="none" w:sz="0" w:space="0" w:color="auto"/>
              </w:divBdr>
            </w:div>
            <w:div w:id="1523855785">
              <w:marLeft w:val="0"/>
              <w:marRight w:val="0"/>
              <w:marTop w:val="0"/>
              <w:marBottom w:val="0"/>
              <w:divBdr>
                <w:top w:val="none" w:sz="0" w:space="0" w:color="auto"/>
                <w:left w:val="none" w:sz="0" w:space="0" w:color="auto"/>
                <w:bottom w:val="none" w:sz="0" w:space="0" w:color="auto"/>
                <w:right w:val="none" w:sz="0" w:space="0" w:color="auto"/>
              </w:divBdr>
            </w:div>
            <w:div w:id="1586304741">
              <w:marLeft w:val="0"/>
              <w:marRight w:val="0"/>
              <w:marTop w:val="0"/>
              <w:marBottom w:val="0"/>
              <w:divBdr>
                <w:top w:val="none" w:sz="0" w:space="0" w:color="auto"/>
                <w:left w:val="none" w:sz="0" w:space="0" w:color="auto"/>
                <w:bottom w:val="none" w:sz="0" w:space="0" w:color="auto"/>
                <w:right w:val="none" w:sz="0" w:space="0" w:color="auto"/>
              </w:divBdr>
            </w:div>
            <w:div w:id="1765301997">
              <w:marLeft w:val="0"/>
              <w:marRight w:val="0"/>
              <w:marTop w:val="0"/>
              <w:marBottom w:val="0"/>
              <w:divBdr>
                <w:top w:val="none" w:sz="0" w:space="0" w:color="auto"/>
                <w:left w:val="none" w:sz="0" w:space="0" w:color="auto"/>
                <w:bottom w:val="none" w:sz="0" w:space="0" w:color="auto"/>
                <w:right w:val="none" w:sz="0" w:space="0" w:color="auto"/>
              </w:divBdr>
            </w:div>
            <w:div w:id="18373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20798">
      <w:bodyDiv w:val="1"/>
      <w:marLeft w:val="0"/>
      <w:marRight w:val="0"/>
      <w:marTop w:val="0"/>
      <w:marBottom w:val="0"/>
      <w:divBdr>
        <w:top w:val="none" w:sz="0" w:space="0" w:color="auto"/>
        <w:left w:val="none" w:sz="0" w:space="0" w:color="auto"/>
        <w:bottom w:val="none" w:sz="0" w:space="0" w:color="auto"/>
        <w:right w:val="none" w:sz="0" w:space="0" w:color="auto"/>
      </w:divBdr>
      <w:divsChild>
        <w:div w:id="27410870">
          <w:marLeft w:val="0"/>
          <w:marRight w:val="0"/>
          <w:marTop w:val="0"/>
          <w:marBottom w:val="0"/>
          <w:divBdr>
            <w:top w:val="none" w:sz="0" w:space="0" w:color="auto"/>
            <w:left w:val="none" w:sz="0" w:space="0" w:color="auto"/>
            <w:bottom w:val="none" w:sz="0" w:space="0" w:color="auto"/>
            <w:right w:val="none" w:sz="0" w:space="0" w:color="auto"/>
          </w:divBdr>
          <w:divsChild>
            <w:div w:id="131024473">
              <w:marLeft w:val="0"/>
              <w:marRight w:val="0"/>
              <w:marTop w:val="0"/>
              <w:marBottom w:val="0"/>
              <w:divBdr>
                <w:top w:val="none" w:sz="0" w:space="0" w:color="auto"/>
                <w:left w:val="none" w:sz="0" w:space="0" w:color="auto"/>
                <w:bottom w:val="none" w:sz="0" w:space="0" w:color="auto"/>
                <w:right w:val="none" w:sz="0" w:space="0" w:color="auto"/>
              </w:divBdr>
            </w:div>
            <w:div w:id="208881702">
              <w:marLeft w:val="0"/>
              <w:marRight w:val="0"/>
              <w:marTop w:val="0"/>
              <w:marBottom w:val="0"/>
              <w:divBdr>
                <w:top w:val="none" w:sz="0" w:space="0" w:color="auto"/>
                <w:left w:val="none" w:sz="0" w:space="0" w:color="auto"/>
                <w:bottom w:val="none" w:sz="0" w:space="0" w:color="auto"/>
                <w:right w:val="none" w:sz="0" w:space="0" w:color="auto"/>
              </w:divBdr>
            </w:div>
            <w:div w:id="375475908">
              <w:marLeft w:val="0"/>
              <w:marRight w:val="0"/>
              <w:marTop w:val="0"/>
              <w:marBottom w:val="0"/>
              <w:divBdr>
                <w:top w:val="none" w:sz="0" w:space="0" w:color="auto"/>
                <w:left w:val="none" w:sz="0" w:space="0" w:color="auto"/>
                <w:bottom w:val="none" w:sz="0" w:space="0" w:color="auto"/>
                <w:right w:val="none" w:sz="0" w:space="0" w:color="auto"/>
              </w:divBdr>
            </w:div>
            <w:div w:id="405349338">
              <w:marLeft w:val="0"/>
              <w:marRight w:val="0"/>
              <w:marTop w:val="0"/>
              <w:marBottom w:val="0"/>
              <w:divBdr>
                <w:top w:val="none" w:sz="0" w:space="0" w:color="auto"/>
                <w:left w:val="none" w:sz="0" w:space="0" w:color="auto"/>
                <w:bottom w:val="none" w:sz="0" w:space="0" w:color="auto"/>
                <w:right w:val="none" w:sz="0" w:space="0" w:color="auto"/>
              </w:divBdr>
            </w:div>
            <w:div w:id="449592505">
              <w:marLeft w:val="0"/>
              <w:marRight w:val="0"/>
              <w:marTop w:val="0"/>
              <w:marBottom w:val="0"/>
              <w:divBdr>
                <w:top w:val="none" w:sz="0" w:space="0" w:color="auto"/>
                <w:left w:val="none" w:sz="0" w:space="0" w:color="auto"/>
                <w:bottom w:val="none" w:sz="0" w:space="0" w:color="auto"/>
                <w:right w:val="none" w:sz="0" w:space="0" w:color="auto"/>
              </w:divBdr>
            </w:div>
            <w:div w:id="465393518">
              <w:marLeft w:val="0"/>
              <w:marRight w:val="0"/>
              <w:marTop w:val="0"/>
              <w:marBottom w:val="0"/>
              <w:divBdr>
                <w:top w:val="none" w:sz="0" w:space="0" w:color="auto"/>
                <w:left w:val="none" w:sz="0" w:space="0" w:color="auto"/>
                <w:bottom w:val="none" w:sz="0" w:space="0" w:color="auto"/>
                <w:right w:val="none" w:sz="0" w:space="0" w:color="auto"/>
              </w:divBdr>
            </w:div>
            <w:div w:id="579101522">
              <w:marLeft w:val="0"/>
              <w:marRight w:val="0"/>
              <w:marTop w:val="0"/>
              <w:marBottom w:val="0"/>
              <w:divBdr>
                <w:top w:val="none" w:sz="0" w:space="0" w:color="auto"/>
                <w:left w:val="none" w:sz="0" w:space="0" w:color="auto"/>
                <w:bottom w:val="none" w:sz="0" w:space="0" w:color="auto"/>
                <w:right w:val="none" w:sz="0" w:space="0" w:color="auto"/>
              </w:divBdr>
            </w:div>
            <w:div w:id="693925021">
              <w:marLeft w:val="0"/>
              <w:marRight w:val="0"/>
              <w:marTop w:val="0"/>
              <w:marBottom w:val="0"/>
              <w:divBdr>
                <w:top w:val="none" w:sz="0" w:space="0" w:color="auto"/>
                <w:left w:val="none" w:sz="0" w:space="0" w:color="auto"/>
                <w:bottom w:val="none" w:sz="0" w:space="0" w:color="auto"/>
                <w:right w:val="none" w:sz="0" w:space="0" w:color="auto"/>
              </w:divBdr>
            </w:div>
            <w:div w:id="815099798">
              <w:marLeft w:val="0"/>
              <w:marRight w:val="0"/>
              <w:marTop w:val="0"/>
              <w:marBottom w:val="0"/>
              <w:divBdr>
                <w:top w:val="none" w:sz="0" w:space="0" w:color="auto"/>
                <w:left w:val="none" w:sz="0" w:space="0" w:color="auto"/>
                <w:bottom w:val="none" w:sz="0" w:space="0" w:color="auto"/>
                <w:right w:val="none" w:sz="0" w:space="0" w:color="auto"/>
              </w:divBdr>
            </w:div>
            <w:div w:id="861674729">
              <w:marLeft w:val="0"/>
              <w:marRight w:val="0"/>
              <w:marTop w:val="0"/>
              <w:marBottom w:val="0"/>
              <w:divBdr>
                <w:top w:val="none" w:sz="0" w:space="0" w:color="auto"/>
                <w:left w:val="none" w:sz="0" w:space="0" w:color="auto"/>
                <w:bottom w:val="none" w:sz="0" w:space="0" w:color="auto"/>
                <w:right w:val="none" w:sz="0" w:space="0" w:color="auto"/>
              </w:divBdr>
            </w:div>
            <w:div w:id="942809081">
              <w:marLeft w:val="0"/>
              <w:marRight w:val="0"/>
              <w:marTop w:val="0"/>
              <w:marBottom w:val="0"/>
              <w:divBdr>
                <w:top w:val="none" w:sz="0" w:space="0" w:color="auto"/>
                <w:left w:val="none" w:sz="0" w:space="0" w:color="auto"/>
                <w:bottom w:val="none" w:sz="0" w:space="0" w:color="auto"/>
                <w:right w:val="none" w:sz="0" w:space="0" w:color="auto"/>
              </w:divBdr>
            </w:div>
            <w:div w:id="953636133">
              <w:marLeft w:val="0"/>
              <w:marRight w:val="0"/>
              <w:marTop w:val="0"/>
              <w:marBottom w:val="0"/>
              <w:divBdr>
                <w:top w:val="none" w:sz="0" w:space="0" w:color="auto"/>
                <w:left w:val="none" w:sz="0" w:space="0" w:color="auto"/>
                <w:bottom w:val="none" w:sz="0" w:space="0" w:color="auto"/>
                <w:right w:val="none" w:sz="0" w:space="0" w:color="auto"/>
              </w:divBdr>
            </w:div>
            <w:div w:id="957953144">
              <w:marLeft w:val="0"/>
              <w:marRight w:val="0"/>
              <w:marTop w:val="0"/>
              <w:marBottom w:val="0"/>
              <w:divBdr>
                <w:top w:val="none" w:sz="0" w:space="0" w:color="auto"/>
                <w:left w:val="none" w:sz="0" w:space="0" w:color="auto"/>
                <w:bottom w:val="none" w:sz="0" w:space="0" w:color="auto"/>
                <w:right w:val="none" w:sz="0" w:space="0" w:color="auto"/>
              </w:divBdr>
            </w:div>
            <w:div w:id="977152752">
              <w:marLeft w:val="0"/>
              <w:marRight w:val="0"/>
              <w:marTop w:val="0"/>
              <w:marBottom w:val="0"/>
              <w:divBdr>
                <w:top w:val="none" w:sz="0" w:space="0" w:color="auto"/>
                <w:left w:val="none" w:sz="0" w:space="0" w:color="auto"/>
                <w:bottom w:val="none" w:sz="0" w:space="0" w:color="auto"/>
                <w:right w:val="none" w:sz="0" w:space="0" w:color="auto"/>
              </w:divBdr>
            </w:div>
            <w:div w:id="985470499">
              <w:marLeft w:val="0"/>
              <w:marRight w:val="0"/>
              <w:marTop w:val="0"/>
              <w:marBottom w:val="0"/>
              <w:divBdr>
                <w:top w:val="none" w:sz="0" w:space="0" w:color="auto"/>
                <w:left w:val="none" w:sz="0" w:space="0" w:color="auto"/>
                <w:bottom w:val="none" w:sz="0" w:space="0" w:color="auto"/>
                <w:right w:val="none" w:sz="0" w:space="0" w:color="auto"/>
              </w:divBdr>
            </w:div>
            <w:div w:id="1042902175">
              <w:marLeft w:val="0"/>
              <w:marRight w:val="0"/>
              <w:marTop w:val="0"/>
              <w:marBottom w:val="0"/>
              <w:divBdr>
                <w:top w:val="none" w:sz="0" w:space="0" w:color="auto"/>
                <w:left w:val="none" w:sz="0" w:space="0" w:color="auto"/>
                <w:bottom w:val="none" w:sz="0" w:space="0" w:color="auto"/>
                <w:right w:val="none" w:sz="0" w:space="0" w:color="auto"/>
              </w:divBdr>
            </w:div>
            <w:div w:id="1048727629">
              <w:marLeft w:val="0"/>
              <w:marRight w:val="0"/>
              <w:marTop w:val="0"/>
              <w:marBottom w:val="0"/>
              <w:divBdr>
                <w:top w:val="none" w:sz="0" w:space="0" w:color="auto"/>
                <w:left w:val="none" w:sz="0" w:space="0" w:color="auto"/>
                <w:bottom w:val="none" w:sz="0" w:space="0" w:color="auto"/>
                <w:right w:val="none" w:sz="0" w:space="0" w:color="auto"/>
              </w:divBdr>
            </w:div>
            <w:div w:id="1067189746">
              <w:marLeft w:val="0"/>
              <w:marRight w:val="0"/>
              <w:marTop w:val="0"/>
              <w:marBottom w:val="0"/>
              <w:divBdr>
                <w:top w:val="none" w:sz="0" w:space="0" w:color="auto"/>
                <w:left w:val="none" w:sz="0" w:space="0" w:color="auto"/>
                <w:bottom w:val="none" w:sz="0" w:space="0" w:color="auto"/>
                <w:right w:val="none" w:sz="0" w:space="0" w:color="auto"/>
              </w:divBdr>
            </w:div>
            <w:div w:id="1075937074">
              <w:marLeft w:val="0"/>
              <w:marRight w:val="0"/>
              <w:marTop w:val="0"/>
              <w:marBottom w:val="0"/>
              <w:divBdr>
                <w:top w:val="none" w:sz="0" w:space="0" w:color="auto"/>
                <w:left w:val="none" w:sz="0" w:space="0" w:color="auto"/>
                <w:bottom w:val="none" w:sz="0" w:space="0" w:color="auto"/>
                <w:right w:val="none" w:sz="0" w:space="0" w:color="auto"/>
              </w:divBdr>
            </w:div>
            <w:div w:id="1077752110">
              <w:marLeft w:val="0"/>
              <w:marRight w:val="0"/>
              <w:marTop w:val="0"/>
              <w:marBottom w:val="0"/>
              <w:divBdr>
                <w:top w:val="none" w:sz="0" w:space="0" w:color="auto"/>
                <w:left w:val="none" w:sz="0" w:space="0" w:color="auto"/>
                <w:bottom w:val="none" w:sz="0" w:space="0" w:color="auto"/>
                <w:right w:val="none" w:sz="0" w:space="0" w:color="auto"/>
              </w:divBdr>
            </w:div>
            <w:div w:id="1133018552">
              <w:marLeft w:val="0"/>
              <w:marRight w:val="0"/>
              <w:marTop w:val="0"/>
              <w:marBottom w:val="0"/>
              <w:divBdr>
                <w:top w:val="none" w:sz="0" w:space="0" w:color="auto"/>
                <w:left w:val="none" w:sz="0" w:space="0" w:color="auto"/>
                <w:bottom w:val="none" w:sz="0" w:space="0" w:color="auto"/>
                <w:right w:val="none" w:sz="0" w:space="0" w:color="auto"/>
              </w:divBdr>
            </w:div>
            <w:div w:id="1163274648">
              <w:marLeft w:val="0"/>
              <w:marRight w:val="0"/>
              <w:marTop w:val="0"/>
              <w:marBottom w:val="0"/>
              <w:divBdr>
                <w:top w:val="none" w:sz="0" w:space="0" w:color="auto"/>
                <w:left w:val="none" w:sz="0" w:space="0" w:color="auto"/>
                <w:bottom w:val="none" w:sz="0" w:space="0" w:color="auto"/>
                <w:right w:val="none" w:sz="0" w:space="0" w:color="auto"/>
              </w:divBdr>
            </w:div>
            <w:div w:id="1212613504">
              <w:marLeft w:val="0"/>
              <w:marRight w:val="0"/>
              <w:marTop w:val="0"/>
              <w:marBottom w:val="0"/>
              <w:divBdr>
                <w:top w:val="none" w:sz="0" w:space="0" w:color="auto"/>
                <w:left w:val="none" w:sz="0" w:space="0" w:color="auto"/>
                <w:bottom w:val="none" w:sz="0" w:space="0" w:color="auto"/>
                <w:right w:val="none" w:sz="0" w:space="0" w:color="auto"/>
              </w:divBdr>
            </w:div>
            <w:div w:id="1240138046">
              <w:marLeft w:val="0"/>
              <w:marRight w:val="0"/>
              <w:marTop w:val="0"/>
              <w:marBottom w:val="0"/>
              <w:divBdr>
                <w:top w:val="none" w:sz="0" w:space="0" w:color="auto"/>
                <w:left w:val="none" w:sz="0" w:space="0" w:color="auto"/>
                <w:bottom w:val="none" w:sz="0" w:space="0" w:color="auto"/>
                <w:right w:val="none" w:sz="0" w:space="0" w:color="auto"/>
              </w:divBdr>
            </w:div>
            <w:div w:id="1249847602">
              <w:marLeft w:val="0"/>
              <w:marRight w:val="0"/>
              <w:marTop w:val="0"/>
              <w:marBottom w:val="0"/>
              <w:divBdr>
                <w:top w:val="none" w:sz="0" w:space="0" w:color="auto"/>
                <w:left w:val="none" w:sz="0" w:space="0" w:color="auto"/>
                <w:bottom w:val="none" w:sz="0" w:space="0" w:color="auto"/>
                <w:right w:val="none" w:sz="0" w:space="0" w:color="auto"/>
              </w:divBdr>
            </w:div>
            <w:div w:id="1396778958">
              <w:marLeft w:val="0"/>
              <w:marRight w:val="0"/>
              <w:marTop w:val="0"/>
              <w:marBottom w:val="0"/>
              <w:divBdr>
                <w:top w:val="none" w:sz="0" w:space="0" w:color="auto"/>
                <w:left w:val="none" w:sz="0" w:space="0" w:color="auto"/>
                <w:bottom w:val="none" w:sz="0" w:space="0" w:color="auto"/>
                <w:right w:val="none" w:sz="0" w:space="0" w:color="auto"/>
              </w:divBdr>
            </w:div>
            <w:div w:id="1422724012">
              <w:marLeft w:val="0"/>
              <w:marRight w:val="0"/>
              <w:marTop w:val="0"/>
              <w:marBottom w:val="0"/>
              <w:divBdr>
                <w:top w:val="none" w:sz="0" w:space="0" w:color="auto"/>
                <w:left w:val="none" w:sz="0" w:space="0" w:color="auto"/>
                <w:bottom w:val="none" w:sz="0" w:space="0" w:color="auto"/>
                <w:right w:val="none" w:sz="0" w:space="0" w:color="auto"/>
              </w:divBdr>
            </w:div>
            <w:div w:id="1728264071">
              <w:marLeft w:val="0"/>
              <w:marRight w:val="0"/>
              <w:marTop w:val="0"/>
              <w:marBottom w:val="0"/>
              <w:divBdr>
                <w:top w:val="none" w:sz="0" w:space="0" w:color="auto"/>
                <w:left w:val="none" w:sz="0" w:space="0" w:color="auto"/>
                <w:bottom w:val="none" w:sz="0" w:space="0" w:color="auto"/>
                <w:right w:val="none" w:sz="0" w:space="0" w:color="auto"/>
              </w:divBdr>
            </w:div>
            <w:div w:id="1798449142">
              <w:marLeft w:val="0"/>
              <w:marRight w:val="0"/>
              <w:marTop w:val="0"/>
              <w:marBottom w:val="0"/>
              <w:divBdr>
                <w:top w:val="none" w:sz="0" w:space="0" w:color="auto"/>
                <w:left w:val="none" w:sz="0" w:space="0" w:color="auto"/>
                <w:bottom w:val="none" w:sz="0" w:space="0" w:color="auto"/>
                <w:right w:val="none" w:sz="0" w:space="0" w:color="auto"/>
              </w:divBdr>
            </w:div>
            <w:div w:id="1803499752">
              <w:marLeft w:val="0"/>
              <w:marRight w:val="0"/>
              <w:marTop w:val="0"/>
              <w:marBottom w:val="0"/>
              <w:divBdr>
                <w:top w:val="none" w:sz="0" w:space="0" w:color="auto"/>
                <w:left w:val="none" w:sz="0" w:space="0" w:color="auto"/>
                <w:bottom w:val="none" w:sz="0" w:space="0" w:color="auto"/>
                <w:right w:val="none" w:sz="0" w:space="0" w:color="auto"/>
              </w:divBdr>
            </w:div>
            <w:div w:id="1937056912">
              <w:marLeft w:val="0"/>
              <w:marRight w:val="0"/>
              <w:marTop w:val="0"/>
              <w:marBottom w:val="0"/>
              <w:divBdr>
                <w:top w:val="none" w:sz="0" w:space="0" w:color="auto"/>
                <w:left w:val="none" w:sz="0" w:space="0" w:color="auto"/>
                <w:bottom w:val="none" w:sz="0" w:space="0" w:color="auto"/>
                <w:right w:val="none" w:sz="0" w:space="0" w:color="auto"/>
              </w:divBdr>
            </w:div>
            <w:div w:id="1940866570">
              <w:marLeft w:val="0"/>
              <w:marRight w:val="0"/>
              <w:marTop w:val="0"/>
              <w:marBottom w:val="0"/>
              <w:divBdr>
                <w:top w:val="none" w:sz="0" w:space="0" w:color="auto"/>
                <w:left w:val="none" w:sz="0" w:space="0" w:color="auto"/>
                <w:bottom w:val="none" w:sz="0" w:space="0" w:color="auto"/>
                <w:right w:val="none" w:sz="0" w:space="0" w:color="auto"/>
              </w:divBdr>
            </w:div>
            <w:div w:id="1982881456">
              <w:marLeft w:val="0"/>
              <w:marRight w:val="0"/>
              <w:marTop w:val="0"/>
              <w:marBottom w:val="0"/>
              <w:divBdr>
                <w:top w:val="none" w:sz="0" w:space="0" w:color="auto"/>
                <w:left w:val="none" w:sz="0" w:space="0" w:color="auto"/>
                <w:bottom w:val="none" w:sz="0" w:space="0" w:color="auto"/>
                <w:right w:val="none" w:sz="0" w:space="0" w:color="auto"/>
              </w:divBdr>
            </w:div>
            <w:div w:id="21292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3089">
      <w:bodyDiv w:val="1"/>
      <w:marLeft w:val="0"/>
      <w:marRight w:val="0"/>
      <w:marTop w:val="0"/>
      <w:marBottom w:val="0"/>
      <w:divBdr>
        <w:top w:val="none" w:sz="0" w:space="0" w:color="auto"/>
        <w:left w:val="none" w:sz="0" w:space="0" w:color="auto"/>
        <w:bottom w:val="none" w:sz="0" w:space="0" w:color="auto"/>
        <w:right w:val="none" w:sz="0" w:space="0" w:color="auto"/>
      </w:divBdr>
      <w:divsChild>
        <w:div w:id="1209296457">
          <w:marLeft w:val="0"/>
          <w:marRight w:val="0"/>
          <w:marTop w:val="0"/>
          <w:marBottom w:val="0"/>
          <w:divBdr>
            <w:top w:val="none" w:sz="0" w:space="0" w:color="auto"/>
            <w:left w:val="none" w:sz="0" w:space="0" w:color="auto"/>
            <w:bottom w:val="none" w:sz="0" w:space="0" w:color="auto"/>
            <w:right w:val="none" w:sz="0" w:space="0" w:color="auto"/>
          </w:divBdr>
          <w:divsChild>
            <w:div w:id="129515700">
              <w:marLeft w:val="0"/>
              <w:marRight w:val="0"/>
              <w:marTop w:val="0"/>
              <w:marBottom w:val="0"/>
              <w:divBdr>
                <w:top w:val="none" w:sz="0" w:space="0" w:color="auto"/>
                <w:left w:val="none" w:sz="0" w:space="0" w:color="auto"/>
                <w:bottom w:val="none" w:sz="0" w:space="0" w:color="auto"/>
                <w:right w:val="none" w:sz="0" w:space="0" w:color="auto"/>
              </w:divBdr>
            </w:div>
            <w:div w:id="1157918075">
              <w:marLeft w:val="0"/>
              <w:marRight w:val="0"/>
              <w:marTop w:val="0"/>
              <w:marBottom w:val="0"/>
              <w:divBdr>
                <w:top w:val="none" w:sz="0" w:space="0" w:color="auto"/>
                <w:left w:val="none" w:sz="0" w:space="0" w:color="auto"/>
                <w:bottom w:val="none" w:sz="0" w:space="0" w:color="auto"/>
                <w:right w:val="none" w:sz="0" w:space="0" w:color="auto"/>
              </w:divBdr>
            </w:div>
            <w:div w:id="836770269">
              <w:marLeft w:val="0"/>
              <w:marRight w:val="0"/>
              <w:marTop w:val="0"/>
              <w:marBottom w:val="0"/>
              <w:divBdr>
                <w:top w:val="none" w:sz="0" w:space="0" w:color="auto"/>
                <w:left w:val="none" w:sz="0" w:space="0" w:color="auto"/>
                <w:bottom w:val="none" w:sz="0" w:space="0" w:color="auto"/>
                <w:right w:val="none" w:sz="0" w:space="0" w:color="auto"/>
              </w:divBdr>
            </w:div>
            <w:div w:id="1037897713">
              <w:marLeft w:val="0"/>
              <w:marRight w:val="0"/>
              <w:marTop w:val="0"/>
              <w:marBottom w:val="0"/>
              <w:divBdr>
                <w:top w:val="none" w:sz="0" w:space="0" w:color="auto"/>
                <w:left w:val="none" w:sz="0" w:space="0" w:color="auto"/>
                <w:bottom w:val="none" w:sz="0" w:space="0" w:color="auto"/>
                <w:right w:val="none" w:sz="0" w:space="0" w:color="auto"/>
              </w:divBdr>
            </w:div>
            <w:div w:id="222059217">
              <w:marLeft w:val="0"/>
              <w:marRight w:val="0"/>
              <w:marTop w:val="0"/>
              <w:marBottom w:val="0"/>
              <w:divBdr>
                <w:top w:val="none" w:sz="0" w:space="0" w:color="auto"/>
                <w:left w:val="none" w:sz="0" w:space="0" w:color="auto"/>
                <w:bottom w:val="none" w:sz="0" w:space="0" w:color="auto"/>
                <w:right w:val="none" w:sz="0" w:space="0" w:color="auto"/>
              </w:divBdr>
            </w:div>
            <w:div w:id="501627232">
              <w:marLeft w:val="0"/>
              <w:marRight w:val="0"/>
              <w:marTop w:val="0"/>
              <w:marBottom w:val="0"/>
              <w:divBdr>
                <w:top w:val="none" w:sz="0" w:space="0" w:color="auto"/>
                <w:left w:val="none" w:sz="0" w:space="0" w:color="auto"/>
                <w:bottom w:val="none" w:sz="0" w:space="0" w:color="auto"/>
                <w:right w:val="none" w:sz="0" w:space="0" w:color="auto"/>
              </w:divBdr>
            </w:div>
            <w:div w:id="1030184177">
              <w:marLeft w:val="0"/>
              <w:marRight w:val="0"/>
              <w:marTop w:val="0"/>
              <w:marBottom w:val="0"/>
              <w:divBdr>
                <w:top w:val="none" w:sz="0" w:space="0" w:color="auto"/>
                <w:left w:val="none" w:sz="0" w:space="0" w:color="auto"/>
                <w:bottom w:val="none" w:sz="0" w:space="0" w:color="auto"/>
                <w:right w:val="none" w:sz="0" w:space="0" w:color="auto"/>
              </w:divBdr>
            </w:div>
            <w:div w:id="615647840">
              <w:marLeft w:val="0"/>
              <w:marRight w:val="0"/>
              <w:marTop w:val="0"/>
              <w:marBottom w:val="0"/>
              <w:divBdr>
                <w:top w:val="none" w:sz="0" w:space="0" w:color="auto"/>
                <w:left w:val="none" w:sz="0" w:space="0" w:color="auto"/>
                <w:bottom w:val="none" w:sz="0" w:space="0" w:color="auto"/>
                <w:right w:val="none" w:sz="0" w:space="0" w:color="auto"/>
              </w:divBdr>
            </w:div>
            <w:div w:id="30301878">
              <w:marLeft w:val="0"/>
              <w:marRight w:val="0"/>
              <w:marTop w:val="0"/>
              <w:marBottom w:val="0"/>
              <w:divBdr>
                <w:top w:val="none" w:sz="0" w:space="0" w:color="auto"/>
                <w:left w:val="none" w:sz="0" w:space="0" w:color="auto"/>
                <w:bottom w:val="none" w:sz="0" w:space="0" w:color="auto"/>
                <w:right w:val="none" w:sz="0" w:space="0" w:color="auto"/>
              </w:divBdr>
            </w:div>
            <w:div w:id="304092459">
              <w:marLeft w:val="0"/>
              <w:marRight w:val="0"/>
              <w:marTop w:val="0"/>
              <w:marBottom w:val="0"/>
              <w:divBdr>
                <w:top w:val="none" w:sz="0" w:space="0" w:color="auto"/>
                <w:left w:val="none" w:sz="0" w:space="0" w:color="auto"/>
                <w:bottom w:val="none" w:sz="0" w:space="0" w:color="auto"/>
                <w:right w:val="none" w:sz="0" w:space="0" w:color="auto"/>
              </w:divBdr>
            </w:div>
            <w:div w:id="295843150">
              <w:marLeft w:val="0"/>
              <w:marRight w:val="0"/>
              <w:marTop w:val="0"/>
              <w:marBottom w:val="0"/>
              <w:divBdr>
                <w:top w:val="none" w:sz="0" w:space="0" w:color="auto"/>
                <w:left w:val="none" w:sz="0" w:space="0" w:color="auto"/>
                <w:bottom w:val="none" w:sz="0" w:space="0" w:color="auto"/>
                <w:right w:val="none" w:sz="0" w:space="0" w:color="auto"/>
              </w:divBdr>
            </w:div>
            <w:div w:id="2084639446">
              <w:marLeft w:val="0"/>
              <w:marRight w:val="0"/>
              <w:marTop w:val="0"/>
              <w:marBottom w:val="0"/>
              <w:divBdr>
                <w:top w:val="none" w:sz="0" w:space="0" w:color="auto"/>
                <w:left w:val="none" w:sz="0" w:space="0" w:color="auto"/>
                <w:bottom w:val="none" w:sz="0" w:space="0" w:color="auto"/>
                <w:right w:val="none" w:sz="0" w:space="0" w:color="auto"/>
              </w:divBdr>
            </w:div>
            <w:div w:id="1013339482">
              <w:marLeft w:val="0"/>
              <w:marRight w:val="0"/>
              <w:marTop w:val="0"/>
              <w:marBottom w:val="0"/>
              <w:divBdr>
                <w:top w:val="none" w:sz="0" w:space="0" w:color="auto"/>
                <w:left w:val="none" w:sz="0" w:space="0" w:color="auto"/>
                <w:bottom w:val="none" w:sz="0" w:space="0" w:color="auto"/>
                <w:right w:val="none" w:sz="0" w:space="0" w:color="auto"/>
              </w:divBdr>
            </w:div>
            <w:div w:id="2111853670">
              <w:marLeft w:val="0"/>
              <w:marRight w:val="0"/>
              <w:marTop w:val="0"/>
              <w:marBottom w:val="0"/>
              <w:divBdr>
                <w:top w:val="none" w:sz="0" w:space="0" w:color="auto"/>
                <w:left w:val="none" w:sz="0" w:space="0" w:color="auto"/>
                <w:bottom w:val="none" w:sz="0" w:space="0" w:color="auto"/>
                <w:right w:val="none" w:sz="0" w:space="0" w:color="auto"/>
              </w:divBdr>
            </w:div>
            <w:div w:id="1938176020">
              <w:marLeft w:val="0"/>
              <w:marRight w:val="0"/>
              <w:marTop w:val="0"/>
              <w:marBottom w:val="0"/>
              <w:divBdr>
                <w:top w:val="none" w:sz="0" w:space="0" w:color="auto"/>
                <w:left w:val="none" w:sz="0" w:space="0" w:color="auto"/>
                <w:bottom w:val="none" w:sz="0" w:space="0" w:color="auto"/>
                <w:right w:val="none" w:sz="0" w:space="0" w:color="auto"/>
              </w:divBdr>
            </w:div>
            <w:div w:id="1974825446">
              <w:marLeft w:val="0"/>
              <w:marRight w:val="0"/>
              <w:marTop w:val="0"/>
              <w:marBottom w:val="0"/>
              <w:divBdr>
                <w:top w:val="none" w:sz="0" w:space="0" w:color="auto"/>
                <w:left w:val="none" w:sz="0" w:space="0" w:color="auto"/>
                <w:bottom w:val="none" w:sz="0" w:space="0" w:color="auto"/>
                <w:right w:val="none" w:sz="0" w:space="0" w:color="auto"/>
              </w:divBdr>
            </w:div>
            <w:div w:id="540017823">
              <w:marLeft w:val="0"/>
              <w:marRight w:val="0"/>
              <w:marTop w:val="0"/>
              <w:marBottom w:val="0"/>
              <w:divBdr>
                <w:top w:val="none" w:sz="0" w:space="0" w:color="auto"/>
                <w:left w:val="none" w:sz="0" w:space="0" w:color="auto"/>
                <w:bottom w:val="none" w:sz="0" w:space="0" w:color="auto"/>
                <w:right w:val="none" w:sz="0" w:space="0" w:color="auto"/>
              </w:divBdr>
            </w:div>
            <w:div w:id="1563835280">
              <w:marLeft w:val="0"/>
              <w:marRight w:val="0"/>
              <w:marTop w:val="0"/>
              <w:marBottom w:val="0"/>
              <w:divBdr>
                <w:top w:val="none" w:sz="0" w:space="0" w:color="auto"/>
                <w:left w:val="none" w:sz="0" w:space="0" w:color="auto"/>
                <w:bottom w:val="none" w:sz="0" w:space="0" w:color="auto"/>
                <w:right w:val="none" w:sz="0" w:space="0" w:color="auto"/>
              </w:divBdr>
            </w:div>
            <w:div w:id="792864027">
              <w:marLeft w:val="0"/>
              <w:marRight w:val="0"/>
              <w:marTop w:val="0"/>
              <w:marBottom w:val="0"/>
              <w:divBdr>
                <w:top w:val="none" w:sz="0" w:space="0" w:color="auto"/>
                <w:left w:val="none" w:sz="0" w:space="0" w:color="auto"/>
                <w:bottom w:val="none" w:sz="0" w:space="0" w:color="auto"/>
                <w:right w:val="none" w:sz="0" w:space="0" w:color="auto"/>
              </w:divBdr>
            </w:div>
            <w:div w:id="5288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861">
      <w:bodyDiv w:val="1"/>
      <w:marLeft w:val="0"/>
      <w:marRight w:val="0"/>
      <w:marTop w:val="0"/>
      <w:marBottom w:val="0"/>
      <w:divBdr>
        <w:top w:val="none" w:sz="0" w:space="0" w:color="auto"/>
        <w:left w:val="none" w:sz="0" w:space="0" w:color="auto"/>
        <w:bottom w:val="none" w:sz="0" w:space="0" w:color="auto"/>
        <w:right w:val="none" w:sz="0" w:space="0" w:color="auto"/>
      </w:divBdr>
      <w:divsChild>
        <w:div w:id="996880224">
          <w:marLeft w:val="0"/>
          <w:marRight w:val="0"/>
          <w:marTop w:val="0"/>
          <w:marBottom w:val="0"/>
          <w:divBdr>
            <w:top w:val="none" w:sz="0" w:space="0" w:color="auto"/>
            <w:left w:val="none" w:sz="0" w:space="0" w:color="auto"/>
            <w:bottom w:val="none" w:sz="0" w:space="0" w:color="auto"/>
            <w:right w:val="none" w:sz="0" w:space="0" w:color="auto"/>
          </w:divBdr>
          <w:divsChild>
            <w:div w:id="146558306">
              <w:marLeft w:val="0"/>
              <w:marRight w:val="0"/>
              <w:marTop w:val="0"/>
              <w:marBottom w:val="0"/>
              <w:divBdr>
                <w:top w:val="none" w:sz="0" w:space="0" w:color="auto"/>
                <w:left w:val="none" w:sz="0" w:space="0" w:color="auto"/>
                <w:bottom w:val="none" w:sz="0" w:space="0" w:color="auto"/>
                <w:right w:val="none" w:sz="0" w:space="0" w:color="auto"/>
              </w:divBdr>
            </w:div>
            <w:div w:id="481625059">
              <w:marLeft w:val="0"/>
              <w:marRight w:val="0"/>
              <w:marTop w:val="0"/>
              <w:marBottom w:val="0"/>
              <w:divBdr>
                <w:top w:val="none" w:sz="0" w:space="0" w:color="auto"/>
                <w:left w:val="none" w:sz="0" w:space="0" w:color="auto"/>
                <w:bottom w:val="none" w:sz="0" w:space="0" w:color="auto"/>
                <w:right w:val="none" w:sz="0" w:space="0" w:color="auto"/>
              </w:divBdr>
            </w:div>
            <w:div w:id="485826243">
              <w:marLeft w:val="0"/>
              <w:marRight w:val="0"/>
              <w:marTop w:val="0"/>
              <w:marBottom w:val="0"/>
              <w:divBdr>
                <w:top w:val="none" w:sz="0" w:space="0" w:color="auto"/>
                <w:left w:val="none" w:sz="0" w:space="0" w:color="auto"/>
                <w:bottom w:val="none" w:sz="0" w:space="0" w:color="auto"/>
                <w:right w:val="none" w:sz="0" w:space="0" w:color="auto"/>
              </w:divBdr>
            </w:div>
            <w:div w:id="614950237">
              <w:marLeft w:val="0"/>
              <w:marRight w:val="0"/>
              <w:marTop w:val="0"/>
              <w:marBottom w:val="0"/>
              <w:divBdr>
                <w:top w:val="none" w:sz="0" w:space="0" w:color="auto"/>
                <w:left w:val="none" w:sz="0" w:space="0" w:color="auto"/>
                <w:bottom w:val="none" w:sz="0" w:space="0" w:color="auto"/>
                <w:right w:val="none" w:sz="0" w:space="0" w:color="auto"/>
              </w:divBdr>
            </w:div>
            <w:div w:id="700127100">
              <w:marLeft w:val="0"/>
              <w:marRight w:val="0"/>
              <w:marTop w:val="0"/>
              <w:marBottom w:val="0"/>
              <w:divBdr>
                <w:top w:val="none" w:sz="0" w:space="0" w:color="auto"/>
                <w:left w:val="none" w:sz="0" w:space="0" w:color="auto"/>
                <w:bottom w:val="none" w:sz="0" w:space="0" w:color="auto"/>
                <w:right w:val="none" w:sz="0" w:space="0" w:color="auto"/>
              </w:divBdr>
            </w:div>
            <w:div w:id="812987177">
              <w:marLeft w:val="0"/>
              <w:marRight w:val="0"/>
              <w:marTop w:val="0"/>
              <w:marBottom w:val="0"/>
              <w:divBdr>
                <w:top w:val="none" w:sz="0" w:space="0" w:color="auto"/>
                <w:left w:val="none" w:sz="0" w:space="0" w:color="auto"/>
                <w:bottom w:val="none" w:sz="0" w:space="0" w:color="auto"/>
                <w:right w:val="none" w:sz="0" w:space="0" w:color="auto"/>
              </w:divBdr>
            </w:div>
            <w:div w:id="885024023">
              <w:marLeft w:val="0"/>
              <w:marRight w:val="0"/>
              <w:marTop w:val="0"/>
              <w:marBottom w:val="0"/>
              <w:divBdr>
                <w:top w:val="none" w:sz="0" w:space="0" w:color="auto"/>
                <w:left w:val="none" w:sz="0" w:space="0" w:color="auto"/>
                <w:bottom w:val="none" w:sz="0" w:space="0" w:color="auto"/>
                <w:right w:val="none" w:sz="0" w:space="0" w:color="auto"/>
              </w:divBdr>
            </w:div>
            <w:div w:id="897517697">
              <w:marLeft w:val="0"/>
              <w:marRight w:val="0"/>
              <w:marTop w:val="0"/>
              <w:marBottom w:val="0"/>
              <w:divBdr>
                <w:top w:val="none" w:sz="0" w:space="0" w:color="auto"/>
                <w:left w:val="none" w:sz="0" w:space="0" w:color="auto"/>
                <w:bottom w:val="none" w:sz="0" w:space="0" w:color="auto"/>
                <w:right w:val="none" w:sz="0" w:space="0" w:color="auto"/>
              </w:divBdr>
            </w:div>
            <w:div w:id="951209737">
              <w:marLeft w:val="0"/>
              <w:marRight w:val="0"/>
              <w:marTop w:val="0"/>
              <w:marBottom w:val="0"/>
              <w:divBdr>
                <w:top w:val="none" w:sz="0" w:space="0" w:color="auto"/>
                <w:left w:val="none" w:sz="0" w:space="0" w:color="auto"/>
                <w:bottom w:val="none" w:sz="0" w:space="0" w:color="auto"/>
                <w:right w:val="none" w:sz="0" w:space="0" w:color="auto"/>
              </w:divBdr>
            </w:div>
            <w:div w:id="1121415685">
              <w:marLeft w:val="0"/>
              <w:marRight w:val="0"/>
              <w:marTop w:val="0"/>
              <w:marBottom w:val="0"/>
              <w:divBdr>
                <w:top w:val="none" w:sz="0" w:space="0" w:color="auto"/>
                <w:left w:val="none" w:sz="0" w:space="0" w:color="auto"/>
                <w:bottom w:val="none" w:sz="0" w:space="0" w:color="auto"/>
                <w:right w:val="none" w:sz="0" w:space="0" w:color="auto"/>
              </w:divBdr>
            </w:div>
            <w:div w:id="1339120916">
              <w:marLeft w:val="0"/>
              <w:marRight w:val="0"/>
              <w:marTop w:val="0"/>
              <w:marBottom w:val="0"/>
              <w:divBdr>
                <w:top w:val="none" w:sz="0" w:space="0" w:color="auto"/>
                <w:left w:val="none" w:sz="0" w:space="0" w:color="auto"/>
                <w:bottom w:val="none" w:sz="0" w:space="0" w:color="auto"/>
                <w:right w:val="none" w:sz="0" w:space="0" w:color="auto"/>
              </w:divBdr>
            </w:div>
            <w:div w:id="1368291869">
              <w:marLeft w:val="0"/>
              <w:marRight w:val="0"/>
              <w:marTop w:val="0"/>
              <w:marBottom w:val="0"/>
              <w:divBdr>
                <w:top w:val="none" w:sz="0" w:space="0" w:color="auto"/>
                <w:left w:val="none" w:sz="0" w:space="0" w:color="auto"/>
                <w:bottom w:val="none" w:sz="0" w:space="0" w:color="auto"/>
                <w:right w:val="none" w:sz="0" w:space="0" w:color="auto"/>
              </w:divBdr>
            </w:div>
            <w:div w:id="1465922342">
              <w:marLeft w:val="0"/>
              <w:marRight w:val="0"/>
              <w:marTop w:val="0"/>
              <w:marBottom w:val="0"/>
              <w:divBdr>
                <w:top w:val="none" w:sz="0" w:space="0" w:color="auto"/>
                <w:left w:val="none" w:sz="0" w:space="0" w:color="auto"/>
                <w:bottom w:val="none" w:sz="0" w:space="0" w:color="auto"/>
                <w:right w:val="none" w:sz="0" w:space="0" w:color="auto"/>
              </w:divBdr>
            </w:div>
            <w:div w:id="1504317350">
              <w:marLeft w:val="0"/>
              <w:marRight w:val="0"/>
              <w:marTop w:val="0"/>
              <w:marBottom w:val="0"/>
              <w:divBdr>
                <w:top w:val="none" w:sz="0" w:space="0" w:color="auto"/>
                <w:left w:val="none" w:sz="0" w:space="0" w:color="auto"/>
                <w:bottom w:val="none" w:sz="0" w:space="0" w:color="auto"/>
                <w:right w:val="none" w:sz="0" w:space="0" w:color="auto"/>
              </w:divBdr>
            </w:div>
            <w:div w:id="1605577991">
              <w:marLeft w:val="0"/>
              <w:marRight w:val="0"/>
              <w:marTop w:val="0"/>
              <w:marBottom w:val="0"/>
              <w:divBdr>
                <w:top w:val="none" w:sz="0" w:space="0" w:color="auto"/>
                <w:left w:val="none" w:sz="0" w:space="0" w:color="auto"/>
                <w:bottom w:val="none" w:sz="0" w:space="0" w:color="auto"/>
                <w:right w:val="none" w:sz="0" w:space="0" w:color="auto"/>
              </w:divBdr>
            </w:div>
            <w:div w:id="1638754810">
              <w:marLeft w:val="0"/>
              <w:marRight w:val="0"/>
              <w:marTop w:val="0"/>
              <w:marBottom w:val="0"/>
              <w:divBdr>
                <w:top w:val="none" w:sz="0" w:space="0" w:color="auto"/>
                <w:left w:val="none" w:sz="0" w:space="0" w:color="auto"/>
                <w:bottom w:val="none" w:sz="0" w:space="0" w:color="auto"/>
                <w:right w:val="none" w:sz="0" w:space="0" w:color="auto"/>
              </w:divBdr>
            </w:div>
            <w:div w:id="1645164372">
              <w:marLeft w:val="0"/>
              <w:marRight w:val="0"/>
              <w:marTop w:val="0"/>
              <w:marBottom w:val="0"/>
              <w:divBdr>
                <w:top w:val="none" w:sz="0" w:space="0" w:color="auto"/>
                <w:left w:val="none" w:sz="0" w:space="0" w:color="auto"/>
                <w:bottom w:val="none" w:sz="0" w:space="0" w:color="auto"/>
                <w:right w:val="none" w:sz="0" w:space="0" w:color="auto"/>
              </w:divBdr>
            </w:div>
            <w:div w:id="1862695986">
              <w:marLeft w:val="0"/>
              <w:marRight w:val="0"/>
              <w:marTop w:val="0"/>
              <w:marBottom w:val="0"/>
              <w:divBdr>
                <w:top w:val="none" w:sz="0" w:space="0" w:color="auto"/>
                <w:left w:val="none" w:sz="0" w:space="0" w:color="auto"/>
                <w:bottom w:val="none" w:sz="0" w:space="0" w:color="auto"/>
                <w:right w:val="none" w:sz="0" w:space="0" w:color="auto"/>
              </w:divBdr>
            </w:div>
            <w:div w:id="1870488636">
              <w:marLeft w:val="0"/>
              <w:marRight w:val="0"/>
              <w:marTop w:val="0"/>
              <w:marBottom w:val="0"/>
              <w:divBdr>
                <w:top w:val="none" w:sz="0" w:space="0" w:color="auto"/>
                <w:left w:val="none" w:sz="0" w:space="0" w:color="auto"/>
                <w:bottom w:val="none" w:sz="0" w:space="0" w:color="auto"/>
                <w:right w:val="none" w:sz="0" w:space="0" w:color="auto"/>
              </w:divBdr>
            </w:div>
            <w:div w:id="20090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1597">
      <w:bodyDiv w:val="1"/>
      <w:marLeft w:val="0"/>
      <w:marRight w:val="0"/>
      <w:marTop w:val="0"/>
      <w:marBottom w:val="0"/>
      <w:divBdr>
        <w:top w:val="none" w:sz="0" w:space="0" w:color="auto"/>
        <w:left w:val="none" w:sz="0" w:space="0" w:color="auto"/>
        <w:bottom w:val="none" w:sz="0" w:space="0" w:color="auto"/>
        <w:right w:val="none" w:sz="0" w:space="0" w:color="auto"/>
      </w:divBdr>
      <w:divsChild>
        <w:div w:id="313026318">
          <w:marLeft w:val="0"/>
          <w:marRight w:val="0"/>
          <w:marTop w:val="0"/>
          <w:marBottom w:val="0"/>
          <w:divBdr>
            <w:top w:val="none" w:sz="0" w:space="0" w:color="auto"/>
            <w:left w:val="none" w:sz="0" w:space="0" w:color="auto"/>
            <w:bottom w:val="none" w:sz="0" w:space="0" w:color="auto"/>
            <w:right w:val="none" w:sz="0" w:space="0" w:color="auto"/>
          </w:divBdr>
          <w:divsChild>
            <w:div w:id="1490367234">
              <w:marLeft w:val="0"/>
              <w:marRight w:val="0"/>
              <w:marTop w:val="0"/>
              <w:marBottom w:val="0"/>
              <w:divBdr>
                <w:top w:val="none" w:sz="0" w:space="0" w:color="auto"/>
                <w:left w:val="none" w:sz="0" w:space="0" w:color="auto"/>
                <w:bottom w:val="none" w:sz="0" w:space="0" w:color="auto"/>
                <w:right w:val="none" w:sz="0" w:space="0" w:color="auto"/>
              </w:divBdr>
            </w:div>
            <w:div w:id="1788355512">
              <w:marLeft w:val="0"/>
              <w:marRight w:val="0"/>
              <w:marTop w:val="0"/>
              <w:marBottom w:val="0"/>
              <w:divBdr>
                <w:top w:val="none" w:sz="0" w:space="0" w:color="auto"/>
                <w:left w:val="none" w:sz="0" w:space="0" w:color="auto"/>
                <w:bottom w:val="none" w:sz="0" w:space="0" w:color="auto"/>
                <w:right w:val="none" w:sz="0" w:space="0" w:color="auto"/>
              </w:divBdr>
            </w:div>
            <w:div w:id="1483040994">
              <w:marLeft w:val="0"/>
              <w:marRight w:val="0"/>
              <w:marTop w:val="0"/>
              <w:marBottom w:val="0"/>
              <w:divBdr>
                <w:top w:val="none" w:sz="0" w:space="0" w:color="auto"/>
                <w:left w:val="none" w:sz="0" w:space="0" w:color="auto"/>
                <w:bottom w:val="none" w:sz="0" w:space="0" w:color="auto"/>
                <w:right w:val="none" w:sz="0" w:space="0" w:color="auto"/>
              </w:divBdr>
            </w:div>
            <w:div w:id="1493329253">
              <w:marLeft w:val="0"/>
              <w:marRight w:val="0"/>
              <w:marTop w:val="0"/>
              <w:marBottom w:val="0"/>
              <w:divBdr>
                <w:top w:val="none" w:sz="0" w:space="0" w:color="auto"/>
                <w:left w:val="none" w:sz="0" w:space="0" w:color="auto"/>
                <w:bottom w:val="none" w:sz="0" w:space="0" w:color="auto"/>
                <w:right w:val="none" w:sz="0" w:space="0" w:color="auto"/>
              </w:divBdr>
            </w:div>
            <w:div w:id="1862433803">
              <w:marLeft w:val="0"/>
              <w:marRight w:val="0"/>
              <w:marTop w:val="0"/>
              <w:marBottom w:val="0"/>
              <w:divBdr>
                <w:top w:val="none" w:sz="0" w:space="0" w:color="auto"/>
                <w:left w:val="none" w:sz="0" w:space="0" w:color="auto"/>
                <w:bottom w:val="none" w:sz="0" w:space="0" w:color="auto"/>
                <w:right w:val="none" w:sz="0" w:space="0" w:color="auto"/>
              </w:divBdr>
            </w:div>
            <w:div w:id="1893468382">
              <w:marLeft w:val="0"/>
              <w:marRight w:val="0"/>
              <w:marTop w:val="0"/>
              <w:marBottom w:val="0"/>
              <w:divBdr>
                <w:top w:val="none" w:sz="0" w:space="0" w:color="auto"/>
                <w:left w:val="none" w:sz="0" w:space="0" w:color="auto"/>
                <w:bottom w:val="none" w:sz="0" w:space="0" w:color="auto"/>
                <w:right w:val="none" w:sz="0" w:space="0" w:color="auto"/>
              </w:divBdr>
            </w:div>
            <w:div w:id="1069966070">
              <w:marLeft w:val="0"/>
              <w:marRight w:val="0"/>
              <w:marTop w:val="0"/>
              <w:marBottom w:val="0"/>
              <w:divBdr>
                <w:top w:val="none" w:sz="0" w:space="0" w:color="auto"/>
                <w:left w:val="none" w:sz="0" w:space="0" w:color="auto"/>
                <w:bottom w:val="none" w:sz="0" w:space="0" w:color="auto"/>
                <w:right w:val="none" w:sz="0" w:space="0" w:color="auto"/>
              </w:divBdr>
            </w:div>
            <w:div w:id="530190521">
              <w:marLeft w:val="0"/>
              <w:marRight w:val="0"/>
              <w:marTop w:val="0"/>
              <w:marBottom w:val="0"/>
              <w:divBdr>
                <w:top w:val="none" w:sz="0" w:space="0" w:color="auto"/>
                <w:left w:val="none" w:sz="0" w:space="0" w:color="auto"/>
                <w:bottom w:val="none" w:sz="0" w:space="0" w:color="auto"/>
                <w:right w:val="none" w:sz="0" w:space="0" w:color="auto"/>
              </w:divBdr>
            </w:div>
            <w:div w:id="605887813">
              <w:marLeft w:val="0"/>
              <w:marRight w:val="0"/>
              <w:marTop w:val="0"/>
              <w:marBottom w:val="0"/>
              <w:divBdr>
                <w:top w:val="none" w:sz="0" w:space="0" w:color="auto"/>
                <w:left w:val="none" w:sz="0" w:space="0" w:color="auto"/>
                <w:bottom w:val="none" w:sz="0" w:space="0" w:color="auto"/>
                <w:right w:val="none" w:sz="0" w:space="0" w:color="auto"/>
              </w:divBdr>
            </w:div>
            <w:div w:id="1582329691">
              <w:marLeft w:val="0"/>
              <w:marRight w:val="0"/>
              <w:marTop w:val="0"/>
              <w:marBottom w:val="0"/>
              <w:divBdr>
                <w:top w:val="none" w:sz="0" w:space="0" w:color="auto"/>
                <w:left w:val="none" w:sz="0" w:space="0" w:color="auto"/>
                <w:bottom w:val="none" w:sz="0" w:space="0" w:color="auto"/>
                <w:right w:val="none" w:sz="0" w:space="0" w:color="auto"/>
              </w:divBdr>
            </w:div>
            <w:div w:id="535973625">
              <w:marLeft w:val="0"/>
              <w:marRight w:val="0"/>
              <w:marTop w:val="0"/>
              <w:marBottom w:val="0"/>
              <w:divBdr>
                <w:top w:val="none" w:sz="0" w:space="0" w:color="auto"/>
                <w:left w:val="none" w:sz="0" w:space="0" w:color="auto"/>
                <w:bottom w:val="none" w:sz="0" w:space="0" w:color="auto"/>
                <w:right w:val="none" w:sz="0" w:space="0" w:color="auto"/>
              </w:divBdr>
            </w:div>
            <w:div w:id="1425884447">
              <w:marLeft w:val="0"/>
              <w:marRight w:val="0"/>
              <w:marTop w:val="0"/>
              <w:marBottom w:val="0"/>
              <w:divBdr>
                <w:top w:val="none" w:sz="0" w:space="0" w:color="auto"/>
                <w:left w:val="none" w:sz="0" w:space="0" w:color="auto"/>
                <w:bottom w:val="none" w:sz="0" w:space="0" w:color="auto"/>
                <w:right w:val="none" w:sz="0" w:space="0" w:color="auto"/>
              </w:divBdr>
            </w:div>
            <w:div w:id="1198473739">
              <w:marLeft w:val="0"/>
              <w:marRight w:val="0"/>
              <w:marTop w:val="0"/>
              <w:marBottom w:val="0"/>
              <w:divBdr>
                <w:top w:val="none" w:sz="0" w:space="0" w:color="auto"/>
                <w:left w:val="none" w:sz="0" w:space="0" w:color="auto"/>
                <w:bottom w:val="none" w:sz="0" w:space="0" w:color="auto"/>
                <w:right w:val="none" w:sz="0" w:space="0" w:color="auto"/>
              </w:divBdr>
            </w:div>
            <w:div w:id="1110004684">
              <w:marLeft w:val="0"/>
              <w:marRight w:val="0"/>
              <w:marTop w:val="0"/>
              <w:marBottom w:val="0"/>
              <w:divBdr>
                <w:top w:val="none" w:sz="0" w:space="0" w:color="auto"/>
                <w:left w:val="none" w:sz="0" w:space="0" w:color="auto"/>
                <w:bottom w:val="none" w:sz="0" w:space="0" w:color="auto"/>
                <w:right w:val="none" w:sz="0" w:space="0" w:color="auto"/>
              </w:divBdr>
            </w:div>
            <w:div w:id="1596790062">
              <w:marLeft w:val="0"/>
              <w:marRight w:val="0"/>
              <w:marTop w:val="0"/>
              <w:marBottom w:val="0"/>
              <w:divBdr>
                <w:top w:val="none" w:sz="0" w:space="0" w:color="auto"/>
                <w:left w:val="none" w:sz="0" w:space="0" w:color="auto"/>
                <w:bottom w:val="none" w:sz="0" w:space="0" w:color="auto"/>
                <w:right w:val="none" w:sz="0" w:space="0" w:color="auto"/>
              </w:divBdr>
            </w:div>
            <w:div w:id="148402112">
              <w:marLeft w:val="0"/>
              <w:marRight w:val="0"/>
              <w:marTop w:val="0"/>
              <w:marBottom w:val="0"/>
              <w:divBdr>
                <w:top w:val="none" w:sz="0" w:space="0" w:color="auto"/>
                <w:left w:val="none" w:sz="0" w:space="0" w:color="auto"/>
                <w:bottom w:val="none" w:sz="0" w:space="0" w:color="auto"/>
                <w:right w:val="none" w:sz="0" w:space="0" w:color="auto"/>
              </w:divBdr>
            </w:div>
            <w:div w:id="1266038980">
              <w:marLeft w:val="0"/>
              <w:marRight w:val="0"/>
              <w:marTop w:val="0"/>
              <w:marBottom w:val="0"/>
              <w:divBdr>
                <w:top w:val="none" w:sz="0" w:space="0" w:color="auto"/>
                <w:left w:val="none" w:sz="0" w:space="0" w:color="auto"/>
                <w:bottom w:val="none" w:sz="0" w:space="0" w:color="auto"/>
                <w:right w:val="none" w:sz="0" w:space="0" w:color="auto"/>
              </w:divBdr>
            </w:div>
            <w:div w:id="1529297817">
              <w:marLeft w:val="0"/>
              <w:marRight w:val="0"/>
              <w:marTop w:val="0"/>
              <w:marBottom w:val="0"/>
              <w:divBdr>
                <w:top w:val="none" w:sz="0" w:space="0" w:color="auto"/>
                <w:left w:val="none" w:sz="0" w:space="0" w:color="auto"/>
                <w:bottom w:val="none" w:sz="0" w:space="0" w:color="auto"/>
                <w:right w:val="none" w:sz="0" w:space="0" w:color="auto"/>
              </w:divBdr>
            </w:div>
            <w:div w:id="1903444880">
              <w:marLeft w:val="0"/>
              <w:marRight w:val="0"/>
              <w:marTop w:val="0"/>
              <w:marBottom w:val="0"/>
              <w:divBdr>
                <w:top w:val="none" w:sz="0" w:space="0" w:color="auto"/>
                <w:left w:val="none" w:sz="0" w:space="0" w:color="auto"/>
                <w:bottom w:val="none" w:sz="0" w:space="0" w:color="auto"/>
                <w:right w:val="none" w:sz="0" w:space="0" w:color="auto"/>
              </w:divBdr>
            </w:div>
            <w:div w:id="62531144">
              <w:marLeft w:val="0"/>
              <w:marRight w:val="0"/>
              <w:marTop w:val="0"/>
              <w:marBottom w:val="0"/>
              <w:divBdr>
                <w:top w:val="none" w:sz="0" w:space="0" w:color="auto"/>
                <w:left w:val="none" w:sz="0" w:space="0" w:color="auto"/>
                <w:bottom w:val="none" w:sz="0" w:space="0" w:color="auto"/>
                <w:right w:val="none" w:sz="0" w:space="0" w:color="auto"/>
              </w:divBdr>
            </w:div>
            <w:div w:id="685447087">
              <w:marLeft w:val="0"/>
              <w:marRight w:val="0"/>
              <w:marTop w:val="0"/>
              <w:marBottom w:val="0"/>
              <w:divBdr>
                <w:top w:val="none" w:sz="0" w:space="0" w:color="auto"/>
                <w:left w:val="none" w:sz="0" w:space="0" w:color="auto"/>
                <w:bottom w:val="none" w:sz="0" w:space="0" w:color="auto"/>
                <w:right w:val="none" w:sz="0" w:space="0" w:color="auto"/>
              </w:divBdr>
            </w:div>
            <w:div w:id="588198341">
              <w:marLeft w:val="0"/>
              <w:marRight w:val="0"/>
              <w:marTop w:val="0"/>
              <w:marBottom w:val="0"/>
              <w:divBdr>
                <w:top w:val="none" w:sz="0" w:space="0" w:color="auto"/>
                <w:left w:val="none" w:sz="0" w:space="0" w:color="auto"/>
                <w:bottom w:val="none" w:sz="0" w:space="0" w:color="auto"/>
                <w:right w:val="none" w:sz="0" w:space="0" w:color="auto"/>
              </w:divBdr>
            </w:div>
            <w:div w:id="1959985861">
              <w:marLeft w:val="0"/>
              <w:marRight w:val="0"/>
              <w:marTop w:val="0"/>
              <w:marBottom w:val="0"/>
              <w:divBdr>
                <w:top w:val="none" w:sz="0" w:space="0" w:color="auto"/>
                <w:left w:val="none" w:sz="0" w:space="0" w:color="auto"/>
                <w:bottom w:val="none" w:sz="0" w:space="0" w:color="auto"/>
                <w:right w:val="none" w:sz="0" w:space="0" w:color="auto"/>
              </w:divBdr>
            </w:div>
            <w:div w:id="1349019221">
              <w:marLeft w:val="0"/>
              <w:marRight w:val="0"/>
              <w:marTop w:val="0"/>
              <w:marBottom w:val="0"/>
              <w:divBdr>
                <w:top w:val="none" w:sz="0" w:space="0" w:color="auto"/>
                <w:left w:val="none" w:sz="0" w:space="0" w:color="auto"/>
                <w:bottom w:val="none" w:sz="0" w:space="0" w:color="auto"/>
                <w:right w:val="none" w:sz="0" w:space="0" w:color="auto"/>
              </w:divBdr>
            </w:div>
            <w:div w:id="2146002486">
              <w:marLeft w:val="0"/>
              <w:marRight w:val="0"/>
              <w:marTop w:val="0"/>
              <w:marBottom w:val="0"/>
              <w:divBdr>
                <w:top w:val="none" w:sz="0" w:space="0" w:color="auto"/>
                <w:left w:val="none" w:sz="0" w:space="0" w:color="auto"/>
                <w:bottom w:val="none" w:sz="0" w:space="0" w:color="auto"/>
                <w:right w:val="none" w:sz="0" w:space="0" w:color="auto"/>
              </w:divBdr>
            </w:div>
            <w:div w:id="1487356511">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2038967653">
              <w:marLeft w:val="0"/>
              <w:marRight w:val="0"/>
              <w:marTop w:val="0"/>
              <w:marBottom w:val="0"/>
              <w:divBdr>
                <w:top w:val="none" w:sz="0" w:space="0" w:color="auto"/>
                <w:left w:val="none" w:sz="0" w:space="0" w:color="auto"/>
                <w:bottom w:val="none" w:sz="0" w:space="0" w:color="auto"/>
                <w:right w:val="none" w:sz="0" w:space="0" w:color="auto"/>
              </w:divBdr>
            </w:div>
            <w:div w:id="228925501">
              <w:marLeft w:val="0"/>
              <w:marRight w:val="0"/>
              <w:marTop w:val="0"/>
              <w:marBottom w:val="0"/>
              <w:divBdr>
                <w:top w:val="none" w:sz="0" w:space="0" w:color="auto"/>
                <w:left w:val="none" w:sz="0" w:space="0" w:color="auto"/>
                <w:bottom w:val="none" w:sz="0" w:space="0" w:color="auto"/>
                <w:right w:val="none" w:sz="0" w:space="0" w:color="auto"/>
              </w:divBdr>
            </w:div>
            <w:div w:id="1362508849">
              <w:marLeft w:val="0"/>
              <w:marRight w:val="0"/>
              <w:marTop w:val="0"/>
              <w:marBottom w:val="0"/>
              <w:divBdr>
                <w:top w:val="none" w:sz="0" w:space="0" w:color="auto"/>
                <w:left w:val="none" w:sz="0" w:space="0" w:color="auto"/>
                <w:bottom w:val="none" w:sz="0" w:space="0" w:color="auto"/>
                <w:right w:val="none" w:sz="0" w:space="0" w:color="auto"/>
              </w:divBdr>
            </w:div>
            <w:div w:id="1084567408">
              <w:marLeft w:val="0"/>
              <w:marRight w:val="0"/>
              <w:marTop w:val="0"/>
              <w:marBottom w:val="0"/>
              <w:divBdr>
                <w:top w:val="none" w:sz="0" w:space="0" w:color="auto"/>
                <w:left w:val="none" w:sz="0" w:space="0" w:color="auto"/>
                <w:bottom w:val="none" w:sz="0" w:space="0" w:color="auto"/>
                <w:right w:val="none" w:sz="0" w:space="0" w:color="auto"/>
              </w:divBdr>
            </w:div>
            <w:div w:id="1793358099">
              <w:marLeft w:val="0"/>
              <w:marRight w:val="0"/>
              <w:marTop w:val="0"/>
              <w:marBottom w:val="0"/>
              <w:divBdr>
                <w:top w:val="none" w:sz="0" w:space="0" w:color="auto"/>
                <w:left w:val="none" w:sz="0" w:space="0" w:color="auto"/>
                <w:bottom w:val="none" w:sz="0" w:space="0" w:color="auto"/>
                <w:right w:val="none" w:sz="0" w:space="0" w:color="auto"/>
              </w:divBdr>
            </w:div>
            <w:div w:id="2142572255">
              <w:marLeft w:val="0"/>
              <w:marRight w:val="0"/>
              <w:marTop w:val="0"/>
              <w:marBottom w:val="0"/>
              <w:divBdr>
                <w:top w:val="none" w:sz="0" w:space="0" w:color="auto"/>
                <w:left w:val="none" w:sz="0" w:space="0" w:color="auto"/>
                <w:bottom w:val="none" w:sz="0" w:space="0" w:color="auto"/>
                <w:right w:val="none" w:sz="0" w:space="0" w:color="auto"/>
              </w:divBdr>
            </w:div>
            <w:div w:id="138039803">
              <w:marLeft w:val="0"/>
              <w:marRight w:val="0"/>
              <w:marTop w:val="0"/>
              <w:marBottom w:val="0"/>
              <w:divBdr>
                <w:top w:val="none" w:sz="0" w:space="0" w:color="auto"/>
                <w:left w:val="none" w:sz="0" w:space="0" w:color="auto"/>
                <w:bottom w:val="none" w:sz="0" w:space="0" w:color="auto"/>
                <w:right w:val="none" w:sz="0" w:space="0" w:color="auto"/>
              </w:divBdr>
            </w:div>
            <w:div w:id="543372639">
              <w:marLeft w:val="0"/>
              <w:marRight w:val="0"/>
              <w:marTop w:val="0"/>
              <w:marBottom w:val="0"/>
              <w:divBdr>
                <w:top w:val="none" w:sz="0" w:space="0" w:color="auto"/>
                <w:left w:val="none" w:sz="0" w:space="0" w:color="auto"/>
                <w:bottom w:val="none" w:sz="0" w:space="0" w:color="auto"/>
                <w:right w:val="none" w:sz="0" w:space="0" w:color="auto"/>
              </w:divBdr>
            </w:div>
            <w:div w:id="210924164">
              <w:marLeft w:val="0"/>
              <w:marRight w:val="0"/>
              <w:marTop w:val="0"/>
              <w:marBottom w:val="0"/>
              <w:divBdr>
                <w:top w:val="none" w:sz="0" w:space="0" w:color="auto"/>
                <w:left w:val="none" w:sz="0" w:space="0" w:color="auto"/>
                <w:bottom w:val="none" w:sz="0" w:space="0" w:color="auto"/>
                <w:right w:val="none" w:sz="0" w:space="0" w:color="auto"/>
              </w:divBdr>
            </w:div>
            <w:div w:id="1761366421">
              <w:marLeft w:val="0"/>
              <w:marRight w:val="0"/>
              <w:marTop w:val="0"/>
              <w:marBottom w:val="0"/>
              <w:divBdr>
                <w:top w:val="none" w:sz="0" w:space="0" w:color="auto"/>
                <w:left w:val="none" w:sz="0" w:space="0" w:color="auto"/>
                <w:bottom w:val="none" w:sz="0" w:space="0" w:color="auto"/>
                <w:right w:val="none" w:sz="0" w:space="0" w:color="auto"/>
              </w:divBdr>
            </w:div>
            <w:div w:id="1948539666">
              <w:marLeft w:val="0"/>
              <w:marRight w:val="0"/>
              <w:marTop w:val="0"/>
              <w:marBottom w:val="0"/>
              <w:divBdr>
                <w:top w:val="none" w:sz="0" w:space="0" w:color="auto"/>
                <w:left w:val="none" w:sz="0" w:space="0" w:color="auto"/>
                <w:bottom w:val="none" w:sz="0" w:space="0" w:color="auto"/>
                <w:right w:val="none" w:sz="0" w:space="0" w:color="auto"/>
              </w:divBdr>
            </w:div>
            <w:div w:id="1721130646">
              <w:marLeft w:val="0"/>
              <w:marRight w:val="0"/>
              <w:marTop w:val="0"/>
              <w:marBottom w:val="0"/>
              <w:divBdr>
                <w:top w:val="none" w:sz="0" w:space="0" w:color="auto"/>
                <w:left w:val="none" w:sz="0" w:space="0" w:color="auto"/>
                <w:bottom w:val="none" w:sz="0" w:space="0" w:color="auto"/>
                <w:right w:val="none" w:sz="0" w:space="0" w:color="auto"/>
              </w:divBdr>
            </w:div>
            <w:div w:id="1085490325">
              <w:marLeft w:val="0"/>
              <w:marRight w:val="0"/>
              <w:marTop w:val="0"/>
              <w:marBottom w:val="0"/>
              <w:divBdr>
                <w:top w:val="none" w:sz="0" w:space="0" w:color="auto"/>
                <w:left w:val="none" w:sz="0" w:space="0" w:color="auto"/>
                <w:bottom w:val="none" w:sz="0" w:space="0" w:color="auto"/>
                <w:right w:val="none" w:sz="0" w:space="0" w:color="auto"/>
              </w:divBdr>
            </w:div>
            <w:div w:id="613750028">
              <w:marLeft w:val="0"/>
              <w:marRight w:val="0"/>
              <w:marTop w:val="0"/>
              <w:marBottom w:val="0"/>
              <w:divBdr>
                <w:top w:val="none" w:sz="0" w:space="0" w:color="auto"/>
                <w:left w:val="none" w:sz="0" w:space="0" w:color="auto"/>
                <w:bottom w:val="none" w:sz="0" w:space="0" w:color="auto"/>
                <w:right w:val="none" w:sz="0" w:space="0" w:color="auto"/>
              </w:divBdr>
            </w:div>
            <w:div w:id="2080443017">
              <w:marLeft w:val="0"/>
              <w:marRight w:val="0"/>
              <w:marTop w:val="0"/>
              <w:marBottom w:val="0"/>
              <w:divBdr>
                <w:top w:val="none" w:sz="0" w:space="0" w:color="auto"/>
                <w:left w:val="none" w:sz="0" w:space="0" w:color="auto"/>
                <w:bottom w:val="none" w:sz="0" w:space="0" w:color="auto"/>
                <w:right w:val="none" w:sz="0" w:space="0" w:color="auto"/>
              </w:divBdr>
            </w:div>
            <w:div w:id="1073549437">
              <w:marLeft w:val="0"/>
              <w:marRight w:val="0"/>
              <w:marTop w:val="0"/>
              <w:marBottom w:val="0"/>
              <w:divBdr>
                <w:top w:val="none" w:sz="0" w:space="0" w:color="auto"/>
                <w:left w:val="none" w:sz="0" w:space="0" w:color="auto"/>
                <w:bottom w:val="none" w:sz="0" w:space="0" w:color="auto"/>
                <w:right w:val="none" w:sz="0" w:space="0" w:color="auto"/>
              </w:divBdr>
            </w:div>
            <w:div w:id="545987369">
              <w:marLeft w:val="0"/>
              <w:marRight w:val="0"/>
              <w:marTop w:val="0"/>
              <w:marBottom w:val="0"/>
              <w:divBdr>
                <w:top w:val="none" w:sz="0" w:space="0" w:color="auto"/>
                <w:left w:val="none" w:sz="0" w:space="0" w:color="auto"/>
                <w:bottom w:val="none" w:sz="0" w:space="0" w:color="auto"/>
                <w:right w:val="none" w:sz="0" w:space="0" w:color="auto"/>
              </w:divBdr>
            </w:div>
            <w:div w:id="72699660">
              <w:marLeft w:val="0"/>
              <w:marRight w:val="0"/>
              <w:marTop w:val="0"/>
              <w:marBottom w:val="0"/>
              <w:divBdr>
                <w:top w:val="none" w:sz="0" w:space="0" w:color="auto"/>
                <w:left w:val="none" w:sz="0" w:space="0" w:color="auto"/>
                <w:bottom w:val="none" w:sz="0" w:space="0" w:color="auto"/>
                <w:right w:val="none" w:sz="0" w:space="0" w:color="auto"/>
              </w:divBdr>
            </w:div>
            <w:div w:id="766073774">
              <w:marLeft w:val="0"/>
              <w:marRight w:val="0"/>
              <w:marTop w:val="0"/>
              <w:marBottom w:val="0"/>
              <w:divBdr>
                <w:top w:val="none" w:sz="0" w:space="0" w:color="auto"/>
                <w:left w:val="none" w:sz="0" w:space="0" w:color="auto"/>
                <w:bottom w:val="none" w:sz="0" w:space="0" w:color="auto"/>
                <w:right w:val="none" w:sz="0" w:space="0" w:color="auto"/>
              </w:divBdr>
            </w:div>
            <w:div w:id="1187064591">
              <w:marLeft w:val="0"/>
              <w:marRight w:val="0"/>
              <w:marTop w:val="0"/>
              <w:marBottom w:val="0"/>
              <w:divBdr>
                <w:top w:val="none" w:sz="0" w:space="0" w:color="auto"/>
                <w:left w:val="none" w:sz="0" w:space="0" w:color="auto"/>
                <w:bottom w:val="none" w:sz="0" w:space="0" w:color="auto"/>
                <w:right w:val="none" w:sz="0" w:space="0" w:color="auto"/>
              </w:divBdr>
            </w:div>
            <w:div w:id="2050913984">
              <w:marLeft w:val="0"/>
              <w:marRight w:val="0"/>
              <w:marTop w:val="0"/>
              <w:marBottom w:val="0"/>
              <w:divBdr>
                <w:top w:val="none" w:sz="0" w:space="0" w:color="auto"/>
                <w:left w:val="none" w:sz="0" w:space="0" w:color="auto"/>
                <w:bottom w:val="none" w:sz="0" w:space="0" w:color="auto"/>
                <w:right w:val="none" w:sz="0" w:space="0" w:color="auto"/>
              </w:divBdr>
            </w:div>
            <w:div w:id="1427731258">
              <w:marLeft w:val="0"/>
              <w:marRight w:val="0"/>
              <w:marTop w:val="0"/>
              <w:marBottom w:val="0"/>
              <w:divBdr>
                <w:top w:val="none" w:sz="0" w:space="0" w:color="auto"/>
                <w:left w:val="none" w:sz="0" w:space="0" w:color="auto"/>
                <w:bottom w:val="none" w:sz="0" w:space="0" w:color="auto"/>
                <w:right w:val="none" w:sz="0" w:space="0" w:color="auto"/>
              </w:divBdr>
            </w:div>
            <w:div w:id="712123189">
              <w:marLeft w:val="0"/>
              <w:marRight w:val="0"/>
              <w:marTop w:val="0"/>
              <w:marBottom w:val="0"/>
              <w:divBdr>
                <w:top w:val="none" w:sz="0" w:space="0" w:color="auto"/>
                <w:left w:val="none" w:sz="0" w:space="0" w:color="auto"/>
                <w:bottom w:val="none" w:sz="0" w:space="0" w:color="auto"/>
                <w:right w:val="none" w:sz="0" w:space="0" w:color="auto"/>
              </w:divBdr>
            </w:div>
            <w:div w:id="1211186758">
              <w:marLeft w:val="0"/>
              <w:marRight w:val="0"/>
              <w:marTop w:val="0"/>
              <w:marBottom w:val="0"/>
              <w:divBdr>
                <w:top w:val="none" w:sz="0" w:space="0" w:color="auto"/>
                <w:left w:val="none" w:sz="0" w:space="0" w:color="auto"/>
                <w:bottom w:val="none" w:sz="0" w:space="0" w:color="auto"/>
                <w:right w:val="none" w:sz="0" w:space="0" w:color="auto"/>
              </w:divBdr>
            </w:div>
            <w:div w:id="462503518">
              <w:marLeft w:val="0"/>
              <w:marRight w:val="0"/>
              <w:marTop w:val="0"/>
              <w:marBottom w:val="0"/>
              <w:divBdr>
                <w:top w:val="none" w:sz="0" w:space="0" w:color="auto"/>
                <w:left w:val="none" w:sz="0" w:space="0" w:color="auto"/>
                <w:bottom w:val="none" w:sz="0" w:space="0" w:color="auto"/>
                <w:right w:val="none" w:sz="0" w:space="0" w:color="auto"/>
              </w:divBdr>
            </w:div>
            <w:div w:id="878905118">
              <w:marLeft w:val="0"/>
              <w:marRight w:val="0"/>
              <w:marTop w:val="0"/>
              <w:marBottom w:val="0"/>
              <w:divBdr>
                <w:top w:val="none" w:sz="0" w:space="0" w:color="auto"/>
                <w:left w:val="none" w:sz="0" w:space="0" w:color="auto"/>
                <w:bottom w:val="none" w:sz="0" w:space="0" w:color="auto"/>
                <w:right w:val="none" w:sz="0" w:space="0" w:color="auto"/>
              </w:divBdr>
            </w:div>
            <w:div w:id="427115182">
              <w:marLeft w:val="0"/>
              <w:marRight w:val="0"/>
              <w:marTop w:val="0"/>
              <w:marBottom w:val="0"/>
              <w:divBdr>
                <w:top w:val="none" w:sz="0" w:space="0" w:color="auto"/>
                <w:left w:val="none" w:sz="0" w:space="0" w:color="auto"/>
                <w:bottom w:val="none" w:sz="0" w:space="0" w:color="auto"/>
                <w:right w:val="none" w:sz="0" w:space="0" w:color="auto"/>
              </w:divBdr>
            </w:div>
            <w:div w:id="939677628">
              <w:marLeft w:val="0"/>
              <w:marRight w:val="0"/>
              <w:marTop w:val="0"/>
              <w:marBottom w:val="0"/>
              <w:divBdr>
                <w:top w:val="none" w:sz="0" w:space="0" w:color="auto"/>
                <w:left w:val="none" w:sz="0" w:space="0" w:color="auto"/>
                <w:bottom w:val="none" w:sz="0" w:space="0" w:color="auto"/>
                <w:right w:val="none" w:sz="0" w:space="0" w:color="auto"/>
              </w:divBdr>
            </w:div>
            <w:div w:id="1761214870">
              <w:marLeft w:val="0"/>
              <w:marRight w:val="0"/>
              <w:marTop w:val="0"/>
              <w:marBottom w:val="0"/>
              <w:divBdr>
                <w:top w:val="none" w:sz="0" w:space="0" w:color="auto"/>
                <w:left w:val="none" w:sz="0" w:space="0" w:color="auto"/>
                <w:bottom w:val="none" w:sz="0" w:space="0" w:color="auto"/>
                <w:right w:val="none" w:sz="0" w:space="0" w:color="auto"/>
              </w:divBdr>
            </w:div>
            <w:div w:id="1720276376">
              <w:marLeft w:val="0"/>
              <w:marRight w:val="0"/>
              <w:marTop w:val="0"/>
              <w:marBottom w:val="0"/>
              <w:divBdr>
                <w:top w:val="none" w:sz="0" w:space="0" w:color="auto"/>
                <w:left w:val="none" w:sz="0" w:space="0" w:color="auto"/>
                <w:bottom w:val="none" w:sz="0" w:space="0" w:color="auto"/>
                <w:right w:val="none" w:sz="0" w:space="0" w:color="auto"/>
              </w:divBdr>
            </w:div>
            <w:div w:id="1317108463">
              <w:marLeft w:val="0"/>
              <w:marRight w:val="0"/>
              <w:marTop w:val="0"/>
              <w:marBottom w:val="0"/>
              <w:divBdr>
                <w:top w:val="none" w:sz="0" w:space="0" w:color="auto"/>
                <w:left w:val="none" w:sz="0" w:space="0" w:color="auto"/>
                <w:bottom w:val="none" w:sz="0" w:space="0" w:color="auto"/>
                <w:right w:val="none" w:sz="0" w:space="0" w:color="auto"/>
              </w:divBdr>
            </w:div>
            <w:div w:id="1369447342">
              <w:marLeft w:val="0"/>
              <w:marRight w:val="0"/>
              <w:marTop w:val="0"/>
              <w:marBottom w:val="0"/>
              <w:divBdr>
                <w:top w:val="none" w:sz="0" w:space="0" w:color="auto"/>
                <w:left w:val="none" w:sz="0" w:space="0" w:color="auto"/>
                <w:bottom w:val="none" w:sz="0" w:space="0" w:color="auto"/>
                <w:right w:val="none" w:sz="0" w:space="0" w:color="auto"/>
              </w:divBdr>
            </w:div>
            <w:div w:id="19942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30409375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2124690294">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5179">
      <w:bodyDiv w:val="1"/>
      <w:marLeft w:val="0"/>
      <w:marRight w:val="0"/>
      <w:marTop w:val="0"/>
      <w:marBottom w:val="0"/>
      <w:divBdr>
        <w:top w:val="none" w:sz="0" w:space="0" w:color="auto"/>
        <w:left w:val="none" w:sz="0" w:space="0" w:color="auto"/>
        <w:bottom w:val="none" w:sz="0" w:space="0" w:color="auto"/>
        <w:right w:val="none" w:sz="0" w:space="0" w:color="auto"/>
      </w:divBdr>
      <w:divsChild>
        <w:div w:id="395592967">
          <w:marLeft w:val="0"/>
          <w:marRight w:val="0"/>
          <w:marTop w:val="0"/>
          <w:marBottom w:val="0"/>
          <w:divBdr>
            <w:top w:val="none" w:sz="0" w:space="0" w:color="auto"/>
            <w:left w:val="none" w:sz="0" w:space="0" w:color="auto"/>
            <w:bottom w:val="none" w:sz="0" w:space="0" w:color="auto"/>
            <w:right w:val="none" w:sz="0" w:space="0" w:color="auto"/>
          </w:divBdr>
          <w:divsChild>
            <w:div w:id="62798240">
              <w:marLeft w:val="0"/>
              <w:marRight w:val="0"/>
              <w:marTop w:val="0"/>
              <w:marBottom w:val="0"/>
              <w:divBdr>
                <w:top w:val="none" w:sz="0" w:space="0" w:color="auto"/>
                <w:left w:val="none" w:sz="0" w:space="0" w:color="auto"/>
                <w:bottom w:val="none" w:sz="0" w:space="0" w:color="auto"/>
                <w:right w:val="none" w:sz="0" w:space="0" w:color="auto"/>
              </w:divBdr>
            </w:div>
            <w:div w:id="232935724">
              <w:marLeft w:val="0"/>
              <w:marRight w:val="0"/>
              <w:marTop w:val="0"/>
              <w:marBottom w:val="0"/>
              <w:divBdr>
                <w:top w:val="none" w:sz="0" w:space="0" w:color="auto"/>
                <w:left w:val="none" w:sz="0" w:space="0" w:color="auto"/>
                <w:bottom w:val="none" w:sz="0" w:space="0" w:color="auto"/>
                <w:right w:val="none" w:sz="0" w:space="0" w:color="auto"/>
              </w:divBdr>
            </w:div>
            <w:div w:id="310404385">
              <w:marLeft w:val="0"/>
              <w:marRight w:val="0"/>
              <w:marTop w:val="0"/>
              <w:marBottom w:val="0"/>
              <w:divBdr>
                <w:top w:val="none" w:sz="0" w:space="0" w:color="auto"/>
                <w:left w:val="none" w:sz="0" w:space="0" w:color="auto"/>
                <w:bottom w:val="none" w:sz="0" w:space="0" w:color="auto"/>
                <w:right w:val="none" w:sz="0" w:space="0" w:color="auto"/>
              </w:divBdr>
            </w:div>
            <w:div w:id="314334075">
              <w:marLeft w:val="0"/>
              <w:marRight w:val="0"/>
              <w:marTop w:val="0"/>
              <w:marBottom w:val="0"/>
              <w:divBdr>
                <w:top w:val="none" w:sz="0" w:space="0" w:color="auto"/>
                <w:left w:val="none" w:sz="0" w:space="0" w:color="auto"/>
                <w:bottom w:val="none" w:sz="0" w:space="0" w:color="auto"/>
                <w:right w:val="none" w:sz="0" w:space="0" w:color="auto"/>
              </w:divBdr>
            </w:div>
            <w:div w:id="338586622">
              <w:marLeft w:val="0"/>
              <w:marRight w:val="0"/>
              <w:marTop w:val="0"/>
              <w:marBottom w:val="0"/>
              <w:divBdr>
                <w:top w:val="none" w:sz="0" w:space="0" w:color="auto"/>
                <w:left w:val="none" w:sz="0" w:space="0" w:color="auto"/>
                <w:bottom w:val="none" w:sz="0" w:space="0" w:color="auto"/>
                <w:right w:val="none" w:sz="0" w:space="0" w:color="auto"/>
              </w:divBdr>
            </w:div>
            <w:div w:id="349064509">
              <w:marLeft w:val="0"/>
              <w:marRight w:val="0"/>
              <w:marTop w:val="0"/>
              <w:marBottom w:val="0"/>
              <w:divBdr>
                <w:top w:val="none" w:sz="0" w:space="0" w:color="auto"/>
                <w:left w:val="none" w:sz="0" w:space="0" w:color="auto"/>
                <w:bottom w:val="none" w:sz="0" w:space="0" w:color="auto"/>
                <w:right w:val="none" w:sz="0" w:space="0" w:color="auto"/>
              </w:divBdr>
            </w:div>
            <w:div w:id="362362593">
              <w:marLeft w:val="0"/>
              <w:marRight w:val="0"/>
              <w:marTop w:val="0"/>
              <w:marBottom w:val="0"/>
              <w:divBdr>
                <w:top w:val="none" w:sz="0" w:space="0" w:color="auto"/>
                <w:left w:val="none" w:sz="0" w:space="0" w:color="auto"/>
                <w:bottom w:val="none" w:sz="0" w:space="0" w:color="auto"/>
                <w:right w:val="none" w:sz="0" w:space="0" w:color="auto"/>
              </w:divBdr>
            </w:div>
            <w:div w:id="442918565">
              <w:marLeft w:val="0"/>
              <w:marRight w:val="0"/>
              <w:marTop w:val="0"/>
              <w:marBottom w:val="0"/>
              <w:divBdr>
                <w:top w:val="none" w:sz="0" w:space="0" w:color="auto"/>
                <w:left w:val="none" w:sz="0" w:space="0" w:color="auto"/>
                <w:bottom w:val="none" w:sz="0" w:space="0" w:color="auto"/>
                <w:right w:val="none" w:sz="0" w:space="0" w:color="auto"/>
              </w:divBdr>
            </w:div>
            <w:div w:id="468596501">
              <w:marLeft w:val="0"/>
              <w:marRight w:val="0"/>
              <w:marTop w:val="0"/>
              <w:marBottom w:val="0"/>
              <w:divBdr>
                <w:top w:val="none" w:sz="0" w:space="0" w:color="auto"/>
                <w:left w:val="none" w:sz="0" w:space="0" w:color="auto"/>
                <w:bottom w:val="none" w:sz="0" w:space="0" w:color="auto"/>
                <w:right w:val="none" w:sz="0" w:space="0" w:color="auto"/>
              </w:divBdr>
            </w:div>
            <w:div w:id="504592824">
              <w:marLeft w:val="0"/>
              <w:marRight w:val="0"/>
              <w:marTop w:val="0"/>
              <w:marBottom w:val="0"/>
              <w:divBdr>
                <w:top w:val="none" w:sz="0" w:space="0" w:color="auto"/>
                <w:left w:val="none" w:sz="0" w:space="0" w:color="auto"/>
                <w:bottom w:val="none" w:sz="0" w:space="0" w:color="auto"/>
                <w:right w:val="none" w:sz="0" w:space="0" w:color="auto"/>
              </w:divBdr>
            </w:div>
            <w:div w:id="518474638">
              <w:marLeft w:val="0"/>
              <w:marRight w:val="0"/>
              <w:marTop w:val="0"/>
              <w:marBottom w:val="0"/>
              <w:divBdr>
                <w:top w:val="none" w:sz="0" w:space="0" w:color="auto"/>
                <w:left w:val="none" w:sz="0" w:space="0" w:color="auto"/>
                <w:bottom w:val="none" w:sz="0" w:space="0" w:color="auto"/>
                <w:right w:val="none" w:sz="0" w:space="0" w:color="auto"/>
              </w:divBdr>
            </w:div>
            <w:div w:id="531504098">
              <w:marLeft w:val="0"/>
              <w:marRight w:val="0"/>
              <w:marTop w:val="0"/>
              <w:marBottom w:val="0"/>
              <w:divBdr>
                <w:top w:val="none" w:sz="0" w:space="0" w:color="auto"/>
                <w:left w:val="none" w:sz="0" w:space="0" w:color="auto"/>
                <w:bottom w:val="none" w:sz="0" w:space="0" w:color="auto"/>
                <w:right w:val="none" w:sz="0" w:space="0" w:color="auto"/>
              </w:divBdr>
            </w:div>
            <w:div w:id="545721599">
              <w:marLeft w:val="0"/>
              <w:marRight w:val="0"/>
              <w:marTop w:val="0"/>
              <w:marBottom w:val="0"/>
              <w:divBdr>
                <w:top w:val="none" w:sz="0" w:space="0" w:color="auto"/>
                <w:left w:val="none" w:sz="0" w:space="0" w:color="auto"/>
                <w:bottom w:val="none" w:sz="0" w:space="0" w:color="auto"/>
                <w:right w:val="none" w:sz="0" w:space="0" w:color="auto"/>
              </w:divBdr>
            </w:div>
            <w:div w:id="556206789">
              <w:marLeft w:val="0"/>
              <w:marRight w:val="0"/>
              <w:marTop w:val="0"/>
              <w:marBottom w:val="0"/>
              <w:divBdr>
                <w:top w:val="none" w:sz="0" w:space="0" w:color="auto"/>
                <w:left w:val="none" w:sz="0" w:space="0" w:color="auto"/>
                <w:bottom w:val="none" w:sz="0" w:space="0" w:color="auto"/>
                <w:right w:val="none" w:sz="0" w:space="0" w:color="auto"/>
              </w:divBdr>
            </w:div>
            <w:div w:id="627054478">
              <w:marLeft w:val="0"/>
              <w:marRight w:val="0"/>
              <w:marTop w:val="0"/>
              <w:marBottom w:val="0"/>
              <w:divBdr>
                <w:top w:val="none" w:sz="0" w:space="0" w:color="auto"/>
                <w:left w:val="none" w:sz="0" w:space="0" w:color="auto"/>
                <w:bottom w:val="none" w:sz="0" w:space="0" w:color="auto"/>
                <w:right w:val="none" w:sz="0" w:space="0" w:color="auto"/>
              </w:divBdr>
            </w:div>
            <w:div w:id="642586680">
              <w:marLeft w:val="0"/>
              <w:marRight w:val="0"/>
              <w:marTop w:val="0"/>
              <w:marBottom w:val="0"/>
              <w:divBdr>
                <w:top w:val="none" w:sz="0" w:space="0" w:color="auto"/>
                <w:left w:val="none" w:sz="0" w:space="0" w:color="auto"/>
                <w:bottom w:val="none" w:sz="0" w:space="0" w:color="auto"/>
                <w:right w:val="none" w:sz="0" w:space="0" w:color="auto"/>
              </w:divBdr>
            </w:div>
            <w:div w:id="667555892">
              <w:marLeft w:val="0"/>
              <w:marRight w:val="0"/>
              <w:marTop w:val="0"/>
              <w:marBottom w:val="0"/>
              <w:divBdr>
                <w:top w:val="none" w:sz="0" w:space="0" w:color="auto"/>
                <w:left w:val="none" w:sz="0" w:space="0" w:color="auto"/>
                <w:bottom w:val="none" w:sz="0" w:space="0" w:color="auto"/>
                <w:right w:val="none" w:sz="0" w:space="0" w:color="auto"/>
              </w:divBdr>
            </w:div>
            <w:div w:id="716200133">
              <w:marLeft w:val="0"/>
              <w:marRight w:val="0"/>
              <w:marTop w:val="0"/>
              <w:marBottom w:val="0"/>
              <w:divBdr>
                <w:top w:val="none" w:sz="0" w:space="0" w:color="auto"/>
                <w:left w:val="none" w:sz="0" w:space="0" w:color="auto"/>
                <w:bottom w:val="none" w:sz="0" w:space="0" w:color="auto"/>
                <w:right w:val="none" w:sz="0" w:space="0" w:color="auto"/>
              </w:divBdr>
            </w:div>
            <w:div w:id="773287224">
              <w:marLeft w:val="0"/>
              <w:marRight w:val="0"/>
              <w:marTop w:val="0"/>
              <w:marBottom w:val="0"/>
              <w:divBdr>
                <w:top w:val="none" w:sz="0" w:space="0" w:color="auto"/>
                <w:left w:val="none" w:sz="0" w:space="0" w:color="auto"/>
                <w:bottom w:val="none" w:sz="0" w:space="0" w:color="auto"/>
                <w:right w:val="none" w:sz="0" w:space="0" w:color="auto"/>
              </w:divBdr>
            </w:div>
            <w:div w:id="773552470">
              <w:marLeft w:val="0"/>
              <w:marRight w:val="0"/>
              <w:marTop w:val="0"/>
              <w:marBottom w:val="0"/>
              <w:divBdr>
                <w:top w:val="none" w:sz="0" w:space="0" w:color="auto"/>
                <w:left w:val="none" w:sz="0" w:space="0" w:color="auto"/>
                <w:bottom w:val="none" w:sz="0" w:space="0" w:color="auto"/>
                <w:right w:val="none" w:sz="0" w:space="0" w:color="auto"/>
              </w:divBdr>
            </w:div>
            <w:div w:id="862015614">
              <w:marLeft w:val="0"/>
              <w:marRight w:val="0"/>
              <w:marTop w:val="0"/>
              <w:marBottom w:val="0"/>
              <w:divBdr>
                <w:top w:val="none" w:sz="0" w:space="0" w:color="auto"/>
                <w:left w:val="none" w:sz="0" w:space="0" w:color="auto"/>
                <w:bottom w:val="none" w:sz="0" w:space="0" w:color="auto"/>
                <w:right w:val="none" w:sz="0" w:space="0" w:color="auto"/>
              </w:divBdr>
            </w:div>
            <w:div w:id="875892975">
              <w:marLeft w:val="0"/>
              <w:marRight w:val="0"/>
              <w:marTop w:val="0"/>
              <w:marBottom w:val="0"/>
              <w:divBdr>
                <w:top w:val="none" w:sz="0" w:space="0" w:color="auto"/>
                <w:left w:val="none" w:sz="0" w:space="0" w:color="auto"/>
                <w:bottom w:val="none" w:sz="0" w:space="0" w:color="auto"/>
                <w:right w:val="none" w:sz="0" w:space="0" w:color="auto"/>
              </w:divBdr>
            </w:div>
            <w:div w:id="883491980">
              <w:marLeft w:val="0"/>
              <w:marRight w:val="0"/>
              <w:marTop w:val="0"/>
              <w:marBottom w:val="0"/>
              <w:divBdr>
                <w:top w:val="none" w:sz="0" w:space="0" w:color="auto"/>
                <w:left w:val="none" w:sz="0" w:space="0" w:color="auto"/>
                <w:bottom w:val="none" w:sz="0" w:space="0" w:color="auto"/>
                <w:right w:val="none" w:sz="0" w:space="0" w:color="auto"/>
              </w:divBdr>
            </w:div>
            <w:div w:id="924266303">
              <w:marLeft w:val="0"/>
              <w:marRight w:val="0"/>
              <w:marTop w:val="0"/>
              <w:marBottom w:val="0"/>
              <w:divBdr>
                <w:top w:val="none" w:sz="0" w:space="0" w:color="auto"/>
                <w:left w:val="none" w:sz="0" w:space="0" w:color="auto"/>
                <w:bottom w:val="none" w:sz="0" w:space="0" w:color="auto"/>
                <w:right w:val="none" w:sz="0" w:space="0" w:color="auto"/>
              </w:divBdr>
            </w:div>
            <w:div w:id="987515642">
              <w:marLeft w:val="0"/>
              <w:marRight w:val="0"/>
              <w:marTop w:val="0"/>
              <w:marBottom w:val="0"/>
              <w:divBdr>
                <w:top w:val="none" w:sz="0" w:space="0" w:color="auto"/>
                <w:left w:val="none" w:sz="0" w:space="0" w:color="auto"/>
                <w:bottom w:val="none" w:sz="0" w:space="0" w:color="auto"/>
                <w:right w:val="none" w:sz="0" w:space="0" w:color="auto"/>
              </w:divBdr>
            </w:div>
            <w:div w:id="990674594">
              <w:marLeft w:val="0"/>
              <w:marRight w:val="0"/>
              <w:marTop w:val="0"/>
              <w:marBottom w:val="0"/>
              <w:divBdr>
                <w:top w:val="none" w:sz="0" w:space="0" w:color="auto"/>
                <w:left w:val="none" w:sz="0" w:space="0" w:color="auto"/>
                <w:bottom w:val="none" w:sz="0" w:space="0" w:color="auto"/>
                <w:right w:val="none" w:sz="0" w:space="0" w:color="auto"/>
              </w:divBdr>
            </w:div>
            <w:div w:id="1038048591">
              <w:marLeft w:val="0"/>
              <w:marRight w:val="0"/>
              <w:marTop w:val="0"/>
              <w:marBottom w:val="0"/>
              <w:divBdr>
                <w:top w:val="none" w:sz="0" w:space="0" w:color="auto"/>
                <w:left w:val="none" w:sz="0" w:space="0" w:color="auto"/>
                <w:bottom w:val="none" w:sz="0" w:space="0" w:color="auto"/>
                <w:right w:val="none" w:sz="0" w:space="0" w:color="auto"/>
              </w:divBdr>
            </w:div>
            <w:div w:id="1103188008">
              <w:marLeft w:val="0"/>
              <w:marRight w:val="0"/>
              <w:marTop w:val="0"/>
              <w:marBottom w:val="0"/>
              <w:divBdr>
                <w:top w:val="none" w:sz="0" w:space="0" w:color="auto"/>
                <w:left w:val="none" w:sz="0" w:space="0" w:color="auto"/>
                <w:bottom w:val="none" w:sz="0" w:space="0" w:color="auto"/>
                <w:right w:val="none" w:sz="0" w:space="0" w:color="auto"/>
              </w:divBdr>
            </w:div>
            <w:div w:id="1173833934">
              <w:marLeft w:val="0"/>
              <w:marRight w:val="0"/>
              <w:marTop w:val="0"/>
              <w:marBottom w:val="0"/>
              <w:divBdr>
                <w:top w:val="none" w:sz="0" w:space="0" w:color="auto"/>
                <w:left w:val="none" w:sz="0" w:space="0" w:color="auto"/>
                <w:bottom w:val="none" w:sz="0" w:space="0" w:color="auto"/>
                <w:right w:val="none" w:sz="0" w:space="0" w:color="auto"/>
              </w:divBdr>
            </w:div>
            <w:div w:id="1254508903">
              <w:marLeft w:val="0"/>
              <w:marRight w:val="0"/>
              <w:marTop w:val="0"/>
              <w:marBottom w:val="0"/>
              <w:divBdr>
                <w:top w:val="none" w:sz="0" w:space="0" w:color="auto"/>
                <w:left w:val="none" w:sz="0" w:space="0" w:color="auto"/>
                <w:bottom w:val="none" w:sz="0" w:space="0" w:color="auto"/>
                <w:right w:val="none" w:sz="0" w:space="0" w:color="auto"/>
              </w:divBdr>
            </w:div>
            <w:div w:id="1258055353">
              <w:marLeft w:val="0"/>
              <w:marRight w:val="0"/>
              <w:marTop w:val="0"/>
              <w:marBottom w:val="0"/>
              <w:divBdr>
                <w:top w:val="none" w:sz="0" w:space="0" w:color="auto"/>
                <w:left w:val="none" w:sz="0" w:space="0" w:color="auto"/>
                <w:bottom w:val="none" w:sz="0" w:space="0" w:color="auto"/>
                <w:right w:val="none" w:sz="0" w:space="0" w:color="auto"/>
              </w:divBdr>
            </w:div>
            <w:div w:id="1295866793">
              <w:marLeft w:val="0"/>
              <w:marRight w:val="0"/>
              <w:marTop w:val="0"/>
              <w:marBottom w:val="0"/>
              <w:divBdr>
                <w:top w:val="none" w:sz="0" w:space="0" w:color="auto"/>
                <w:left w:val="none" w:sz="0" w:space="0" w:color="auto"/>
                <w:bottom w:val="none" w:sz="0" w:space="0" w:color="auto"/>
                <w:right w:val="none" w:sz="0" w:space="0" w:color="auto"/>
              </w:divBdr>
            </w:div>
            <w:div w:id="1387100008">
              <w:marLeft w:val="0"/>
              <w:marRight w:val="0"/>
              <w:marTop w:val="0"/>
              <w:marBottom w:val="0"/>
              <w:divBdr>
                <w:top w:val="none" w:sz="0" w:space="0" w:color="auto"/>
                <w:left w:val="none" w:sz="0" w:space="0" w:color="auto"/>
                <w:bottom w:val="none" w:sz="0" w:space="0" w:color="auto"/>
                <w:right w:val="none" w:sz="0" w:space="0" w:color="auto"/>
              </w:divBdr>
            </w:div>
            <w:div w:id="1462919247">
              <w:marLeft w:val="0"/>
              <w:marRight w:val="0"/>
              <w:marTop w:val="0"/>
              <w:marBottom w:val="0"/>
              <w:divBdr>
                <w:top w:val="none" w:sz="0" w:space="0" w:color="auto"/>
                <w:left w:val="none" w:sz="0" w:space="0" w:color="auto"/>
                <w:bottom w:val="none" w:sz="0" w:space="0" w:color="auto"/>
                <w:right w:val="none" w:sz="0" w:space="0" w:color="auto"/>
              </w:divBdr>
            </w:div>
            <w:div w:id="1509368518">
              <w:marLeft w:val="0"/>
              <w:marRight w:val="0"/>
              <w:marTop w:val="0"/>
              <w:marBottom w:val="0"/>
              <w:divBdr>
                <w:top w:val="none" w:sz="0" w:space="0" w:color="auto"/>
                <w:left w:val="none" w:sz="0" w:space="0" w:color="auto"/>
                <w:bottom w:val="none" w:sz="0" w:space="0" w:color="auto"/>
                <w:right w:val="none" w:sz="0" w:space="0" w:color="auto"/>
              </w:divBdr>
            </w:div>
            <w:div w:id="1560895366">
              <w:marLeft w:val="0"/>
              <w:marRight w:val="0"/>
              <w:marTop w:val="0"/>
              <w:marBottom w:val="0"/>
              <w:divBdr>
                <w:top w:val="none" w:sz="0" w:space="0" w:color="auto"/>
                <w:left w:val="none" w:sz="0" w:space="0" w:color="auto"/>
                <w:bottom w:val="none" w:sz="0" w:space="0" w:color="auto"/>
                <w:right w:val="none" w:sz="0" w:space="0" w:color="auto"/>
              </w:divBdr>
            </w:div>
            <w:div w:id="1571888320">
              <w:marLeft w:val="0"/>
              <w:marRight w:val="0"/>
              <w:marTop w:val="0"/>
              <w:marBottom w:val="0"/>
              <w:divBdr>
                <w:top w:val="none" w:sz="0" w:space="0" w:color="auto"/>
                <w:left w:val="none" w:sz="0" w:space="0" w:color="auto"/>
                <w:bottom w:val="none" w:sz="0" w:space="0" w:color="auto"/>
                <w:right w:val="none" w:sz="0" w:space="0" w:color="auto"/>
              </w:divBdr>
            </w:div>
            <w:div w:id="1599021942">
              <w:marLeft w:val="0"/>
              <w:marRight w:val="0"/>
              <w:marTop w:val="0"/>
              <w:marBottom w:val="0"/>
              <w:divBdr>
                <w:top w:val="none" w:sz="0" w:space="0" w:color="auto"/>
                <w:left w:val="none" w:sz="0" w:space="0" w:color="auto"/>
                <w:bottom w:val="none" w:sz="0" w:space="0" w:color="auto"/>
                <w:right w:val="none" w:sz="0" w:space="0" w:color="auto"/>
              </w:divBdr>
            </w:div>
            <w:div w:id="1610891041">
              <w:marLeft w:val="0"/>
              <w:marRight w:val="0"/>
              <w:marTop w:val="0"/>
              <w:marBottom w:val="0"/>
              <w:divBdr>
                <w:top w:val="none" w:sz="0" w:space="0" w:color="auto"/>
                <w:left w:val="none" w:sz="0" w:space="0" w:color="auto"/>
                <w:bottom w:val="none" w:sz="0" w:space="0" w:color="auto"/>
                <w:right w:val="none" w:sz="0" w:space="0" w:color="auto"/>
              </w:divBdr>
            </w:div>
            <w:div w:id="1643002041">
              <w:marLeft w:val="0"/>
              <w:marRight w:val="0"/>
              <w:marTop w:val="0"/>
              <w:marBottom w:val="0"/>
              <w:divBdr>
                <w:top w:val="none" w:sz="0" w:space="0" w:color="auto"/>
                <w:left w:val="none" w:sz="0" w:space="0" w:color="auto"/>
                <w:bottom w:val="none" w:sz="0" w:space="0" w:color="auto"/>
                <w:right w:val="none" w:sz="0" w:space="0" w:color="auto"/>
              </w:divBdr>
            </w:div>
            <w:div w:id="1790390055">
              <w:marLeft w:val="0"/>
              <w:marRight w:val="0"/>
              <w:marTop w:val="0"/>
              <w:marBottom w:val="0"/>
              <w:divBdr>
                <w:top w:val="none" w:sz="0" w:space="0" w:color="auto"/>
                <w:left w:val="none" w:sz="0" w:space="0" w:color="auto"/>
                <w:bottom w:val="none" w:sz="0" w:space="0" w:color="auto"/>
                <w:right w:val="none" w:sz="0" w:space="0" w:color="auto"/>
              </w:divBdr>
            </w:div>
            <w:div w:id="1799488982">
              <w:marLeft w:val="0"/>
              <w:marRight w:val="0"/>
              <w:marTop w:val="0"/>
              <w:marBottom w:val="0"/>
              <w:divBdr>
                <w:top w:val="none" w:sz="0" w:space="0" w:color="auto"/>
                <w:left w:val="none" w:sz="0" w:space="0" w:color="auto"/>
                <w:bottom w:val="none" w:sz="0" w:space="0" w:color="auto"/>
                <w:right w:val="none" w:sz="0" w:space="0" w:color="auto"/>
              </w:divBdr>
            </w:div>
            <w:div w:id="1813132221">
              <w:marLeft w:val="0"/>
              <w:marRight w:val="0"/>
              <w:marTop w:val="0"/>
              <w:marBottom w:val="0"/>
              <w:divBdr>
                <w:top w:val="none" w:sz="0" w:space="0" w:color="auto"/>
                <w:left w:val="none" w:sz="0" w:space="0" w:color="auto"/>
                <w:bottom w:val="none" w:sz="0" w:space="0" w:color="auto"/>
                <w:right w:val="none" w:sz="0" w:space="0" w:color="auto"/>
              </w:divBdr>
            </w:div>
            <w:div w:id="1813138668">
              <w:marLeft w:val="0"/>
              <w:marRight w:val="0"/>
              <w:marTop w:val="0"/>
              <w:marBottom w:val="0"/>
              <w:divBdr>
                <w:top w:val="none" w:sz="0" w:space="0" w:color="auto"/>
                <w:left w:val="none" w:sz="0" w:space="0" w:color="auto"/>
                <w:bottom w:val="none" w:sz="0" w:space="0" w:color="auto"/>
                <w:right w:val="none" w:sz="0" w:space="0" w:color="auto"/>
              </w:divBdr>
            </w:div>
            <w:div w:id="1944258932">
              <w:marLeft w:val="0"/>
              <w:marRight w:val="0"/>
              <w:marTop w:val="0"/>
              <w:marBottom w:val="0"/>
              <w:divBdr>
                <w:top w:val="none" w:sz="0" w:space="0" w:color="auto"/>
                <w:left w:val="none" w:sz="0" w:space="0" w:color="auto"/>
                <w:bottom w:val="none" w:sz="0" w:space="0" w:color="auto"/>
                <w:right w:val="none" w:sz="0" w:space="0" w:color="auto"/>
              </w:divBdr>
            </w:div>
            <w:div w:id="1957904646">
              <w:marLeft w:val="0"/>
              <w:marRight w:val="0"/>
              <w:marTop w:val="0"/>
              <w:marBottom w:val="0"/>
              <w:divBdr>
                <w:top w:val="none" w:sz="0" w:space="0" w:color="auto"/>
                <w:left w:val="none" w:sz="0" w:space="0" w:color="auto"/>
                <w:bottom w:val="none" w:sz="0" w:space="0" w:color="auto"/>
                <w:right w:val="none" w:sz="0" w:space="0" w:color="auto"/>
              </w:divBdr>
            </w:div>
            <w:div w:id="1978101647">
              <w:marLeft w:val="0"/>
              <w:marRight w:val="0"/>
              <w:marTop w:val="0"/>
              <w:marBottom w:val="0"/>
              <w:divBdr>
                <w:top w:val="none" w:sz="0" w:space="0" w:color="auto"/>
                <w:left w:val="none" w:sz="0" w:space="0" w:color="auto"/>
                <w:bottom w:val="none" w:sz="0" w:space="0" w:color="auto"/>
                <w:right w:val="none" w:sz="0" w:space="0" w:color="auto"/>
              </w:divBdr>
            </w:div>
            <w:div w:id="1986548365">
              <w:marLeft w:val="0"/>
              <w:marRight w:val="0"/>
              <w:marTop w:val="0"/>
              <w:marBottom w:val="0"/>
              <w:divBdr>
                <w:top w:val="none" w:sz="0" w:space="0" w:color="auto"/>
                <w:left w:val="none" w:sz="0" w:space="0" w:color="auto"/>
                <w:bottom w:val="none" w:sz="0" w:space="0" w:color="auto"/>
                <w:right w:val="none" w:sz="0" w:space="0" w:color="auto"/>
              </w:divBdr>
            </w:div>
            <w:div w:id="2018842238">
              <w:marLeft w:val="0"/>
              <w:marRight w:val="0"/>
              <w:marTop w:val="0"/>
              <w:marBottom w:val="0"/>
              <w:divBdr>
                <w:top w:val="none" w:sz="0" w:space="0" w:color="auto"/>
                <w:left w:val="none" w:sz="0" w:space="0" w:color="auto"/>
                <w:bottom w:val="none" w:sz="0" w:space="0" w:color="auto"/>
                <w:right w:val="none" w:sz="0" w:space="0" w:color="auto"/>
              </w:divBdr>
            </w:div>
            <w:div w:id="2020810814">
              <w:marLeft w:val="0"/>
              <w:marRight w:val="0"/>
              <w:marTop w:val="0"/>
              <w:marBottom w:val="0"/>
              <w:divBdr>
                <w:top w:val="none" w:sz="0" w:space="0" w:color="auto"/>
                <w:left w:val="none" w:sz="0" w:space="0" w:color="auto"/>
                <w:bottom w:val="none" w:sz="0" w:space="0" w:color="auto"/>
                <w:right w:val="none" w:sz="0" w:space="0" w:color="auto"/>
              </w:divBdr>
            </w:div>
            <w:div w:id="2059470538">
              <w:marLeft w:val="0"/>
              <w:marRight w:val="0"/>
              <w:marTop w:val="0"/>
              <w:marBottom w:val="0"/>
              <w:divBdr>
                <w:top w:val="none" w:sz="0" w:space="0" w:color="auto"/>
                <w:left w:val="none" w:sz="0" w:space="0" w:color="auto"/>
                <w:bottom w:val="none" w:sz="0" w:space="0" w:color="auto"/>
                <w:right w:val="none" w:sz="0" w:space="0" w:color="auto"/>
              </w:divBdr>
            </w:div>
            <w:div w:id="2088646166">
              <w:marLeft w:val="0"/>
              <w:marRight w:val="0"/>
              <w:marTop w:val="0"/>
              <w:marBottom w:val="0"/>
              <w:divBdr>
                <w:top w:val="none" w:sz="0" w:space="0" w:color="auto"/>
                <w:left w:val="none" w:sz="0" w:space="0" w:color="auto"/>
                <w:bottom w:val="none" w:sz="0" w:space="0" w:color="auto"/>
                <w:right w:val="none" w:sz="0" w:space="0" w:color="auto"/>
              </w:divBdr>
            </w:div>
            <w:div w:id="209751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90974583">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912424933">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5155">
      <w:bodyDiv w:val="1"/>
      <w:marLeft w:val="0"/>
      <w:marRight w:val="0"/>
      <w:marTop w:val="0"/>
      <w:marBottom w:val="0"/>
      <w:divBdr>
        <w:top w:val="none" w:sz="0" w:space="0" w:color="auto"/>
        <w:left w:val="none" w:sz="0" w:space="0" w:color="auto"/>
        <w:bottom w:val="none" w:sz="0" w:space="0" w:color="auto"/>
        <w:right w:val="none" w:sz="0" w:space="0" w:color="auto"/>
      </w:divBdr>
      <w:divsChild>
        <w:div w:id="1174610631">
          <w:marLeft w:val="0"/>
          <w:marRight w:val="0"/>
          <w:marTop w:val="0"/>
          <w:marBottom w:val="0"/>
          <w:divBdr>
            <w:top w:val="none" w:sz="0" w:space="0" w:color="auto"/>
            <w:left w:val="none" w:sz="0" w:space="0" w:color="auto"/>
            <w:bottom w:val="none" w:sz="0" w:space="0" w:color="auto"/>
            <w:right w:val="none" w:sz="0" w:space="0" w:color="auto"/>
          </w:divBdr>
          <w:divsChild>
            <w:div w:id="30621012">
              <w:marLeft w:val="0"/>
              <w:marRight w:val="0"/>
              <w:marTop w:val="0"/>
              <w:marBottom w:val="0"/>
              <w:divBdr>
                <w:top w:val="none" w:sz="0" w:space="0" w:color="auto"/>
                <w:left w:val="none" w:sz="0" w:space="0" w:color="auto"/>
                <w:bottom w:val="none" w:sz="0" w:space="0" w:color="auto"/>
                <w:right w:val="none" w:sz="0" w:space="0" w:color="auto"/>
              </w:divBdr>
            </w:div>
            <w:div w:id="35592581">
              <w:marLeft w:val="0"/>
              <w:marRight w:val="0"/>
              <w:marTop w:val="0"/>
              <w:marBottom w:val="0"/>
              <w:divBdr>
                <w:top w:val="none" w:sz="0" w:space="0" w:color="auto"/>
                <w:left w:val="none" w:sz="0" w:space="0" w:color="auto"/>
                <w:bottom w:val="none" w:sz="0" w:space="0" w:color="auto"/>
                <w:right w:val="none" w:sz="0" w:space="0" w:color="auto"/>
              </w:divBdr>
            </w:div>
            <w:div w:id="47842219">
              <w:marLeft w:val="0"/>
              <w:marRight w:val="0"/>
              <w:marTop w:val="0"/>
              <w:marBottom w:val="0"/>
              <w:divBdr>
                <w:top w:val="none" w:sz="0" w:space="0" w:color="auto"/>
                <w:left w:val="none" w:sz="0" w:space="0" w:color="auto"/>
                <w:bottom w:val="none" w:sz="0" w:space="0" w:color="auto"/>
                <w:right w:val="none" w:sz="0" w:space="0" w:color="auto"/>
              </w:divBdr>
            </w:div>
            <w:div w:id="59791907">
              <w:marLeft w:val="0"/>
              <w:marRight w:val="0"/>
              <w:marTop w:val="0"/>
              <w:marBottom w:val="0"/>
              <w:divBdr>
                <w:top w:val="none" w:sz="0" w:space="0" w:color="auto"/>
                <w:left w:val="none" w:sz="0" w:space="0" w:color="auto"/>
                <w:bottom w:val="none" w:sz="0" w:space="0" w:color="auto"/>
                <w:right w:val="none" w:sz="0" w:space="0" w:color="auto"/>
              </w:divBdr>
            </w:div>
            <w:div w:id="95907104">
              <w:marLeft w:val="0"/>
              <w:marRight w:val="0"/>
              <w:marTop w:val="0"/>
              <w:marBottom w:val="0"/>
              <w:divBdr>
                <w:top w:val="none" w:sz="0" w:space="0" w:color="auto"/>
                <w:left w:val="none" w:sz="0" w:space="0" w:color="auto"/>
                <w:bottom w:val="none" w:sz="0" w:space="0" w:color="auto"/>
                <w:right w:val="none" w:sz="0" w:space="0" w:color="auto"/>
              </w:divBdr>
            </w:div>
            <w:div w:id="191656721">
              <w:marLeft w:val="0"/>
              <w:marRight w:val="0"/>
              <w:marTop w:val="0"/>
              <w:marBottom w:val="0"/>
              <w:divBdr>
                <w:top w:val="none" w:sz="0" w:space="0" w:color="auto"/>
                <w:left w:val="none" w:sz="0" w:space="0" w:color="auto"/>
                <w:bottom w:val="none" w:sz="0" w:space="0" w:color="auto"/>
                <w:right w:val="none" w:sz="0" w:space="0" w:color="auto"/>
              </w:divBdr>
            </w:div>
            <w:div w:id="227227370">
              <w:marLeft w:val="0"/>
              <w:marRight w:val="0"/>
              <w:marTop w:val="0"/>
              <w:marBottom w:val="0"/>
              <w:divBdr>
                <w:top w:val="none" w:sz="0" w:space="0" w:color="auto"/>
                <w:left w:val="none" w:sz="0" w:space="0" w:color="auto"/>
                <w:bottom w:val="none" w:sz="0" w:space="0" w:color="auto"/>
                <w:right w:val="none" w:sz="0" w:space="0" w:color="auto"/>
              </w:divBdr>
            </w:div>
            <w:div w:id="310451269">
              <w:marLeft w:val="0"/>
              <w:marRight w:val="0"/>
              <w:marTop w:val="0"/>
              <w:marBottom w:val="0"/>
              <w:divBdr>
                <w:top w:val="none" w:sz="0" w:space="0" w:color="auto"/>
                <w:left w:val="none" w:sz="0" w:space="0" w:color="auto"/>
                <w:bottom w:val="none" w:sz="0" w:space="0" w:color="auto"/>
                <w:right w:val="none" w:sz="0" w:space="0" w:color="auto"/>
              </w:divBdr>
            </w:div>
            <w:div w:id="389504318">
              <w:marLeft w:val="0"/>
              <w:marRight w:val="0"/>
              <w:marTop w:val="0"/>
              <w:marBottom w:val="0"/>
              <w:divBdr>
                <w:top w:val="none" w:sz="0" w:space="0" w:color="auto"/>
                <w:left w:val="none" w:sz="0" w:space="0" w:color="auto"/>
                <w:bottom w:val="none" w:sz="0" w:space="0" w:color="auto"/>
                <w:right w:val="none" w:sz="0" w:space="0" w:color="auto"/>
              </w:divBdr>
            </w:div>
            <w:div w:id="438960786">
              <w:marLeft w:val="0"/>
              <w:marRight w:val="0"/>
              <w:marTop w:val="0"/>
              <w:marBottom w:val="0"/>
              <w:divBdr>
                <w:top w:val="none" w:sz="0" w:space="0" w:color="auto"/>
                <w:left w:val="none" w:sz="0" w:space="0" w:color="auto"/>
                <w:bottom w:val="none" w:sz="0" w:space="0" w:color="auto"/>
                <w:right w:val="none" w:sz="0" w:space="0" w:color="auto"/>
              </w:divBdr>
            </w:div>
            <w:div w:id="459031446">
              <w:marLeft w:val="0"/>
              <w:marRight w:val="0"/>
              <w:marTop w:val="0"/>
              <w:marBottom w:val="0"/>
              <w:divBdr>
                <w:top w:val="none" w:sz="0" w:space="0" w:color="auto"/>
                <w:left w:val="none" w:sz="0" w:space="0" w:color="auto"/>
                <w:bottom w:val="none" w:sz="0" w:space="0" w:color="auto"/>
                <w:right w:val="none" w:sz="0" w:space="0" w:color="auto"/>
              </w:divBdr>
            </w:div>
            <w:div w:id="554897185">
              <w:marLeft w:val="0"/>
              <w:marRight w:val="0"/>
              <w:marTop w:val="0"/>
              <w:marBottom w:val="0"/>
              <w:divBdr>
                <w:top w:val="none" w:sz="0" w:space="0" w:color="auto"/>
                <w:left w:val="none" w:sz="0" w:space="0" w:color="auto"/>
                <w:bottom w:val="none" w:sz="0" w:space="0" w:color="auto"/>
                <w:right w:val="none" w:sz="0" w:space="0" w:color="auto"/>
              </w:divBdr>
            </w:div>
            <w:div w:id="777064501">
              <w:marLeft w:val="0"/>
              <w:marRight w:val="0"/>
              <w:marTop w:val="0"/>
              <w:marBottom w:val="0"/>
              <w:divBdr>
                <w:top w:val="none" w:sz="0" w:space="0" w:color="auto"/>
                <w:left w:val="none" w:sz="0" w:space="0" w:color="auto"/>
                <w:bottom w:val="none" w:sz="0" w:space="0" w:color="auto"/>
                <w:right w:val="none" w:sz="0" w:space="0" w:color="auto"/>
              </w:divBdr>
            </w:div>
            <w:div w:id="870610151">
              <w:marLeft w:val="0"/>
              <w:marRight w:val="0"/>
              <w:marTop w:val="0"/>
              <w:marBottom w:val="0"/>
              <w:divBdr>
                <w:top w:val="none" w:sz="0" w:space="0" w:color="auto"/>
                <w:left w:val="none" w:sz="0" w:space="0" w:color="auto"/>
                <w:bottom w:val="none" w:sz="0" w:space="0" w:color="auto"/>
                <w:right w:val="none" w:sz="0" w:space="0" w:color="auto"/>
              </w:divBdr>
            </w:div>
            <w:div w:id="902251324">
              <w:marLeft w:val="0"/>
              <w:marRight w:val="0"/>
              <w:marTop w:val="0"/>
              <w:marBottom w:val="0"/>
              <w:divBdr>
                <w:top w:val="none" w:sz="0" w:space="0" w:color="auto"/>
                <w:left w:val="none" w:sz="0" w:space="0" w:color="auto"/>
                <w:bottom w:val="none" w:sz="0" w:space="0" w:color="auto"/>
                <w:right w:val="none" w:sz="0" w:space="0" w:color="auto"/>
              </w:divBdr>
            </w:div>
            <w:div w:id="915475406">
              <w:marLeft w:val="0"/>
              <w:marRight w:val="0"/>
              <w:marTop w:val="0"/>
              <w:marBottom w:val="0"/>
              <w:divBdr>
                <w:top w:val="none" w:sz="0" w:space="0" w:color="auto"/>
                <w:left w:val="none" w:sz="0" w:space="0" w:color="auto"/>
                <w:bottom w:val="none" w:sz="0" w:space="0" w:color="auto"/>
                <w:right w:val="none" w:sz="0" w:space="0" w:color="auto"/>
              </w:divBdr>
            </w:div>
            <w:div w:id="924844843">
              <w:marLeft w:val="0"/>
              <w:marRight w:val="0"/>
              <w:marTop w:val="0"/>
              <w:marBottom w:val="0"/>
              <w:divBdr>
                <w:top w:val="none" w:sz="0" w:space="0" w:color="auto"/>
                <w:left w:val="none" w:sz="0" w:space="0" w:color="auto"/>
                <w:bottom w:val="none" w:sz="0" w:space="0" w:color="auto"/>
                <w:right w:val="none" w:sz="0" w:space="0" w:color="auto"/>
              </w:divBdr>
            </w:div>
            <w:div w:id="1025180569">
              <w:marLeft w:val="0"/>
              <w:marRight w:val="0"/>
              <w:marTop w:val="0"/>
              <w:marBottom w:val="0"/>
              <w:divBdr>
                <w:top w:val="none" w:sz="0" w:space="0" w:color="auto"/>
                <w:left w:val="none" w:sz="0" w:space="0" w:color="auto"/>
                <w:bottom w:val="none" w:sz="0" w:space="0" w:color="auto"/>
                <w:right w:val="none" w:sz="0" w:space="0" w:color="auto"/>
              </w:divBdr>
            </w:div>
            <w:div w:id="1080516587">
              <w:marLeft w:val="0"/>
              <w:marRight w:val="0"/>
              <w:marTop w:val="0"/>
              <w:marBottom w:val="0"/>
              <w:divBdr>
                <w:top w:val="none" w:sz="0" w:space="0" w:color="auto"/>
                <w:left w:val="none" w:sz="0" w:space="0" w:color="auto"/>
                <w:bottom w:val="none" w:sz="0" w:space="0" w:color="auto"/>
                <w:right w:val="none" w:sz="0" w:space="0" w:color="auto"/>
              </w:divBdr>
            </w:div>
            <w:div w:id="1281448965">
              <w:marLeft w:val="0"/>
              <w:marRight w:val="0"/>
              <w:marTop w:val="0"/>
              <w:marBottom w:val="0"/>
              <w:divBdr>
                <w:top w:val="none" w:sz="0" w:space="0" w:color="auto"/>
                <w:left w:val="none" w:sz="0" w:space="0" w:color="auto"/>
                <w:bottom w:val="none" w:sz="0" w:space="0" w:color="auto"/>
                <w:right w:val="none" w:sz="0" w:space="0" w:color="auto"/>
              </w:divBdr>
            </w:div>
            <w:div w:id="1388869514">
              <w:marLeft w:val="0"/>
              <w:marRight w:val="0"/>
              <w:marTop w:val="0"/>
              <w:marBottom w:val="0"/>
              <w:divBdr>
                <w:top w:val="none" w:sz="0" w:space="0" w:color="auto"/>
                <w:left w:val="none" w:sz="0" w:space="0" w:color="auto"/>
                <w:bottom w:val="none" w:sz="0" w:space="0" w:color="auto"/>
                <w:right w:val="none" w:sz="0" w:space="0" w:color="auto"/>
              </w:divBdr>
            </w:div>
            <w:div w:id="1412433912">
              <w:marLeft w:val="0"/>
              <w:marRight w:val="0"/>
              <w:marTop w:val="0"/>
              <w:marBottom w:val="0"/>
              <w:divBdr>
                <w:top w:val="none" w:sz="0" w:space="0" w:color="auto"/>
                <w:left w:val="none" w:sz="0" w:space="0" w:color="auto"/>
                <w:bottom w:val="none" w:sz="0" w:space="0" w:color="auto"/>
                <w:right w:val="none" w:sz="0" w:space="0" w:color="auto"/>
              </w:divBdr>
            </w:div>
            <w:div w:id="1425764588">
              <w:marLeft w:val="0"/>
              <w:marRight w:val="0"/>
              <w:marTop w:val="0"/>
              <w:marBottom w:val="0"/>
              <w:divBdr>
                <w:top w:val="none" w:sz="0" w:space="0" w:color="auto"/>
                <w:left w:val="none" w:sz="0" w:space="0" w:color="auto"/>
                <w:bottom w:val="none" w:sz="0" w:space="0" w:color="auto"/>
                <w:right w:val="none" w:sz="0" w:space="0" w:color="auto"/>
              </w:divBdr>
            </w:div>
            <w:div w:id="1427388972">
              <w:marLeft w:val="0"/>
              <w:marRight w:val="0"/>
              <w:marTop w:val="0"/>
              <w:marBottom w:val="0"/>
              <w:divBdr>
                <w:top w:val="none" w:sz="0" w:space="0" w:color="auto"/>
                <w:left w:val="none" w:sz="0" w:space="0" w:color="auto"/>
                <w:bottom w:val="none" w:sz="0" w:space="0" w:color="auto"/>
                <w:right w:val="none" w:sz="0" w:space="0" w:color="auto"/>
              </w:divBdr>
            </w:div>
            <w:div w:id="1605697675">
              <w:marLeft w:val="0"/>
              <w:marRight w:val="0"/>
              <w:marTop w:val="0"/>
              <w:marBottom w:val="0"/>
              <w:divBdr>
                <w:top w:val="none" w:sz="0" w:space="0" w:color="auto"/>
                <w:left w:val="none" w:sz="0" w:space="0" w:color="auto"/>
                <w:bottom w:val="none" w:sz="0" w:space="0" w:color="auto"/>
                <w:right w:val="none" w:sz="0" w:space="0" w:color="auto"/>
              </w:divBdr>
            </w:div>
            <w:div w:id="1663704567">
              <w:marLeft w:val="0"/>
              <w:marRight w:val="0"/>
              <w:marTop w:val="0"/>
              <w:marBottom w:val="0"/>
              <w:divBdr>
                <w:top w:val="none" w:sz="0" w:space="0" w:color="auto"/>
                <w:left w:val="none" w:sz="0" w:space="0" w:color="auto"/>
                <w:bottom w:val="none" w:sz="0" w:space="0" w:color="auto"/>
                <w:right w:val="none" w:sz="0" w:space="0" w:color="auto"/>
              </w:divBdr>
            </w:div>
            <w:div w:id="1746799469">
              <w:marLeft w:val="0"/>
              <w:marRight w:val="0"/>
              <w:marTop w:val="0"/>
              <w:marBottom w:val="0"/>
              <w:divBdr>
                <w:top w:val="none" w:sz="0" w:space="0" w:color="auto"/>
                <w:left w:val="none" w:sz="0" w:space="0" w:color="auto"/>
                <w:bottom w:val="none" w:sz="0" w:space="0" w:color="auto"/>
                <w:right w:val="none" w:sz="0" w:space="0" w:color="auto"/>
              </w:divBdr>
            </w:div>
            <w:div w:id="1816874495">
              <w:marLeft w:val="0"/>
              <w:marRight w:val="0"/>
              <w:marTop w:val="0"/>
              <w:marBottom w:val="0"/>
              <w:divBdr>
                <w:top w:val="none" w:sz="0" w:space="0" w:color="auto"/>
                <w:left w:val="none" w:sz="0" w:space="0" w:color="auto"/>
                <w:bottom w:val="none" w:sz="0" w:space="0" w:color="auto"/>
                <w:right w:val="none" w:sz="0" w:space="0" w:color="auto"/>
              </w:divBdr>
            </w:div>
            <w:div w:id="1824538205">
              <w:marLeft w:val="0"/>
              <w:marRight w:val="0"/>
              <w:marTop w:val="0"/>
              <w:marBottom w:val="0"/>
              <w:divBdr>
                <w:top w:val="none" w:sz="0" w:space="0" w:color="auto"/>
                <w:left w:val="none" w:sz="0" w:space="0" w:color="auto"/>
                <w:bottom w:val="none" w:sz="0" w:space="0" w:color="auto"/>
                <w:right w:val="none" w:sz="0" w:space="0" w:color="auto"/>
              </w:divBdr>
            </w:div>
            <w:div w:id="1912042027">
              <w:marLeft w:val="0"/>
              <w:marRight w:val="0"/>
              <w:marTop w:val="0"/>
              <w:marBottom w:val="0"/>
              <w:divBdr>
                <w:top w:val="none" w:sz="0" w:space="0" w:color="auto"/>
                <w:left w:val="none" w:sz="0" w:space="0" w:color="auto"/>
                <w:bottom w:val="none" w:sz="0" w:space="0" w:color="auto"/>
                <w:right w:val="none" w:sz="0" w:space="0" w:color="auto"/>
              </w:divBdr>
            </w:div>
            <w:div w:id="1936523356">
              <w:marLeft w:val="0"/>
              <w:marRight w:val="0"/>
              <w:marTop w:val="0"/>
              <w:marBottom w:val="0"/>
              <w:divBdr>
                <w:top w:val="none" w:sz="0" w:space="0" w:color="auto"/>
                <w:left w:val="none" w:sz="0" w:space="0" w:color="auto"/>
                <w:bottom w:val="none" w:sz="0" w:space="0" w:color="auto"/>
                <w:right w:val="none" w:sz="0" w:space="0" w:color="auto"/>
              </w:divBdr>
            </w:div>
            <w:div w:id="1959332274">
              <w:marLeft w:val="0"/>
              <w:marRight w:val="0"/>
              <w:marTop w:val="0"/>
              <w:marBottom w:val="0"/>
              <w:divBdr>
                <w:top w:val="none" w:sz="0" w:space="0" w:color="auto"/>
                <w:left w:val="none" w:sz="0" w:space="0" w:color="auto"/>
                <w:bottom w:val="none" w:sz="0" w:space="0" w:color="auto"/>
                <w:right w:val="none" w:sz="0" w:space="0" w:color="auto"/>
              </w:divBdr>
            </w:div>
            <w:div w:id="2003703374">
              <w:marLeft w:val="0"/>
              <w:marRight w:val="0"/>
              <w:marTop w:val="0"/>
              <w:marBottom w:val="0"/>
              <w:divBdr>
                <w:top w:val="none" w:sz="0" w:space="0" w:color="auto"/>
                <w:left w:val="none" w:sz="0" w:space="0" w:color="auto"/>
                <w:bottom w:val="none" w:sz="0" w:space="0" w:color="auto"/>
                <w:right w:val="none" w:sz="0" w:space="0" w:color="auto"/>
              </w:divBdr>
            </w:div>
            <w:div w:id="214468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737">
      <w:bodyDiv w:val="1"/>
      <w:marLeft w:val="0"/>
      <w:marRight w:val="0"/>
      <w:marTop w:val="0"/>
      <w:marBottom w:val="0"/>
      <w:divBdr>
        <w:top w:val="none" w:sz="0" w:space="0" w:color="auto"/>
        <w:left w:val="none" w:sz="0" w:space="0" w:color="auto"/>
        <w:bottom w:val="none" w:sz="0" w:space="0" w:color="auto"/>
        <w:right w:val="none" w:sz="0" w:space="0" w:color="auto"/>
      </w:divBdr>
      <w:divsChild>
        <w:div w:id="493883151">
          <w:marLeft w:val="0"/>
          <w:marRight w:val="0"/>
          <w:marTop w:val="0"/>
          <w:marBottom w:val="0"/>
          <w:divBdr>
            <w:top w:val="none" w:sz="0" w:space="0" w:color="auto"/>
            <w:left w:val="none" w:sz="0" w:space="0" w:color="auto"/>
            <w:bottom w:val="none" w:sz="0" w:space="0" w:color="auto"/>
            <w:right w:val="none" w:sz="0" w:space="0" w:color="auto"/>
          </w:divBdr>
          <w:divsChild>
            <w:div w:id="122887590">
              <w:marLeft w:val="0"/>
              <w:marRight w:val="0"/>
              <w:marTop w:val="0"/>
              <w:marBottom w:val="0"/>
              <w:divBdr>
                <w:top w:val="none" w:sz="0" w:space="0" w:color="auto"/>
                <w:left w:val="none" w:sz="0" w:space="0" w:color="auto"/>
                <w:bottom w:val="none" w:sz="0" w:space="0" w:color="auto"/>
                <w:right w:val="none" w:sz="0" w:space="0" w:color="auto"/>
              </w:divBdr>
            </w:div>
            <w:div w:id="215514819">
              <w:marLeft w:val="0"/>
              <w:marRight w:val="0"/>
              <w:marTop w:val="0"/>
              <w:marBottom w:val="0"/>
              <w:divBdr>
                <w:top w:val="none" w:sz="0" w:space="0" w:color="auto"/>
                <w:left w:val="none" w:sz="0" w:space="0" w:color="auto"/>
                <w:bottom w:val="none" w:sz="0" w:space="0" w:color="auto"/>
                <w:right w:val="none" w:sz="0" w:space="0" w:color="auto"/>
              </w:divBdr>
            </w:div>
            <w:div w:id="246814206">
              <w:marLeft w:val="0"/>
              <w:marRight w:val="0"/>
              <w:marTop w:val="0"/>
              <w:marBottom w:val="0"/>
              <w:divBdr>
                <w:top w:val="none" w:sz="0" w:space="0" w:color="auto"/>
                <w:left w:val="none" w:sz="0" w:space="0" w:color="auto"/>
                <w:bottom w:val="none" w:sz="0" w:space="0" w:color="auto"/>
                <w:right w:val="none" w:sz="0" w:space="0" w:color="auto"/>
              </w:divBdr>
            </w:div>
            <w:div w:id="320352558">
              <w:marLeft w:val="0"/>
              <w:marRight w:val="0"/>
              <w:marTop w:val="0"/>
              <w:marBottom w:val="0"/>
              <w:divBdr>
                <w:top w:val="none" w:sz="0" w:space="0" w:color="auto"/>
                <w:left w:val="none" w:sz="0" w:space="0" w:color="auto"/>
                <w:bottom w:val="none" w:sz="0" w:space="0" w:color="auto"/>
                <w:right w:val="none" w:sz="0" w:space="0" w:color="auto"/>
              </w:divBdr>
            </w:div>
            <w:div w:id="385884266">
              <w:marLeft w:val="0"/>
              <w:marRight w:val="0"/>
              <w:marTop w:val="0"/>
              <w:marBottom w:val="0"/>
              <w:divBdr>
                <w:top w:val="none" w:sz="0" w:space="0" w:color="auto"/>
                <w:left w:val="none" w:sz="0" w:space="0" w:color="auto"/>
                <w:bottom w:val="none" w:sz="0" w:space="0" w:color="auto"/>
                <w:right w:val="none" w:sz="0" w:space="0" w:color="auto"/>
              </w:divBdr>
            </w:div>
            <w:div w:id="691423653">
              <w:marLeft w:val="0"/>
              <w:marRight w:val="0"/>
              <w:marTop w:val="0"/>
              <w:marBottom w:val="0"/>
              <w:divBdr>
                <w:top w:val="none" w:sz="0" w:space="0" w:color="auto"/>
                <w:left w:val="none" w:sz="0" w:space="0" w:color="auto"/>
                <w:bottom w:val="none" w:sz="0" w:space="0" w:color="auto"/>
                <w:right w:val="none" w:sz="0" w:space="0" w:color="auto"/>
              </w:divBdr>
            </w:div>
            <w:div w:id="732460727">
              <w:marLeft w:val="0"/>
              <w:marRight w:val="0"/>
              <w:marTop w:val="0"/>
              <w:marBottom w:val="0"/>
              <w:divBdr>
                <w:top w:val="none" w:sz="0" w:space="0" w:color="auto"/>
                <w:left w:val="none" w:sz="0" w:space="0" w:color="auto"/>
                <w:bottom w:val="none" w:sz="0" w:space="0" w:color="auto"/>
                <w:right w:val="none" w:sz="0" w:space="0" w:color="auto"/>
              </w:divBdr>
            </w:div>
            <w:div w:id="793787156">
              <w:marLeft w:val="0"/>
              <w:marRight w:val="0"/>
              <w:marTop w:val="0"/>
              <w:marBottom w:val="0"/>
              <w:divBdr>
                <w:top w:val="none" w:sz="0" w:space="0" w:color="auto"/>
                <w:left w:val="none" w:sz="0" w:space="0" w:color="auto"/>
                <w:bottom w:val="none" w:sz="0" w:space="0" w:color="auto"/>
                <w:right w:val="none" w:sz="0" w:space="0" w:color="auto"/>
              </w:divBdr>
            </w:div>
            <w:div w:id="950554432">
              <w:marLeft w:val="0"/>
              <w:marRight w:val="0"/>
              <w:marTop w:val="0"/>
              <w:marBottom w:val="0"/>
              <w:divBdr>
                <w:top w:val="none" w:sz="0" w:space="0" w:color="auto"/>
                <w:left w:val="none" w:sz="0" w:space="0" w:color="auto"/>
                <w:bottom w:val="none" w:sz="0" w:space="0" w:color="auto"/>
                <w:right w:val="none" w:sz="0" w:space="0" w:color="auto"/>
              </w:divBdr>
            </w:div>
            <w:div w:id="1197305988">
              <w:marLeft w:val="0"/>
              <w:marRight w:val="0"/>
              <w:marTop w:val="0"/>
              <w:marBottom w:val="0"/>
              <w:divBdr>
                <w:top w:val="none" w:sz="0" w:space="0" w:color="auto"/>
                <w:left w:val="none" w:sz="0" w:space="0" w:color="auto"/>
                <w:bottom w:val="none" w:sz="0" w:space="0" w:color="auto"/>
                <w:right w:val="none" w:sz="0" w:space="0" w:color="auto"/>
              </w:divBdr>
            </w:div>
            <w:div w:id="1211500697">
              <w:marLeft w:val="0"/>
              <w:marRight w:val="0"/>
              <w:marTop w:val="0"/>
              <w:marBottom w:val="0"/>
              <w:divBdr>
                <w:top w:val="none" w:sz="0" w:space="0" w:color="auto"/>
                <w:left w:val="none" w:sz="0" w:space="0" w:color="auto"/>
                <w:bottom w:val="none" w:sz="0" w:space="0" w:color="auto"/>
                <w:right w:val="none" w:sz="0" w:space="0" w:color="auto"/>
              </w:divBdr>
            </w:div>
            <w:div w:id="1281229610">
              <w:marLeft w:val="0"/>
              <w:marRight w:val="0"/>
              <w:marTop w:val="0"/>
              <w:marBottom w:val="0"/>
              <w:divBdr>
                <w:top w:val="none" w:sz="0" w:space="0" w:color="auto"/>
                <w:left w:val="none" w:sz="0" w:space="0" w:color="auto"/>
                <w:bottom w:val="none" w:sz="0" w:space="0" w:color="auto"/>
                <w:right w:val="none" w:sz="0" w:space="0" w:color="auto"/>
              </w:divBdr>
            </w:div>
            <w:div w:id="1479759515">
              <w:marLeft w:val="0"/>
              <w:marRight w:val="0"/>
              <w:marTop w:val="0"/>
              <w:marBottom w:val="0"/>
              <w:divBdr>
                <w:top w:val="none" w:sz="0" w:space="0" w:color="auto"/>
                <w:left w:val="none" w:sz="0" w:space="0" w:color="auto"/>
                <w:bottom w:val="none" w:sz="0" w:space="0" w:color="auto"/>
                <w:right w:val="none" w:sz="0" w:space="0" w:color="auto"/>
              </w:divBdr>
            </w:div>
            <w:div w:id="1501694213">
              <w:marLeft w:val="0"/>
              <w:marRight w:val="0"/>
              <w:marTop w:val="0"/>
              <w:marBottom w:val="0"/>
              <w:divBdr>
                <w:top w:val="none" w:sz="0" w:space="0" w:color="auto"/>
                <w:left w:val="none" w:sz="0" w:space="0" w:color="auto"/>
                <w:bottom w:val="none" w:sz="0" w:space="0" w:color="auto"/>
                <w:right w:val="none" w:sz="0" w:space="0" w:color="auto"/>
              </w:divBdr>
            </w:div>
            <w:div w:id="1520241597">
              <w:marLeft w:val="0"/>
              <w:marRight w:val="0"/>
              <w:marTop w:val="0"/>
              <w:marBottom w:val="0"/>
              <w:divBdr>
                <w:top w:val="none" w:sz="0" w:space="0" w:color="auto"/>
                <w:left w:val="none" w:sz="0" w:space="0" w:color="auto"/>
                <w:bottom w:val="none" w:sz="0" w:space="0" w:color="auto"/>
                <w:right w:val="none" w:sz="0" w:space="0" w:color="auto"/>
              </w:divBdr>
            </w:div>
            <w:div w:id="1534729685">
              <w:marLeft w:val="0"/>
              <w:marRight w:val="0"/>
              <w:marTop w:val="0"/>
              <w:marBottom w:val="0"/>
              <w:divBdr>
                <w:top w:val="none" w:sz="0" w:space="0" w:color="auto"/>
                <w:left w:val="none" w:sz="0" w:space="0" w:color="auto"/>
                <w:bottom w:val="none" w:sz="0" w:space="0" w:color="auto"/>
                <w:right w:val="none" w:sz="0" w:space="0" w:color="auto"/>
              </w:divBdr>
            </w:div>
            <w:div w:id="1689792651">
              <w:marLeft w:val="0"/>
              <w:marRight w:val="0"/>
              <w:marTop w:val="0"/>
              <w:marBottom w:val="0"/>
              <w:divBdr>
                <w:top w:val="none" w:sz="0" w:space="0" w:color="auto"/>
                <w:left w:val="none" w:sz="0" w:space="0" w:color="auto"/>
                <w:bottom w:val="none" w:sz="0" w:space="0" w:color="auto"/>
                <w:right w:val="none" w:sz="0" w:space="0" w:color="auto"/>
              </w:divBdr>
            </w:div>
            <w:div w:id="1697385294">
              <w:marLeft w:val="0"/>
              <w:marRight w:val="0"/>
              <w:marTop w:val="0"/>
              <w:marBottom w:val="0"/>
              <w:divBdr>
                <w:top w:val="none" w:sz="0" w:space="0" w:color="auto"/>
                <w:left w:val="none" w:sz="0" w:space="0" w:color="auto"/>
                <w:bottom w:val="none" w:sz="0" w:space="0" w:color="auto"/>
                <w:right w:val="none" w:sz="0" w:space="0" w:color="auto"/>
              </w:divBdr>
            </w:div>
            <w:div w:id="1749644614">
              <w:marLeft w:val="0"/>
              <w:marRight w:val="0"/>
              <w:marTop w:val="0"/>
              <w:marBottom w:val="0"/>
              <w:divBdr>
                <w:top w:val="none" w:sz="0" w:space="0" w:color="auto"/>
                <w:left w:val="none" w:sz="0" w:space="0" w:color="auto"/>
                <w:bottom w:val="none" w:sz="0" w:space="0" w:color="auto"/>
                <w:right w:val="none" w:sz="0" w:space="0" w:color="auto"/>
              </w:divBdr>
            </w:div>
            <w:div w:id="2003384654">
              <w:marLeft w:val="0"/>
              <w:marRight w:val="0"/>
              <w:marTop w:val="0"/>
              <w:marBottom w:val="0"/>
              <w:divBdr>
                <w:top w:val="none" w:sz="0" w:space="0" w:color="auto"/>
                <w:left w:val="none" w:sz="0" w:space="0" w:color="auto"/>
                <w:bottom w:val="none" w:sz="0" w:space="0" w:color="auto"/>
                <w:right w:val="none" w:sz="0" w:space="0" w:color="auto"/>
              </w:divBdr>
            </w:div>
            <w:div w:id="20694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5967">
      <w:bodyDiv w:val="1"/>
      <w:marLeft w:val="0"/>
      <w:marRight w:val="0"/>
      <w:marTop w:val="0"/>
      <w:marBottom w:val="0"/>
      <w:divBdr>
        <w:top w:val="none" w:sz="0" w:space="0" w:color="auto"/>
        <w:left w:val="none" w:sz="0" w:space="0" w:color="auto"/>
        <w:bottom w:val="none" w:sz="0" w:space="0" w:color="auto"/>
        <w:right w:val="none" w:sz="0" w:space="0" w:color="auto"/>
      </w:divBdr>
      <w:divsChild>
        <w:div w:id="1525166803">
          <w:marLeft w:val="0"/>
          <w:marRight w:val="0"/>
          <w:marTop w:val="0"/>
          <w:marBottom w:val="0"/>
          <w:divBdr>
            <w:top w:val="none" w:sz="0" w:space="0" w:color="auto"/>
            <w:left w:val="none" w:sz="0" w:space="0" w:color="auto"/>
            <w:bottom w:val="none" w:sz="0" w:space="0" w:color="auto"/>
            <w:right w:val="none" w:sz="0" w:space="0" w:color="auto"/>
          </w:divBdr>
          <w:divsChild>
            <w:div w:id="11299771">
              <w:marLeft w:val="0"/>
              <w:marRight w:val="0"/>
              <w:marTop w:val="0"/>
              <w:marBottom w:val="0"/>
              <w:divBdr>
                <w:top w:val="none" w:sz="0" w:space="0" w:color="auto"/>
                <w:left w:val="none" w:sz="0" w:space="0" w:color="auto"/>
                <w:bottom w:val="none" w:sz="0" w:space="0" w:color="auto"/>
                <w:right w:val="none" w:sz="0" w:space="0" w:color="auto"/>
              </w:divBdr>
            </w:div>
            <w:div w:id="24989699">
              <w:marLeft w:val="0"/>
              <w:marRight w:val="0"/>
              <w:marTop w:val="0"/>
              <w:marBottom w:val="0"/>
              <w:divBdr>
                <w:top w:val="none" w:sz="0" w:space="0" w:color="auto"/>
                <w:left w:val="none" w:sz="0" w:space="0" w:color="auto"/>
                <w:bottom w:val="none" w:sz="0" w:space="0" w:color="auto"/>
                <w:right w:val="none" w:sz="0" w:space="0" w:color="auto"/>
              </w:divBdr>
            </w:div>
            <w:div w:id="34307246">
              <w:marLeft w:val="0"/>
              <w:marRight w:val="0"/>
              <w:marTop w:val="0"/>
              <w:marBottom w:val="0"/>
              <w:divBdr>
                <w:top w:val="none" w:sz="0" w:space="0" w:color="auto"/>
                <w:left w:val="none" w:sz="0" w:space="0" w:color="auto"/>
                <w:bottom w:val="none" w:sz="0" w:space="0" w:color="auto"/>
                <w:right w:val="none" w:sz="0" w:space="0" w:color="auto"/>
              </w:divBdr>
            </w:div>
            <w:div w:id="39669629">
              <w:marLeft w:val="0"/>
              <w:marRight w:val="0"/>
              <w:marTop w:val="0"/>
              <w:marBottom w:val="0"/>
              <w:divBdr>
                <w:top w:val="none" w:sz="0" w:space="0" w:color="auto"/>
                <w:left w:val="none" w:sz="0" w:space="0" w:color="auto"/>
                <w:bottom w:val="none" w:sz="0" w:space="0" w:color="auto"/>
                <w:right w:val="none" w:sz="0" w:space="0" w:color="auto"/>
              </w:divBdr>
            </w:div>
            <w:div w:id="54284589">
              <w:marLeft w:val="0"/>
              <w:marRight w:val="0"/>
              <w:marTop w:val="0"/>
              <w:marBottom w:val="0"/>
              <w:divBdr>
                <w:top w:val="none" w:sz="0" w:space="0" w:color="auto"/>
                <w:left w:val="none" w:sz="0" w:space="0" w:color="auto"/>
                <w:bottom w:val="none" w:sz="0" w:space="0" w:color="auto"/>
                <w:right w:val="none" w:sz="0" w:space="0" w:color="auto"/>
              </w:divBdr>
            </w:div>
            <w:div w:id="63721214">
              <w:marLeft w:val="0"/>
              <w:marRight w:val="0"/>
              <w:marTop w:val="0"/>
              <w:marBottom w:val="0"/>
              <w:divBdr>
                <w:top w:val="none" w:sz="0" w:space="0" w:color="auto"/>
                <w:left w:val="none" w:sz="0" w:space="0" w:color="auto"/>
                <w:bottom w:val="none" w:sz="0" w:space="0" w:color="auto"/>
                <w:right w:val="none" w:sz="0" w:space="0" w:color="auto"/>
              </w:divBdr>
            </w:div>
            <w:div w:id="76563922">
              <w:marLeft w:val="0"/>
              <w:marRight w:val="0"/>
              <w:marTop w:val="0"/>
              <w:marBottom w:val="0"/>
              <w:divBdr>
                <w:top w:val="none" w:sz="0" w:space="0" w:color="auto"/>
                <w:left w:val="none" w:sz="0" w:space="0" w:color="auto"/>
                <w:bottom w:val="none" w:sz="0" w:space="0" w:color="auto"/>
                <w:right w:val="none" w:sz="0" w:space="0" w:color="auto"/>
              </w:divBdr>
            </w:div>
            <w:div w:id="145167009">
              <w:marLeft w:val="0"/>
              <w:marRight w:val="0"/>
              <w:marTop w:val="0"/>
              <w:marBottom w:val="0"/>
              <w:divBdr>
                <w:top w:val="none" w:sz="0" w:space="0" w:color="auto"/>
                <w:left w:val="none" w:sz="0" w:space="0" w:color="auto"/>
                <w:bottom w:val="none" w:sz="0" w:space="0" w:color="auto"/>
                <w:right w:val="none" w:sz="0" w:space="0" w:color="auto"/>
              </w:divBdr>
            </w:div>
            <w:div w:id="145241347">
              <w:marLeft w:val="0"/>
              <w:marRight w:val="0"/>
              <w:marTop w:val="0"/>
              <w:marBottom w:val="0"/>
              <w:divBdr>
                <w:top w:val="none" w:sz="0" w:space="0" w:color="auto"/>
                <w:left w:val="none" w:sz="0" w:space="0" w:color="auto"/>
                <w:bottom w:val="none" w:sz="0" w:space="0" w:color="auto"/>
                <w:right w:val="none" w:sz="0" w:space="0" w:color="auto"/>
              </w:divBdr>
            </w:div>
            <w:div w:id="185872607">
              <w:marLeft w:val="0"/>
              <w:marRight w:val="0"/>
              <w:marTop w:val="0"/>
              <w:marBottom w:val="0"/>
              <w:divBdr>
                <w:top w:val="none" w:sz="0" w:space="0" w:color="auto"/>
                <w:left w:val="none" w:sz="0" w:space="0" w:color="auto"/>
                <w:bottom w:val="none" w:sz="0" w:space="0" w:color="auto"/>
                <w:right w:val="none" w:sz="0" w:space="0" w:color="auto"/>
              </w:divBdr>
            </w:div>
            <w:div w:id="215627906">
              <w:marLeft w:val="0"/>
              <w:marRight w:val="0"/>
              <w:marTop w:val="0"/>
              <w:marBottom w:val="0"/>
              <w:divBdr>
                <w:top w:val="none" w:sz="0" w:space="0" w:color="auto"/>
                <w:left w:val="none" w:sz="0" w:space="0" w:color="auto"/>
                <w:bottom w:val="none" w:sz="0" w:space="0" w:color="auto"/>
                <w:right w:val="none" w:sz="0" w:space="0" w:color="auto"/>
              </w:divBdr>
            </w:div>
            <w:div w:id="269776543">
              <w:marLeft w:val="0"/>
              <w:marRight w:val="0"/>
              <w:marTop w:val="0"/>
              <w:marBottom w:val="0"/>
              <w:divBdr>
                <w:top w:val="none" w:sz="0" w:space="0" w:color="auto"/>
                <w:left w:val="none" w:sz="0" w:space="0" w:color="auto"/>
                <w:bottom w:val="none" w:sz="0" w:space="0" w:color="auto"/>
                <w:right w:val="none" w:sz="0" w:space="0" w:color="auto"/>
              </w:divBdr>
            </w:div>
            <w:div w:id="321616923">
              <w:marLeft w:val="0"/>
              <w:marRight w:val="0"/>
              <w:marTop w:val="0"/>
              <w:marBottom w:val="0"/>
              <w:divBdr>
                <w:top w:val="none" w:sz="0" w:space="0" w:color="auto"/>
                <w:left w:val="none" w:sz="0" w:space="0" w:color="auto"/>
                <w:bottom w:val="none" w:sz="0" w:space="0" w:color="auto"/>
                <w:right w:val="none" w:sz="0" w:space="0" w:color="auto"/>
              </w:divBdr>
            </w:div>
            <w:div w:id="425728741">
              <w:marLeft w:val="0"/>
              <w:marRight w:val="0"/>
              <w:marTop w:val="0"/>
              <w:marBottom w:val="0"/>
              <w:divBdr>
                <w:top w:val="none" w:sz="0" w:space="0" w:color="auto"/>
                <w:left w:val="none" w:sz="0" w:space="0" w:color="auto"/>
                <w:bottom w:val="none" w:sz="0" w:space="0" w:color="auto"/>
                <w:right w:val="none" w:sz="0" w:space="0" w:color="auto"/>
              </w:divBdr>
            </w:div>
            <w:div w:id="444734599">
              <w:marLeft w:val="0"/>
              <w:marRight w:val="0"/>
              <w:marTop w:val="0"/>
              <w:marBottom w:val="0"/>
              <w:divBdr>
                <w:top w:val="none" w:sz="0" w:space="0" w:color="auto"/>
                <w:left w:val="none" w:sz="0" w:space="0" w:color="auto"/>
                <w:bottom w:val="none" w:sz="0" w:space="0" w:color="auto"/>
                <w:right w:val="none" w:sz="0" w:space="0" w:color="auto"/>
              </w:divBdr>
            </w:div>
            <w:div w:id="463279783">
              <w:marLeft w:val="0"/>
              <w:marRight w:val="0"/>
              <w:marTop w:val="0"/>
              <w:marBottom w:val="0"/>
              <w:divBdr>
                <w:top w:val="none" w:sz="0" w:space="0" w:color="auto"/>
                <w:left w:val="none" w:sz="0" w:space="0" w:color="auto"/>
                <w:bottom w:val="none" w:sz="0" w:space="0" w:color="auto"/>
                <w:right w:val="none" w:sz="0" w:space="0" w:color="auto"/>
              </w:divBdr>
            </w:div>
            <w:div w:id="471946483">
              <w:marLeft w:val="0"/>
              <w:marRight w:val="0"/>
              <w:marTop w:val="0"/>
              <w:marBottom w:val="0"/>
              <w:divBdr>
                <w:top w:val="none" w:sz="0" w:space="0" w:color="auto"/>
                <w:left w:val="none" w:sz="0" w:space="0" w:color="auto"/>
                <w:bottom w:val="none" w:sz="0" w:space="0" w:color="auto"/>
                <w:right w:val="none" w:sz="0" w:space="0" w:color="auto"/>
              </w:divBdr>
            </w:div>
            <w:div w:id="481393388">
              <w:marLeft w:val="0"/>
              <w:marRight w:val="0"/>
              <w:marTop w:val="0"/>
              <w:marBottom w:val="0"/>
              <w:divBdr>
                <w:top w:val="none" w:sz="0" w:space="0" w:color="auto"/>
                <w:left w:val="none" w:sz="0" w:space="0" w:color="auto"/>
                <w:bottom w:val="none" w:sz="0" w:space="0" w:color="auto"/>
                <w:right w:val="none" w:sz="0" w:space="0" w:color="auto"/>
              </w:divBdr>
            </w:div>
            <w:div w:id="564879603">
              <w:marLeft w:val="0"/>
              <w:marRight w:val="0"/>
              <w:marTop w:val="0"/>
              <w:marBottom w:val="0"/>
              <w:divBdr>
                <w:top w:val="none" w:sz="0" w:space="0" w:color="auto"/>
                <w:left w:val="none" w:sz="0" w:space="0" w:color="auto"/>
                <w:bottom w:val="none" w:sz="0" w:space="0" w:color="auto"/>
                <w:right w:val="none" w:sz="0" w:space="0" w:color="auto"/>
              </w:divBdr>
            </w:div>
            <w:div w:id="621302680">
              <w:marLeft w:val="0"/>
              <w:marRight w:val="0"/>
              <w:marTop w:val="0"/>
              <w:marBottom w:val="0"/>
              <w:divBdr>
                <w:top w:val="none" w:sz="0" w:space="0" w:color="auto"/>
                <w:left w:val="none" w:sz="0" w:space="0" w:color="auto"/>
                <w:bottom w:val="none" w:sz="0" w:space="0" w:color="auto"/>
                <w:right w:val="none" w:sz="0" w:space="0" w:color="auto"/>
              </w:divBdr>
            </w:div>
            <w:div w:id="656685201">
              <w:marLeft w:val="0"/>
              <w:marRight w:val="0"/>
              <w:marTop w:val="0"/>
              <w:marBottom w:val="0"/>
              <w:divBdr>
                <w:top w:val="none" w:sz="0" w:space="0" w:color="auto"/>
                <w:left w:val="none" w:sz="0" w:space="0" w:color="auto"/>
                <w:bottom w:val="none" w:sz="0" w:space="0" w:color="auto"/>
                <w:right w:val="none" w:sz="0" w:space="0" w:color="auto"/>
              </w:divBdr>
            </w:div>
            <w:div w:id="662855627">
              <w:marLeft w:val="0"/>
              <w:marRight w:val="0"/>
              <w:marTop w:val="0"/>
              <w:marBottom w:val="0"/>
              <w:divBdr>
                <w:top w:val="none" w:sz="0" w:space="0" w:color="auto"/>
                <w:left w:val="none" w:sz="0" w:space="0" w:color="auto"/>
                <w:bottom w:val="none" w:sz="0" w:space="0" w:color="auto"/>
                <w:right w:val="none" w:sz="0" w:space="0" w:color="auto"/>
              </w:divBdr>
            </w:div>
            <w:div w:id="702443084">
              <w:marLeft w:val="0"/>
              <w:marRight w:val="0"/>
              <w:marTop w:val="0"/>
              <w:marBottom w:val="0"/>
              <w:divBdr>
                <w:top w:val="none" w:sz="0" w:space="0" w:color="auto"/>
                <w:left w:val="none" w:sz="0" w:space="0" w:color="auto"/>
                <w:bottom w:val="none" w:sz="0" w:space="0" w:color="auto"/>
                <w:right w:val="none" w:sz="0" w:space="0" w:color="auto"/>
              </w:divBdr>
            </w:div>
            <w:div w:id="710492948">
              <w:marLeft w:val="0"/>
              <w:marRight w:val="0"/>
              <w:marTop w:val="0"/>
              <w:marBottom w:val="0"/>
              <w:divBdr>
                <w:top w:val="none" w:sz="0" w:space="0" w:color="auto"/>
                <w:left w:val="none" w:sz="0" w:space="0" w:color="auto"/>
                <w:bottom w:val="none" w:sz="0" w:space="0" w:color="auto"/>
                <w:right w:val="none" w:sz="0" w:space="0" w:color="auto"/>
              </w:divBdr>
            </w:div>
            <w:div w:id="768934275">
              <w:marLeft w:val="0"/>
              <w:marRight w:val="0"/>
              <w:marTop w:val="0"/>
              <w:marBottom w:val="0"/>
              <w:divBdr>
                <w:top w:val="none" w:sz="0" w:space="0" w:color="auto"/>
                <w:left w:val="none" w:sz="0" w:space="0" w:color="auto"/>
                <w:bottom w:val="none" w:sz="0" w:space="0" w:color="auto"/>
                <w:right w:val="none" w:sz="0" w:space="0" w:color="auto"/>
              </w:divBdr>
            </w:div>
            <w:div w:id="794913495">
              <w:marLeft w:val="0"/>
              <w:marRight w:val="0"/>
              <w:marTop w:val="0"/>
              <w:marBottom w:val="0"/>
              <w:divBdr>
                <w:top w:val="none" w:sz="0" w:space="0" w:color="auto"/>
                <w:left w:val="none" w:sz="0" w:space="0" w:color="auto"/>
                <w:bottom w:val="none" w:sz="0" w:space="0" w:color="auto"/>
                <w:right w:val="none" w:sz="0" w:space="0" w:color="auto"/>
              </w:divBdr>
            </w:div>
            <w:div w:id="810828550">
              <w:marLeft w:val="0"/>
              <w:marRight w:val="0"/>
              <w:marTop w:val="0"/>
              <w:marBottom w:val="0"/>
              <w:divBdr>
                <w:top w:val="none" w:sz="0" w:space="0" w:color="auto"/>
                <w:left w:val="none" w:sz="0" w:space="0" w:color="auto"/>
                <w:bottom w:val="none" w:sz="0" w:space="0" w:color="auto"/>
                <w:right w:val="none" w:sz="0" w:space="0" w:color="auto"/>
              </w:divBdr>
            </w:div>
            <w:div w:id="815756531">
              <w:marLeft w:val="0"/>
              <w:marRight w:val="0"/>
              <w:marTop w:val="0"/>
              <w:marBottom w:val="0"/>
              <w:divBdr>
                <w:top w:val="none" w:sz="0" w:space="0" w:color="auto"/>
                <w:left w:val="none" w:sz="0" w:space="0" w:color="auto"/>
                <w:bottom w:val="none" w:sz="0" w:space="0" w:color="auto"/>
                <w:right w:val="none" w:sz="0" w:space="0" w:color="auto"/>
              </w:divBdr>
            </w:div>
            <w:div w:id="845944179">
              <w:marLeft w:val="0"/>
              <w:marRight w:val="0"/>
              <w:marTop w:val="0"/>
              <w:marBottom w:val="0"/>
              <w:divBdr>
                <w:top w:val="none" w:sz="0" w:space="0" w:color="auto"/>
                <w:left w:val="none" w:sz="0" w:space="0" w:color="auto"/>
                <w:bottom w:val="none" w:sz="0" w:space="0" w:color="auto"/>
                <w:right w:val="none" w:sz="0" w:space="0" w:color="auto"/>
              </w:divBdr>
            </w:div>
            <w:div w:id="929267203">
              <w:marLeft w:val="0"/>
              <w:marRight w:val="0"/>
              <w:marTop w:val="0"/>
              <w:marBottom w:val="0"/>
              <w:divBdr>
                <w:top w:val="none" w:sz="0" w:space="0" w:color="auto"/>
                <w:left w:val="none" w:sz="0" w:space="0" w:color="auto"/>
                <w:bottom w:val="none" w:sz="0" w:space="0" w:color="auto"/>
                <w:right w:val="none" w:sz="0" w:space="0" w:color="auto"/>
              </w:divBdr>
            </w:div>
            <w:div w:id="947467622">
              <w:marLeft w:val="0"/>
              <w:marRight w:val="0"/>
              <w:marTop w:val="0"/>
              <w:marBottom w:val="0"/>
              <w:divBdr>
                <w:top w:val="none" w:sz="0" w:space="0" w:color="auto"/>
                <w:left w:val="none" w:sz="0" w:space="0" w:color="auto"/>
                <w:bottom w:val="none" w:sz="0" w:space="0" w:color="auto"/>
                <w:right w:val="none" w:sz="0" w:space="0" w:color="auto"/>
              </w:divBdr>
            </w:div>
            <w:div w:id="1013147107">
              <w:marLeft w:val="0"/>
              <w:marRight w:val="0"/>
              <w:marTop w:val="0"/>
              <w:marBottom w:val="0"/>
              <w:divBdr>
                <w:top w:val="none" w:sz="0" w:space="0" w:color="auto"/>
                <w:left w:val="none" w:sz="0" w:space="0" w:color="auto"/>
                <w:bottom w:val="none" w:sz="0" w:space="0" w:color="auto"/>
                <w:right w:val="none" w:sz="0" w:space="0" w:color="auto"/>
              </w:divBdr>
            </w:div>
            <w:div w:id="1018124410">
              <w:marLeft w:val="0"/>
              <w:marRight w:val="0"/>
              <w:marTop w:val="0"/>
              <w:marBottom w:val="0"/>
              <w:divBdr>
                <w:top w:val="none" w:sz="0" w:space="0" w:color="auto"/>
                <w:left w:val="none" w:sz="0" w:space="0" w:color="auto"/>
                <w:bottom w:val="none" w:sz="0" w:space="0" w:color="auto"/>
                <w:right w:val="none" w:sz="0" w:space="0" w:color="auto"/>
              </w:divBdr>
            </w:div>
            <w:div w:id="1065177815">
              <w:marLeft w:val="0"/>
              <w:marRight w:val="0"/>
              <w:marTop w:val="0"/>
              <w:marBottom w:val="0"/>
              <w:divBdr>
                <w:top w:val="none" w:sz="0" w:space="0" w:color="auto"/>
                <w:left w:val="none" w:sz="0" w:space="0" w:color="auto"/>
                <w:bottom w:val="none" w:sz="0" w:space="0" w:color="auto"/>
                <w:right w:val="none" w:sz="0" w:space="0" w:color="auto"/>
              </w:divBdr>
            </w:div>
            <w:div w:id="1068845536">
              <w:marLeft w:val="0"/>
              <w:marRight w:val="0"/>
              <w:marTop w:val="0"/>
              <w:marBottom w:val="0"/>
              <w:divBdr>
                <w:top w:val="none" w:sz="0" w:space="0" w:color="auto"/>
                <w:left w:val="none" w:sz="0" w:space="0" w:color="auto"/>
                <w:bottom w:val="none" w:sz="0" w:space="0" w:color="auto"/>
                <w:right w:val="none" w:sz="0" w:space="0" w:color="auto"/>
              </w:divBdr>
            </w:div>
            <w:div w:id="1115635219">
              <w:marLeft w:val="0"/>
              <w:marRight w:val="0"/>
              <w:marTop w:val="0"/>
              <w:marBottom w:val="0"/>
              <w:divBdr>
                <w:top w:val="none" w:sz="0" w:space="0" w:color="auto"/>
                <w:left w:val="none" w:sz="0" w:space="0" w:color="auto"/>
                <w:bottom w:val="none" w:sz="0" w:space="0" w:color="auto"/>
                <w:right w:val="none" w:sz="0" w:space="0" w:color="auto"/>
              </w:divBdr>
            </w:div>
            <w:div w:id="1130171273">
              <w:marLeft w:val="0"/>
              <w:marRight w:val="0"/>
              <w:marTop w:val="0"/>
              <w:marBottom w:val="0"/>
              <w:divBdr>
                <w:top w:val="none" w:sz="0" w:space="0" w:color="auto"/>
                <w:left w:val="none" w:sz="0" w:space="0" w:color="auto"/>
                <w:bottom w:val="none" w:sz="0" w:space="0" w:color="auto"/>
                <w:right w:val="none" w:sz="0" w:space="0" w:color="auto"/>
              </w:divBdr>
            </w:div>
            <w:div w:id="1135759759">
              <w:marLeft w:val="0"/>
              <w:marRight w:val="0"/>
              <w:marTop w:val="0"/>
              <w:marBottom w:val="0"/>
              <w:divBdr>
                <w:top w:val="none" w:sz="0" w:space="0" w:color="auto"/>
                <w:left w:val="none" w:sz="0" w:space="0" w:color="auto"/>
                <w:bottom w:val="none" w:sz="0" w:space="0" w:color="auto"/>
                <w:right w:val="none" w:sz="0" w:space="0" w:color="auto"/>
              </w:divBdr>
            </w:div>
            <w:div w:id="1167556455">
              <w:marLeft w:val="0"/>
              <w:marRight w:val="0"/>
              <w:marTop w:val="0"/>
              <w:marBottom w:val="0"/>
              <w:divBdr>
                <w:top w:val="none" w:sz="0" w:space="0" w:color="auto"/>
                <w:left w:val="none" w:sz="0" w:space="0" w:color="auto"/>
                <w:bottom w:val="none" w:sz="0" w:space="0" w:color="auto"/>
                <w:right w:val="none" w:sz="0" w:space="0" w:color="auto"/>
              </w:divBdr>
            </w:div>
            <w:div w:id="1172917149">
              <w:marLeft w:val="0"/>
              <w:marRight w:val="0"/>
              <w:marTop w:val="0"/>
              <w:marBottom w:val="0"/>
              <w:divBdr>
                <w:top w:val="none" w:sz="0" w:space="0" w:color="auto"/>
                <w:left w:val="none" w:sz="0" w:space="0" w:color="auto"/>
                <w:bottom w:val="none" w:sz="0" w:space="0" w:color="auto"/>
                <w:right w:val="none" w:sz="0" w:space="0" w:color="auto"/>
              </w:divBdr>
            </w:div>
            <w:div w:id="1184516494">
              <w:marLeft w:val="0"/>
              <w:marRight w:val="0"/>
              <w:marTop w:val="0"/>
              <w:marBottom w:val="0"/>
              <w:divBdr>
                <w:top w:val="none" w:sz="0" w:space="0" w:color="auto"/>
                <w:left w:val="none" w:sz="0" w:space="0" w:color="auto"/>
                <w:bottom w:val="none" w:sz="0" w:space="0" w:color="auto"/>
                <w:right w:val="none" w:sz="0" w:space="0" w:color="auto"/>
              </w:divBdr>
            </w:div>
            <w:div w:id="1236553062">
              <w:marLeft w:val="0"/>
              <w:marRight w:val="0"/>
              <w:marTop w:val="0"/>
              <w:marBottom w:val="0"/>
              <w:divBdr>
                <w:top w:val="none" w:sz="0" w:space="0" w:color="auto"/>
                <w:left w:val="none" w:sz="0" w:space="0" w:color="auto"/>
                <w:bottom w:val="none" w:sz="0" w:space="0" w:color="auto"/>
                <w:right w:val="none" w:sz="0" w:space="0" w:color="auto"/>
              </w:divBdr>
            </w:div>
            <w:div w:id="1265382897">
              <w:marLeft w:val="0"/>
              <w:marRight w:val="0"/>
              <w:marTop w:val="0"/>
              <w:marBottom w:val="0"/>
              <w:divBdr>
                <w:top w:val="none" w:sz="0" w:space="0" w:color="auto"/>
                <w:left w:val="none" w:sz="0" w:space="0" w:color="auto"/>
                <w:bottom w:val="none" w:sz="0" w:space="0" w:color="auto"/>
                <w:right w:val="none" w:sz="0" w:space="0" w:color="auto"/>
              </w:divBdr>
            </w:div>
            <w:div w:id="1280797128">
              <w:marLeft w:val="0"/>
              <w:marRight w:val="0"/>
              <w:marTop w:val="0"/>
              <w:marBottom w:val="0"/>
              <w:divBdr>
                <w:top w:val="none" w:sz="0" w:space="0" w:color="auto"/>
                <w:left w:val="none" w:sz="0" w:space="0" w:color="auto"/>
                <w:bottom w:val="none" w:sz="0" w:space="0" w:color="auto"/>
                <w:right w:val="none" w:sz="0" w:space="0" w:color="auto"/>
              </w:divBdr>
            </w:div>
            <w:div w:id="1299845648">
              <w:marLeft w:val="0"/>
              <w:marRight w:val="0"/>
              <w:marTop w:val="0"/>
              <w:marBottom w:val="0"/>
              <w:divBdr>
                <w:top w:val="none" w:sz="0" w:space="0" w:color="auto"/>
                <w:left w:val="none" w:sz="0" w:space="0" w:color="auto"/>
                <w:bottom w:val="none" w:sz="0" w:space="0" w:color="auto"/>
                <w:right w:val="none" w:sz="0" w:space="0" w:color="auto"/>
              </w:divBdr>
            </w:div>
            <w:div w:id="1308130025">
              <w:marLeft w:val="0"/>
              <w:marRight w:val="0"/>
              <w:marTop w:val="0"/>
              <w:marBottom w:val="0"/>
              <w:divBdr>
                <w:top w:val="none" w:sz="0" w:space="0" w:color="auto"/>
                <w:left w:val="none" w:sz="0" w:space="0" w:color="auto"/>
                <w:bottom w:val="none" w:sz="0" w:space="0" w:color="auto"/>
                <w:right w:val="none" w:sz="0" w:space="0" w:color="auto"/>
              </w:divBdr>
            </w:div>
            <w:div w:id="1322008455">
              <w:marLeft w:val="0"/>
              <w:marRight w:val="0"/>
              <w:marTop w:val="0"/>
              <w:marBottom w:val="0"/>
              <w:divBdr>
                <w:top w:val="none" w:sz="0" w:space="0" w:color="auto"/>
                <w:left w:val="none" w:sz="0" w:space="0" w:color="auto"/>
                <w:bottom w:val="none" w:sz="0" w:space="0" w:color="auto"/>
                <w:right w:val="none" w:sz="0" w:space="0" w:color="auto"/>
              </w:divBdr>
            </w:div>
            <w:div w:id="1369455817">
              <w:marLeft w:val="0"/>
              <w:marRight w:val="0"/>
              <w:marTop w:val="0"/>
              <w:marBottom w:val="0"/>
              <w:divBdr>
                <w:top w:val="none" w:sz="0" w:space="0" w:color="auto"/>
                <w:left w:val="none" w:sz="0" w:space="0" w:color="auto"/>
                <w:bottom w:val="none" w:sz="0" w:space="0" w:color="auto"/>
                <w:right w:val="none" w:sz="0" w:space="0" w:color="auto"/>
              </w:divBdr>
            </w:div>
            <w:div w:id="1395928929">
              <w:marLeft w:val="0"/>
              <w:marRight w:val="0"/>
              <w:marTop w:val="0"/>
              <w:marBottom w:val="0"/>
              <w:divBdr>
                <w:top w:val="none" w:sz="0" w:space="0" w:color="auto"/>
                <w:left w:val="none" w:sz="0" w:space="0" w:color="auto"/>
                <w:bottom w:val="none" w:sz="0" w:space="0" w:color="auto"/>
                <w:right w:val="none" w:sz="0" w:space="0" w:color="auto"/>
              </w:divBdr>
            </w:div>
            <w:div w:id="1409114584">
              <w:marLeft w:val="0"/>
              <w:marRight w:val="0"/>
              <w:marTop w:val="0"/>
              <w:marBottom w:val="0"/>
              <w:divBdr>
                <w:top w:val="none" w:sz="0" w:space="0" w:color="auto"/>
                <w:left w:val="none" w:sz="0" w:space="0" w:color="auto"/>
                <w:bottom w:val="none" w:sz="0" w:space="0" w:color="auto"/>
                <w:right w:val="none" w:sz="0" w:space="0" w:color="auto"/>
              </w:divBdr>
            </w:div>
            <w:div w:id="1411151534">
              <w:marLeft w:val="0"/>
              <w:marRight w:val="0"/>
              <w:marTop w:val="0"/>
              <w:marBottom w:val="0"/>
              <w:divBdr>
                <w:top w:val="none" w:sz="0" w:space="0" w:color="auto"/>
                <w:left w:val="none" w:sz="0" w:space="0" w:color="auto"/>
                <w:bottom w:val="none" w:sz="0" w:space="0" w:color="auto"/>
                <w:right w:val="none" w:sz="0" w:space="0" w:color="auto"/>
              </w:divBdr>
            </w:div>
            <w:div w:id="1435441582">
              <w:marLeft w:val="0"/>
              <w:marRight w:val="0"/>
              <w:marTop w:val="0"/>
              <w:marBottom w:val="0"/>
              <w:divBdr>
                <w:top w:val="none" w:sz="0" w:space="0" w:color="auto"/>
                <w:left w:val="none" w:sz="0" w:space="0" w:color="auto"/>
                <w:bottom w:val="none" w:sz="0" w:space="0" w:color="auto"/>
                <w:right w:val="none" w:sz="0" w:space="0" w:color="auto"/>
              </w:divBdr>
            </w:div>
            <w:div w:id="1469545367">
              <w:marLeft w:val="0"/>
              <w:marRight w:val="0"/>
              <w:marTop w:val="0"/>
              <w:marBottom w:val="0"/>
              <w:divBdr>
                <w:top w:val="none" w:sz="0" w:space="0" w:color="auto"/>
                <w:left w:val="none" w:sz="0" w:space="0" w:color="auto"/>
                <w:bottom w:val="none" w:sz="0" w:space="0" w:color="auto"/>
                <w:right w:val="none" w:sz="0" w:space="0" w:color="auto"/>
              </w:divBdr>
            </w:div>
            <w:div w:id="1534491114">
              <w:marLeft w:val="0"/>
              <w:marRight w:val="0"/>
              <w:marTop w:val="0"/>
              <w:marBottom w:val="0"/>
              <w:divBdr>
                <w:top w:val="none" w:sz="0" w:space="0" w:color="auto"/>
                <w:left w:val="none" w:sz="0" w:space="0" w:color="auto"/>
                <w:bottom w:val="none" w:sz="0" w:space="0" w:color="auto"/>
                <w:right w:val="none" w:sz="0" w:space="0" w:color="auto"/>
              </w:divBdr>
            </w:div>
            <w:div w:id="1596089859">
              <w:marLeft w:val="0"/>
              <w:marRight w:val="0"/>
              <w:marTop w:val="0"/>
              <w:marBottom w:val="0"/>
              <w:divBdr>
                <w:top w:val="none" w:sz="0" w:space="0" w:color="auto"/>
                <w:left w:val="none" w:sz="0" w:space="0" w:color="auto"/>
                <w:bottom w:val="none" w:sz="0" w:space="0" w:color="auto"/>
                <w:right w:val="none" w:sz="0" w:space="0" w:color="auto"/>
              </w:divBdr>
            </w:div>
            <w:div w:id="1641769202">
              <w:marLeft w:val="0"/>
              <w:marRight w:val="0"/>
              <w:marTop w:val="0"/>
              <w:marBottom w:val="0"/>
              <w:divBdr>
                <w:top w:val="none" w:sz="0" w:space="0" w:color="auto"/>
                <w:left w:val="none" w:sz="0" w:space="0" w:color="auto"/>
                <w:bottom w:val="none" w:sz="0" w:space="0" w:color="auto"/>
                <w:right w:val="none" w:sz="0" w:space="0" w:color="auto"/>
              </w:divBdr>
            </w:div>
            <w:div w:id="1654331903">
              <w:marLeft w:val="0"/>
              <w:marRight w:val="0"/>
              <w:marTop w:val="0"/>
              <w:marBottom w:val="0"/>
              <w:divBdr>
                <w:top w:val="none" w:sz="0" w:space="0" w:color="auto"/>
                <w:left w:val="none" w:sz="0" w:space="0" w:color="auto"/>
                <w:bottom w:val="none" w:sz="0" w:space="0" w:color="auto"/>
                <w:right w:val="none" w:sz="0" w:space="0" w:color="auto"/>
              </w:divBdr>
            </w:div>
            <w:div w:id="1657223555">
              <w:marLeft w:val="0"/>
              <w:marRight w:val="0"/>
              <w:marTop w:val="0"/>
              <w:marBottom w:val="0"/>
              <w:divBdr>
                <w:top w:val="none" w:sz="0" w:space="0" w:color="auto"/>
                <w:left w:val="none" w:sz="0" w:space="0" w:color="auto"/>
                <w:bottom w:val="none" w:sz="0" w:space="0" w:color="auto"/>
                <w:right w:val="none" w:sz="0" w:space="0" w:color="auto"/>
              </w:divBdr>
            </w:div>
            <w:div w:id="1658025075">
              <w:marLeft w:val="0"/>
              <w:marRight w:val="0"/>
              <w:marTop w:val="0"/>
              <w:marBottom w:val="0"/>
              <w:divBdr>
                <w:top w:val="none" w:sz="0" w:space="0" w:color="auto"/>
                <w:left w:val="none" w:sz="0" w:space="0" w:color="auto"/>
                <w:bottom w:val="none" w:sz="0" w:space="0" w:color="auto"/>
                <w:right w:val="none" w:sz="0" w:space="0" w:color="auto"/>
              </w:divBdr>
            </w:div>
            <w:div w:id="1698116689">
              <w:marLeft w:val="0"/>
              <w:marRight w:val="0"/>
              <w:marTop w:val="0"/>
              <w:marBottom w:val="0"/>
              <w:divBdr>
                <w:top w:val="none" w:sz="0" w:space="0" w:color="auto"/>
                <w:left w:val="none" w:sz="0" w:space="0" w:color="auto"/>
                <w:bottom w:val="none" w:sz="0" w:space="0" w:color="auto"/>
                <w:right w:val="none" w:sz="0" w:space="0" w:color="auto"/>
              </w:divBdr>
            </w:div>
            <w:div w:id="1784113735">
              <w:marLeft w:val="0"/>
              <w:marRight w:val="0"/>
              <w:marTop w:val="0"/>
              <w:marBottom w:val="0"/>
              <w:divBdr>
                <w:top w:val="none" w:sz="0" w:space="0" w:color="auto"/>
                <w:left w:val="none" w:sz="0" w:space="0" w:color="auto"/>
                <w:bottom w:val="none" w:sz="0" w:space="0" w:color="auto"/>
                <w:right w:val="none" w:sz="0" w:space="0" w:color="auto"/>
              </w:divBdr>
            </w:div>
            <w:div w:id="1815675708">
              <w:marLeft w:val="0"/>
              <w:marRight w:val="0"/>
              <w:marTop w:val="0"/>
              <w:marBottom w:val="0"/>
              <w:divBdr>
                <w:top w:val="none" w:sz="0" w:space="0" w:color="auto"/>
                <w:left w:val="none" w:sz="0" w:space="0" w:color="auto"/>
                <w:bottom w:val="none" w:sz="0" w:space="0" w:color="auto"/>
                <w:right w:val="none" w:sz="0" w:space="0" w:color="auto"/>
              </w:divBdr>
            </w:div>
            <w:div w:id="1921133041">
              <w:marLeft w:val="0"/>
              <w:marRight w:val="0"/>
              <w:marTop w:val="0"/>
              <w:marBottom w:val="0"/>
              <w:divBdr>
                <w:top w:val="none" w:sz="0" w:space="0" w:color="auto"/>
                <w:left w:val="none" w:sz="0" w:space="0" w:color="auto"/>
                <w:bottom w:val="none" w:sz="0" w:space="0" w:color="auto"/>
                <w:right w:val="none" w:sz="0" w:space="0" w:color="auto"/>
              </w:divBdr>
            </w:div>
            <w:div w:id="1921868110">
              <w:marLeft w:val="0"/>
              <w:marRight w:val="0"/>
              <w:marTop w:val="0"/>
              <w:marBottom w:val="0"/>
              <w:divBdr>
                <w:top w:val="none" w:sz="0" w:space="0" w:color="auto"/>
                <w:left w:val="none" w:sz="0" w:space="0" w:color="auto"/>
                <w:bottom w:val="none" w:sz="0" w:space="0" w:color="auto"/>
                <w:right w:val="none" w:sz="0" w:space="0" w:color="auto"/>
              </w:divBdr>
            </w:div>
            <w:div w:id="1927035372">
              <w:marLeft w:val="0"/>
              <w:marRight w:val="0"/>
              <w:marTop w:val="0"/>
              <w:marBottom w:val="0"/>
              <w:divBdr>
                <w:top w:val="none" w:sz="0" w:space="0" w:color="auto"/>
                <w:left w:val="none" w:sz="0" w:space="0" w:color="auto"/>
                <w:bottom w:val="none" w:sz="0" w:space="0" w:color="auto"/>
                <w:right w:val="none" w:sz="0" w:space="0" w:color="auto"/>
              </w:divBdr>
            </w:div>
            <w:div w:id="1945384452">
              <w:marLeft w:val="0"/>
              <w:marRight w:val="0"/>
              <w:marTop w:val="0"/>
              <w:marBottom w:val="0"/>
              <w:divBdr>
                <w:top w:val="none" w:sz="0" w:space="0" w:color="auto"/>
                <w:left w:val="none" w:sz="0" w:space="0" w:color="auto"/>
                <w:bottom w:val="none" w:sz="0" w:space="0" w:color="auto"/>
                <w:right w:val="none" w:sz="0" w:space="0" w:color="auto"/>
              </w:divBdr>
            </w:div>
            <w:div w:id="1948855257">
              <w:marLeft w:val="0"/>
              <w:marRight w:val="0"/>
              <w:marTop w:val="0"/>
              <w:marBottom w:val="0"/>
              <w:divBdr>
                <w:top w:val="none" w:sz="0" w:space="0" w:color="auto"/>
                <w:left w:val="none" w:sz="0" w:space="0" w:color="auto"/>
                <w:bottom w:val="none" w:sz="0" w:space="0" w:color="auto"/>
                <w:right w:val="none" w:sz="0" w:space="0" w:color="auto"/>
              </w:divBdr>
            </w:div>
            <w:div w:id="1949240707">
              <w:marLeft w:val="0"/>
              <w:marRight w:val="0"/>
              <w:marTop w:val="0"/>
              <w:marBottom w:val="0"/>
              <w:divBdr>
                <w:top w:val="none" w:sz="0" w:space="0" w:color="auto"/>
                <w:left w:val="none" w:sz="0" w:space="0" w:color="auto"/>
                <w:bottom w:val="none" w:sz="0" w:space="0" w:color="auto"/>
                <w:right w:val="none" w:sz="0" w:space="0" w:color="auto"/>
              </w:divBdr>
            </w:div>
            <w:div w:id="1952009249">
              <w:marLeft w:val="0"/>
              <w:marRight w:val="0"/>
              <w:marTop w:val="0"/>
              <w:marBottom w:val="0"/>
              <w:divBdr>
                <w:top w:val="none" w:sz="0" w:space="0" w:color="auto"/>
                <w:left w:val="none" w:sz="0" w:space="0" w:color="auto"/>
                <w:bottom w:val="none" w:sz="0" w:space="0" w:color="auto"/>
                <w:right w:val="none" w:sz="0" w:space="0" w:color="auto"/>
              </w:divBdr>
            </w:div>
            <w:div w:id="1991906760">
              <w:marLeft w:val="0"/>
              <w:marRight w:val="0"/>
              <w:marTop w:val="0"/>
              <w:marBottom w:val="0"/>
              <w:divBdr>
                <w:top w:val="none" w:sz="0" w:space="0" w:color="auto"/>
                <w:left w:val="none" w:sz="0" w:space="0" w:color="auto"/>
                <w:bottom w:val="none" w:sz="0" w:space="0" w:color="auto"/>
                <w:right w:val="none" w:sz="0" w:space="0" w:color="auto"/>
              </w:divBdr>
            </w:div>
            <w:div w:id="2055764208">
              <w:marLeft w:val="0"/>
              <w:marRight w:val="0"/>
              <w:marTop w:val="0"/>
              <w:marBottom w:val="0"/>
              <w:divBdr>
                <w:top w:val="none" w:sz="0" w:space="0" w:color="auto"/>
                <w:left w:val="none" w:sz="0" w:space="0" w:color="auto"/>
                <w:bottom w:val="none" w:sz="0" w:space="0" w:color="auto"/>
                <w:right w:val="none" w:sz="0" w:space="0" w:color="auto"/>
              </w:divBdr>
            </w:div>
            <w:div w:id="2079400786">
              <w:marLeft w:val="0"/>
              <w:marRight w:val="0"/>
              <w:marTop w:val="0"/>
              <w:marBottom w:val="0"/>
              <w:divBdr>
                <w:top w:val="none" w:sz="0" w:space="0" w:color="auto"/>
                <w:left w:val="none" w:sz="0" w:space="0" w:color="auto"/>
                <w:bottom w:val="none" w:sz="0" w:space="0" w:color="auto"/>
                <w:right w:val="none" w:sz="0" w:space="0" w:color="auto"/>
              </w:divBdr>
            </w:div>
            <w:div w:id="2139949100">
              <w:marLeft w:val="0"/>
              <w:marRight w:val="0"/>
              <w:marTop w:val="0"/>
              <w:marBottom w:val="0"/>
              <w:divBdr>
                <w:top w:val="none" w:sz="0" w:space="0" w:color="auto"/>
                <w:left w:val="none" w:sz="0" w:space="0" w:color="auto"/>
                <w:bottom w:val="none" w:sz="0" w:space="0" w:color="auto"/>
                <w:right w:val="none" w:sz="0" w:space="0" w:color="auto"/>
              </w:divBdr>
            </w:div>
            <w:div w:id="21438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78441">
      <w:bodyDiv w:val="1"/>
      <w:marLeft w:val="0"/>
      <w:marRight w:val="0"/>
      <w:marTop w:val="0"/>
      <w:marBottom w:val="0"/>
      <w:divBdr>
        <w:top w:val="none" w:sz="0" w:space="0" w:color="auto"/>
        <w:left w:val="none" w:sz="0" w:space="0" w:color="auto"/>
        <w:bottom w:val="none" w:sz="0" w:space="0" w:color="auto"/>
        <w:right w:val="none" w:sz="0" w:space="0" w:color="auto"/>
      </w:divBdr>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25180192">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879510268">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8282">
      <w:bodyDiv w:val="1"/>
      <w:marLeft w:val="0"/>
      <w:marRight w:val="0"/>
      <w:marTop w:val="0"/>
      <w:marBottom w:val="0"/>
      <w:divBdr>
        <w:top w:val="none" w:sz="0" w:space="0" w:color="auto"/>
        <w:left w:val="none" w:sz="0" w:space="0" w:color="auto"/>
        <w:bottom w:val="none" w:sz="0" w:space="0" w:color="auto"/>
        <w:right w:val="none" w:sz="0" w:space="0" w:color="auto"/>
      </w:divBdr>
      <w:divsChild>
        <w:div w:id="826283686">
          <w:marLeft w:val="0"/>
          <w:marRight w:val="0"/>
          <w:marTop w:val="0"/>
          <w:marBottom w:val="0"/>
          <w:divBdr>
            <w:top w:val="none" w:sz="0" w:space="0" w:color="auto"/>
            <w:left w:val="none" w:sz="0" w:space="0" w:color="auto"/>
            <w:bottom w:val="none" w:sz="0" w:space="0" w:color="auto"/>
            <w:right w:val="none" w:sz="0" w:space="0" w:color="auto"/>
          </w:divBdr>
          <w:divsChild>
            <w:div w:id="1883470232">
              <w:marLeft w:val="0"/>
              <w:marRight w:val="0"/>
              <w:marTop w:val="0"/>
              <w:marBottom w:val="0"/>
              <w:divBdr>
                <w:top w:val="none" w:sz="0" w:space="0" w:color="auto"/>
                <w:left w:val="none" w:sz="0" w:space="0" w:color="auto"/>
                <w:bottom w:val="none" w:sz="0" w:space="0" w:color="auto"/>
                <w:right w:val="none" w:sz="0" w:space="0" w:color="auto"/>
              </w:divBdr>
            </w:div>
            <w:div w:id="1709644806">
              <w:marLeft w:val="0"/>
              <w:marRight w:val="0"/>
              <w:marTop w:val="0"/>
              <w:marBottom w:val="0"/>
              <w:divBdr>
                <w:top w:val="none" w:sz="0" w:space="0" w:color="auto"/>
                <w:left w:val="none" w:sz="0" w:space="0" w:color="auto"/>
                <w:bottom w:val="none" w:sz="0" w:space="0" w:color="auto"/>
                <w:right w:val="none" w:sz="0" w:space="0" w:color="auto"/>
              </w:divBdr>
            </w:div>
            <w:div w:id="618993316">
              <w:marLeft w:val="0"/>
              <w:marRight w:val="0"/>
              <w:marTop w:val="0"/>
              <w:marBottom w:val="0"/>
              <w:divBdr>
                <w:top w:val="none" w:sz="0" w:space="0" w:color="auto"/>
                <w:left w:val="none" w:sz="0" w:space="0" w:color="auto"/>
                <w:bottom w:val="none" w:sz="0" w:space="0" w:color="auto"/>
                <w:right w:val="none" w:sz="0" w:space="0" w:color="auto"/>
              </w:divBdr>
            </w:div>
            <w:div w:id="751393889">
              <w:marLeft w:val="0"/>
              <w:marRight w:val="0"/>
              <w:marTop w:val="0"/>
              <w:marBottom w:val="0"/>
              <w:divBdr>
                <w:top w:val="none" w:sz="0" w:space="0" w:color="auto"/>
                <w:left w:val="none" w:sz="0" w:space="0" w:color="auto"/>
                <w:bottom w:val="none" w:sz="0" w:space="0" w:color="auto"/>
                <w:right w:val="none" w:sz="0" w:space="0" w:color="auto"/>
              </w:divBdr>
            </w:div>
            <w:div w:id="96022255">
              <w:marLeft w:val="0"/>
              <w:marRight w:val="0"/>
              <w:marTop w:val="0"/>
              <w:marBottom w:val="0"/>
              <w:divBdr>
                <w:top w:val="none" w:sz="0" w:space="0" w:color="auto"/>
                <w:left w:val="none" w:sz="0" w:space="0" w:color="auto"/>
                <w:bottom w:val="none" w:sz="0" w:space="0" w:color="auto"/>
                <w:right w:val="none" w:sz="0" w:space="0" w:color="auto"/>
              </w:divBdr>
            </w:div>
            <w:div w:id="323705662">
              <w:marLeft w:val="0"/>
              <w:marRight w:val="0"/>
              <w:marTop w:val="0"/>
              <w:marBottom w:val="0"/>
              <w:divBdr>
                <w:top w:val="none" w:sz="0" w:space="0" w:color="auto"/>
                <w:left w:val="none" w:sz="0" w:space="0" w:color="auto"/>
                <w:bottom w:val="none" w:sz="0" w:space="0" w:color="auto"/>
                <w:right w:val="none" w:sz="0" w:space="0" w:color="auto"/>
              </w:divBdr>
            </w:div>
            <w:div w:id="1872766005">
              <w:marLeft w:val="0"/>
              <w:marRight w:val="0"/>
              <w:marTop w:val="0"/>
              <w:marBottom w:val="0"/>
              <w:divBdr>
                <w:top w:val="none" w:sz="0" w:space="0" w:color="auto"/>
                <w:left w:val="none" w:sz="0" w:space="0" w:color="auto"/>
                <w:bottom w:val="none" w:sz="0" w:space="0" w:color="auto"/>
                <w:right w:val="none" w:sz="0" w:space="0" w:color="auto"/>
              </w:divBdr>
            </w:div>
            <w:div w:id="460272181">
              <w:marLeft w:val="0"/>
              <w:marRight w:val="0"/>
              <w:marTop w:val="0"/>
              <w:marBottom w:val="0"/>
              <w:divBdr>
                <w:top w:val="none" w:sz="0" w:space="0" w:color="auto"/>
                <w:left w:val="none" w:sz="0" w:space="0" w:color="auto"/>
                <w:bottom w:val="none" w:sz="0" w:space="0" w:color="auto"/>
                <w:right w:val="none" w:sz="0" w:space="0" w:color="auto"/>
              </w:divBdr>
            </w:div>
            <w:div w:id="896205362">
              <w:marLeft w:val="0"/>
              <w:marRight w:val="0"/>
              <w:marTop w:val="0"/>
              <w:marBottom w:val="0"/>
              <w:divBdr>
                <w:top w:val="none" w:sz="0" w:space="0" w:color="auto"/>
                <w:left w:val="none" w:sz="0" w:space="0" w:color="auto"/>
                <w:bottom w:val="none" w:sz="0" w:space="0" w:color="auto"/>
                <w:right w:val="none" w:sz="0" w:space="0" w:color="auto"/>
              </w:divBdr>
            </w:div>
            <w:div w:id="1136603412">
              <w:marLeft w:val="0"/>
              <w:marRight w:val="0"/>
              <w:marTop w:val="0"/>
              <w:marBottom w:val="0"/>
              <w:divBdr>
                <w:top w:val="none" w:sz="0" w:space="0" w:color="auto"/>
                <w:left w:val="none" w:sz="0" w:space="0" w:color="auto"/>
                <w:bottom w:val="none" w:sz="0" w:space="0" w:color="auto"/>
                <w:right w:val="none" w:sz="0" w:space="0" w:color="auto"/>
              </w:divBdr>
            </w:div>
            <w:div w:id="1978337163">
              <w:marLeft w:val="0"/>
              <w:marRight w:val="0"/>
              <w:marTop w:val="0"/>
              <w:marBottom w:val="0"/>
              <w:divBdr>
                <w:top w:val="none" w:sz="0" w:space="0" w:color="auto"/>
                <w:left w:val="none" w:sz="0" w:space="0" w:color="auto"/>
                <w:bottom w:val="none" w:sz="0" w:space="0" w:color="auto"/>
                <w:right w:val="none" w:sz="0" w:space="0" w:color="auto"/>
              </w:divBdr>
            </w:div>
            <w:div w:id="1491211399">
              <w:marLeft w:val="0"/>
              <w:marRight w:val="0"/>
              <w:marTop w:val="0"/>
              <w:marBottom w:val="0"/>
              <w:divBdr>
                <w:top w:val="none" w:sz="0" w:space="0" w:color="auto"/>
                <w:left w:val="none" w:sz="0" w:space="0" w:color="auto"/>
                <w:bottom w:val="none" w:sz="0" w:space="0" w:color="auto"/>
                <w:right w:val="none" w:sz="0" w:space="0" w:color="auto"/>
              </w:divBdr>
            </w:div>
            <w:div w:id="372735810">
              <w:marLeft w:val="0"/>
              <w:marRight w:val="0"/>
              <w:marTop w:val="0"/>
              <w:marBottom w:val="0"/>
              <w:divBdr>
                <w:top w:val="none" w:sz="0" w:space="0" w:color="auto"/>
                <w:left w:val="none" w:sz="0" w:space="0" w:color="auto"/>
                <w:bottom w:val="none" w:sz="0" w:space="0" w:color="auto"/>
                <w:right w:val="none" w:sz="0" w:space="0" w:color="auto"/>
              </w:divBdr>
            </w:div>
            <w:div w:id="1031877591">
              <w:marLeft w:val="0"/>
              <w:marRight w:val="0"/>
              <w:marTop w:val="0"/>
              <w:marBottom w:val="0"/>
              <w:divBdr>
                <w:top w:val="none" w:sz="0" w:space="0" w:color="auto"/>
                <w:left w:val="none" w:sz="0" w:space="0" w:color="auto"/>
                <w:bottom w:val="none" w:sz="0" w:space="0" w:color="auto"/>
                <w:right w:val="none" w:sz="0" w:space="0" w:color="auto"/>
              </w:divBdr>
            </w:div>
            <w:div w:id="1191189824">
              <w:marLeft w:val="0"/>
              <w:marRight w:val="0"/>
              <w:marTop w:val="0"/>
              <w:marBottom w:val="0"/>
              <w:divBdr>
                <w:top w:val="none" w:sz="0" w:space="0" w:color="auto"/>
                <w:left w:val="none" w:sz="0" w:space="0" w:color="auto"/>
                <w:bottom w:val="none" w:sz="0" w:space="0" w:color="auto"/>
                <w:right w:val="none" w:sz="0" w:space="0" w:color="auto"/>
              </w:divBdr>
            </w:div>
            <w:div w:id="535046094">
              <w:marLeft w:val="0"/>
              <w:marRight w:val="0"/>
              <w:marTop w:val="0"/>
              <w:marBottom w:val="0"/>
              <w:divBdr>
                <w:top w:val="none" w:sz="0" w:space="0" w:color="auto"/>
                <w:left w:val="none" w:sz="0" w:space="0" w:color="auto"/>
                <w:bottom w:val="none" w:sz="0" w:space="0" w:color="auto"/>
                <w:right w:val="none" w:sz="0" w:space="0" w:color="auto"/>
              </w:divBdr>
            </w:div>
            <w:div w:id="719011212">
              <w:marLeft w:val="0"/>
              <w:marRight w:val="0"/>
              <w:marTop w:val="0"/>
              <w:marBottom w:val="0"/>
              <w:divBdr>
                <w:top w:val="none" w:sz="0" w:space="0" w:color="auto"/>
                <w:left w:val="none" w:sz="0" w:space="0" w:color="auto"/>
                <w:bottom w:val="none" w:sz="0" w:space="0" w:color="auto"/>
                <w:right w:val="none" w:sz="0" w:space="0" w:color="auto"/>
              </w:divBdr>
            </w:div>
            <w:div w:id="1052192935">
              <w:marLeft w:val="0"/>
              <w:marRight w:val="0"/>
              <w:marTop w:val="0"/>
              <w:marBottom w:val="0"/>
              <w:divBdr>
                <w:top w:val="none" w:sz="0" w:space="0" w:color="auto"/>
                <w:left w:val="none" w:sz="0" w:space="0" w:color="auto"/>
                <w:bottom w:val="none" w:sz="0" w:space="0" w:color="auto"/>
                <w:right w:val="none" w:sz="0" w:space="0" w:color="auto"/>
              </w:divBdr>
            </w:div>
            <w:div w:id="2095587350">
              <w:marLeft w:val="0"/>
              <w:marRight w:val="0"/>
              <w:marTop w:val="0"/>
              <w:marBottom w:val="0"/>
              <w:divBdr>
                <w:top w:val="none" w:sz="0" w:space="0" w:color="auto"/>
                <w:left w:val="none" w:sz="0" w:space="0" w:color="auto"/>
                <w:bottom w:val="none" w:sz="0" w:space="0" w:color="auto"/>
                <w:right w:val="none" w:sz="0" w:space="0" w:color="auto"/>
              </w:divBdr>
            </w:div>
            <w:div w:id="258103142">
              <w:marLeft w:val="0"/>
              <w:marRight w:val="0"/>
              <w:marTop w:val="0"/>
              <w:marBottom w:val="0"/>
              <w:divBdr>
                <w:top w:val="none" w:sz="0" w:space="0" w:color="auto"/>
                <w:left w:val="none" w:sz="0" w:space="0" w:color="auto"/>
                <w:bottom w:val="none" w:sz="0" w:space="0" w:color="auto"/>
                <w:right w:val="none" w:sz="0" w:space="0" w:color="auto"/>
              </w:divBdr>
            </w:div>
            <w:div w:id="2103143281">
              <w:marLeft w:val="0"/>
              <w:marRight w:val="0"/>
              <w:marTop w:val="0"/>
              <w:marBottom w:val="0"/>
              <w:divBdr>
                <w:top w:val="none" w:sz="0" w:space="0" w:color="auto"/>
                <w:left w:val="none" w:sz="0" w:space="0" w:color="auto"/>
                <w:bottom w:val="none" w:sz="0" w:space="0" w:color="auto"/>
                <w:right w:val="none" w:sz="0" w:space="0" w:color="auto"/>
              </w:divBdr>
            </w:div>
            <w:div w:id="1785422594">
              <w:marLeft w:val="0"/>
              <w:marRight w:val="0"/>
              <w:marTop w:val="0"/>
              <w:marBottom w:val="0"/>
              <w:divBdr>
                <w:top w:val="none" w:sz="0" w:space="0" w:color="auto"/>
                <w:left w:val="none" w:sz="0" w:space="0" w:color="auto"/>
                <w:bottom w:val="none" w:sz="0" w:space="0" w:color="auto"/>
                <w:right w:val="none" w:sz="0" w:space="0" w:color="auto"/>
              </w:divBdr>
            </w:div>
            <w:div w:id="1721593652">
              <w:marLeft w:val="0"/>
              <w:marRight w:val="0"/>
              <w:marTop w:val="0"/>
              <w:marBottom w:val="0"/>
              <w:divBdr>
                <w:top w:val="none" w:sz="0" w:space="0" w:color="auto"/>
                <w:left w:val="none" w:sz="0" w:space="0" w:color="auto"/>
                <w:bottom w:val="none" w:sz="0" w:space="0" w:color="auto"/>
                <w:right w:val="none" w:sz="0" w:space="0" w:color="auto"/>
              </w:divBdr>
            </w:div>
            <w:div w:id="1310210771">
              <w:marLeft w:val="0"/>
              <w:marRight w:val="0"/>
              <w:marTop w:val="0"/>
              <w:marBottom w:val="0"/>
              <w:divBdr>
                <w:top w:val="none" w:sz="0" w:space="0" w:color="auto"/>
                <w:left w:val="none" w:sz="0" w:space="0" w:color="auto"/>
                <w:bottom w:val="none" w:sz="0" w:space="0" w:color="auto"/>
                <w:right w:val="none" w:sz="0" w:space="0" w:color="auto"/>
              </w:divBdr>
            </w:div>
            <w:div w:id="1280457665">
              <w:marLeft w:val="0"/>
              <w:marRight w:val="0"/>
              <w:marTop w:val="0"/>
              <w:marBottom w:val="0"/>
              <w:divBdr>
                <w:top w:val="none" w:sz="0" w:space="0" w:color="auto"/>
                <w:left w:val="none" w:sz="0" w:space="0" w:color="auto"/>
                <w:bottom w:val="none" w:sz="0" w:space="0" w:color="auto"/>
                <w:right w:val="none" w:sz="0" w:space="0" w:color="auto"/>
              </w:divBdr>
            </w:div>
            <w:div w:id="1905213575">
              <w:marLeft w:val="0"/>
              <w:marRight w:val="0"/>
              <w:marTop w:val="0"/>
              <w:marBottom w:val="0"/>
              <w:divBdr>
                <w:top w:val="none" w:sz="0" w:space="0" w:color="auto"/>
                <w:left w:val="none" w:sz="0" w:space="0" w:color="auto"/>
                <w:bottom w:val="none" w:sz="0" w:space="0" w:color="auto"/>
                <w:right w:val="none" w:sz="0" w:space="0" w:color="auto"/>
              </w:divBdr>
            </w:div>
            <w:div w:id="385422875">
              <w:marLeft w:val="0"/>
              <w:marRight w:val="0"/>
              <w:marTop w:val="0"/>
              <w:marBottom w:val="0"/>
              <w:divBdr>
                <w:top w:val="none" w:sz="0" w:space="0" w:color="auto"/>
                <w:left w:val="none" w:sz="0" w:space="0" w:color="auto"/>
                <w:bottom w:val="none" w:sz="0" w:space="0" w:color="auto"/>
                <w:right w:val="none" w:sz="0" w:space="0" w:color="auto"/>
              </w:divBdr>
            </w:div>
            <w:div w:id="140510668">
              <w:marLeft w:val="0"/>
              <w:marRight w:val="0"/>
              <w:marTop w:val="0"/>
              <w:marBottom w:val="0"/>
              <w:divBdr>
                <w:top w:val="none" w:sz="0" w:space="0" w:color="auto"/>
                <w:left w:val="none" w:sz="0" w:space="0" w:color="auto"/>
                <w:bottom w:val="none" w:sz="0" w:space="0" w:color="auto"/>
                <w:right w:val="none" w:sz="0" w:space="0" w:color="auto"/>
              </w:divBdr>
            </w:div>
            <w:div w:id="2043674672">
              <w:marLeft w:val="0"/>
              <w:marRight w:val="0"/>
              <w:marTop w:val="0"/>
              <w:marBottom w:val="0"/>
              <w:divBdr>
                <w:top w:val="none" w:sz="0" w:space="0" w:color="auto"/>
                <w:left w:val="none" w:sz="0" w:space="0" w:color="auto"/>
                <w:bottom w:val="none" w:sz="0" w:space="0" w:color="auto"/>
                <w:right w:val="none" w:sz="0" w:space="0" w:color="auto"/>
              </w:divBdr>
            </w:div>
            <w:div w:id="678654584">
              <w:marLeft w:val="0"/>
              <w:marRight w:val="0"/>
              <w:marTop w:val="0"/>
              <w:marBottom w:val="0"/>
              <w:divBdr>
                <w:top w:val="none" w:sz="0" w:space="0" w:color="auto"/>
                <w:left w:val="none" w:sz="0" w:space="0" w:color="auto"/>
                <w:bottom w:val="none" w:sz="0" w:space="0" w:color="auto"/>
                <w:right w:val="none" w:sz="0" w:space="0" w:color="auto"/>
              </w:divBdr>
            </w:div>
            <w:div w:id="501164273">
              <w:marLeft w:val="0"/>
              <w:marRight w:val="0"/>
              <w:marTop w:val="0"/>
              <w:marBottom w:val="0"/>
              <w:divBdr>
                <w:top w:val="none" w:sz="0" w:space="0" w:color="auto"/>
                <w:left w:val="none" w:sz="0" w:space="0" w:color="auto"/>
                <w:bottom w:val="none" w:sz="0" w:space="0" w:color="auto"/>
                <w:right w:val="none" w:sz="0" w:space="0" w:color="auto"/>
              </w:divBdr>
            </w:div>
            <w:div w:id="1278096297">
              <w:marLeft w:val="0"/>
              <w:marRight w:val="0"/>
              <w:marTop w:val="0"/>
              <w:marBottom w:val="0"/>
              <w:divBdr>
                <w:top w:val="none" w:sz="0" w:space="0" w:color="auto"/>
                <w:left w:val="none" w:sz="0" w:space="0" w:color="auto"/>
                <w:bottom w:val="none" w:sz="0" w:space="0" w:color="auto"/>
                <w:right w:val="none" w:sz="0" w:space="0" w:color="auto"/>
              </w:divBdr>
            </w:div>
            <w:div w:id="1688798401">
              <w:marLeft w:val="0"/>
              <w:marRight w:val="0"/>
              <w:marTop w:val="0"/>
              <w:marBottom w:val="0"/>
              <w:divBdr>
                <w:top w:val="none" w:sz="0" w:space="0" w:color="auto"/>
                <w:left w:val="none" w:sz="0" w:space="0" w:color="auto"/>
                <w:bottom w:val="none" w:sz="0" w:space="0" w:color="auto"/>
                <w:right w:val="none" w:sz="0" w:space="0" w:color="auto"/>
              </w:divBdr>
            </w:div>
            <w:div w:id="1973905743">
              <w:marLeft w:val="0"/>
              <w:marRight w:val="0"/>
              <w:marTop w:val="0"/>
              <w:marBottom w:val="0"/>
              <w:divBdr>
                <w:top w:val="none" w:sz="0" w:space="0" w:color="auto"/>
                <w:left w:val="none" w:sz="0" w:space="0" w:color="auto"/>
                <w:bottom w:val="none" w:sz="0" w:space="0" w:color="auto"/>
                <w:right w:val="none" w:sz="0" w:space="0" w:color="auto"/>
              </w:divBdr>
            </w:div>
            <w:div w:id="504856509">
              <w:marLeft w:val="0"/>
              <w:marRight w:val="0"/>
              <w:marTop w:val="0"/>
              <w:marBottom w:val="0"/>
              <w:divBdr>
                <w:top w:val="none" w:sz="0" w:space="0" w:color="auto"/>
                <w:left w:val="none" w:sz="0" w:space="0" w:color="auto"/>
                <w:bottom w:val="none" w:sz="0" w:space="0" w:color="auto"/>
                <w:right w:val="none" w:sz="0" w:space="0" w:color="auto"/>
              </w:divBdr>
            </w:div>
            <w:div w:id="867792367">
              <w:marLeft w:val="0"/>
              <w:marRight w:val="0"/>
              <w:marTop w:val="0"/>
              <w:marBottom w:val="0"/>
              <w:divBdr>
                <w:top w:val="none" w:sz="0" w:space="0" w:color="auto"/>
                <w:left w:val="none" w:sz="0" w:space="0" w:color="auto"/>
                <w:bottom w:val="none" w:sz="0" w:space="0" w:color="auto"/>
                <w:right w:val="none" w:sz="0" w:space="0" w:color="auto"/>
              </w:divBdr>
            </w:div>
            <w:div w:id="1869676697">
              <w:marLeft w:val="0"/>
              <w:marRight w:val="0"/>
              <w:marTop w:val="0"/>
              <w:marBottom w:val="0"/>
              <w:divBdr>
                <w:top w:val="none" w:sz="0" w:space="0" w:color="auto"/>
                <w:left w:val="none" w:sz="0" w:space="0" w:color="auto"/>
                <w:bottom w:val="none" w:sz="0" w:space="0" w:color="auto"/>
                <w:right w:val="none" w:sz="0" w:space="0" w:color="auto"/>
              </w:divBdr>
            </w:div>
            <w:div w:id="88162927">
              <w:marLeft w:val="0"/>
              <w:marRight w:val="0"/>
              <w:marTop w:val="0"/>
              <w:marBottom w:val="0"/>
              <w:divBdr>
                <w:top w:val="none" w:sz="0" w:space="0" w:color="auto"/>
                <w:left w:val="none" w:sz="0" w:space="0" w:color="auto"/>
                <w:bottom w:val="none" w:sz="0" w:space="0" w:color="auto"/>
                <w:right w:val="none" w:sz="0" w:space="0" w:color="auto"/>
              </w:divBdr>
            </w:div>
            <w:div w:id="918951381">
              <w:marLeft w:val="0"/>
              <w:marRight w:val="0"/>
              <w:marTop w:val="0"/>
              <w:marBottom w:val="0"/>
              <w:divBdr>
                <w:top w:val="none" w:sz="0" w:space="0" w:color="auto"/>
                <w:left w:val="none" w:sz="0" w:space="0" w:color="auto"/>
                <w:bottom w:val="none" w:sz="0" w:space="0" w:color="auto"/>
                <w:right w:val="none" w:sz="0" w:space="0" w:color="auto"/>
              </w:divBdr>
            </w:div>
            <w:div w:id="404844630">
              <w:marLeft w:val="0"/>
              <w:marRight w:val="0"/>
              <w:marTop w:val="0"/>
              <w:marBottom w:val="0"/>
              <w:divBdr>
                <w:top w:val="none" w:sz="0" w:space="0" w:color="auto"/>
                <w:left w:val="none" w:sz="0" w:space="0" w:color="auto"/>
                <w:bottom w:val="none" w:sz="0" w:space="0" w:color="auto"/>
                <w:right w:val="none" w:sz="0" w:space="0" w:color="auto"/>
              </w:divBdr>
            </w:div>
            <w:div w:id="1187527035">
              <w:marLeft w:val="0"/>
              <w:marRight w:val="0"/>
              <w:marTop w:val="0"/>
              <w:marBottom w:val="0"/>
              <w:divBdr>
                <w:top w:val="none" w:sz="0" w:space="0" w:color="auto"/>
                <w:left w:val="none" w:sz="0" w:space="0" w:color="auto"/>
                <w:bottom w:val="none" w:sz="0" w:space="0" w:color="auto"/>
                <w:right w:val="none" w:sz="0" w:space="0" w:color="auto"/>
              </w:divBdr>
            </w:div>
            <w:div w:id="949044701">
              <w:marLeft w:val="0"/>
              <w:marRight w:val="0"/>
              <w:marTop w:val="0"/>
              <w:marBottom w:val="0"/>
              <w:divBdr>
                <w:top w:val="none" w:sz="0" w:space="0" w:color="auto"/>
                <w:left w:val="none" w:sz="0" w:space="0" w:color="auto"/>
                <w:bottom w:val="none" w:sz="0" w:space="0" w:color="auto"/>
                <w:right w:val="none" w:sz="0" w:space="0" w:color="auto"/>
              </w:divBdr>
            </w:div>
            <w:div w:id="1246184683">
              <w:marLeft w:val="0"/>
              <w:marRight w:val="0"/>
              <w:marTop w:val="0"/>
              <w:marBottom w:val="0"/>
              <w:divBdr>
                <w:top w:val="none" w:sz="0" w:space="0" w:color="auto"/>
                <w:left w:val="none" w:sz="0" w:space="0" w:color="auto"/>
                <w:bottom w:val="none" w:sz="0" w:space="0" w:color="auto"/>
                <w:right w:val="none" w:sz="0" w:space="0" w:color="auto"/>
              </w:divBdr>
            </w:div>
            <w:div w:id="2097360770">
              <w:marLeft w:val="0"/>
              <w:marRight w:val="0"/>
              <w:marTop w:val="0"/>
              <w:marBottom w:val="0"/>
              <w:divBdr>
                <w:top w:val="none" w:sz="0" w:space="0" w:color="auto"/>
                <w:left w:val="none" w:sz="0" w:space="0" w:color="auto"/>
                <w:bottom w:val="none" w:sz="0" w:space="0" w:color="auto"/>
                <w:right w:val="none" w:sz="0" w:space="0" w:color="auto"/>
              </w:divBdr>
            </w:div>
            <w:div w:id="450904294">
              <w:marLeft w:val="0"/>
              <w:marRight w:val="0"/>
              <w:marTop w:val="0"/>
              <w:marBottom w:val="0"/>
              <w:divBdr>
                <w:top w:val="none" w:sz="0" w:space="0" w:color="auto"/>
                <w:left w:val="none" w:sz="0" w:space="0" w:color="auto"/>
                <w:bottom w:val="none" w:sz="0" w:space="0" w:color="auto"/>
                <w:right w:val="none" w:sz="0" w:space="0" w:color="auto"/>
              </w:divBdr>
            </w:div>
            <w:div w:id="1422263249">
              <w:marLeft w:val="0"/>
              <w:marRight w:val="0"/>
              <w:marTop w:val="0"/>
              <w:marBottom w:val="0"/>
              <w:divBdr>
                <w:top w:val="none" w:sz="0" w:space="0" w:color="auto"/>
                <w:left w:val="none" w:sz="0" w:space="0" w:color="auto"/>
                <w:bottom w:val="none" w:sz="0" w:space="0" w:color="auto"/>
                <w:right w:val="none" w:sz="0" w:space="0" w:color="auto"/>
              </w:divBdr>
            </w:div>
            <w:div w:id="1653218591">
              <w:marLeft w:val="0"/>
              <w:marRight w:val="0"/>
              <w:marTop w:val="0"/>
              <w:marBottom w:val="0"/>
              <w:divBdr>
                <w:top w:val="none" w:sz="0" w:space="0" w:color="auto"/>
                <w:left w:val="none" w:sz="0" w:space="0" w:color="auto"/>
                <w:bottom w:val="none" w:sz="0" w:space="0" w:color="auto"/>
                <w:right w:val="none" w:sz="0" w:space="0" w:color="auto"/>
              </w:divBdr>
            </w:div>
            <w:div w:id="764115313">
              <w:marLeft w:val="0"/>
              <w:marRight w:val="0"/>
              <w:marTop w:val="0"/>
              <w:marBottom w:val="0"/>
              <w:divBdr>
                <w:top w:val="none" w:sz="0" w:space="0" w:color="auto"/>
                <w:left w:val="none" w:sz="0" w:space="0" w:color="auto"/>
                <w:bottom w:val="none" w:sz="0" w:space="0" w:color="auto"/>
                <w:right w:val="none" w:sz="0" w:space="0" w:color="auto"/>
              </w:divBdr>
            </w:div>
            <w:div w:id="2141220624">
              <w:marLeft w:val="0"/>
              <w:marRight w:val="0"/>
              <w:marTop w:val="0"/>
              <w:marBottom w:val="0"/>
              <w:divBdr>
                <w:top w:val="none" w:sz="0" w:space="0" w:color="auto"/>
                <w:left w:val="none" w:sz="0" w:space="0" w:color="auto"/>
                <w:bottom w:val="none" w:sz="0" w:space="0" w:color="auto"/>
                <w:right w:val="none" w:sz="0" w:space="0" w:color="auto"/>
              </w:divBdr>
            </w:div>
            <w:div w:id="1477990984">
              <w:marLeft w:val="0"/>
              <w:marRight w:val="0"/>
              <w:marTop w:val="0"/>
              <w:marBottom w:val="0"/>
              <w:divBdr>
                <w:top w:val="none" w:sz="0" w:space="0" w:color="auto"/>
                <w:left w:val="none" w:sz="0" w:space="0" w:color="auto"/>
                <w:bottom w:val="none" w:sz="0" w:space="0" w:color="auto"/>
                <w:right w:val="none" w:sz="0" w:space="0" w:color="auto"/>
              </w:divBdr>
            </w:div>
            <w:div w:id="722411911">
              <w:marLeft w:val="0"/>
              <w:marRight w:val="0"/>
              <w:marTop w:val="0"/>
              <w:marBottom w:val="0"/>
              <w:divBdr>
                <w:top w:val="none" w:sz="0" w:space="0" w:color="auto"/>
                <w:left w:val="none" w:sz="0" w:space="0" w:color="auto"/>
                <w:bottom w:val="none" w:sz="0" w:space="0" w:color="auto"/>
                <w:right w:val="none" w:sz="0" w:space="0" w:color="auto"/>
              </w:divBdr>
            </w:div>
            <w:div w:id="1187333136">
              <w:marLeft w:val="0"/>
              <w:marRight w:val="0"/>
              <w:marTop w:val="0"/>
              <w:marBottom w:val="0"/>
              <w:divBdr>
                <w:top w:val="none" w:sz="0" w:space="0" w:color="auto"/>
                <w:left w:val="none" w:sz="0" w:space="0" w:color="auto"/>
                <w:bottom w:val="none" w:sz="0" w:space="0" w:color="auto"/>
                <w:right w:val="none" w:sz="0" w:space="0" w:color="auto"/>
              </w:divBdr>
            </w:div>
            <w:div w:id="789399884">
              <w:marLeft w:val="0"/>
              <w:marRight w:val="0"/>
              <w:marTop w:val="0"/>
              <w:marBottom w:val="0"/>
              <w:divBdr>
                <w:top w:val="none" w:sz="0" w:space="0" w:color="auto"/>
                <w:left w:val="none" w:sz="0" w:space="0" w:color="auto"/>
                <w:bottom w:val="none" w:sz="0" w:space="0" w:color="auto"/>
                <w:right w:val="none" w:sz="0" w:space="0" w:color="auto"/>
              </w:divBdr>
            </w:div>
            <w:div w:id="26488495">
              <w:marLeft w:val="0"/>
              <w:marRight w:val="0"/>
              <w:marTop w:val="0"/>
              <w:marBottom w:val="0"/>
              <w:divBdr>
                <w:top w:val="none" w:sz="0" w:space="0" w:color="auto"/>
                <w:left w:val="none" w:sz="0" w:space="0" w:color="auto"/>
                <w:bottom w:val="none" w:sz="0" w:space="0" w:color="auto"/>
                <w:right w:val="none" w:sz="0" w:space="0" w:color="auto"/>
              </w:divBdr>
            </w:div>
            <w:div w:id="45957858">
              <w:marLeft w:val="0"/>
              <w:marRight w:val="0"/>
              <w:marTop w:val="0"/>
              <w:marBottom w:val="0"/>
              <w:divBdr>
                <w:top w:val="none" w:sz="0" w:space="0" w:color="auto"/>
                <w:left w:val="none" w:sz="0" w:space="0" w:color="auto"/>
                <w:bottom w:val="none" w:sz="0" w:space="0" w:color="auto"/>
                <w:right w:val="none" w:sz="0" w:space="0" w:color="auto"/>
              </w:divBdr>
            </w:div>
            <w:div w:id="1671175415">
              <w:marLeft w:val="0"/>
              <w:marRight w:val="0"/>
              <w:marTop w:val="0"/>
              <w:marBottom w:val="0"/>
              <w:divBdr>
                <w:top w:val="none" w:sz="0" w:space="0" w:color="auto"/>
                <w:left w:val="none" w:sz="0" w:space="0" w:color="auto"/>
                <w:bottom w:val="none" w:sz="0" w:space="0" w:color="auto"/>
                <w:right w:val="none" w:sz="0" w:space="0" w:color="auto"/>
              </w:divBdr>
            </w:div>
            <w:div w:id="1077560002">
              <w:marLeft w:val="0"/>
              <w:marRight w:val="0"/>
              <w:marTop w:val="0"/>
              <w:marBottom w:val="0"/>
              <w:divBdr>
                <w:top w:val="none" w:sz="0" w:space="0" w:color="auto"/>
                <w:left w:val="none" w:sz="0" w:space="0" w:color="auto"/>
                <w:bottom w:val="none" w:sz="0" w:space="0" w:color="auto"/>
                <w:right w:val="none" w:sz="0" w:space="0" w:color="auto"/>
              </w:divBdr>
            </w:div>
            <w:div w:id="450171598">
              <w:marLeft w:val="0"/>
              <w:marRight w:val="0"/>
              <w:marTop w:val="0"/>
              <w:marBottom w:val="0"/>
              <w:divBdr>
                <w:top w:val="none" w:sz="0" w:space="0" w:color="auto"/>
                <w:left w:val="none" w:sz="0" w:space="0" w:color="auto"/>
                <w:bottom w:val="none" w:sz="0" w:space="0" w:color="auto"/>
                <w:right w:val="none" w:sz="0" w:space="0" w:color="auto"/>
              </w:divBdr>
            </w:div>
            <w:div w:id="1914044605">
              <w:marLeft w:val="0"/>
              <w:marRight w:val="0"/>
              <w:marTop w:val="0"/>
              <w:marBottom w:val="0"/>
              <w:divBdr>
                <w:top w:val="none" w:sz="0" w:space="0" w:color="auto"/>
                <w:left w:val="none" w:sz="0" w:space="0" w:color="auto"/>
                <w:bottom w:val="none" w:sz="0" w:space="0" w:color="auto"/>
                <w:right w:val="none" w:sz="0" w:space="0" w:color="auto"/>
              </w:divBdr>
            </w:div>
            <w:div w:id="1327514457">
              <w:marLeft w:val="0"/>
              <w:marRight w:val="0"/>
              <w:marTop w:val="0"/>
              <w:marBottom w:val="0"/>
              <w:divBdr>
                <w:top w:val="none" w:sz="0" w:space="0" w:color="auto"/>
                <w:left w:val="none" w:sz="0" w:space="0" w:color="auto"/>
                <w:bottom w:val="none" w:sz="0" w:space="0" w:color="auto"/>
                <w:right w:val="none" w:sz="0" w:space="0" w:color="auto"/>
              </w:divBdr>
            </w:div>
            <w:div w:id="1395424194">
              <w:marLeft w:val="0"/>
              <w:marRight w:val="0"/>
              <w:marTop w:val="0"/>
              <w:marBottom w:val="0"/>
              <w:divBdr>
                <w:top w:val="none" w:sz="0" w:space="0" w:color="auto"/>
                <w:left w:val="none" w:sz="0" w:space="0" w:color="auto"/>
                <w:bottom w:val="none" w:sz="0" w:space="0" w:color="auto"/>
                <w:right w:val="none" w:sz="0" w:space="0" w:color="auto"/>
              </w:divBdr>
            </w:div>
            <w:div w:id="1887981751">
              <w:marLeft w:val="0"/>
              <w:marRight w:val="0"/>
              <w:marTop w:val="0"/>
              <w:marBottom w:val="0"/>
              <w:divBdr>
                <w:top w:val="none" w:sz="0" w:space="0" w:color="auto"/>
                <w:left w:val="none" w:sz="0" w:space="0" w:color="auto"/>
                <w:bottom w:val="none" w:sz="0" w:space="0" w:color="auto"/>
                <w:right w:val="none" w:sz="0" w:space="0" w:color="auto"/>
              </w:divBdr>
            </w:div>
            <w:div w:id="738788245">
              <w:marLeft w:val="0"/>
              <w:marRight w:val="0"/>
              <w:marTop w:val="0"/>
              <w:marBottom w:val="0"/>
              <w:divBdr>
                <w:top w:val="none" w:sz="0" w:space="0" w:color="auto"/>
                <w:left w:val="none" w:sz="0" w:space="0" w:color="auto"/>
                <w:bottom w:val="none" w:sz="0" w:space="0" w:color="auto"/>
                <w:right w:val="none" w:sz="0" w:space="0" w:color="auto"/>
              </w:divBdr>
            </w:div>
            <w:div w:id="101652052">
              <w:marLeft w:val="0"/>
              <w:marRight w:val="0"/>
              <w:marTop w:val="0"/>
              <w:marBottom w:val="0"/>
              <w:divBdr>
                <w:top w:val="none" w:sz="0" w:space="0" w:color="auto"/>
                <w:left w:val="none" w:sz="0" w:space="0" w:color="auto"/>
                <w:bottom w:val="none" w:sz="0" w:space="0" w:color="auto"/>
                <w:right w:val="none" w:sz="0" w:space="0" w:color="auto"/>
              </w:divBdr>
            </w:div>
            <w:div w:id="313216850">
              <w:marLeft w:val="0"/>
              <w:marRight w:val="0"/>
              <w:marTop w:val="0"/>
              <w:marBottom w:val="0"/>
              <w:divBdr>
                <w:top w:val="none" w:sz="0" w:space="0" w:color="auto"/>
                <w:left w:val="none" w:sz="0" w:space="0" w:color="auto"/>
                <w:bottom w:val="none" w:sz="0" w:space="0" w:color="auto"/>
                <w:right w:val="none" w:sz="0" w:space="0" w:color="auto"/>
              </w:divBdr>
            </w:div>
            <w:div w:id="766536636">
              <w:marLeft w:val="0"/>
              <w:marRight w:val="0"/>
              <w:marTop w:val="0"/>
              <w:marBottom w:val="0"/>
              <w:divBdr>
                <w:top w:val="none" w:sz="0" w:space="0" w:color="auto"/>
                <w:left w:val="none" w:sz="0" w:space="0" w:color="auto"/>
                <w:bottom w:val="none" w:sz="0" w:space="0" w:color="auto"/>
                <w:right w:val="none" w:sz="0" w:space="0" w:color="auto"/>
              </w:divBdr>
            </w:div>
            <w:div w:id="838154139">
              <w:marLeft w:val="0"/>
              <w:marRight w:val="0"/>
              <w:marTop w:val="0"/>
              <w:marBottom w:val="0"/>
              <w:divBdr>
                <w:top w:val="none" w:sz="0" w:space="0" w:color="auto"/>
                <w:left w:val="none" w:sz="0" w:space="0" w:color="auto"/>
                <w:bottom w:val="none" w:sz="0" w:space="0" w:color="auto"/>
                <w:right w:val="none" w:sz="0" w:space="0" w:color="auto"/>
              </w:divBdr>
            </w:div>
            <w:div w:id="1251936764">
              <w:marLeft w:val="0"/>
              <w:marRight w:val="0"/>
              <w:marTop w:val="0"/>
              <w:marBottom w:val="0"/>
              <w:divBdr>
                <w:top w:val="none" w:sz="0" w:space="0" w:color="auto"/>
                <w:left w:val="none" w:sz="0" w:space="0" w:color="auto"/>
                <w:bottom w:val="none" w:sz="0" w:space="0" w:color="auto"/>
                <w:right w:val="none" w:sz="0" w:space="0" w:color="auto"/>
              </w:divBdr>
            </w:div>
            <w:div w:id="373775188">
              <w:marLeft w:val="0"/>
              <w:marRight w:val="0"/>
              <w:marTop w:val="0"/>
              <w:marBottom w:val="0"/>
              <w:divBdr>
                <w:top w:val="none" w:sz="0" w:space="0" w:color="auto"/>
                <w:left w:val="none" w:sz="0" w:space="0" w:color="auto"/>
                <w:bottom w:val="none" w:sz="0" w:space="0" w:color="auto"/>
                <w:right w:val="none" w:sz="0" w:space="0" w:color="auto"/>
              </w:divBdr>
            </w:div>
            <w:div w:id="928974514">
              <w:marLeft w:val="0"/>
              <w:marRight w:val="0"/>
              <w:marTop w:val="0"/>
              <w:marBottom w:val="0"/>
              <w:divBdr>
                <w:top w:val="none" w:sz="0" w:space="0" w:color="auto"/>
                <w:left w:val="none" w:sz="0" w:space="0" w:color="auto"/>
                <w:bottom w:val="none" w:sz="0" w:space="0" w:color="auto"/>
                <w:right w:val="none" w:sz="0" w:space="0" w:color="auto"/>
              </w:divBdr>
            </w:div>
            <w:div w:id="1901091806">
              <w:marLeft w:val="0"/>
              <w:marRight w:val="0"/>
              <w:marTop w:val="0"/>
              <w:marBottom w:val="0"/>
              <w:divBdr>
                <w:top w:val="none" w:sz="0" w:space="0" w:color="auto"/>
                <w:left w:val="none" w:sz="0" w:space="0" w:color="auto"/>
                <w:bottom w:val="none" w:sz="0" w:space="0" w:color="auto"/>
                <w:right w:val="none" w:sz="0" w:space="0" w:color="auto"/>
              </w:divBdr>
            </w:div>
            <w:div w:id="1677730205">
              <w:marLeft w:val="0"/>
              <w:marRight w:val="0"/>
              <w:marTop w:val="0"/>
              <w:marBottom w:val="0"/>
              <w:divBdr>
                <w:top w:val="none" w:sz="0" w:space="0" w:color="auto"/>
                <w:left w:val="none" w:sz="0" w:space="0" w:color="auto"/>
                <w:bottom w:val="none" w:sz="0" w:space="0" w:color="auto"/>
                <w:right w:val="none" w:sz="0" w:space="0" w:color="auto"/>
              </w:divBdr>
            </w:div>
            <w:div w:id="418059091">
              <w:marLeft w:val="0"/>
              <w:marRight w:val="0"/>
              <w:marTop w:val="0"/>
              <w:marBottom w:val="0"/>
              <w:divBdr>
                <w:top w:val="none" w:sz="0" w:space="0" w:color="auto"/>
                <w:left w:val="none" w:sz="0" w:space="0" w:color="auto"/>
                <w:bottom w:val="none" w:sz="0" w:space="0" w:color="auto"/>
                <w:right w:val="none" w:sz="0" w:space="0" w:color="auto"/>
              </w:divBdr>
            </w:div>
            <w:div w:id="1471249191">
              <w:marLeft w:val="0"/>
              <w:marRight w:val="0"/>
              <w:marTop w:val="0"/>
              <w:marBottom w:val="0"/>
              <w:divBdr>
                <w:top w:val="none" w:sz="0" w:space="0" w:color="auto"/>
                <w:left w:val="none" w:sz="0" w:space="0" w:color="auto"/>
                <w:bottom w:val="none" w:sz="0" w:space="0" w:color="auto"/>
                <w:right w:val="none" w:sz="0" w:space="0" w:color="auto"/>
              </w:divBdr>
            </w:div>
            <w:div w:id="971519171">
              <w:marLeft w:val="0"/>
              <w:marRight w:val="0"/>
              <w:marTop w:val="0"/>
              <w:marBottom w:val="0"/>
              <w:divBdr>
                <w:top w:val="none" w:sz="0" w:space="0" w:color="auto"/>
                <w:left w:val="none" w:sz="0" w:space="0" w:color="auto"/>
                <w:bottom w:val="none" w:sz="0" w:space="0" w:color="auto"/>
                <w:right w:val="none" w:sz="0" w:space="0" w:color="auto"/>
              </w:divBdr>
            </w:div>
            <w:div w:id="917404276">
              <w:marLeft w:val="0"/>
              <w:marRight w:val="0"/>
              <w:marTop w:val="0"/>
              <w:marBottom w:val="0"/>
              <w:divBdr>
                <w:top w:val="none" w:sz="0" w:space="0" w:color="auto"/>
                <w:left w:val="none" w:sz="0" w:space="0" w:color="auto"/>
                <w:bottom w:val="none" w:sz="0" w:space="0" w:color="auto"/>
                <w:right w:val="none" w:sz="0" w:space="0" w:color="auto"/>
              </w:divBdr>
            </w:div>
            <w:div w:id="1308126971">
              <w:marLeft w:val="0"/>
              <w:marRight w:val="0"/>
              <w:marTop w:val="0"/>
              <w:marBottom w:val="0"/>
              <w:divBdr>
                <w:top w:val="none" w:sz="0" w:space="0" w:color="auto"/>
                <w:left w:val="none" w:sz="0" w:space="0" w:color="auto"/>
                <w:bottom w:val="none" w:sz="0" w:space="0" w:color="auto"/>
                <w:right w:val="none" w:sz="0" w:space="0" w:color="auto"/>
              </w:divBdr>
            </w:div>
            <w:div w:id="1276208352">
              <w:marLeft w:val="0"/>
              <w:marRight w:val="0"/>
              <w:marTop w:val="0"/>
              <w:marBottom w:val="0"/>
              <w:divBdr>
                <w:top w:val="none" w:sz="0" w:space="0" w:color="auto"/>
                <w:left w:val="none" w:sz="0" w:space="0" w:color="auto"/>
                <w:bottom w:val="none" w:sz="0" w:space="0" w:color="auto"/>
                <w:right w:val="none" w:sz="0" w:space="0" w:color="auto"/>
              </w:divBdr>
            </w:div>
            <w:div w:id="199098430">
              <w:marLeft w:val="0"/>
              <w:marRight w:val="0"/>
              <w:marTop w:val="0"/>
              <w:marBottom w:val="0"/>
              <w:divBdr>
                <w:top w:val="none" w:sz="0" w:space="0" w:color="auto"/>
                <w:left w:val="none" w:sz="0" w:space="0" w:color="auto"/>
                <w:bottom w:val="none" w:sz="0" w:space="0" w:color="auto"/>
                <w:right w:val="none" w:sz="0" w:space="0" w:color="auto"/>
              </w:divBdr>
            </w:div>
            <w:div w:id="1567954686">
              <w:marLeft w:val="0"/>
              <w:marRight w:val="0"/>
              <w:marTop w:val="0"/>
              <w:marBottom w:val="0"/>
              <w:divBdr>
                <w:top w:val="none" w:sz="0" w:space="0" w:color="auto"/>
                <w:left w:val="none" w:sz="0" w:space="0" w:color="auto"/>
                <w:bottom w:val="none" w:sz="0" w:space="0" w:color="auto"/>
                <w:right w:val="none" w:sz="0" w:space="0" w:color="auto"/>
              </w:divBdr>
            </w:div>
            <w:div w:id="1764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69244247">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38378137">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766460245">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packt.com" TargetMode="External"/><Relationship Id="rId2" Type="http://schemas.openxmlformats.org/officeDocument/2006/relationships/hyperlink" Target="https://github.com/doctordns/ReskitBuildScripts/blob/master/README.md" TargetMode="External"/><Relationship Id="rId1" Type="http://schemas.openxmlformats.org/officeDocument/2006/relationships/hyperlink" Target="https://github.com/doctordns/ReskitBuildScripts/blob/master/ReskitNetwork.md" TargetMode="External"/><Relationship Id="rId5" Type="http://schemas.openxmlformats.org/officeDocument/2006/relationships/hyperlink" Target="http://www.packt.com" TargetMode="External"/><Relationship Id="rId4" Type="http://schemas.openxmlformats.org/officeDocument/2006/relationships/hyperlink" Target="https://social.technet.microsoft.com/Forums/Lync/en-US/772faa9f-0e28-40e0-ad90-8db08b4c192a/domain-joining-port?forum=winserverD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rfc-editor.org/rfc/rfc2132.html"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FD8D50CDC5FFE418357FE769CFF717F" ma:contentTypeVersion="12" ma:contentTypeDescription="Create a new document." ma:contentTypeScope="" ma:versionID="48d71c1b5ae8daa2eda10f1bc8db02d9">
  <xsd:schema xmlns:xsd="http://www.w3.org/2001/XMLSchema" xmlns:xs="http://www.w3.org/2001/XMLSchema" xmlns:p="http://schemas.microsoft.com/office/2006/metadata/properties" xmlns:ns3="dcd10a84-3dfb-467a-8158-388e91978b8b" xmlns:ns4="4cec7ff1-d0dd-4297-8b32-e5b804e75626" targetNamespace="http://schemas.microsoft.com/office/2006/metadata/properties" ma:root="true" ma:fieldsID="8ad7dcee169e38a1809c9fef10b95703" ns3:_="" ns4:_="">
    <xsd:import namespace="dcd10a84-3dfb-467a-8158-388e91978b8b"/>
    <xsd:import namespace="4cec7ff1-d0dd-4297-8b32-e5b804e7562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d10a84-3dfb-467a-8158-388e91978b8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ec7ff1-d0dd-4297-8b32-e5b804e7562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customXml/itemProps2.xml><?xml version="1.0" encoding="utf-8"?>
<ds:datastoreItem xmlns:ds="http://schemas.openxmlformats.org/officeDocument/2006/customXml" ds:itemID="{77B55B04-31A2-4E1C-9AE6-9827351C6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d10a84-3dfb-467a-8158-388e91978b8b"/>
    <ds:schemaRef ds:uri="4cec7ff1-d0dd-4297-8b32-e5b804e756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979FD6-5B84-43C2-9AAC-991DDB5699E8}">
  <ds:schemaRefs>
    <ds:schemaRef ds:uri="http://schemas.microsoft.com/sharepoint/v3/contenttype/forms"/>
  </ds:schemaRefs>
</ds:datastoreItem>
</file>

<file path=customXml/itemProps4.xml><?xml version="1.0" encoding="utf-8"?>
<ds:datastoreItem xmlns:ds="http://schemas.openxmlformats.org/officeDocument/2006/customXml" ds:itemID="{9A4379CB-7641-47EB-A801-0EF2B60523A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4429</TotalTime>
  <Pages>1</Pages>
  <Words>9269</Words>
  <Characters>52838</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cp:revision>
  <dcterms:created xsi:type="dcterms:W3CDTF">2022-09-11T11:58:00Z</dcterms:created>
  <dcterms:modified xsi:type="dcterms:W3CDTF">2022-09-14T14:05:00Z</dcterms:modified>
</cp:coreProperties>
</file>