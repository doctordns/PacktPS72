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1388DCE2" w:rsidR="00987230" w:rsidRDefault="00680501" w:rsidP="00987230">
      <w:pPr>
        <w:pStyle w:val="ChapterNumberPACKT"/>
      </w:pPr>
      <w:r>
        <w:t>4</w:t>
      </w:r>
    </w:p>
    <w:p w14:paraId="025169F9" w14:textId="78A547E4" w:rsidR="00987230" w:rsidRDefault="00680501" w:rsidP="00987230">
      <w:pPr>
        <w:pStyle w:val="ChapterTitlePACKT"/>
      </w:pPr>
      <w:r>
        <w:t xml:space="preserve">Managing </w:t>
      </w:r>
      <w:r w:rsidR="00DE019B">
        <w:t>Active Directory</w:t>
      </w:r>
    </w:p>
    <w:p w14:paraId="085B3573" w14:textId="77777777" w:rsidR="00987230" w:rsidRDefault="00987230" w:rsidP="00987230">
      <w:pPr>
        <w:pStyle w:val="NormalPACKT"/>
      </w:pPr>
      <w:r>
        <w:t>This chapter covers the following recipes:</w:t>
      </w:r>
    </w:p>
    <w:p w14:paraId="23CC9828" w14:textId="77777777" w:rsidR="00DE019B" w:rsidRPr="00DE019B" w:rsidRDefault="00DE019B" w:rsidP="00DE019B">
      <w:pPr>
        <w:pStyle w:val="BulletPACKT"/>
      </w:pPr>
      <w:bookmarkStart w:id="0" w:name="_Hlk55232086"/>
      <w:r w:rsidRPr="00DE019B">
        <w:t>Installing a Forest Root Domain</w:t>
      </w:r>
    </w:p>
    <w:p w14:paraId="7AF603A1" w14:textId="77777777" w:rsidR="00DE019B" w:rsidRPr="00DE019B" w:rsidRDefault="00DE019B" w:rsidP="00DE019B">
      <w:pPr>
        <w:pStyle w:val="BulletPACKT"/>
      </w:pPr>
      <w:r w:rsidRPr="00DE019B">
        <w:t>Testing an AD Installation</w:t>
      </w:r>
    </w:p>
    <w:p w14:paraId="4AF6342B" w14:textId="77777777" w:rsidR="00DE019B" w:rsidRPr="00DE019B" w:rsidRDefault="00DE019B" w:rsidP="00DE019B">
      <w:pPr>
        <w:pStyle w:val="BulletPACKT"/>
      </w:pPr>
      <w:r w:rsidRPr="00DE019B">
        <w:t>Installing a Replica Domain Controller</w:t>
      </w:r>
    </w:p>
    <w:p w14:paraId="623C390D" w14:textId="77777777" w:rsidR="00DE019B" w:rsidRPr="00DE019B" w:rsidRDefault="00DE019B" w:rsidP="00DE019B">
      <w:pPr>
        <w:pStyle w:val="BulletPACKT"/>
      </w:pPr>
      <w:r w:rsidRPr="00DE019B">
        <w:t>Installing Child Domain</w:t>
      </w:r>
    </w:p>
    <w:p w14:paraId="3B6582FC" w14:textId="77777777" w:rsidR="00DE019B" w:rsidRPr="00DE019B" w:rsidRDefault="00DE019B" w:rsidP="00DE019B">
      <w:pPr>
        <w:pStyle w:val="BulletPACKT"/>
      </w:pPr>
      <w:r w:rsidRPr="00DE019B">
        <w:t>Creating and Managing AD Users and groups</w:t>
      </w:r>
    </w:p>
    <w:p w14:paraId="405EE087" w14:textId="77777777" w:rsidR="00DE019B" w:rsidRPr="00DE019B" w:rsidRDefault="00DE019B" w:rsidP="00DE019B">
      <w:pPr>
        <w:pStyle w:val="BulletPACKT"/>
      </w:pPr>
      <w:r w:rsidRPr="00DE019B">
        <w:t>Managing AD Computers</w:t>
      </w:r>
    </w:p>
    <w:p w14:paraId="12D872DD" w14:textId="77777777" w:rsidR="00DE019B" w:rsidRPr="00DE019B" w:rsidRDefault="00DE019B" w:rsidP="00DE019B">
      <w:pPr>
        <w:pStyle w:val="BulletPACKT"/>
      </w:pPr>
      <w:r w:rsidRPr="00DE019B">
        <w:t>Adding/Removing users using a CSV file</w:t>
      </w:r>
    </w:p>
    <w:p w14:paraId="14BB3745" w14:textId="77777777" w:rsidR="00DE019B" w:rsidRPr="00DE019B" w:rsidRDefault="00DE019B" w:rsidP="00DE019B">
      <w:pPr>
        <w:pStyle w:val="BulletPACKT"/>
      </w:pPr>
      <w:r w:rsidRPr="00DE019B">
        <w:t>Creating a Group Policy Objects</w:t>
      </w:r>
    </w:p>
    <w:p w14:paraId="6D440145" w14:textId="77777777" w:rsidR="00DE019B" w:rsidRPr="00DE019B" w:rsidRDefault="00DE019B" w:rsidP="00DE019B">
      <w:pPr>
        <w:pStyle w:val="BulletPACKT"/>
      </w:pPr>
      <w:r w:rsidRPr="00DE019B">
        <w:t>Reporting on AD Computers</w:t>
      </w:r>
    </w:p>
    <w:p w14:paraId="64F19E8A" w14:textId="77777777" w:rsidR="00DE019B" w:rsidRPr="00DE019B" w:rsidRDefault="00DE019B" w:rsidP="00DE019B">
      <w:pPr>
        <w:pStyle w:val="BulletPACKT"/>
      </w:pPr>
      <w:r w:rsidRPr="00DE019B">
        <w:t>Reporting on AD Users</w:t>
      </w:r>
    </w:p>
    <w:p w14:paraId="1E356BA5" w14:textId="1318599A" w:rsidR="00DE019B" w:rsidRDefault="00DE019B" w:rsidP="00DE019B">
      <w:pPr>
        <w:pStyle w:val="BulletPACKT"/>
      </w:pPr>
      <w:r w:rsidRPr="00DE019B">
        <w:t>Managing AD Replication</w:t>
      </w:r>
      <w:bookmarkEnd w:id="0"/>
    </w:p>
    <w:p w14:paraId="5D29EF32" w14:textId="77777777" w:rsidR="00987230" w:rsidRDefault="00987230" w:rsidP="00987230">
      <w:pPr>
        <w:pStyle w:val="Heading1"/>
        <w:tabs>
          <w:tab w:val="left" w:pos="0"/>
        </w:tabs>
      </w:pPr>
      <w:r>
        <w:t>Introduction</w:t>
      </w:r>
    </w:p>
    <w:p w14:paraId="3EFEAE4C" w14:textId="21BDC3AF" w:rsidR="00B36141" w:rsidRDefault="00B36141" w:rsidP="00B36141">
      <w:pPr>
        <w:pStyle w:val="NormalPACKT"/>
      </w:pPr>
      <w:r>
        <w:t xml:space="preserve">A core component of almost all organizations’ IT infrastructure is Active Directory (AD). AD provides access control, user and system customization, and a wealth of directory and other services. Microsoft first introduced AD with Windows 2000 and has improved and expanded the product with each successive release of Windows Server.   </w:t>
      </w:r>
    </w:p>
    <w:p w14:paraId="4B7163DD" w14:textId="0547E527" w:rsidR="00B36141" w:rsidRDefault="00CD79F3" w:rsidP="00B36141">
      <w:pPr>
        <w:pStyle w:val="NormalPACKT"/>
      </w:pPr>
      <w:r>
        <w:t>At the core is Active Directory Domain Services (AD DS). Over the years, Microsoft has made “AD” more of a brand than a single feature</w:t>
      </w:r>
      <w:r w:rsidR="00B36141">
        <w:t>. There are four additional Windows Server features under the AD brand:</w:t>
      </w:r>
    </w:p>
    <w:p w14:paraId="5810EF59" w14:textId="6D988FED" w:rsidR="00B36141" w:rsidRDefault="00B36141" w:rsidP="005B254B">
      <w:pPr>
        <w:pStyle w:val="NormalPACKT"/>
        <w:numPr>
          <w:ilvl w:val="0"/>
          <w:numId w:val="22"/>
        </w:numPr>
      </w:pPr>
      <w:r>
        <w:t xml:space="preserve">AD Certificate Services (AD-CS) - this allows you to issue X.509 certificates for your organization. For an overview of AD-CS, see </w:t>
      </w:r>
      <w:r w:rsidRPr="005B254B">
        <w:rPr>
          <w:rStyle w:val="URLPACKTChar"/>
        </w:rPr>
        <w:t>https://docs.microsoft.com/previous-versions/windows/it-pro/windows-server-2012-r2-and-2012/hh831740(v=ws.11)</w:t>
      </w:r>
      <w:r w:rsidRPr="005B254B">
        <w:t>.</w:t>
      </w:r>
      <w:r>
        <w:t xml:space="preserve"> </w:t>
      </w:r>
    </w:p>
    <w:p w14:paraId="1CBB0FE9" w14:textId="061C2369" w:rsidR="00B36141" w:rsidRDefault="00B36141" w:rsidP="005B254B">
      <w:pPr>
        <w:pStyle w:val="NormalPACKT"/>
        <w:numPr>
          <w:ilvl w:val="0"/>
          <w:numId w:val="22"/>
        </w:numPr>
      </w:pPr>
      <w:r>
        <w:t xml:space="preserve">AD Federation Services (AD-FS) - this feature enables you to federate identity with other organizations to facilitate interworking. You can find an overview of AD-FS at </w:t>
      </w:r>
      <w:r w:rsidRPr="005B254B">
        <w:rPr>
          <w:rStyle w:val="URLPACKTChar"/>
        </w:rPr>
        <w:t>https://docs.microsoft.com/en-us/previous-versions/windows/it-pro/windows-server-2012-r2-and-2012/hh831502(v=ws.11)</w:t>
      </w:r>
      <w:r>
        <w:t>.</w:t>
      </w:r>
    </w:p>
    <w:p w14:paraId="4F5E2AAC" w14:textId="008724E7" w:rsidR="00B36141" w:rsidRDefault="00B36141" w:rsidP="005B254B">
      <w:pPr>
        <w:pStyle w:val="NormalPACKT"/>
        <w:numPr>
          <w:ilvl w:val="0"/>
          <w:numId w:val="22"/>
        </w:numPr>
      </w:pPr>
      <w:r>
        <w:t xml:space="preserve">AD Lightweight Directory Services (AD-LDS) - This provides rich directory services for use by applications. You can find an overview of AD-LDS at </w:t>
      </w:r>
      <w:r w:rsidRPr="005B254B">
        <w:rPr>
          <w:rStyle w:val="URLPACKTChar"/>
        </w:rPr>
        <w:t>https://docs.microsoft.com/en-us/previous-versions/windows/it-pro/windows-server-2012-r2-and-2012/hh831593(v=ws.11)</w:t>
      </w:r>
      <w:r>
        <w:t>.</w:t>
      </w:r>
    </w:p>
    <w:p w14:paraId="6A97D7D5" w14:textId="5B9F5668" w:rsidR="00B36141" w:rsidRDefault="00B36141" w:rsidP="005B254B">
      <w:pPr>
        <w:pStyle w:val="NormalPACKT"/>
        <w:numPr>
          <w:ilvl w:val="0"/>
          <w:numId w:val="22"/>
        </w:numPr>
      </w:pPr>
      <w:r>
        <w:lastRenderedPageBreak/>
        <w:t xml:space="preserve">AD Rights Management Services (AD-RMS) - RMS enables you to control the rights to document access to limit information leakage. For an overview of RMS, see </w:t>
      </w:r>
      <w:r w:rsidRPr="00B36141">
        <w:rPr>
          <w:rStyle w:val="URLPACKTChar"/>
        </w:rPr>
        <w:t>https://docs.microsoft.com/en-us/previous-versions/windows/it-pro/windows-server-2012-r2-and-2012/hh831364(v=ws.11)</w:t>
      </w:r>
      <w:r>
        <w:t xml:space="preserve">. </w:t>
      </w:r>
    </w:p>
    <w:p w14:paraId="5E3FEDEE" w14:textId="463110A7" w:rsidR="00B36141" w:rsidRDefault="00B36141" w:rsidP="00B36141">
      <w:pPr>
        <w:pStyle w:val="NormalPACKT"/>
      </w:pPr>
      <w:r>
        <w:t xml:space="preserve">Note that the overview documents above are older documents based on Windows Server 2012. </w:t>
      </w:r>
      <w:r w:rsidR="00BF18E5">
        <w:t>The documentation teams have not updated them fully to reflect the latest Windows Server version at the time of writing</w:t>
      </w:r>
      <w:r>
        <w:t>. The overview and the essential operation of these features remain mostly unchanged</w:t>
      </w:r>
      <w:r w:rsidR="00BF18E5">
        <w:t>,</w:t>
      </w:r>
      <w:r>
        <w:t xml:space="preserve"> and the documents remain a good reference </w:t>
      </w:r>
      <w:r w:rsidR="005B254B">
        <w:t>for</w:t>
      </w:r>
      <w:r>
        <w:t xml:space="preserve"> each AD feature. </w:t>
      </w:r>
    </w:p>
    <w:p w14:paraId="55979E59" w14:textId="0513AC93" w:rsidR="00B36141" w:rsidRDefault="00B36141" w:rsidP="00B36141">
      <w:pPr>
        <w:pStyle w:val="NormalPACKT"/>
      </w:pPr>
      <w:r>
        <w:t>Active Directory’s domain service is complex, and there are a lot of moving parts. With AD, you have a logical structure consisting of Forests, Domains, Domain Trees</w:t>
      </w:r>
      <w:r w:rsidR="00C220BF">
        <w:t>,</w:t>
      </w:r>
      <w:r>
        <w:t xml:space="preserve"> and Organisational Units. You also have the physical structure, including Domain Controllers and </w:t>
      </w:r>
      <w:r w:rsidR="00C220BF">
        <w:t>G</w:t>
      </w:r>
      <w:r>
        <w:t xml:space="preserve">lobal </w:t>
      </w:r>
      <w:r w:rsidR="00C220BF">
        <w:t>C</w:t>
      </w:r>
      <w:r>
        <w:t>atalog</w:t>
      </w:r>
      <w:r w:rsidR="00C220BF">
        <w:t xml:space="preserve"> Server</w:t>
      </w:r>
      <w:r>
        <w:t xml:space="preserve">s. There is also a replication mechanism to replicate objects across your domain.   For a deeper look at the architecture of AD, see </w:t>
      </w:r>
      <w:r w:rsidRPr="00C220BF">
        <w:rPr>
          <w:rStyle w:val="URLPACKTChar"/>
        </w:rPr>
        <w:t>https://activereach.net/support/knowledge-base/connectivity-networking/understanding-active-directory-its-architecture/</w:t>
      </w:r>
      <w:r>
        <w:t>.</w:t>
      </w:r>
    </w:p>
    <w:p w14:paraId="34A2A2D6" w14:textId="19606B7A" w:rsidR="00B36141" w:rsidRDefault="00B36141" w:rsidP="00B36141">
      <w:pPr>
        <w:pStyle w:val="NormalPACKT"/>
      </w:pPr>
      <w:r>
        <w:t xml:space="preserve">A forest is a top-level container that houses </w:t>
      </w:r>
      <w:r w:rsidR="00C220BF">
        <w:t xml:space="preserve">one or more </w:t>
      </w:r>
      <w:r>
        <w:t>domains. A forest is a security boundary</w:t>
      </w:r>
      <w:r w:rsidR="00BF18E5">
        <w:t xml:space="preserve">. If you need to operate between forests, </w:t>
      </w:r>
      <w:r>
        <w:t xml:space="preserve">you can set up cross-forest trusts to enable interworking between multiple forests. AD </w:t>
      </w:r>
      <w:r w:rsidR="00BF18E5">
        <w:t xml:space="preserve">used DNS names as the basis for </w:t>
      </w:r>
      <w:r>
        <w:t>forest and domain names</w:t>
      </w:r>
      <w:r w:rsidR="00BF18E5">
        <w:t>, and b</w:t>
      </w:r>
      <w:r w:rsidR="00C220BF">
        <w:t xml:space="preserve">oth </w:t>
      </w:r>
      <w:r>
        <w:t>AD domain controllers and AD clients use DNS to find the IP address of domain controllers</w:t>
      </w:r>
      <w:r w:rsidR="00BF18E5">
        <w:t xml:space="preserve">. For this reason, </w:t>
      </w:r>
      <w:r>
        <w:t xml:space="preserve">DNS </w:t>
      </w:r>
      <w:r w:rsidR="00BF18E5">
        <w:t xml:space="preserve"> is </w:t>
      </w:r>
      <w:r>
        <w:t xml:space="preserve">a </w:t>
      </w:r>
      <w:r w:rsidR="00C220BF">
        <w:t>critical</w:t>
      </w:r>
      <w:r>
        <w:t xml:space="preserve"> part of your AD </w:t>
      </w:r>
      <w:r w:rsidR="00C220BF">
        <w:t>infrastructure</w:t>
      </w:r>
      <w:r>
        <w:t>.</w:t>
      </w:r>
    </w:p>
    <w:p w14:paraId="5E4DB1CC" w14:textId="50EBDFD3" w:rsidR="00B36141" w:rsidRDefault="00B36141" w:rsidP="00C220BF">
      <w:pPr>
        <w:pStyle w:val="NormalPACKT"/>
      </w:pPr>
      <w:r>
        <w:t xml:space="preserve">A domain is a collection of objects, including users, computers, policies, </w:t>
      </w:r>
      <w:r w:rsidR="00274BA8">
        <w:t>etc</w:t>
      </w:r>
      <w:r>
        <w:t xml:space="preserve">. You create a forest by installing the </w:t>
      </w:r>
      <w:r w:rsidR="00C220BF">
        <w:t>forest’s</w:t>
      </w:r>
      <w:r>
        <w:t xml:space="preserve"> first domain controller. In AD domains, trees are collections of domains that you group in a hierarchical structur</w:t>
      </w:r>
      <w:r w:rsidR="00C220BF">
        <w:t>e</w:t>
      </w:r>
      <w:r>
        <w:t xml:space="preserve">. Most </w:t>
      </w:r>
      <w:r w:rsidR="00C220BF">
        <w:t>organizations</w:t>
      </w:r>
      <w:r>
        <w:t xml:space="preserve"> use a single domain (and </w:t>
      </w:r>
      <w:r w:rsidR="00C220BF">
        <w:t xml:space="preserve">thus a single </w:t>
      </w:r>
      <w:r>
        <w:t>domain tree) within a single forest.</w:t>
      </w:r>
      <w:r w:rsidR="00C220BF">
        <w:t xml:space="preserve"> For very large organizations, another common approach is to have a single (empty) forest root domain and multiple child domains (typically based on </w:t>
      </w:r>
      <w:r w:rsidR="005B254B">
        <w:t>geography</w:t>
      </w:r>
      <w:r w:rsidR="00C220BF">
        <w:t>. AD supports having multiple non-</w:t>
      </w:r>
      <w:r w:rsidR="005B254B">
        <w:t>contiguous</w:t>
      </w:r>
      <w:r w:rsidR="00C220BF">
        <w:t xml:space="preserve"> domain trees with a forest, b</w:t>
      </w:r>
      <w:r>
        <w:t xml:space="preserve">ut </w:t>
      </w:r>
      <w:r w:rsidR="00C220BF">
        <w:t xml:space="preserve">the </w:t>
      </w:r>
      <w:r>
        <w:t>best practice is to avoid them.</w:t>
      </w:r>
    </w:p>
    <w:p w14:paraId="65AAD8F1" w14:textId="7102B84F" w:rsidR="00B36141" w:rsidRDefault="00B36141" w:rsidP="00B36141">
      <w:pPr>
        <w:pStyle w:val="NormalPACKT"/>
      </w:pPr>
      <w:r>
        <w:t xml:space="preserve">A domain controller (DC) is a Windows Server running AD and holding the objects for a given domain. ALL domains must have at least one DC, although best practice is always to have at least two. You install the AD DS service onto your server, then promote the server to be a DC. </w:t>
      </w:r>
      <w:r w:rsidR="005B254B">
        <w:t>You can also have DCs within a forest running older versions of Windows Server</w:t>
      </w:r>
      <w:r w:rsidR="00DB7F02">
        <w:t xml:space="preserve">. </w:t>
      </w:r>
    </w:p>
    <w:p w14:paraId="66517CBA" w14:textId="7F483B32" w:rsidR="00B36141" w:rsidRDefault="00B36141" w:rsidP="00B36141">
      <w:pPr>
        <w:pStyle w:val="NormalPACKT"/>
      </w:pPr>
      <w:r>
        <w:t>The global catalog (GC) is a partial replica of objects from every domain in an object to enable searching.</w:t>
      </w:r>
      <w:r w:rsidR="00DB7F02">
        <w:t xml:space="preserve"> Microsoft</w:t>
      </w:r>
      <w:r>
        <w:t xml:space="preserve"> Exchange, for example, uses the GC heavily. You can have the GC service on some or all DCs in your forest. Generally, you install the GC facility while </w:t>
      </w:r>
      <w:r w:rsidR="00BF18E5">
        <w:t>promoting a Windows Server to be a DC, but fewer GCs might be preferable to reduce replication traffic for very large domains</w:t>
      </w:r>
      <w:r>
        <w:t>.</w:t>
      </w:r>
    </w:p>
    <w:p w14:paraId="5F2AC9FA" w14:textId="1113F9F5" w:rsidR="00B36141" w:rsidRDefault="00B36141" w:rsidP="00B36141">
      <w:pPr>
        <w:pStyle w:val="NormalPACKT"/>
      </w:pPr>
      <w:r>
        <w:t>Using AD Domain Services (or AD) and PowerShell, you can deploy your domain controllers throughout your organization. Use the “</w:t>
      </w:r>
      <w:r w:rsidRPr="00DB7F02">
        <w:rPr>
          <w:rStyle w:val="ItalicsPACKT"/>
        </w:rPr>
        <w:t>Installing Active Directory and forest root domain</w:t>
      </w:r>
      <w:r>
        <w:t xml:space="preserve">” recipe to install a forest root domain controller and establish an AD Forest. </w:t>
      </w:r>
      <w:r w:rsidR="00DB7F02">
        <w:t>That recipe converts DC1 as a workgroup server into a DC – the first DC in the Reskit.Org fores</w:t>
      </w:r>
      <w:r w:rsidR="00BF18E5">
        <w:t>t</w:t>
      </w:r>
      <w:r w:rsidR="00DB7F02">
        <w:t xml:space="preserve">. </w:t>
      </w:r>
    </w:p>
    <w:p w14:paraId="079376EE" w14:textId="1DB390A3" w:rsidR="00B36141" w:rsidRDefault="00DB7F02" w:rsidP="00B36141">
      <w:pPr>
        <w:pStyle w:val="NormalPACKT"/>
      </w:pPr>
      <w:r>
        <w:t>You can i</w:t>
      </w:r>
      <w:r w:rsidR="00B36141">
        <w:t>nstall</w:t>
      </w:r>
      <w:r>
        <w:t xml:space="preserve"> Windows </w:t>
      </w:r>
      <w:r w:rsidR="00B36141">
        <w:t xml:space="preserve">features and </w:t>
      </w:r>
      <w:r>
        <w:t xml:space="preserve">manage </w:t>
      </w:r>
      <w:r w:rsidR="00B36141">
        <w:t>services using PowerShell in a domain environment</w:t>
      </w:r>
      <w:r>
        <w:t xml:space="preserve"> using PowerShell remoting which </w:t>
      </w:r>
      <w:r w:rsidR="00B36141">
        <w:t>requires authentication</w:t>
      </w:r>
      <w:r>
        <w:t>. F</w:t>
      </w:r>
      <w:r w:rsidR="00B36141">
        <w:t>rom one machine, you use PowerShell remoting to perform operations on other systems</w:t>
      </w:r>
      <w:r w:rsidR="00BF18E5">
        <w:t>,</w:t>
      </w:r>
      <w:r>
        <w:t xml:space="preserve"> and for that</w:t>
      </w:r>
      <w:r w:rsidR="00BF18E5">
        <w:t>,</w:t>
      </w:r>
      <w:r>
        <w:t xml:space="preserve"> y</w:t>
      </w:r>
      <w:r w:rsidR="00B36141">
        <w:t xml:space="preserve">ou need the correct credentials for </w:t>
      </w:r>
      <w:r>
        <w:t xml:space="preserve">the remote machine. </w:t>
      </w:r>
      <w:r w:rsidR="00B36141">
        <w:t>Sometimes, you may encounter the well</w:t>
      </w:r>
      <w:r>
        <w:t>-</w:t>
      </w:r>
      <w:r w:rsidR="00B36141">
        <w:t>understood Kerberos double hop problem</w:t>
      </w:r>
      <w:r w:rsidR="00E81C98">
        <w:t xml:space="preserve"> for which the </w:t>
      </w:r>
      <w:r w:rsidR="00B36141">
        <w:t>Credential Security Subsystem Provider</w:t>
      </w:r>
      <w:r w:rsidR="00E81C98">
        <w:t xml:space="preserve"> can be a solution. </w:t>
      </w:r>
      <w:r w:rsidR="00B36141">
        <w:t>For a better explanation of this issue</w:t>
      </w:r>
      <w:r w:rsidR="00BF18E5">
        <w:t>,</w:t>
      </w:r>
      <w:r w:rsidR="00B36141">
        <w:t xml:space="preserve"> see </w:t>
      </w:r>
      <w:r w:rsidR="00B36141" w:rsidRPr="00E81C98">
        <w:rPr>
          <w:rStyle w:val="URLPACKTChar"/>
        </w:rPr>
        <w:t>https://docs.microsoft.com/en-us/powershell/scripting/learn/remoting/ps-remoting-second-hop?view=powershell-7.1</w:t>
      </w:r>
      <w:r w:rsidR="00B36141">
        <w:t xml:space="preserve">.  </w:t>
      </w:r>
    </w:p>
    <w:p w14:paraId="3F464CA5" w14:textId="2B8ED780" w:rsidR="00B36141" w:rsidRDefault="00B36141" w:rsidP="00B36141">
      <w:pPr>
        <w:pStyle w:val="NormalPACKT"/>
      </w:pPr>
      <w:r>
        <w:t>In this book, you use a domain, Reskit.Org</w:t>
      </w:r>
      <w:r w:rsidR="00BF18E5">
        <w:t>,</w:t>
      </w:r>
      <w:r>
        <w:t xml:space="preserve"> for most of the recipes.</w:t>
      </w:r>
      <w:r w:rsidR="00BF18E5">
        <w:t xml:space="preserve"> </w:t>
      </w:r>
      <w:r>
        <w:t>In this chapter</w:t>
      </w:r>
      <w:r w:rsidR="00BF18E5">
        <w:t>,</w:t>
      </w:r>
      <w:r>
        <w:t xml:space="preserve"> you establish the </w:t>
      </w:r>
      <w:r w:rsidR="00E81C98">
        <w:t>forest root</w:t>
      </w:r>
      <w:r>
        <w:t xml:space="preserve"> domain</w:t>
      </w:r>
      <w:r w:rsidR="00E81C98">
        <w:t xml:space="preserve"> </w:t>
      </w:r>
      <w:r>
        <w:t>and a chil</w:t>
      </w:r>
      <w:r w:rsidR="00E81C98">
        <w:t>d</w:t>
      </w:r>
      <w:r>
        <w:t xml:space="preserve"> domain)</w:t>
      </w:r>
      <w:r w:rsidR="00E81C98">
        <w:t xml:space="preserve">. You also </w:t>
      </w:r>
      <w:r>
        <w:t>create users, groups</w:t>
      </w:r>
      <w:r w:rsidR="00E81C98">
        <w:t>,</w:t>
      </w:r>
      <w:r>
        <w:t xml:space="preserve"> and Organizational units</w:t>
      </w:r>
      <w:r w:rsidR="00BF18E5">
        <w:t>,</w:t>
      </w:r>
      <w:r>
        <w:t xml:space="preserve"> which you rely on in later chapters.  </w:t>
      </w:r>
    </w:p>
    <w:p w14:paraId="06F73B06" w14:textId="63CC1E9F" w:rsidR="00B36141" w:rsidRDefault="00B36141" w:rsidP="00B36141">
      <w:pPr>
        <w:pStyle w:val="NormalPACKT"/>
      </w:pPr>
      <w:r>
        <w:lastRenderedPageBreak/>
        <w:t xml:space="preserve">Once you have a first DC in your Reskit.Org forest, you should add </w:t>
      </w:r>
      <w:r w:rsidR="00E81C98">
        <w:t xml:space="preserve">a </w:t>
      </w:r>
      <w:r>
        <w:t>replica DC to ensure reliable domain operations. In “</w:t>
      </w:r>
      <w:r w:rsidRPr="00E81C98">
        <w:rPr>
          <w:rStyle w:val="ItalicsPACKT"/>
        </w:rPr>
        <w:t>Installing a replica domain controller</w:t>
      </w:r>
      <w:r w:rsidR="00BF18E5">
        <w:t>,”</w:t>
      </w:r>
      <w:r>
        <w:t xml:space="preserve"> you add a second DC to your domain. In “</w:t>
      </w:r>
      <w:r w:rsidRPr="00E81C98">
        <w:rPr>
          <w:rStyle w:val="ItalicsPACKT"/>
        </w:rPr>
        <w:t>Installing a child domain</w:t>
      </w:r>
      <w:r w:rsidR="00BF18E5">
        <w:t>,”</w:t>
      </w:r>
      <w:r>
        <w:t xml:space="preserve"> you extend the forest and add a child domain to your forest.</w:t>
      </w:r>
    </w:p>
    <w:p w14:paraId="55A009EE" w14:textId="32B9276B" w:rsidR="00B36141" w:rsidRDefault="00E81C98" w:rsidP="00B36141">
      <w:pPr>
        <w:pStyle w:val="NormalPACKT"/>
      </w:pPr>
      <w:r>
        <w:t xml:space="preserve">The </w:t>
      </w:r>
      <w:r w:rsidR="00B36141">
        <w:t xml:space="preserve">AD </w:t>
      </w:r>
      <w:r>
        <w:t xml:space="preserve">service </w:t>
      </w:r>
      <w:r w:rsidR="00B36141">
        <w:t>uses a database of objects</w:t>
      </w:r>
      <w:r w:rsidR="00BF18E5">
        <w:t>, including users, c</w:t>
      </w:r>
      <w:r w:rsidR="00B36141">
        <w:t>omputers, and Groups. In the “</w:t>
      </w:r>
      <w:r w:rsidR="00B36141" w:rsidRPr="00E81C98">
        <w:rPr>
          <w:rStyle w:val="ItalicsPACKT"/>
        </w:rPr>
        <w:t>Managing AD users and groups</w:t>
      </w:r>
      <w:r w:rsidR="00B36141">
        <w:t>” recipe, you create, move, and remove user and group objects and create and use Organizational Units (OUs). In “</w:t>
      </w:r>
      <w:r w:rsidR="00B36141" w:rsidRPr="00E81C98">
        <w:rPr>
          <w:rStyle w:val="ItalicsPACKT"/>
        </w:rPr>
        <w:t>Managing Active Directory computers</w:t>
      </w:r>
      <w:r w:rsidR="00BF18E5">
        <w:rPr>
          <w:rStyle w:val="ItalicsPACKT"/>
        </w:rPr>
        <w:t>,</w:t>
      </w:r>
      <w:r w:rsidR="00B36141">
        <w:t>” you manage the computers in your Active Directory, including joining workgroup systems to the domain. In the “</w:t>
      </w:r>
      <w:r w:rsidR="00B36141" w:rsidRPr="00E81C98">
        <w:rPr>
          <w:rStyle w:val="ItalicsPACKT"/>
        </w:rPr>
        <w:t>Adding/Removing users using CSV files</w:t>
      </w:r>
      <w:r w:rsidR="00B36141">
        <w:t>” recipe, you add users to your AD using a comma-separated value file containing users’ details.</w:t>
      </w:r>
    </w:p>
    <w:p w14:paraId="77A9C480" w14:textId="5AB643CC" w:rsidR="00B36141" w:rsidRDefault="00B36141" w:rsidP="00B36141">
      <w:pPr>
        <w:pStyle w:val="NormalPACKT"/>
      </w:pPr>
      <w:r>
        <w:t>Group policy is another important feature of Active Directory. With Group Policy, you can define policies for users and computers that Windows applies automatically to the user and/or computer. In the “</w:t>
      </w:r>
      <w:r w:rsidRPr="00E81C98">
        <w:rPr>
          <w:rStyle w:val="ItalicsPACKT"/>
        </w:rPr>
        <w:t>Creating Group Policy Object</w:t>
      </w:r>
      <w:r w:rsidR="00E81C98" w:rsidRPr="00E81C98">
        <w:rPr>
          <w:rStyle w:val="ItalicsPACKT"/>
        </w:rPr>
        <w:t>s</w:t>
      </w:r>
      <w:r>
        <w:t xml:space="preserve">” recipe, you create a simple GPO and </w:t>
      </w:r>
      <w:r w:rsidR="00BF18E5">
        <w:t>apply</w:t>
      </w:r>
      <w:r>
        <w:t xml:space="preserve"> that policy.</w:t>
      </w:r>
    </w:p>
    <w:p w14:paraId="46E468EC" w14:textId="217F275D" w:rsidR="00B36141" w:rsidRDefault="00B36141" w:rsidP="00B36141">
      <w:pPr>
        <w:pStyle w:val="NormalPACKT"/>
      </w:pPr>
      <w:r>
        <w:t xml:space="preserve">Active Directory can </w:t>
      </w:r>
      <w:r w:rsidR="00BF18E5">
        <w:t>use</w:t>
      </w:r>
      <w:r>
        <w:t xml:space="preserve"> multiple DCs for both load balancing and fault tolerance. </w:t>
      </w:r>
      <w:r w:rsidR="00E81C98">
        <w:t xml:space="preserve">These </w:t>
      </w:r>
      <w:r>
        <w:t xml:space="preserve">DCs must be synchronized </w:t>
      </w:r>
      <w:r w:rsidR="00E81C98">
        <w:t xml:space="preserve">across the forest </w:t>
      </w:r>
      <w:r>
        <w:t xml:space="preserve">whenever </w:t>
      </w:r>
      <w:r w:rsidR="00BF18E5">
        <w:t xml:space="preserve">you </w:t>
      </w:r>
      <w:r w:rsidR="00274BA8">
        <w:t>change</w:t>
      </w:r>
      <w:r w:rsidR="00E81C98">
        <w:t xml:space="preserve"> any </w:t>
      </w:r>
      <w:r w:rsidR="00BF18E5">
        <w:t>AD object</w:t>
      </w:r>
      <w:r w:rsidR="00E81C98">
        <w:t xml:space="preserve">. </w:t>
      </w:r>
      <w:r>
        <w:t>AD Replication performs that function. In “</w:t>
      </w:r>
      <w:r w:rsidRPr="003E103F">
        <w:rPr>
          <w:rStyle w:val="ItalicsPACKT"/>
        </w:rPr>
        <w:t>Managing AD replication</w:t>
      </w:r>
      <w:r w:rsidR="00BF18E5">
        <w:rPr>
          <w:rStyle w:val="ItalicsPACKT"/>
        </w:rPr>
        <w:t>,</w:t>
      </w:r>
      <w:r>
        <w:t>” you examine tools to help you manage and troubleshoot replication.</w:t>
      </w:r>
      <w:r w:rsidR="003E103F">
        <w:t xml:space="preserve"> For a fuller look at AD replication, see </w:t>
      </w:r>
      <w:r w:rsidR="003E103F" w:rsidRPr="003E103F">
        <w:rPr>
          <w:rStyle w:val="URLPACKTChar"/>
        </w:rPr>
        <w:t>https://social.technet.microsoft.com/wiki/contents/articles/4592.how-active-directory-replication-works.aspx</w:t>
      </w:r>
      <w:r w:rsidR="003E103F">
        <w:t>.</w:t>
      </w:r>
    </w:p>
    <w:p w14:paraId="4B8DEFF4" w14:textId="2615D0F6" w:rsidR="00E01A2A" w:rsidRDefault="00B36141" w:rsidP="00B36141">
      <w:pPr>
        <w:pStyle w:val="NormalPACKT"/>
      </w:pPr>
      <w:r>
        <w:t>In the recipes “</w:t>
      </w:r>
      <w:r w:rsidRPr="003E103F">
        <w:rPr>
          <w:rStyle w:val="ItalicsPACKT"/>
        </w:rPr>
        <w:t>Reporting on AD computers</w:t>
      </w:r>
      <w:r>
        <w:t>” and “</w:t>
      </w:r>
      <w:r w:rsidRPr="003E103F">
        <w:rPr>
          <w:rStyle w:val="ItalicsPACKT"/>
        </w:rPr>
        <w:t>Reporting on AD Users</w:t>
      </w:r>
      <w:r w:rsidR="00BF18E5">
        <w:rPr>
          <w:rStyle w:val="ItalicsPACKT"/>
        </w:rPr>
        <w:t>,</w:t>
      </w:r>
      <w:r>
        <w:t>” you examine the AD to find details on computers that have not started up or logged onto the domain. You also look at user accounts for users who are members of special security groups (such as enterprise administrators). These two recipes help keep your AD free of stale objects</w:t>
      </w:r>
      <w:r w:rsidR="003E103F">
        <w:t xml:space="preserve"> and reduce potential </w:t>
      </w:r>
      <w:r>
        <w:t>security risk</w:t>
      </w:r>
      <w:r w:rsidR="003E103F">
        <w:t>s</w:t>
      </w:r>
      <w:r>
        <w:t>.</w:t>
      </w:r>
    </w:p>
    <w:p w14:paraId="46BFAA72" w14:textId="5EAE30FB" w:rsidR="00987230" w:rsidRDefault="00036E59" w:rsidP="00987230">
      <w:pPr>
        <w:pStyle w:val="Heading2"/>
      </w:pPr>
      <w:r>
        <w:t>The system</w:t>
      </w:r>
      <w:r w:rsidR="00680501">
        <w:t>s</w:t>
      </w:r>
      <w:r w:rsidR="00987230">
        <w:t xml:space="preserve"> used in the chapter</w:t>
      </w:r>
    </w:p>
    <w:p w14:paraId="41FAB407" w14:textId="3F018204" w:rsidR="00987230" w:rsidRDefault="00987230" w:rsidP="00987230">
      <w:pPr>
        <w:pStyle w:val="NormalPACKT"/>
        <w:rPr>
          <w:lang w:val="en-GB"/>
        </w:rPr>
      </w:pPr>
      <w:r>
        <w:rPr>
          <w:lang w:val="en-GB"/>
        </w:rPr>
        <w:t>Th</w:t>
      </w:r>
      <w:r w:rsidR="003E103F">
        <w:rPr>
          <w:lang w:val="en-GB"/>
        </w:rPr>
        <w:t>e recipes in this chapter create the Reskit.Org forest with a parent and a child domain and a total of three DCs as follows:</w:t>
      </w:r>
    </w:p>
    <w:p w14:paraId="49D93780" w14:textId="77777777" w:rsidR="00987230" w:rsidRPr="0018485E" w:rsidRDefault="00987230" w:rsidP="00987230">
      <w:pPr>
        <w:pStyle w:val="FigurePACKT"/>
      </w:pPr>
      <w:r>
        <w:object w:dxaOrig="13755" w:dyaOrig="10051" w14:anchorId="7B6A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9pt;height:183.75pt" o:ole="">
            <v:imagedata r:id="rId8" o:title=""/>
          </v:shape>
          <o:OLEObject Type="Embed" ProgID="Visio.Drawing.15" ShapeID="_x0000_i1025" DrawAspect="Content" ObjectID="_1713616536" r:id="rId9"/>
        </w:object>
      </w:r>
    </w:p>
    <w:p w14:paraId="2D3303DD" w14:textId="489812B1" w:rsidR="00987230" w:rsidRPr="00DC6325" w:rsidRDefault="00987230" w:rsidP="00987230">
      <w:pPr>
        <w:pStyle w:val="FigurePACKT"/>
        <w:rPr>
          <w:szCs w:val="28"/>
        </w:rPr>
      </w:pPr>
      <w:r w:rsidRPr="00DC6325">
        <w:rPr>
          <w:szCs w:val="28"/>
        </w:rPr>
        <w:t xml:space="preserve">Figure </w:t>
      </w:r>
      <w:r w:rsidR="00936D34">
        <w:rPr>
          <w:szCs w:val="28"/>
        </w:rPr>
        <w:t>3</w:t>
      </w:r>
      <w:r w:rsidRPr="00DC6325">
        <w:rPr>
          <w:szCs w:val="28"/>
        </w:rPr>
        <w:t>.</w:t>
      </w:r>
      <w:r w:rsidR="00F42279">
        <w:rPr>
          <w:szCs w:val="28"/>
        </w:rPr>
        <w:t>2</w:t>
      </w:r>
      <w:r w:rsidRPr="00DC6325">
        <w:rPr>
          <w:szCs w:val="28"/>
        </w:rPr>
        <w:t xml:space="preserve">: </w:t>
      </w:r>
      <w:r>
        <w:rPr>
          <w:szCs w:val="28"/>
        </w:rPr>
        <w:t>Host in use for this chapter</w:t>
      </w:r>
    </w:p>
    <w:p w14:paraId="19281160" w14:textId="0427CF0E" w:rsidR="00987230" w:rsidRDefault="00987230" w:rsidP="00987230">
      <w:pPr>
        <w:pStyle w:val="LayoutInformationPACKT"/>
        <w:rPr>
          <w:noProof/>
        </w:rPr>
      </w:pPr>
      <w:r>
        <w:t xml:space="preserve">Insert </w:t>
      </w:r>
      <w:r w:rsidRPr="00C41783">
        <w:t>image</w:t>
      </w:r>
      <w:r>
        <w:t xml:space="preserve"> </w:t>
      </w:r>
      <w:r w:rsidR="00936D34">
        <w:rPr>
          <w:noProof/>
        </w:rPr>
        <w:t>B18878_03</w:t>
      </w:r>
      <w:r w:rsidRPr="00023EAD">
        <w:rPr>
          <w:noProof/>
        </w:rPr>
        <w:t>_</w:t>
      </w:r>
      <w:r>
        <w:rPr>
          <w:noProof/>
        </w:rPr>
        <w:t>0</w:t>
      </w:r>
      <w:r w:rsidR="00F42279">
        <w:rPr>
          <w:noProof/>
        </w:rPr>
        <w:t>2</w:t>
      </w:r>
      <w:r>
        <w:rPr>
          <w:noProof/>
        </w:rPr>
        <w:t>.png</w:t>
      </w:r>
    </w:p>
    <w:p w14:paraId="312F4C6B" w14:textId="77777777" w:rsidR="00987230" w:rsidRDefault="00987230" w:rsidP="00987230">
      <w:pPr>
        <w:pStyle w:val="NormalPACKT"/>
      </w:pPr>
      <w:r>
        <w:t xml:space="preserve">In later chapters, you will use additional servers and will promote </w:t>
      </w:r>
      <w:r w:rsidRPr="00B94B85">
        <w:rPr>
          <w:rStyle w:val="CodeInTextPACKT"/>
        </w:rPr>
        <w:t>SRV1</w:t>
      </w:r>
      <w:r>
        <w:t xml:space="preserve"> to be a domain-based server rather than being in a workgroup. </w:t>
      </w:r>
    </w:p>
    <w:p w14:paraId="7E9375B7" w14:textId="36BDD37B" w:rsidR="00987230" w:rsidRDefault="00DE019B" w:rsidP="00987230">
      <w:pPr>
        <w:pStyle w:val="Heading1"/>
        <w:tabs>
          <w:tab w:val="left" w:pos="0"/>
        </w:tabs>
      </w:pPr>
      <w:r>
        <w:lastRenderedPageBreak/>
        <w:t>Installing a For</w:t>
      </w:r>
      <w:r w:rsidR="009303E1">
        <w:t>e</w:t>
      </w:r>
      <w:r>
        <w:t>st Root Domain</w:t>
      </w:r>
    </w:p>
    <w:p w14:paraId="2D977F2F" w14:textId="0B1EDA8C" w:rsidR="003E103F" w:rsidRPr="003E103F" w:rsidRDefault="00274BA8" w:rsidP="003E103F">
      <w:pPr>
        <w:pStyle w:val="NormalPACKT"/>
      </w:pPr>
      <w:r>
        <w:t>Installing Active Directory and DNS has always been reasonably straightforward. You can always use the Server Manager GUI, but using PowerShell is easier to automate. You create an AD forest by creating your first domain controller</w:t>
      </w:r>
      <w:r w:rsidR="003E103F" w:rsidRPr="003E103F">
        <w:t>.</w:t>
      </w:r>
    </w:p>
    <w:p w14:paraId="47F1A839" w14:textId="1D48AD3F" w:rsidR="003E103F" w:rsidRPr="009303E1" w:rsidRDefault="003E103F" w:rsidP="003E103F">
      <w:pPr>
        <w:pStyle w:val="NormalPACKT"/>
      </w:pPr>
      <w:r w:rsidRPr="003E103F">
        <w:t>To create a DC, you start with a system running Windows Server. You then add the AD DS services Windows feature to the server</w:t>
      </w:r>
      <w:r w:rsidR="009303E1">
        <w:t xml:space="preserve"> a</w:t>
      </w:r>
      <w:r w:rsidR="00BF18E5">
        <w:t>nd</w:t>
      </w:r>
      <w:r w:rsidR="009303E1">
        <w:t xml:space="preserve"> the management tools</w:t>
      </w:r>
      <w:r w:rsidRPr="003E103F">
        <w:t>.</w:t>
      </w:r>
      <w:r w:rsidR="009303E1">
        <w:t xml:space="preserve"> Then you use the management tools</w:t>
      </w:r>
      <w:r w:rsidRPr="003E103F">
        <w:t xml:space="preserve"> </w:t>
      </w:r>
      <w:r w:rsidR="009303E1">
        <w:t xml:space="preserve">to promote </w:t>
      </w:r>
      <w:r w:rsidR="009303E1" w:rsidRPr="009303E1">
        <w:rPr>
          <w:rStyle w:val="CodeInTextPACKT"/>
        </w:rPr>
        <w:t>DC1</w:t>
      </w:r>
      <w:r w:rsidR="009303E1">
        <w:t xml:space="preserve"> to be </w:t>
      </w:r>
      <w:r w:rsidRPr="003E103F">
        <w:t>your first DC</w:t>
      </w:r>
      <w:r w:rsidR="009303E1">
        <w:t xml:space="preserve"> (aka</w:t>
      </w:r>
      <w:r w:rsidRPr="003E103F">
        <w:t xml:space="preserve"> </w:t>
      </w:r>
      <w:r w:rsidRPr="009303E1">
        <w:rPr>
          <w:rStyle w:val="CodeInTextPACKT"/>
        </w:rPr>
        <w:t>DC1.Reskit.Org</w:t>
      </w:r>
      <w:r w:rsidR="009303E1">
        <w:rPr>
          <w:rStyle w:val="CodeInTextPACKT"/>
        </w:rPr>
        <w:t>)</w:t>
      </w:r>
      <w:r w:rsidR="009303E1" w:rsidRPr="009303E1">
        <w:t xml:space="preserve"> within the </w:t>
      </w:r>
      <w:r w:rsidRPr="009303E1">
        <w:rPr>
          <w:rStyle w:val="CodeInTextPACKT"/>
        </w:rPr>
        <w:t>Reskit.Org</w:t>
      </w:r>
      <w:r w:rsidRPr="003E103F">
        <w:t xml:space="preserve"> domain.</w:t>
      </w:r>
    </w:p>
    <w:p w14:paraId="1E058C98" w14:textId="77777777" w:rsidR="00987230" w:rsidRDefault="00987230" w:rsidP="00987230">
      <w:pPr>
        <w:pStyle w:val="Heading2"/>
        <w:tabs>
          <w:tab w:val="left" w:pos="0"/>
        </w:tabs>
      </w:pPr>
      <w:r>
        <w:t>Getting ready</w:t>
      </w:r>
    </w:p>
    <w:p w14:paraId="55EF7111" w14:textId="74E1E378" w:rsidR="00987230" w:rsidRPr="009D0F10" w:rsidRDefault="00987230" w:rsidP="00987230">
      <w:pPr>
        <w:pStyle w:val="NormalPACKT"/>
        <w:rPr>
          <w:lang w:val="en-GB"/>
        </w:rPr>
      </w:pPr>
      <w:r>
        <w:rPr>
          <w:lang w:val="en-GB"/>
        </w:rPr>
        <w:t xml:space="preserve">You run this recipe on </w:t>
      </w:r>
      <w:r w:rsidR="009303E1">
        <w:rPr>
          <w:rStyle w:val="CodeTextPACKTChar"/>
        </w:rPr>
        <w:t>DC</w:t>
      </w:r>
      <w:r w:rsidRPr="00904765">
        <w:rPr>
          <w:rStyle w:val="CodeTextPACKTChar"/>
        </w:rPr>
        <w:t>1</w:t>
      </w:r>
      <w:r>
        <w:rPr>
          <w:lang w:val="en-GB"/>
        </w:rPr>
        <w:t xml:space="preserve"> after </w:t>
      </w:r>
      <w:r w:rsidR="00BF18E5">
        <w:rPr>
          <w:lang w:val="en-GB"/>
        </w:rPr>
        <w:t>installing</w:t>
      </w:r>
      <w:r>
        <w:rPr>
          <w:lang w:val="en-GB"/>
        </w:rPr>
        <w:t xml:space="preserve"> PowerShell 7</w:t>
      </w:r>
      <w:r w:rsidR="009303E1">
        <w:rPr>
          <w:lang w:val="en-GB"/>
        </w:rPr>
        <w:t xml:space="preserve"> and VS Code</w:t>
      </w:r>
      <w:r>
        <w:rPr>
          <w:lang w:val="en-GB"/>
        </w:rPr>
        <w:t>.</w:t>
      </w:r>
    </w:p>
    <w:p w14:paraId="5DD18ED0" w14:textId="447239DF" w:rsidR="00987230" w:rsidRDefault="00987230" w:rsidP="00987230">
      <w:pPr>
        <w:pStyle w:val="Heading2"/>
        <w:tabs>
          <w:tab w:val="left" w:pos="0"/>
        </w:tabs>
      </w:pPr>
      <w:r>
        <w:t>How to do it...</w:t>
      </w:r>
    </w:p>
    <w:p w14:paraId="5EDB2CD3" w14:textId="6CA03604" w:rsidR="00B36141" w:rsidRPr="009303E1" w:rsidRDefault="00B36141" w:rsidP="009303E1">
      <w:pPr>
        <w:pStyle w:val="NumberedBulletPACKT"/>
        <w:rPr>
          <w:color w:val="000000"/>
          <w:lang w:val="en-GB" w:eastAsia="en-GB"/>
        </w:rPr>
      </w:pPr>
      <w:r w:rsidRPr="00B36141">
        <w:rPr>
          <w:lang w:val="en-GB" w:eastAsia="en-GB"/>
        </w:rPr>
        <w:t>Installing the AD Domain Services feature and management tools</w:t>
      </w:r>
    </w:p>
    <w:p w14:paraId="594527D8" w14:textId="77777777" w:rsidR="009303E1" w:rsidRPr="009303E1" w:rsidRDefault="009303E1" w:rsidP="009303E1">
      <w:pPr>
        <w:pStyle w:val="CodePACKT"/>
      </w:pPr>
    </w:p>
    <w:p w14:paraId="19537F6F" w14:textId="77777777" w:rsidR="00B36141" w:rsidRPr="009303E1" w:rsidRDefault="00B36141" w:rsidP="009303E1">
      <w:pPr>
        <w:pStyle w:val="CodePACKT"/>
      </w:pPr>
      <w:r w:rsidRPr="009303E1">
        <w:t>Install-WindowsFeature -Name AD-Domain-Services -IncludeManagementTools</w:t>
      </w:r>
    </w:p>
    <w:p w14:paraId="334C8491" w14:textId="77777777" w:rsidR="00B36141" w:rsidRPr="009303E1" w:rsidRDefault="00B36141" w:rsidP="009303E1">
      <w:pPr>
        <w:pStyle w:val="CodePACKT"/>
      </w:pPr>
    </w:p>
    <w:p w14:paraId="19866DD8" w14:textId="30492F1E" w:rsidR="00B36141" w:rsidRPr="00B36141" w:rsidRDefault="00B36141" w:rsidP="009303E1">
      <w:pPr>
        <w:pStyle w:val="NumberedBulletPACKT"/>
        <w:rPr>
          <w:color w:val="000000"/>
          <w:lang w:val="en-GB" w:eastAsia="en-GB"/>
        </w:rPr>
      </w:pPr>
      <w:r w:rsidRPr="00B36141">
        <w:rPr>
          <w:lang w:val="en-GB" w:eastAsia="en-GB"/>
        </w:rPr>
        <w:t xml:space="preserve">Importing the </w:t>
      </w:r>
      <w:r w:rsidRPr="009303E1">
        <w:t>ADDeployment</w:t>
      </w:r>
      <w:r w:rsidRPr="00B36141">
        <w:rPr>
          <w:lang w:val="en-GB" w:eastAsia="en-GB"/>
        </w:rPr>
        <w:t xml:space="preserve"> module</w:t>
      </w:r>
    </w:p>
    <w:p w14:paraId="478D954A" w14:textId="77777777" w:rsidR="009303E1" w:rsidRPr="009303E1" w:rsidRDefault="009303E1" w:rsidP="009303E1">
      <w:pPr>
        <w:pStyle w:val="CodePACKT"/>
        <w:rPr>
          <w:rStyle w:val="CodeInTextPACKT"/>
          <w:sz w:val="19"/>
          <w:szCs w:val="18"/>
        </w:rPr>
      </w:pPr>
    </w:p>
    <w:p w14:paraId="5530AFAA" w14:textId="1C2160DC" w:rsidR="00B36141" w:rsidRPr="009303E1" w:rsidRDefault="00B36141" w:rsidP="009303E1">
      <w:pPr>
        <w:pStyle w:val="CodePACKT"/>
        <w:rPr>
          <w:rStyle w:val="CodeInTextPACKT"/>
          <w:sz w:val="19"/>
          <w:szCs w:val="18"/>
        </w:rPr>
      </w:pPr>
      <w:r w:rsidRPr="009303E1">
        <w:rPr>
          <w:rStyle w:val="CodeInTextPACKT"/>
          <w:sz w:val="19"/>
          <w:szCs w:val="18"/>
        </w:rPr>
        <w:t xml:space="preserve">Import-Module -Name ADDSDeployment </w:t>
      </w:r>
    </w:p>
    <w:p w14:paraId="47CFEF70" w14:textId="77777777" w:rsidR="00B36141" w:rsidRPr="009303E1" w:rsidRDefault="00B36141" w:rsidP="009303E1">
      <w:pPr>
        <w:pStyle w:val="CodePACKT"/>
        <w:rPr>
          <w:rStyle w:val="CodeInTextPACKT"/>
          <w:sz w:val="19"/>
          <w:szCs w:val="18"/>
        </w:rPr>
      </w:pPr>
    </w:p>
    <w:p w14:paraId="0F217DFF" w14:textId="079CD816" w:rsidR="00B36141" w:rsidRPr="00B36141" w:rsidRDefault="00B36141" w:rsidP="009303E1">
      <w:pPr>
        <w:pStyle w:val="NumberedBulletPACKT"/>
        <w:rPr>
          <w:color w:val="000000"/>
          <w:lang w:val="en-GB" w:eastAsia="en-GB"/>
        </w:rPr>
      </w:pPr>
      <w:r w:rsidRPr="00B36141">
        <w:rPr>
          <w:lang w:val="en-GB" w:eastAsia="en-GB"/>
        </w:rPr>
        <w:t>Examining the commands in the ADDSDeployment module</w:t>
      </w:r>
    </w:p>
    <w:p w14:paraId="44890857" w14:textId="77777777" w:rsidR="009303E1" w:rsidRDefault="009303E1" w:rsidP="009303E1">
      <w:pPr>
        <w:pStyle w:val="CodePACKT"/>
      </w:pPr>
    </w:p>
    <w:p w14:paraId="12EB5F1B" w14:textId="1127F259" w:rsidR="00B36141" w:rsidRPr="00B36141" w:rsidRDefault="00B36141" w:rsidP="009303E1">
      <w:pPr>
        <w:pStyle w:val="CodePACKT"/>
      </w:pPr>
      <w:r w:rsidRPr="00B36141">
        <w:t>Get-Command -Module ADDSDeployment</w:t>
      </w:r>
    </w:p>
    <w:p w14:paraId="6AAC3C83" w14:textId="77777777" w:rsidR="00B36141" w:rsidRPr="00B36141" w:rsidRDefault="00B36141" w:rsidP="009303E1">
      <w:pPr>
        <w:pStyle w:val="CodePACKT"/>
      </w:pPr>
    </w:p>
    <w:p w14:paraId="6C9A6626" w14:textId="18E079FE" w:rsidR="00B36141" w:rsidRPr="00B36141" w:rsidRDefault="00B36141" w:rsidP="009303E1">
      <w:pPr>
        <w:pStyle w:val="NumberedBulletPACKT"/>
        <w:rPr>
          <w:color w:val="000000"/>
          <w:lang w:val="en-GB" w:eastAsia="en-GB"/>
        </w:rPr>
      </w:pPr>
      <w:r w:rsidRPr="00B36141">
        <w:rPr>
          <w:lang w:val="en-GB" w:eastAsia="en-GB"/>
        </w:rPr>
        <w:t xml:space="preserve">Creating a secure password for </w:t>
      </w:r>
      <w:r w:rsidR="00BF18E5">
        <w:rPr>
          <w:lang w:val="en-GB" w:eastAsia="en-GB"/>
        </w:rPr>
        <w:t xml:space="preserve">the </w:t>
      </w:r>
      <w:r w:rsidRPr="00B36141">
        <w:rPr>
          <w:lang w:val="en-GB" w:eastAsia="en-GB"/>
        </w:rPr>
        <w:t>Administrator</w:t>
      </w:r>
    </w:p>
    <w:p w14:paraId="68DC1FB7" w14:textId="77777777" w:rsidR="009303E1" w:rsidRPr="009303E1" w:rsidRDefault="009303E1" w:rsidP="009303E1">
      <w:pPr>
        <w:pStyle w:val="CodePACKT"/>
      </w:pPr>
    </w:p>
    <w:p w14:paraId="7A4DA39B" w14:textId="0F05B421" w:rsidR="00B36141" w:rsidRPr="009303E1" w:rsidRDefault="00B36141" w:rsidP="009303E1">
      <w:pPr>
        <w:pStyle w:val="CodePACKT"/>
      </w:pPr>
      <w:r w:rsidRPr="009303E1">
        <w:t>$PSSHT = @{</w:t>
      </w:r>
    </w:p>
    <w:p w14:paraId="0F8A6F6B" w14:textId="77777777" w:rsidR="00B36141" w:rsidRPr="009303E1" w:rsidRDefault="00B36141" w:rsidP="009303E1">
      <w:pPr>
        <w:pStyle w:val="CodePACKT"/>
      </w:pPr>
      <w:r w:rsidRPr="009303E1">
        <w:t>  String      = 'Pa$$w0rd'</w:t>
      </w:r>
    </w:p>
    <w:p w14:paraId="4CE103F5" w14:textId="77777777" w:rsidR="00B36141" w:rsidRPr="009303E1" w:rsidRDefault="00B36141" w:rsidP="009303E1">
      <w:pPr>
        <w:pStyle w:val="CodePACKT"/>
      </w:pPr>
      <w:r w:rsidRPr="009303E1">
        <w:t>  AsPlainText = $true</w:t>
      </w:r>
    </w:p>
    <w:p w14:paraId="6F61AEA9" w14:textId="77777777" w:rsidR="00B36141" w:rsidRPr="009303E1" w:rsidRDefault="00B36141" w:rsidP="009303E1">
      <w:pPr>
        <w:pStyle w:val="CodePACKT"/>
      </w:pPr>
      <w:r w:rsidRPr="009303E1">
        <w:t>  Force       = $true</w:t>
      </w:r>
    </w:p>
    <w:p w14:paraId="11766F60" w14:textId="77777777" w:rsidR="00B36141" w:rsidRPr="009303E1" w:rsidRDefault="00B36141" w:rsidP="009303E1">
      <w:pPr>
        <w:pStyle w:val="CodePACKT"/>
      </w:pPr>
      <w:r w:rsidRPr="009303E1">
        <w:t>}</w:t>
      </w:r>
    </w:p>
    <w:p w14:paraId="079B7199" w14:textId="77777777" w:rsidR="00B36141" w:rsidRPr="009303E1" w:rsidRDefault="00B36141" w:rsidP="009303E1">
      <w:pPr>
        <w:pStyle w:val="CodePACKT"/>
      </w:pPr>
      <w:r w:rsidRPr="009303E1">
        <w:t>$PSS = ConvertTo-SecureString @PSSHT</w:t>
      </w:r>
    </w:p>
    <w:p w14:paraId="7161A523" w14:textId="77777777" w:rsidR="00B36141" w:rsidRPr="009303E1" w:rsidRDefault="00B36141" w:rsidP="009303E1">
      <w:pPr>
        <w:pStyle w:val="CodePACKT"/>
      </w:pPr>
    </w:p>
    <w:p w14:paraId="4A093683" w14:textId="07794292" w:rsidR="00B36141" w:rsidRPr="00B36141" w:rsidRDefault="00B36141" w:rsidP="0070647A">
      <w:pPr>
        <w:pStyle w:val="NumberedBulletPACKT"/>
        <w:rPr>
          <w:color w:val="000000"/>
          <w:lang w:val="en-GB" w:eastAsia="en-GB"/>
        </w:rPr>
      </w:pPr>
      <w:r w:rsidRPr="00B36141">
        <w:rPr>
          <w:lang w:val="en-GB" w:eastAsia="en-GB"/>
        </w:rPr>
        <w:t>Testing DC Forest installation starting on DC1</w:t>
      </w:r>
    </w:p>
    <w:p w14:paraId="4DE8E72C" w14:textId="77777777" w:rsidR="0070647A" w:rsidRPr="0070647A" w:rsidRDefault="0070647A" w:rsidP="0070647A">
      <w:pPr>
        <w:pStyle w:val="CodePACKT"/>
        <w:rPr>
          <w:rStyle w:val="CodeInTextPACKT"/>
        </w:rPr>
      </w:pPr>
    </w:p>
    <w:p w14:paraId="5E7D10BC" w14:textId="16797E24" w:rsidR="00B36141" w:rsidRPr="00B36141" w:rsidRDefault="00B36141" w:rsidP="0070647A">
      <w:pPr>
        <w:pStyle w:val="CodePACKT"/>
        <w:rPr>
          <w:rStyle w:val="CodeInTextPACKT"/>
          <w:lang w:eastAsia="en-GB"/>
        </w:rPr>
      </w:pPr>
      <w:r w:rsidRPr="00B36141">
        <w:rPr>
          <w:rStyle w:val="CodeInTextPACKT"/>
          <w:lang w:eastAsia="en-GB"/>
        </w:rPr>
        <w:t>$FOTHT = @{</w:t>
      </w:r>
    </w:p>
    <w:p w14:paraId="7EF7F1A2" w14:textId="77777777" w:rsidR="00B36141" w:rsidRPr="00B36141" w:rsidRDefault="00B36141" w:rsidP="0070647A">
      <w:pPr>
        <w:pStyle w:val="CodePACKT"/>
        <w:rPr>
          <w:rStyle w:val="CodeInTextPACKT"/>
          <w:lang w:eastAsia="en-GB"/>
        </w:rPr>
      </w:pPr>
      <w:r w:rsidRPr="00B36141">
        <w:rPr>
          <w:rStyle w:val="CodeInTextPACKT"/>
          <w:lang w:eastAsia="en-GB"/>
        </w:rPr>
        <w:t>  DomainName           = 'Reskit.Org'</w:t>
      </w:r>
    </w:p>
    <w:p w14:paraId="08FDBEEE" w14:textId="77777777" w:rsidR="00B36141" w:rsidRPr="00B36141" w:rsidRDefault="00B36141" w:rsidP="0070647A">
      <w:pPr>
        <w:pStyle w:val="CodePACKT"/>
        <w:rPr>
          <w:rStyle w:val="CodeInTextPACKT"/>
          <w:lang w:eastAsia="en-GB"/>
        </w:rPr>
      </w:pPr>
      <w:r w:rsidRPr="00B36141">
        <w:rPr>
          <w:rStyle w:val="CodeInTextPACKT"/>
          <w:lang w:eastAsia="en-GB"/>
        </w:rPr>
        <w:t xml:space="preserve">  InstallDNS           = $true </w:t>
      </w:r>
    </w:p>
    <w:p w14:paraId="0992534E" w14:textId="77777777" w:rsidR="00B36141" w:rsidRPr="00B36141" w:rsidRDefault="00B36141" w:rsidP="0070647A">
      <w:pPr>
        <w:pStyle w:val="CodePACKT"/>
        <w:rPr>
          <w:rStyle w:val="CodeInTextPACKT"/>
          <w:lang w:eastAsia="en-GB"/>
        </w:rPr>
      </w:pPr>
      <w:r w:rsidRPr="00B36141">
        <w:rPr>
          <w:rStyle w:val="CodeInTextPACKT"/>
          <w:lang w:eastAsia="en-GB"/>
        </w:rPr>
        <w:t>  NoRebootOnCompletion = $true</w:t>
      </w:r>
    </w:p>
    <w:p w14:paraId="4D929C92" w14:textId="77777777" w:rsidR="00B36141" w:rsidRPr="00B36141" w:rsidRDefault="00B36141" w:rsidP="0070647A">
      <w:pPr>
        <w:pStyle w:val="CodePACKT"/>
        <w:rPr>
          <w:rStyle w:val="CodeInTextPACKT"/>
          <w:lang w:eastAsia="en-GB"/>
        </w:rPr>
      </w:pPr>
      <w:r w:rsidRPr="00B36141">
        <w:rPr>
          <w:rStyle w:val="CodeInTextPACKT"/>
          <w:lang w:eastAsia="en-GB"/>
        </w:rPr>
        <w:t>  SafeModeAdministratorPassword = $PSS</w:t>
      </w:r>
    </w:p>
    <w:p w14:paraId="0C8D6096" w14:textId="77777777" w:rsidR="00B36141" w:rsidRPr="00B36141" w:rsidRDefault="00B36141" w:rsidP="0070647A">
      <w:pPr>
        <w:pStyle w:val="CodePACKT"/>
        <w:rPr>
          <w:rStyle w:val="CodeInTextPACKT"/>
          <w:lang w:eastAsia="en-GB"/>
        </w:rPr>
      </w:pPr>
      <w:r w:rsidRPr="00B36141">
        <w:rPr>
          <w:rStyle w:val="CodeInTextPACKT"/>
          <w:lang w:eastAsia="en-GB"/>
        </w:rPr>
        <w:t>  ForestMode           = 'WinThreshold'</w:t>
      </w:r>
    </w:p>
    <w:p w14:paraId="26BF2246" w14:textId="77777777" w:rsidR="00B36141" w:rsidRPr="00B36141" w:rsidRDefault="00B36141" w:rsidP="0070647A">
      <w:pPr>
        <w:pStyle w:val="CodePACKT"/>
        <w:rPr>
          <w:rStyle w:val="CodeInTextPACKT"/>
          <w:lang w:eastAsia="en-GB"/>
        </w:rPr>
      </w:pPr>
      <w:r w:rsidRPr="00B36141">
        <w:rPr>
          <w:rStyle w:val="CodeInTextPACKT"/>
          <w:lang w:eastAsia="en-GB"/>
        </w:rPr>
        <w:t>  DomainMOde           = 'WinThreshold'</w:t>
      </w:r>
    </w:p>
    <w:p w14:paraId="0D92B1B9" w14:textId="77777777" w:rsidR="00B36141" w:rsidRPr="00B36141" w:rsidRDefault="00B36141" w:rsidP="0070647A">
      <w:pPr>
        <w:pStyle w:val="CodePACKT"/>
        <w:rPr>
          <w:rStyle w:val="CodeInTextPACKT"/>
          <w:lang w:eastAsia="en-GB"/>
        </w:rPr>
      </w:pPr>
      <w:r w:rsidRPr="00B36141">
        <w:rPr>
          <w:rStyle w:val="CodeInTextPACKT"/>
          <w:lang w:eastAsia="en-GB"/>
        </w:rPr>
        <w:t>}</w:t>
      </w:r>
    </w:p>
    <w:p w14:paraId="4FB8B4F6" w14:textId="77777777" w:rsidR="00B36141" w:rsidRPr="00B36141" w:rsidRDefault="00B36141" w:rsidP="0070647A">
      <w:pPr>
        <w:pStyle w:val="CodePACKT"/>
        <w:rPr>
          <w:rStyle w:val="CodeInTextPACKT"/>
          <w:lang w:eastAsia="en-GB"/>
        </w:rPr>
      </w:pPr>
      <w:r w:rsidRPr="00B36141">
        <w:rPr>
          <w:rStyle w:val="CodeInTextPACKT"/>
          <w:lang w:eastAsia="en-GB"/>
        </w:rPr>
        <w:t>Test-ADDSForestInstallation @FOTHT -WarningAction SilentlyContinue</w:t>
      </w:r>
    </w:p>
    <w:p w14:paraId="7C032864" w14:textId="77777777" w:rsidR="00B36141" w:rsidRPr="00B36141" w:rsidRDefault="00B36141" w:rsidP="0070647A">
      <w:pPr>
        <w:pStyle w:val="CodePACKT"/>
        <w:rPr>
          <w:rStyle w:val="CodeInTextPACKT"/>
          <w:lang w:eastAsia="en-GB"/>
        </w:rPr>
      </w:pPr>
    </w:p>
    <w:p w14:paraId="20317B2B" w14:textId="688274D3" w:rsidR="00B36141" w:rsidRPr="00B36141" w:rsidRDefault="00B36141" w:rsidP="0070647A">
      <w:pPr>
        <w:pStyle w:val="NumberedBulletPACKT"/>
        <w:rPr>
          <w:color w:val="000000"/>
          <w:lang w:val="en-GB" w:eastAsia="en-GB"/>
        </w:rPr>
      </w:pPr>
      <w:r w:rsidRPr="00B36141">
        <w:rPr>
          <w:lang w:val="en-GB" w:eastAsia="en-GB"/>
        </w:rPr>
        <w:t>Creating Forest Root DC on DC1</w:t>
      </w:r>
    </w:p>
    <w:p w14:paraId="62579EC3" w14:textId="77777777" w:rsidR="0070647A" w:rsidRPr="00AA6C54" w:rsidRDefault="0070647A" w:rsidP="00AA6C54">
      <w:pPr>
        <w:pStyle w:val="CodePACKT"/>
      </w:pPr>
    </w:p>
    <w:p w14:paraId="254ED765" w14:textId="18D29981" w:rsidR="00B36141" w:rsidRPr="00AA6C54" w:rsidRDefault="00B36141" w:rsidP="00AA6C54">
      <w:pPr>
        <w:pStyle w:val="CodePACKT"/>
      </w:pPr>
      <w:r w:rsidRPr="00AA6C54">
        <w:t>$ADHT = @{</w:t>
      </w:r>
    </w:p>
    <w:p w14:paraId="5CAA0F10" w14:textId="77777777" w:rsidR="00B36141" w:rsidRPr="00AA6C54" w:rsidRDefault="00B36141" w:rsidP="00AA6C54">
      <w:pPr>
        <w:pStyle w:val="CodePACKT"/>
      </w:pPr>
      <w:r w:rsidRPr="00AA6C54">
        <w:t>  DomainName                    = 'Reskit.Org'</w:t>
      </w:r>
    </w:p>
    <w:p w14:paraId="0310BCB2" w14:textId="77777777" w:rsidR="00B36141" w:rsidRPr="00AA6C54" w:rsidRDefault="00B36141" w:rsidP="00AA6C54">
      <w:pPr>
        <w:pStyle w:val="CodePACKT"/>
      </w:pPr>
      <w:r w:rsidRPr="00AA6C54">
        <w:t>  SafeModeAdministratorPassword = $PSS</w:t>
      </w:r>
    </w:p>
    <w:p w14:paraId="3423B103" w14:textId="77777777" w:rsidR="00B36141" w:rsidRPr="00AA6C54" w:rsidRDefault="00B36141" w:rsidP="00AA6C54">
      <w:pPr>
        <w:pStyle w:val="CodePACKT"/>
      </w:pPr>
      <w:r w:rsidRPr="00AA6C54">
        <w:t>  InstallDNS                    = $true</w:t>
      </w:r>
    </w:p>
    <w:p w14:paraId="584A8A58" w14:textId="77777777" w:rsidR="00B36141" w:rsidRPr="00AA6C54" w:rsidRDefault="00B36141" w:rsidP="00AA6C54">
      <w:pPr>
        <w:pStyle w:val="CodePACKT"/>
      </w:pPr>
      <w:r w:rsidRPr="00AA6C54">
        <w:t>  DomainMode                    = 'WinThreshold'</w:t>
      </w:r>
    </w:p>
    <w:p w14:paraId="3EAA4309" w14:textId="77777777" w:rsidR="00B36141" w:rsidRPr="00AA6C54" w:rsidRDefault="00B36141" w:rsidP="00AA6C54">
      <w:pPr>
        <w:pStyle w:val="CodePACKT"/>
      </w:pPr>
      <w:r w:rsidRPr="00AA6C54">
        <w:t>  ForestMode                    = 'WinThreshold'</w:t>
      </w:r>
    </w:p>
    <w:p w14:paraId="24DA8DC8" w14:textId="77777777" w:rsidR="00B36141" w:rsidRPr="00AA6C54" w:rsidRDefault="00B36141" w:rsidP="00AA6C54">
      <w:pPr>
        <w:pStyle w:val="CodePACKT"/>
      </w:pPr>
      <w:r w:rsidRPr="00AA6C54">
        <w:lastRenderedPageBreak/>
        <w:t>  Force                         = $true</w:t>
      </w:r>
    </w:p>
    <w:p w14:paraId="6F7DFF81" w14:textId="77777777" w:rsidR="00B36141" w:rsidRPr="00AA6C54" w:rsidRDefault="00B36141" w:rsidP="00AA6C54">
      <w:pPr>
        <w:pStyle w:val="CodePACKT"/>
      </w:pPr>
      <w:r w:rsidRPr="00AA6C54">
        <w:t>  NoRebootOnCompletion          = $true</w:t>
      </w:r>
    </w:p>
    <w:p w14:paraId="4FBFED80" w14:textId="77777777" w:rsidR="00B36141" w:rsidRPr="00AA6C54" w:rsidRDefault="00B36141" w:rsidP="00AA6C54">
      <w:pPr>
        <w:pStyle w:val="CodePACKT"/>
      </w:pPr>
      <w:r w:rsidRPr="00AA6C54">
        <w:t>  WarningAction                 = 'SilentlyContinue'</w:t>
      </w:r>
    </w:p>
    <w:p w14:paraId="1107283C" w14:textId="77777777" w:rsidR="00B36141" w:rsidRPr="00AA6C54" w:rsidRDefault="00B36141" w:rsidP="00AA6C54">
      <w:pPr>
        <w:pStyle w:val="CodePACKT"/>
      </w:pPr>
      <w:r w:rsidRPr="00AA6C54">
        <w:t>}</w:t>
      </w:r>
    </w:p>
    <w:p w14:paraId="5A9F4C61" w14:textId="77777777" w:rsidR="00B36141" w:rsidRPr="00AA6C54" w:rsidRDefault="00B36141" w:rsidP="00AA6C54">
      <w:pPr>
        <w:pStyle w:val="CodePACKT"/>
      </w:pPr>
      <w:r w:rsidRPr="00AA6C54">
        <w:t>Install-ADDSForest @ADHT</w:t>
      </w:r>
    </w:p>
    <w:p w14:paraId="2C420320" w14:textId="77777777" w:rsidR="00B36141" w:rsidRPr="00AA6C54" w:rsidRDefault="00B36141" w:rsidP="00AA6C54">
      <w:pPr>
        <w:pStyle w:val="CodePACKT"/>
      </w:pPr>
    </w:p>
    <w:p w14:paraId="7B7EACF3" w14:textId="0C6682F3" w:rsidR="00B36141" w:rsidRPr="00B36141" w:rsidRDefault="00B36141" w:rsidP="00AA6C54">
      <w:pPr>
        <w:pStyle w:val="NumberedBulletPACKT"/>
        <w:rPr>
          <w:color w:val="000000"/>
          <w:lang w:val="en-GB" w:eastAsia="en-GB"/>
        </w:rPr>
      </w:pPr>
      <w:r w:rsidRPr="00B36141">
        <w:rPr>
          <w:lang w:val="en-GB" w:eastAsia="en-GB"/>
        </w:rPr>
        <w:t>Checking key AD and related services</w:t>
      </w:r>
    </w:p>
    <w:p w14:paraId="0B3E91C7" w14:textId="77777777" w:rsidR="00AA6C54" w:rsidRPr="00AA6C54" w:rsidRDefault="00AA6C54" w:rsidP="00AA6C54">
      <w:pPr>
        <w:pStyle w:val="CodePACKT"/>
        <w:rPr>
          <w:rStyle w:val="CodeInTextPACKT"/>
          <w:sz w:val="19"/>
          <w:szCs w:val="18"/>
        </w:rPr>
      </w:pPr>
    </w:p>
    <w:p w14:paraId="45BDEDAC" w14:textId="39339742" w:rsidR="00B36141" w:rsidRPr="00AA6C54" w:rsidRDefault="00B36141" w:rsidP="00AA6C54">
      <w:pPr>
        <w:pStyle w:val="CodePACKT"/>
        <w:rPr>
          <w:rStyle w:val="CodeInTextPACKT"/>
          <w:sz w:val="19"/>
          <w:szCs w:val="18"/>
        </w:rPr>
      </w:pPr>
      <w:r w:rsidRPr="00AA6C54">
        <w:rPr>
          <w:rStyle w:val="CodeInTextPACKT"/>
          <w:sz w:val="19"/>
          <w:szCs w:val="18"/>
        </w:rPr>
        <w:t>Get-Service -Name DNS, Netlogon</w:t>
      </w:r>
    </w:p>
    <w:p w14:paraId="2253C204" w14:textId="77777777" w:rsidR="00B36141" w:rsidRPr="00AA6C54" w:rsidRDefault="00B36141" w:rsidP="00AA6C54">
      <w:pPr>
        <w:pStyle w:val="CodePACKT"/>
        <w:rPr>
          <w:rStyle w:val="CodeInTextPACKT"/>
          <w:sz w:val="19"/>
          <w:szCs w:val="18"/>
        </w:rPr>
      </w:pPr>
    </w:p>
    <w:p w14:paraId="0246E7D4" w14:textId="321A2BDB" w:rsidR="00B36141" w:rsidRPr="00B36141" w:rsidRDefault="00B36141" w:rsidP="00AA6C54">
      <w:pPr>
        <w:pStyle w:val="NumberedBulletPACKT"/>
        <w:rPr>
          <w:color w:val="000000"/>
          <w:lang w:val="en-GB" w:eastAsia="en-GB"/>
        </w:rPr>
      </w:pPr>
      <w:r w:rsidRPr="00B36141">
        <w:rPr>
          <w:lang w:val="en-GB" w:eastAsia="en-GB"/>
        </w:rPr>
        <w:t>Checking DNS zones</w:t>
      </w:r>
    </w:p>
    <w:p w14:paraId="58245C09" w14:textId="77777777" w:rsidR="00AA6C54" w:rsidRPr="00AA6C54" w:rsidRDefault="00AA6C54" w:rsidP="00AA6C54">
      <w:pPr>
        <w:pStyle w:val="CodePACKT"/>
      </w:pPr>
    </w:p>
    <w:p w14:paraId="7538515B" w14:textId="1BE5C0DB" w:rsidR="00B36141" w:rsidRPr="00AA6C54" w:rsidRDefault="00B36141" w:rsidP="00AA6C54">
      <w:pPr>
        <w:pStyle w:val="CodePACKT"/>
      </w:pPr>
      <w:r w:rsidRPr="00AA6C54">
        <w:t>Get-DnsServerZone</w:t>
      </w:r>
    </w:p>
    <w:p w14:paraId="0C9609BF" w14:textId="77777777" w:rsidR="00B36141" w:rsidRPr="00AA6C54" w:rsidRDefault="00B36141" w:rsidP="00AA6C54">
      <w:pPr>
        <w:pStyle w:val="CodePACKT"/>
      </w:pPr>
    </w:p>
    <w:p w14:paraId="7300AE57" w14:textId="22EBBC7A" w:rsidR="00B36141" w:rsidRPr="00B36141" w:rsidRDefault="00B36141" w:rsidP="00AA6C54">
      <w:pPr>
        <w:pStyle w:val="NumberedBulletPACKT"/>
        <w:rPr>
          <w:color w:val="000000"/>
          <w:lang w:val="en-GB" w:eastAsia="en-GB"/>
        </w:rPr>
      </w:pPr>
      <w:r w:rsidRPr="00B36141">
        <w:rPr>
          <w:lang w:val="en-GB" w:eastAsia="en-GB"/>
        </w:rPr>
        <w:t>Restarting DC1 to complete promotion</w:t>
      </w:r>
    </w:p>
    <w:p w14:paraId="01E29485" w14:textId="77777777" w:rsidR="00AA6C54" w:rsidRPr="00AA6C54" w:rsidRDefault="00AA6C54" w:rsidP="00AA6C54">
      <w:pPr>
        <w:pStyle w:val="CodePACKT"/>
      </w:pPr>
    </w:p>
    <w:p w14:paraId="6D22FCB2" w14:textId="5D03DF29" w:rsidR="00B36141" w:rsidRPr="00B36141" w:rsidRDefault="00B36141" w:rsidP="00AA6C54">
      <w:pPr>
        <w:pStyle w:val="CodePACKT"/>
      </w:pPr>
      <w:r w:rsidRPr="00AA6C54">
        <w:t>Restart-Computer -Force</w:t>
      </w:r>
    </w:p>
    <w:p w14:paraId="1D255C42" w14:textId="353AD70B" w:rsidR="00987230" w:rsidRDefault="00987230" w:rsidP="00987230">
      <w:pPr>
        <w:pStyle w:val="Heading2"/>
        <w:numPr>
          <w:ilvl w:val="1"/>
          <w:numId w:val="3"/>
        </w:numPr>
        <w:tabs>
          <w:tab w:val="left" w:pos="0"/>
        </w:tabs>
      </w:pPr>
      <w:r>
        <w:t>How it works...</w:t>
      </w:r>
    </w:p>
    <w:p w14:paraId="3B276DE4" w14:textId="77777777" w:rsidR="00DE78C0" w:rsidRDefault="00DE78C0" w:rsidP="00DE78C0">
      <w:pPr>
        <w:pStyle w:val="NormalPACKT"/>
        <w:rPr>
          <w:lang w:val="en-GB"/>
        </w:rPr>
      </w:pPr>
      <w:r>
        <w:rPr>
          <w:lang w:val="en-GB"/>
        </w:rPr>
        <w:t xml:space="preserve">In </w:t>
      </w:r>
      <w:r>
        <w:rPr>
          <w:rStyle w:val="ItalicsPACKT"/>
        </w:rPr>
        <w:t>step 1</w:t>
      </w:r>
      <w:r>
        <w:rPr>
          <w:lang w:val="en-GB"/>
        </w:rPr>
        <w:t>, you install the AD Domain Services feature. This feature enables you to deploy a server as a domain controller. The output of this command looks like this:</w:t>
      </w:r>
    </w:p>
    <w:p w14:paraId="233214FA" w14:textId="3E846059" w:rsidR="00DE78C0" w:rsidRDefault="00B3176A" w:rsidP="00B3176A">
      <w:pPr>
        <w:pStyle w:val="FigurePACKT"/>
      </w:pPr>
      <w:r>
        <w:rPr>
          <w:noProof/>
        </w:rPr>
        <w:drawing>
          <wp:inline distT="0" distB="0" distL="0" distR="0" wp14:anchorId="7770F9C4" wp14:editId="5426EEB7">
            <wp:extent cx="4187224" cy="80255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7977" cy="806537"/>
                    </a:xfrm>
                    <a:prstGeom prst="rect">
                      <a:avLst/>
                    </a:prstGeom>
                  </pic:spPr>
                </pic:pic>
              </a:graphicData>
            </a:graphic>
          </wp:inline>
        </w:drawing>
      </w:r>
    </w:p>
    <w:p w14:paraId="1A2BBBC2" w14:textId="1D03F4E7" w:rsidR="00B3176A" w:rsidRDefault="00B3176A" w:rsidP="00B3176A">
      <w:pPr>
        <w:pStyle w:val="FigurePACKT"/>
        <w:rPr>
          <w:szCs w:val="28"/>
        </w:rPr>
      </w:pPr>
      <w:r>
        <w:rPr>
          <w:szCs w:val="28"/>
        </w:rPr>
        <w:t>Figure 4.2: Host in use for this chapter</w:t>
      </w:r>
    </w:p>
    <w:p w14:paraId="1ACED2DA" w14:textId="42799F61" w:rsidR="00B3176A" w:rsidRDefault="00B3176A" w:rsidP="00B3176A">
      <w:pPr>
        <w:pStyle w:val="LayoutInformationPACKT"/>
        <w:rPr>
          <w:noProof/>
        </w:rPr>
      </w:pPr>
      <w:r>
        <w:t xml:space="preserve">Insert image </w:t>
      </w:r>
      <w:r>
        <w:rPr>
          <w:noProof/>
        </w:rPr>
        <w:t>B18878_04_02.png</w:t>
      </w:r>
    </w:p>
    <w:p w14:paraId="11C9D121" w14:textId="0F6DE06C" w:rsidR="00B3176A" w:rsidRDefault="00B3176A" w:rsidP="00B3176A">
      <w:pPr>
        <w:pStyle w:val="NormalPACKT"/>
      </w:pPr>
      <w:r w:rsidRPr="00B3176A">
        <w:t xml:space="preserve">In </w:t>
      </w:r>
      <w:r w:rsidRPr="00B3176A">
        <w:rPr>
          <w:rStyle w:val="ItalicsPACKT"/>
        </w:rPr>
        <w:t>step 2</w:t>
      </w:r>
      <w:r w:rsidRPr="00B3176A">
        <w:t xml:space="preserve">, you manually import the </w:t>
      </w:r>
      <w:r w:rsidRPr="00B3176A">
        <w:rPr>
          <w:rStyle w:val="CodeInTextPACKT"/>
        </w:rPr>
        <w:t>ADDSDeployment</w:t>
      </w:r>
      <w:r w:rsidRPr="00B3176A">
        <w:t xml:space="preserve"> module. Since PowerShell does not support this module natively, this step loads the module using the Windows PowerShell compatibility feature</w:t>
      </w:r>
      <w:r w:rsidR="00BF18E5">
        <w:t>,</w:t>
      </w:r>
      <w:r>
        <w:t xml:space="preserve"> which is why you see a warning message in t</w:t>
      </w:r>
      <w:r w:rsidRPr="00B3176A">
        <w:t>he output of this command</w:t>
      </w:r>
      <w:r w:rsidR="00BF18E5">
        <w:t>,</w:t>
      </w:r>
      <w:r>
        <w:t xml:space="preserve"> which</w:t>
      </w:r>
      <w:r w:rsidRPr="00B3176A">
        <w:t xml:space="preserve"> looks like this:</w:t>
      </w:r>
    </w:p>
    <w:p w14:paraId="45DA6912" w14:textId="3C273D89" w:rsidR="00B3176A" w:rsidRDefault="007D4FD4" w:rsidP="007D4FD4">
      <w:pPr>
        <w:pStyle w:val="FigurePACKT"/>
      </w:pPr>
      <w:r>
        <w:rPr>
          <w:noProof/>
        </w:rPr>
        <w:drawing>
          <wp:inline distT="0" distB="0" distL="0" distR="0" wp14:anchorId="48708DE8" wp14:editId="4FF8A8FC">
            <wp:extent cx="4082419" cy="66216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8897" cy="668078"/>
                    </a:xfrm>
                    <a:prstGeom prst="rect">
                      <a:avLst/>
                    </a:prstGeom>
                  </pic:spPr>
                </pic:pic>
              </a:graphicData>
            </a:graphic>
          </wp:inline>
        </w:drawing>
      </w:r>
    </w:p>
    <w:p w14:paraId="22CE5F38" w14:textId="16B6C33D" w:rsidR="00B3176A" w:rsidRDefault="00B3176A" w:rsidP="00B3176A">
      <w:pPr>
        <w:pStyle w:val="FigurePACKT"/>
        <w:rPr>
          <w:szCs w:val="28"/>
        </w:rPr>
      </w:pPr>
      <w:r>
        <w:rPr>
          <w:szCs w:val="28"/>
        </w:rPr>
        <w:t>Figure 4.3: Importing the ADDSDeployment module</w:t>
      </w:r>
    </w:p>
    <w:p w14:paraId="6227AD53" w14:textId="7206E2C7" w:rsidR="00B3176A" w:rsidRDefault="00B3176A" w:rsidP="00B3176A">
      <w:pPr>
        <w:pStyle w:val="LayoutInformationPACKT"/>
        <w:rPr>
          <w:noProof/>
        </w:rPr>
      </w:pPr>
      <w:r>
        <w:t xml:space="preserve">Insert image </w:t>
      </w:r>
      <w:r>
        <w:rPr>
          <w:noProof/>
        </w:rPr>
        <w:t>B18878_04_03.png</w:t>
      </w:r>
    </w:p>
    <w:p w14:paraId="7CE61A5A" w14:textId="77777777" w:rsidR="007D4FD4" w:rsidRPr="007D4FD4" w:rsidRDefault="007D4FD4" w:rsidP="007D4FD4">
      <w:pPr>
        <w:rPr>
          <w:rFonts w:ascii="Times New Roman" w:hAnsi="Times New Roman" w:cs="Times New Roman"/>
          <w:bCs w:val="0"/>
          <w:sz w:val="22"/>
        </w:rPr>
      </w:pPr>
      <w:r w:rsidRPr="007D4FD4">
        <w:rPr>
          <w:rFonts w:ascii="Times New Roman" w:hAnsi="Times New Roman" w:cs="Times New Roman"/>
          <w:bCs w:val="0"/>
          <w:sz w:val="22"/>
        </w:rPr>
        <w:t xml:space="preserve">In </w:t>
      </w:r>
      <w:r w:rsidRPr="007D4FD4">
        <w:rPr>
          <w:rStyle w:val="ItalicsPACKT"/>
        </w:rPr>
        <w:t>step 3</w:t>
      </w:r>
      <w:r w:rsidRPr="007D4FD4">
        <w:rPr>
          <w:rFonts w:ascii="Times New Roman" w:hAnsi="Times New Roman" w:cs="Times New Roman"/>
          <w:bCs w:val="0"/>
          <w:sz w:val="22"/>
        </w:rPr>
        <w:t xml:space="preserve">, you use the </w:t>
      </w:r>
      <w:r w:rsidRPr="007D4FD4">
        <w:rPr>
          <w:rStyle w:val="CodeInTextPACKT"/>
        </w:rPr>
        <w:t>Get-Command</w:t>
      </w:r>
      <w:r w:rsidRPr="007D4FD4">
        <w:rPr>
          <w:rFonts w:ascii="Times New Roman" w:hAnsi="Times New Roman" w:cs="Times New Roman"/>
          <w:bCs w:val="0"/>
          <w:sz w:val="22"/>
        </w:rPr>
        <w:t xml:space="preserve"> cmdlet to discover the commands contained in the </w:t>
      </w:r>
      <w:r w:rsidRPr="007D4FD4">
        <w:rPr>
          <w:rStyle w:val="CodeInTextPACKT"/>
        </w:rPr>
        <w:t>ADDSDeployment</w:t>
      </w:r>
      <w:r w:rsidRPr="007D4FD4">
        <w:rPr>
          <w:rFonts w:ascii="Times New Roman" w:hAnsi="Times New Roman" w:cs="Times New Roman"/>
          <w:bCs w:val="0"/>
          <w:sz w:val="22"/>
        </w:rPr>
        <w:t xml:space="preserve"> module, which looks like this:</w:t>
      </w:r>
    </w:p>
    <w:p w14:paraId="3C0B9134" w14:textId="4AE9E961" w:rsidR="00B3176A" w:rsidRDefault="007D4FD4" w:rsidP="007D4FD4">
      <w:pPr>
        <w:pStyle w:val="FigurePACKT"/>
      </w:pPr>
      <w:r>
        <w:rPr>
          <w:noProof/>
        </w:rPr>
        <w:lastRenderedPageBreak/>
        <w:drawing>
          <wp:inline distT="0" distB="0" distL="0" distR="0" wp14:anchorId="0AAB09CE" wp14:editId="2058CBBD">
            <wp:extent cx="3510133" cy="141984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7191" cy="1426742"/>
                    </a:xfrm>
                    <a:prstGeom prst="rect">
                      <a:avLst/>
                    </a:prstGeom>
                  </pic:spPr>
                </pic:pic>
              </a:graphicData>
            </a:graphic>
          </wp:inline>
        </w:drawing>
      </w:r>
    </w:p>
    <w:p w14:paraId="69DA8EF8" w14:textId="05475718" w:rsidR="007D4FD4" w:rsidRDefault="007D4FD4" w:rsidP="007D4FD4">
      <w:pPr>
        <w:pStyle w:val="FigurePACKT"/>
        <w:rPr>
          <w:szCs w:val="28"/>
        </w:rPr>
      </w:pPr>
      <w:r>
        <w:rPr>
          <w:szCs w:val="28"/>
        </w:rPr>
        <w:t xml:space="preserve">Figure 4.4: </w:t>
      </w:r>
      <w:r w:rsidR="00FC2BED">
        <w:rPr>
          <w:szCs w:val="28"/>
        </w:rPr>
        <w:t xml:space="preserve">Discovering the commands within the </w:t>
      </w:r>
      <w:r>
        <w:rPr>
          <w:szCs w:val="28"/>
        </w:rPr>
        <w:t>ADDSDeployment module</w:t>
      </w:r>
    </w:p>
    <w:p w14:paraId="00ABBEA7" w14:textId="06502AD8" w:rsidR="007D4FD4" w:rsidRDefault="007D4FD4" w:rsidP="007D4FD4">
      <w:pPr>
        <w:pStyle w:val="LayoutInformationPACKT"/>
        <w:rPr>
          <w:noProof/>
        </w:rPr>
      </w:pPr>
      <w:r>
        <w:t xml:space="preserve">Insert image </w:t>
      </w:r>
      <w:r>
        <w:rPr>
          <w:noProof/>
        </w:rPr>
        <w:t>B18878_04_04.png</w:t>
      </w:r>
    </w:p>
    <w:p w14:paraId="74EE3BB2" w14:textId="77777777" w:rsidR="007D4FD4" w:rsidRDefault="007D4FD4" w:rsidP="007D4FD4">
      <w:pPr>
        <w:pStyle w:val="NormalPACKT"/>
      </w:pPr>
      <w:r>
        <w:t xml:space="preserve">With </w:t>
      </w:r>
      <w:r w:rsidRPr="007D4FD4">
        <w:rPr>
          <w:rStyle w:val="ItalicsPACKT"/>
        </w:rPr>
        <w:t>step 4</w:t>
      </w:r>
      <w:r>
        <w:t xml:space="preserve">, you create a secure string password to use as the Administrator password in the domain you are creating. This step produces no output. </w:t>
      </w:r>
    </w:p>
    <w:p w14:paraId="2C5F94C2" w14:textId="045BD2D5" w:rsidR="007D4FD4" w:rsidRPr="00B3176A" w:rsidRDefault="007D4FD4" w:rsidP="007D4FD4">
      <w:pPr>
        <w:pStyle w:val="NormalPACKT"/>
      </w:pPr>
      <w:r>
        <w:t xml:space="preserve">Before you promote a server to be a DC, it can be useful to test to ensure that a promotion would be successful as far as possible. In </w:t>
      </w:r>
      <w:r w:rsidRPr="007D4FD4">
        <w:rPr>
          <w:rStyle w:val="ItalicsPACKT"/>
        </w:rPr>
        <w:t>step 5</w:t>
      </w:r>
      <w:r>
        <w:t xml:space="preserve">, you use the </w:t>
      </w:r>
      <w:r w:rsidRPr="007D4FD4">
        <w:rPr>
          <w:rStyle w:val="CodeInTextPACKT"/>
        </w:rPr>
        <w:t>Test-ADDSForestInstallation</w:t>
      </w:r>
      <w:r>
        <w:t xml:space="preserve"> command to check whether you can promote </w:t>
      </w:r>
      <w:r w:rsidRPr="00FC2BED">
        <w:rPr>
          <w:rStyle w:val="CodeInTextPACKT"/>
        </w:rPr>
        <w:t>DC1</w:t>
      </w:r>
      <w:r>
        <w:t xml:space="preserve"> to be a DC in the Reskit.Org domain. The output of this command looks like this:</w:t>
      </w:r>
    </w:p>
    <w:p w14:paraId="4834731A" w14:textId="478E5F46" w:rsidR="00DE78C0" w:rsidRDefault="00FC2BED" w:rsidP="00FC2BED">
      <w:pPr>
        <w:pStyle w:val="FigurePACKT"/>
      </w:pPr>
      <w:r>
        <w:rPr>
          <w:noProof/>
        </w:rPr>
        <w:drawing>
          <wp:inline distT="0" distB="0" distL="0" distR="0" wp14:anchorId="3BE9EBA8" wp14:editId="0FD5B75B">
            <wp:extent cx="3578888" cy="1731157"/>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2270" cy="1742467"/>
                    </a:xfrm>
                    <a:prstGeom prst="rect">
                      <a:avLst/>
                    </a:prstGeom>
                  </pic:spPr>
                </pic:pic>
              </a:graphicData>
            </a:graphic>
          </wp:inline>
        </w:drawing>
      </w:r>
    </w:p>
    <w:p w14:paraId="1CB3BF25" w14:textId="2E4C5DFB" w:rsidR="00FC2BED" w:rsidRDefault="00FC2BED" w:rsidP="00FC2BED">
      <w:pPr>
        <w:pStyle w:val="FigurePACKT"/>
        <w:rPr>
          <w:szCs w:val="28"/>
        </w:rPr>
      </w:pPr>
      <w:r>
        <w:rPr>
          <w:szCs w:val="28"/>
        </w:rPr>
        <w:t xml:space="preserve">Figure 4.5: </w:t>
      </w:r>
      <w:r w:rsidRPr="00FC2BED">
        <w:rPr>
          <w:szCs w:val="28"/>
        </w:rPr>
        <w:t>Testing DC forest installation</w:t>
      </w:r>
    </w:p>
    <w:p w14:paraId="36B8A79D" w14:textId="3898B676" w:rsidR="00FC2BED" w:rsidRDefault="00FC2BED" w:rsidP="00FC2BED">
      <w:pPr>
        <w:pStyle w:val="LayoutInformationPACKT"/>
        <w:rPr>
          <w:noProof/>
        </w:rPr>
      </w:pPr>
      <w:r>
        <w:t xml:space="preserve">Insert image </w:t>
      </w:r>
      <w:r>
        <w:rPr>
          <w:noProof/>
        </w:rPr>
        <w:t>B18878_04_05.png</w:t>
      </w:r>
    </w:p>
    <w:p w14:paraId="6E7F1774" w14:textId="15A2CE09" w:rsidR="00FC2BED" w:rsidRDefault="00FC2BED" w:rsidP="00DE78C0">
      <w:pPr>
        <w:pStyle w:val="NormalPACKT"/>
      </w:pPr>
      <w:r w:rsidRPr="00FC2BED">
        <w:t xml:space="preserve">In </w:t>
      </w:r>
      <w:r w:rsidRPr="00FC2BED">
        <w:rPr>
          <w:rStyle w:val="ItalicsPACKT"/>
        </w:rPr>
        <w:t>step 6</w:t>
      </w:r>
      <w:r w:rsidRPr="00FC2BED">
        <w:t xml:space="preserve">, you promote </w:t>
      </w:r>
      <w:r w:rsidRPr="00FC2BED">
        <w:rPr>
          <w:rStyle w:val="CodeInTextPACKT"/>
        </w:rPr>
        <w:t>DC1</w:t>
      </w:r>
      <w:r w:rsidRPr="00FC2BED">
        <w:t xml:space="preserve"> </w:t>
      </w:r>
      <w:r w:rsidR="00BF18E5">
        <w:t>as</w:t>
      </w:r>
      <w:r w:rsidRPr="00FC2BED">
        <w:t xml:space="preserve"> the first domain controller in a new domain, </w:t>
      </w:r>
      <w:r w:rsidRPr="00BF18E5">
        <w:rPr>
          <w:rStyle w:val="CodeInTextPACKT"/>
        </w:rPr>
        <w:t>Reskit.Org</w:t>
      </w:r>
      <w:r w:rsidRPr="00FC2BED">
        <w:t>. The output looks like this:</w:t>
      </w:r>
    </w:p>
    <w:p w14:paraId="29BC8C7F" w14:textId="2EA3D4B4" w:rsidR="00FC2BED" w:rsidRDefault="009A29D7" w:rsidP="009A29D7">
      <w:pPr>
        <w:pStyle w:val="FigurePACKT"/>
      </w:pPr>
      <w:r>
        <w:rPr>
          <w:noProof/>
        </w:rPr>
        <w:drawing>
          <wp:inline distT="0" distB="0" distL="0" distR="0" wp14:anchorId="5E23B702" wp14:editId="2B4941DE">
            <wp:extent cx="2616375" cy="1509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25082" cy="1514381"/>
                    </a:xfrm>
                    <a:prstGeom prst="rect">
                      <a:avLst/>
                    </a:prstGeom>
                  </pic:spPr>
                </pic:pic>
              </a:graphicData>
            </a:graphic>
          </wp:inline>
        </w:drawing>
      </w:r>
    </w:p>
    <w:p w14:paraId="4B8B6896" w14:textId="089FB67E" w:rsidR="00FC2BED" w:rsidRDefault="00FC2BED" w:rsidP="00FC2BED">
      <w:pPr>
        <w:pStyle w:val="FigurePACKT"/>
        <w:rPr>
          <w:szCs w:val="28"/>
        </w:rPr>
      </w:pPr>
      <w:r>
        <w:rPr>
          <w:szCs w:val="28"/>
        </w:rPr>
        <w:t xml:space="preserve">Figure 4.6: </w:t>
      </w:r>
      <w:r w:rsidRPr="00FC2BED">
        <w:rPr>
          <w:szCs w:val="28"/>
        </w:rPr>
        <w:t>Testing DC forest installation</w:t>
      </w:r>
    </w:p>
    <w:p w14:paraId="3E382087" w14:textId="08B3691A" w:rsidR="00FC2BED" w:rsidRDefault="00FC2BED" w:rsidP="00FC2BED">
      <w:pPr>
        <w:pStyle w:val="LayoutInformationPACKT"/>
        <w:rPr>
          <w:noProof/>
        </w:rPr>
      </w:pPr>
      <w:r>
        <w:t xml:space="preserve">Insert image </w:t>
      </w:r>
      <w:r>
        <w:rPr>
          <w:noProof/>
        </w:rPr>
        <w:t>B18878_04_06.png</w:t>
      </w:r>
    </w:p>
    <w:p w14:paraId="65D3AD96" w14:textId="69288EC7" w:rsidR="009A29D7" w:rsidRDefault="009A29D7" w:rsidP="009A29D7">
      <w:pPr>
        <w:pStyle w:val="NormalPACKT"/>
      </w:pPr>
      <w:r>
        <w:t xml:space="preserve">With the </w:t>
      </w:r>
      <w:r w:rsidRPr="009A29D7">
        <w:t xml:space="preserve">promotion complete, you can check the critical services required for Active Directory. Checking the Netlogon and DNS Services, which you do in </w:t>
      </w:r>
      <w:r w:rsidRPr="009A29D7">
        <w:rPr>
          <w:rStyle w:val="ItalicsPACKT"/>
        </w:rPr>
        <w:t>step 7</w:t>
      </w:r>
      <w:r w:rsidRPr="009A29D7">
        <w:t>, should look like this:</w:t>
      </w:r>
    </w:p>
    <w:p w14:paraId="53FA5A7C" w14:textId="7E5D243F" w:rsidR="009A29D7" w:rsidRDefault="009A29D7" w:rsidP="009A29D7">
      <w:pPr>
        <w:pStyle w:val="FigurePACKT"/>
      </w:pPr>
      <w:r>
        <w:rPr>
          <w:noProof/>
        </w:rPr>
        <w:lastRenderedPageBreak/>
        <w:drawing>
          <wp:inline distT="0" distB="0" distL="0" distR="0" wp14:anchorId="56446DDC" wp14:editId="269E044C">
            <wp:extent cx="2844776" cy="8838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3308" cy="892678"/>
                    </a:xfrm>
                    <a:prstGeom prst="rect">
                      <a:avLst/>
                    </a:prstGeom>
                  </pic:spPr>
                </pic:pic>
              </a:graphicData>
            </a:graphic>
          </wp:inline>
        </w:drawing>
      </w:r>
    </w:p>
    <w:p w14:paraId="47A2E82A" w14:textId="03DB4FAE" w:rsidR="009A29D7" w:rsidRDefault="009A29D7" w:rsidP="009A29D7">
      <w:pPr>
        <w:pStyle w:val="FigurePACKT"/>
        <w:rPr>
          <w:szCs w:val="28"/>
        </w:rPr>
      </w:pPr>
      <w:r>
        <w:rPr>
          <w:szCs w:val="28"/>
        </w:rPr>
        <w:t>Figure 4.7: Checking the DNS and Netlogon services</w:t>
      </w:r>
    </w:p>
    <w:p w14:paraId="4FB16561" w14:textId="6BE37466" w:rsidR="009A29D7" w:rsidRDefault="009A29D7" w:rsidP="009A29D7">
      <w:pPr>
        <w:pStyle w:val="LayoutInformationPACKT"/>
        <w:rPr>
          <w:noProof/>
        </w:rPr>
      </w:pPr>
      <w:r>
        <w:t xml:space="preserve">Insert image </w:t>
      </w:r>
      <w:r>
        <w:rPr>
          <w:noProof/>
        </w:rPr>
        <w:t>B18878_04_07.png</w:t>
      </w:r>
    </w:p>
    <w:p w14:paraId="0FF56757" w14:textId="47A3D27A" w:rsidR="009A29D7" w:rsidRDefault="009A29D7" w:rsidP="009A29D7">
      <w:pPr>
        <w:pStyle w:val="NormalPACKT"/>
      </w:pPr>
      <w:r>
        <w:t xml:space="preserve">In </w:t>
      </w:r>
      <w:r w:rsidRPr="00DD126A">
        <w:rPr>
          <w:rStyle w:val="ItalicsPACKT"/>
        </w:rPr>
        <w:t>step 8</w:t>
      </w:r>
      <w:r>
        <w:t xml:space="preserve">, you use the </w:t>
      </w:r>
      <w:r w:rsidRPr="009A29D7">
        <w:rPr>
          <w:rStyle w:val="CodeInTextPACKT"/>
        </w:rPr>
        <w:t>Get-DnsServerZone</w:t>
      </w:r>
      <w:r>
        <w:t xml:space="preserve"> to see the zones currently available on </w:t>
      </w:r>
      <w:r w:rsidRPr="009A29D7">
        <w:rPr>
          <w:rStyle w:val="CodeInTextPACKT"/>
        </w:rPr>
        <w:t>DC1</w:t>
      </w:r>
      <w:r>
        <w:t xml:space="preserve"> and their status. </w:t>
      </w:r>
      <w:r w:rsidR="007B766D">
        <w:t>Before</w:t>
      </w:r>
      <w:r>
        <w:t xml:space="preserve"> rebooting after the DC promotion, the output from this step looks like this:</w:t>
      </w:r>
    </w:p>
    <w:p w14:paraId="78267351" w14:textId="15C5D27D" w:rsidR="009A29D7" w:rsidRDefault="007E2953" w:rsidP="007E2953">
      <w:pPr>
        <w:pStyle w:val="FigurePACKT"/>
      </w:pPr>
      <w:r>
        <w:rPr>
          <w:noProof/>
        </w:rPr>
        <w:drawing>
          <wp:inline distT="0" distB="0" distL="0" distR="0" wp14:anchorId="6128CBFE" wp14:editId="21676277">
            <wp:extent cx="3678742" cy="101974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6066" cy="1021774"/>
                    </a:xfrm>
                    <a:prstGeom prst="rect">
                      <a:avLst/>
                    </a:prstGeom>
                  </pic:spPr>
                </pic:pic>
              </a:graphicData>
            </a:graphic>
          </wp:inline>
        </w:drawing>
      </w:r>
    </w:p>
    <w:p w14:paraId="566CBE9F" w14:textId="4A5ABE93" w:rsidR="009A29D7" w:rsidRDefault="009A29D7" w:rsidP="009A29D7">
      <w:pPr>
        <w:pStyle w:val="FigurePACKT"/>
        <w:rPr>
          <w:szCs w:val="28"/>
        </w:rPr>
      </w:pPr>
      <w:r>
        <w:rPr>
          <w:szCs w:val="28"/>
        </w:rPr>
        <w:t>Figure 4.8: Checking the DNS zones available</w:t>
      </w:r>
    </w:p>
    <w:p w14:paraId="24D9C643" w14:textId="7004604D" w:rsidR="009A29D7" w:rsidRDefault="009A29D7" w:rsidP="009A29D7">
      <w:pPr>
        <w:pStyle w:val="LayoutInformationPACKT"/>
        <w:rPr>
          <w:noProof/>
        </w:rPr>
      </w:pPr>
      <w:r>
        <w:t xml:space="preserve">Insert image </w:t>
      </w:r>
      <w:r>
        <w:rPr>
          <w:noProof/>
        </w:rPr>
        <w:t>B18878_04_08.png</w:t>
      </w:r>
    </w:p>
    <w:p w14:paraId="33B5899B" w14:textId="640E70E3" w:rsidR="009A29D7" w:rsidRDefault="007B766D" w:rsidP="009A29D7">
      <w:pPr>
        <w:pStyle w:val="NormalPACKT"/>
      </w:pPr>
      <w:r>
        <w:t xml:space="preserve">In </w:t>
      </w:r>
      <w:r w:rsidRPr="007B766D">
        <w:rPr>
          <w:rStyle w:val="ItalicsPACKT"/>
        </w:rPr>
        <w:t>step 9</w:t>
      </w:r>
      <w:r>
        <w:t xml:space="preserve">, you run the Restart-Computer command, which generates no actual output. To complete the promotion process, you need to reboot </w:t>
      </w:r>
      <w:r w:rsidRPr="007B766D">
        <w:rPr>
          <w:rStyle w:val="CodeInTextPACKT"/>
        </w:rPr>
        <w:t>DC1</w:t>
      </w:r>
      <w:r w:rsidR="007E2953" w:rsidRPr="007E2953">
        <w:t>.</w:t>
      </w:r>
      <w:r w:rsidR="007E2953">
        <w:t xml:space="preserve"> After the reboot, you should be able to log</w:t>
      </w:r>
      <w:r>
        <w:t xml:space="preserve"> </w:t>
      </w:r>
      <w:r w:rsidR="007E2953">
        <w:t xml:space="preserve">in to the </w:t>
      </w:r>
      <w:r w:rsidR="007E2953" w:rsidRPr="007B766D">
        <w:rPr>
          <w:rStyle w:val="CodeInTextPACKT"/>
        </w:rPr>
        <w:t>Reskit.Org</w:t>
      </w:r>
      <w:r w:rsidR="007E2953">
        <w:t xml:space="preserve"> domain as the Domain Administrator (using the password specified in this recipe</w:t>
      </w:r>
      <w:r>
        <w:t>)</w:t>
      </w:r>
      <w:r w:rsidR="007E2953">
        <w:t xml:space="preserve">. </w:t>
      </w:r>
    </w:p>
    <w:p w14:paraId="7111723B" w14:textId="64B22D04" w:rsidR="00987230" w:rsidRDefault="00987230" w:rsidP="00987230">
      <w:pPr>
        <w:pStyle w:val="Heading2"/>
      </w:pPr>
      <w:r>
        <w:t>There's more...</w:t>
      </w:r>
    </w:p>
    <w:p w14:paraId="5F02858C" w14:textId="1E9CF1AF" w:rsidR="005D3E19" w:rsidRDefault="005D3E19" w:rsidP="007E2953">
      <w:pPr>
        <w:pStyle w:val="NormalPACKT"/>
        <w:rPr>
          <w:lang w:val="en-GB"/>
        </w:rPr>
      </w:pPr>
      <w:r>
        <w:rPr>
          <w:lang w:val="en-GB"/>
        </w:rPr>
        <w:t xml:space="preserve">In </w:t>
      </w:r>
      <w:r w:rsidRPr="00261FB0">
        <w:rPr>
          <w:rStyle w:val="ItalicsPACKT"/>
        </w:rPr>
        <w:t>step 1</w:t>
      </w:r>
      <w:r>
        <w:rPr>
          <w:lang w:val="en-GB"/>
        </w:rPr>
        <w:t>, you install the ADDS feature a</w:t>
      </w:r>
      <w:r w:rsidR="007B766D">
        <w:rPr>
          <w:lang w:val="en-GB"/>
        </w:rPr>
        <w:t>nd</w:t>
      </w:r>
      <w:r>
        <w:rPr>
          <w:lang w:val="en-GB"/>
        </w:rPr>
        <w:t xml:space="preserve"> the management tools</w:t>
      </w:r>
      <w:r w:rsidR="00274BA8">
        <w:rPr>
          <w:lang w:val="en-GB"/>
        </w:rPr>
        <w:t>, including</w:t>
      </w:r>
      <w:r>
        <w:rPr>
          <w:lang w:val="en-GB"/>
        </w:rPr>
        <w:t xml:space="preserve"> the ADDSDeployment module. In </w:t>
      </w:r>
      <w:r w:rsidRPr="00261FB0">
        <w:rPr>
          <w:rStyle w:val="ItalicsPACKT"/>
        </w:rPr>
        <w:t>step 2</w:t>
      </w:r>
      <w:r>
        <w:rPr>
          <w:lang w:val="en-GB"/>
        </w:rPr>
        <w:t>, you load the module</w:t>
      </w:r>
      <w:r w:rsidR="007B766D">
        <w:rPr>
          <w:lang w:val="en-GB"/>
        </w:rPr>
        <w:t>,</w:t>
      </w:r>
      <w:r>
        <w:rPr>
          <w:lang w:val="en-GB"/>
        </w:rPr>
        <w:t xml:space="preserve"> which, as you can see, PowerShell loads using the Windows PowerShell compatibility feature. </w:t>
      </w:r>
      <w:r w:rsidR="00261FB0">
        <w:rPr>
          <w:lang w:val="en-GB"/>
        </w:rPr>
        <w:t xml:space="preserve">Although the </w:t>
      </w:r>
      <w:r w:rsidR="007B766D">
        <w:rPr>
          <w:lang w:val="en-GB"/>
        </w:rPr>
        <w:t>modules' commands</w:t>
      </w:r>
      <w:r w:rsidR="00261FB0">
        <w:rPr>
          <w:lang w:val="en-GB"/>
        </w:rPr>
        <w:t xml:space="preserve"> work, the output does not appear as nicely formatted as you might observe running these commands within Windows PowerShell. The </w:t>
      </w:r>
      <w:r w:rsidR="00261FB0" w:rsidRPr="007B766D">
        <w:rPr>
          <w:rStyle w:val="CodeInTextPACKT"/>
        </w:rPr>
        <w:t>Import-Module</w:t>
      </w:r>
      <w:r w:rsidR="00261FB0">
        <w:rPr>
          <w:lang w:val="en-GB"/>
        </w:rPr>
        <w:t xml:space="preserve"> command does not import the module’s display XML</w:t>
      </w:r>
      <w:r w:rsidR="007B766D">
        <w:rPr>
          <w:lang w:val="en-GB"/>
        </w:rPr>
        <w:t xml:space="preserve">, </w:t>
      </w:r>
      <w:r w:rsidR="00261FB0">
        <w:rPr>
          <w:lang w:val="en-GB"/>
        </w:rPr>
        <w:t xml:space="preserve">but you can do that manually should </w:t>
      </w:r>
      <w:r w:rsidR="007B766D">
        <w:rPr>
          <w:lang w:val="en-GB"/>
        </w:rPr>
        <w:t>you need to.</w:t>
      </w:r>
      <w:r w:rsidR="00261FB0">
        <w:rPr>
          <w:lang w:val="en-GB"/>
        </w:rPr>
        <w:t xml:space="preserve"> </w:t>
      </w:r>
      <w:r w:rsidR="007B766D">
        <w:rPr>
          <w:lang w:val="en-GB"/>
        </w:rPr>
        <w:t>As shown, you can always import the XML manually. The key thing to look at is the success or failure of the key deployment steps, so this is probably not a major problem (and there is a workaround!).</w:t>
      </w:r>
    </w:p>
    <w:p w14:paraId="74055BFC" w14:textId="232FE8D5" w:rsidR="00261FB0" w:rsidRDefault="00261FB0" w:rsidP="007E2953">
      <w:pPr>
        <w:pStyle w:val="NormalPACKT"/>
        <w:rPr>
          <w:lang w:val="en-GB"/>
        </w:rPr>
      </w:pPr>
      <w:r>
        <w:rPr>
          <w:lang w:val="en-GB"/>
        </w:rPr>
        <w:t xml:space="preserve">Throughout the recipes </w:t>
      </w:r>
      <w:r w:rsidR="007B766D">
        <w:rPr>
          <w:lang w:val="en-GB"/>
        </w:rPr>
        <w:t xml:space="preserve">in </w:t>
      </w:r>
      <w:r>
        <w:rPr>
          <w:lang w:val="en-GB"/>
        </w:rPr>
        <w:t xml:space="preserve">this book, you use the string “Pa$$w0rd” as a password for each host and for most core AD users you create. The </w:t>
      </w:r>
      <w:r w:rsidR="007B766D">
        <w:rPr>
          <w:lang w:val="en-GB"/>
        </w:rPr>
        <w:t xml:space="preserve">book uses these steps and this password for simplicity - since the </w:t>
      </w:r>
      <w:r w:rsidR="007B766D" w:rsidRPr="007B766D">
        <w:rPr>
          <w:rStyle w:val="CodeInTextPACKT"/>
        </w:rPr>
        <w:t>Reskit.Org</w:t>
      </w:r>
      <w:r w:rsidR="007B766D">
        <w:rPr>
          <w:lang w:val="en-GB"/>
        </w:rPr>
        <w:t xml:space="preserve"> is not a real production domain the risks are minimal. The steps that contain a plain text version of a weak password, as you see in </w:t>
      </w:r>
      <w:r w:rsidR="007B766D" w:rsidRPr="007B766D">
        <w:rPr>
          <w:rStyle w:val="ItalicsPACKT"/>
        </w:rPr>
        <w:t>step 4</w:t>
      </w:r>
      <w:r w:rsidR="007B766D">
        <w:rPr>
          <w:lang w:val="en-GB"/>
        </w:rPr>
        <w:t>, are not a best practice for production</w:t>
      </w:r>
      <w:r w:rsidR="009038CF">
        <w:rPr>
          <w:lang w:val="en-GB"/>
        </w:rPr>
        <w:t xml:space="preserve">. </w:t>
      </w:r>
    </w:p>
    <w:p w14:paraId="62ACCC2E" w14:textId="70B356E2" w:rsidR="009038CF" w:rsidRDefault="009038CF" w:rsidP="007E2953">
      <w:pPr>
        <w:pStyle w:val="NormalPACKT"/>
        <w:rPr>
          <w:lang w:val="en-GB"/>
        </w:rPr>
      </w:pPr>
      <w:r>
        <w:rPr>
          <w:lang w:val="en-GB"/>
        </w:rPr>
        <w:t xml:space="preserve">In </w:t>
      </w:r>
      <w:r w:rsidRPr="009038CF">
        <w:rPr>
          <w:rStyle w:val="ItalicsPACKT"/>
        </w:rPr>
        <w:t>step 5</w:t>
      </w:r>
      <w:r>
        <w:rPr>
          <w:lang w:val="en-GB"/>
        </w:rPr>
        <w:t xml:space="preserve">, you test whether Windows can promote </w:t>
      </w:r>
      <w:r w:rsidRPr="001F0994">
        <w:rPr>
          <w:rStyle w:val="CodeInTextPACKT"/>
        </w:rPr>
        <w:t>DC1</w:t>
      </w:r>
      <w:r>
        <w:rPr>
          <w:lang w:val="en-GB"/>
        </w:rPr>
        <w:t xml:space="preserve"> to be a DC. As you can see from the message, the </w:t>
      </w:r>
      <w:r w:rsidR="007B766D">
        <w:rPr>
          <w:lang w:val="en-GB"/>
        </w:rPr>
        <w:t xml:space="preserve">command completed the </w:t>
      </w:r>
      <w:r>
        <w:rPr>
          <w:lang w:val="en-GB"/>
        </w:rPr>
        <w:t xml:space="preserve">test successfully. This </w:t>
      </w:r>
      <w:r w:rsidR="007B766D">
        <w:rPr>
          <w:lang w:val="en-GB"/>
        </w:rPr>
        <w:t xml:space="preserve">success </w:t>
      </w:r>
      <w:r>
        <w:rPr>
          <w:lang w:val="en-GB"/>
        </w:rPr>
        <w:t xml:space="preserve">means that you can proceed to install AD on this host. And in </w:t>
      </w:r>
      <w:r w:rsidRPr="001F0994">
        <w:rPr>
          <w:rStyle w:val="ItalicsPACKT"/>
        </w:rPr>
        <w:t>step 8</w:t>
      </w:r>
      <w:r>
        <w:rPr>
          <w:lang w:val="en-GB"/>
        </w:rPr>
        <w:t xml:space="preserve">, you run the </w:t>
      </w:r>
      <w:r w:rsidRPr="007B766D">
        <w:rPr>
          <w:rStyle w:val="CodeInTextPACKT"/>
        </w:rPr>
        <w:t>Install-ADDSForest</w:t>
      </w:r>
      <w:r>
        <w:rPr>
          <w:lang w:val="en-GB"/>
        </w:rPr>
        <w:t xml:space="preserve"> to promote </w:t>
      </w:r>
      <w:r w:rsidRPr="001F0994">
        <w:rPr>
          <w:rStyle w:val="CodeInTextPACKT"/>
        </w:rPr>
        <w:t>DC1</w:t>
      </w:r>
      <w:r>
        <w:rPr>
          <w:lang w:val="en-GB"/>
        </w:rPr>
        <w:t>. By default</w:t>
      </w:r>
      <w:r w:rsidR="001F0994">
        <w:rPr>
          <w:lang w:val="en-GB"/>
        </w:rPr>
        <w:t>,</w:t>
      </w:r>
      <w:r>
        <w:rPr>
          <w:lang w:val="en-GB"/>
        </w:rPr>
        <w:t xml:space="preserve"> this step would cause the host to reboot </w:t>
      </w:r>
      <w:r w:rsidR="007B766D">
        <w:rPr>
          <w:lang w:val="en-GB"/>
        </w:rPr>
        <w:t>after completing t</w:t>
      </w:r>
      <w:r>
        <w:rPr>
          <w:lang w:val="en-GB"/>
        </w:rPr>
        <w:t>he promotion process</w:t>
      </w:r>
      <w:r w:rsidR="007B766D">
        <w:rPr>
          <w:lang w:val="en-GB"/>
        </w:rPr>
        <w:t xml:space="preserve">, </w:t>
      </w:r>
      <w:r>
        <w:rPr>
          <w:lang w:val="en-GB"/>
        </w:rPr>
        <w:t>but in this case</w:t>
      </w:r>
      <w:r w:rsidR="001F0994">
        <w:rPr>
          <w:lang w:val="en-GB"/>
        </w:rPr>
        <w:t>,</w:t>
      </w:r>
      <w:r>
        <w:rPr>
          <w:lang w:val="en-GB"/>
        </w:rPr>
        <w:t xml:space="preserve"> you </w:t>
      </w:r>
      <w:r w:rsidR="001F0994">
        <w:rPr>
          <w:lang w:val="en-GB"/>
        </w:rPr>
        <w:t>do not reboot. This</w:t>
      </w:r>
      <w:r w:rsidR="00274BA8">
        <w:rPr>
          <w:lang w:val="en-GB"/>
        </w:rPr>
        <w:t xml:space="preserve"> approach</w:t>
      </w:r>
      <w:r w:rsidR="001F0994">
        <w:rPr>
          <w:lang w:val="en-GB"/>
        </w:rPr>
        <w:t xml:space="preserve"> allows you to examine the results of the step </w:t>
      </w:r>
      <w:r w:rsidR="007B766D">
        <w:rPr>
          <w:lang w:val="en-GB"/>
        </w:rPr>
        <w:t>before</w:t>
      </w:r>
      <w:r w:rsidR="001F0994">
        <w:rPr>
          <w:lang w:val="en-GB"/>
        </w:rPr>
        <w:t xml:space="preserve"> rebooting. </w:t>
      </w:r>
    </w:p>
    <w:p w14:paraId="56FCD01C" w14:textId="03E76461" w:rsidR="00DD126A" w:rsidRDefault="00DD126A" w:rsidP="007E2953">
      <w:pPr>
        <w:pStyle w:val="NormalPACKT"/>
        <w:rPr>
          <w:lang w:val="en-GB"/>
        </w:rPr>
      </w:pPr>
      <w:r>
        <w:rPr>
          <w:lang w:val="en-GB"/>
        </w:rPr>
        <w:t xml:space="preserve">In </w:t>
      </w:r>
      <w:r w:rsidRPr="005D3E19">
        <w:rPr>
          <w:rStyle w:val="ItalicsPACKT"/>
        </w:rPr>
        <w:t>step 7</w:t>
      </w:r>
      <w:r>
        <w:rPr>
          <w:lang w:val="en-GB"/>
        </w:rPr>
        <w:t>, you can see that the DNS service is available and running. The netlogon service, which is</w:t>
      </w:r>
    </w:p>
    <w:p w14:paraId="2275E133" w14:textId="381BAED2" w:rsidR="007E2953" w:rsidRPr="007E2953" w:rsidRDefault="007E2953" w:rsidP="007E2953">
      <w:pPr>
        <w:pStyle w:val="NormalPACKT"/>
        <w:rPr>
          <w:lang w:val="en-GB"/>
        </w:rPr>
      </w:pPr>
      <w:r>
        <w:rPr>
          <w:lang w:val="en-GB"/>
        </w:rPr>
        <w:t xml:space="preserve">In </w:t>
      </w:r>
      <w:r w:rsidRPr="00DD126A">
        <w:rPr>
          <w:rStyle w:val="ItalicsPACKT"/>
        </w:rPr>
        <w:t>step 8</w:t>
      </w:r>
      <w:r>
        <w:rPr>
          <w:lang w:val="en-GB"/>
        </w:rPr>
        <w:t xml:space="preserve">, you see the zones available on </w:t>
      </w:r>
      <w:r w:rsidRPr="00274BA8">
        <w:rPr>
          <w:rStyle w:val="CodeInTextPACKT"/>
        </w:rPr>
        <w:t>DC1</w:t>
      </w:r>
      <w:r>
        <w:rPr>
          <w:lang w:val="en-GB"/>
        </w:rPr>
        <w:t xml:space="preserve">’s DNS service. You installed this service when you promoted </w:t>
      </w:r>
      <w:r w:rsidRPr="00274BA8">
        <w:rPr>
          <w:rStyle w:val="CodeInTextPACKT"/>
        </w:rPr>
        <w:t>DC1</w:t>
      </w:r>
      <w:r>
        <w:rPr>
          <w:lang w:val="en-GB"/>
        </w:rPr>
        <w:t>. A</w:t>
      </w:r>
      <w:r w:rsidR="00274BA8">
        <w:rPr>
          <w:lang w:val="en-GB"/>
        </w:rPr>
        <w:t>s you can see</w:t>
      </w:r>
      <w:r>
        <w:rPr>
          <w:lang w:val="en-GB"/>
        </w:rPr>
        <w:t xml:space="preserve">, </w:t>
      </w:r>
      <w:r w:rsidR="007B766D">
        <w:rPr>
          <w:lang w:val="en-GB"/>
        </w:rPr>
        <w:t>before</w:t>
      </w:r>
      <w:r>
        <w:rPr>
          <w:lang w:val="en-GB"/>
        </w:rPr>
        <w:t xml:space="preserve"> the reboot, the DNS service is running</w:t>
      </w:r>
      <w:r w:rsidR="007B766D">
        <w:rPr>
          <w:lang w:val="en-GB"/>
        </w:rPr>
        <w:t>,</w:t>
      </w:r>
      <w:r>
        <w:rPr>
          <w:lang w:val="en-GB"/>
        </w:rPr>
        <w:t xml:space="preserve"> but the </w:t>
      </w:r>
      <w:r w:rsidR="00274BA8" w:rsidRPr="00274BA8">
        <w:rPr>
          <w:rStyle w:val="CodeInTextPACKT"/>
        </w:rPr>
        <w:t>Reskit.Org</w:t>
      </w:r>
      <w:r w:rsidR="00274BA8">
        <w:rPr>
          <w:lang w:val="en-GB"/>
        </w:rPr>
        <w:t xml:space="preserve"> </w:t>
      </w:r>
      <w:r>
        <w:rPr>
          <w:lang w:val="en-GB"/>
        </w:rPr>
        <w:t xml:space="preserve">zone is not AD integrated because there </w:t>
      </w:r>
      <w:r w:rsidR="00DD126A">
        <w:rPr>
          <w:lang w:val="en-GB"/>
        </w:rPr>
        <w:t>is</w:t>
      </w:r>
      <w:r>
        <w:rPr>
          <w:lang w:val="en-GB"/>
        </w:rPr>
        <w:t xml:space="preserve"> no AD service running. After the reboot</w:t>
      </w:r>
      <w:r w:rsidR="00DD126A">
        <w:rPr>
          <w:lang w:val="en-GB"/>
        </w:rPr>
        <w:t>,</w:t>
      </w:r>
      <w:r>
        <w:rPr>
          <w:lang w:val="en-GB"/>
        </w:rPr>
        <w:t xml:space="preserve"> this property should change.</w:t>
      </w:r>
    </w:p>
    <w:p w14:paraId="39AD822E" w14:textId="0D8779FD" w:rsidR="00680501" w:rsidRDefault="00DE019B" w:rsidP="00680501">
      <w:pPr>
        <w:pStyle w:val="Heading1"/>
        <w:tabs>
          <w:tab w:val="left" w:pos="0"/>
        </w:tabs>
      </w:pPr>
      <w:r>
        <w:lastRenderedPageBreak/>
        <w:t>Testing an AD installation</w:t>
      </w:r>
    </w:p>
    <w:p w14:paraId="215FA0B3" w14:textId="784E05C2" w:rsidR="00716AAC" w:rsidRPr="00716AAC" w:rsidRDefault="00716AAC" w:rsidP="00716AAC">
      <w:pPr>
        <w:pStyle w:val="NormalPACKT"/>
        <w:rPr>
          <w:lang w:val="en-GB"/>
        </w:rPr>
      </w:pPr>
      <w:r w:rsidRPr="00716AAC">
        <w:rPr>
          <w:lang w:val="en-GB"/>
        </w:rPr>
        <w:t>In “</w:t>
      </w:r>
      <w:r w:rsidRPr="00716AAC">
        <w:rPr>
          <w:rStyle w:val="ItalicsPACKT"/>
          <w:lang w:val="en-GB"/>
        </w:rPr>
        <w:t>Installing an Active Directory Forest Root Domain</w:t>
      </w:r>
      <w:r w:rsidR="007B766D">
        <w:rPr>
          <w:lang w:val="en-GB"/>
        </w:rPr>
        <w:t>,”</w:t>
      </w:r>
      <w:r w:rsidRPr="00716AAC">
        <w:rPr>
          <w:lang w:val="en-GB"/>
        </w:rPr>
        <w:t xml:space="preserve"> you installed AD on DC1. In that recipe, you installed AD</w:t>
      </w:r>
      <w:r>
        <w:rPr>
          <w:lang w:val="en-GB"/>
        </w:rPr>
        <w:t xml:space="preserve"> initially, </w:t>
      </w:r>
      <w:r w:rsidRPr="00716AAC">
        <w:rPr>
          <w:lang w:val="en-GB"/>
        </w:rPr>
        <w:t>without rebooting</w:t>
      </w:r>
      <w:r>
        <w:rPr>
          <w:lang w:val="en-GB"/>
        </w:rPr>
        <w:t>, then did some basic testing, followed by a reboot</w:t>
      </w:r>
      <w:r w:rsidRPr="00716AAC">
        <w:rPr>
          <w:lang w:val="en-GB"/>
        </w:rPr>
        <w:t>. After the required reboot</w:t>
      </w:r>
      <w:r w:rsidR="007B766D">
        <w:rPr>
          <w:lang w:val="en-GB"/>
        </w:rPr>
        <w:t>,</w:t>
      </w:r>
      <w:r w:rsidRPr="00716AAC">
        <w:rPr>
          <w:lang w:val="en-GB"/>
        </w:rPr>
        <w:t xml:space="preserve"> it is useful to check to ensure that your domain</w:t>
      </w:r>
      <w:r>
        <w:rPr>
          <w:lang w:val="en-GB"/>
        </w:rPr>
        <w:t xml:space="preserve"> and domain controller are</w:t>
      </w:r>
      <w:r w:rsidRPr="00716AAC">
        <w:rPr>
          <w:lang w:val="en-GB"/>
        </w:rPr>
        <w:t xml:space="preserve"> fully up, running, and working correctly. In this recipe, you examine core aspects of the AD infrastructure on your first DC.</w:t>
      </w:r>
    </w:p>
    <w:p w14:paraId="5067E49E" w14:textId="77777777" w:rsidR="00680501" w:rsidRDefault="00680501" w:rsidP="00680501">
      <w:pPr>
        <w:pStyle w:val="Heading2"/>
        <w:tabs>
          <w:tab w:val="left" w:pos="0"/>
        </w:tabs>
      </w:pPr>
      <w:r>
        <w:t>Getting ready</w:t>
      </w:r>
    </w:p>
    <w:p w14:paraId="3CBA6D4C" w14:textId="1174E479" w:rsidR="00680501" w:rsidRPr="009D0F10" w:rsidRDefault="00716AAC" w:rsidP="00716AAC">
      <w:pPr>
        <w:pStyle w:val="NormalPACKT"/>
        <w:rPr>
          <w:lang w:val="en-GB"/>
        </w:rPr>
      </w:pPr>
      <w:r w:rsidRPr="00716AAC">
        <w:rPr>
          <w:lang w:val="en-GB"/>
        </w:rPr>
        <w:t xml:space="preserve">You run this recipe on </w:t>
      </w:r>
      <w:r w:rsidRPr="00716AAC">
        <w:rPr>
          <w:rStyle w:val="CodeInTextPACKT"/>
          <w:lang w:val="en-GB"/>
        </w:rPr>
        <w:t>DC1</w:t>
      </w:r>
      <w:r w:rsidRPr="00716AAC">
        <w:rPr>
          <w:lang w:val="en-GB"/>
        </w:rPr>
        <w:t xml:space="preserve">, the first domain controller in the </w:t>
      </w:r>
      <w:r w:rsidRPr="00716AAC">
        <w:rPr>
          <w:rStyle w:val="CodeInTextPACKT"/>
          <w:lang w:val="en-GB"/>
        </w:rPr>
        <w:t>Reskit.Org</w:t>
      </w:r>
      <w:r w:rsidRPr="00716AAC">
        <w:rPr>
          <w:lang w:val="en-GB"/>
        </w:rPr>
        <w:t xml:space="preserve"> domain</w:t>
      </w:r>
      <w:r w:rsidR="007B766D">
        <w:rPr>
          <w:lang w:val="en-GB"/>
        </w:rPr>
        <w:t>,</w:t>
      </w:r>
      <w:r w:rsidRPr="00716AAC">
        <w:rPr>
          <w:lang w:val="en-GB"/>
        </w:rPr>
        <w:t xml:space="preserve"> after you have promoted it to be a DC. You </w:t>
      </w:r>
      <w:r>
        <w:rPr>
          <w:lang w:val="en-GB"/>
        </w:rPr>
        <w:t>promoted</w:t>
      </w:r>
      <w:r w:rsidRPr="00716AAC">
        <w:rPr>
          <w:lang w:val="en-GB"/>
        </w:rPr>
        <w:t xml:space="preserve"> </w:t>
      </w:r>
      <w:r w:rsidRPr="00716AAC">
        <w:rPr>
          <w:rStyle w:val="CodeInTextPACKT"/>
          <w:lang w:val="en-GB"/>
        </w:rPr>
        <w:t>DC1</w:t>
      </w:r>
      <w:r w:rsidRPr="00716AAC">
        <w:rPr>
          <w:lang w:val="en-GB"/>
        </w:rPr>
        <w:t xml:space="preserve"> </w:t>
      </w:r>
      <w:r w:rsidR="007B766D">
        <w:rPr>
          <w:lang w:val="en-GB"/>
        </w:rPr>
        <w:t>as</w:t>
      </w:r>
      <w:r>
        <w:rPr>
          <w:lang w:val="en-GB"/>
        </w:rPr>
        <w:t xml:space="preserve"> </w:t>
      </w:r>
      <w:r w:rsidRPr="00716AAC">
        <w:rPr>
          <w:lang w:val="en-GB"/>
        </w:rPr>
        <w:t xml:space="preserve">a domain controller in the </w:t>
      </w:r>
      <w:r w:rsidRPr="00716AAC">
        <w:rPr>
          <w:rStyle w:val="CodeInTextPACKT"/>
          <w:lang w:val="en-GB"/>
        </w:rPr>
        <w:t>Reskit.Org</w:t>
      </w:r>
      <w:r w:rsidRPr="00716AAC">
        <w:rPr>
          <w:lang w:val="en-GB"/>
        </w:rPr>
        <w:t xml:space="preserve"> domain in “</w:t>
      </w:r>
      <w:r w:rsidRPr="00716AAC">
        <w:rPr>
          <w:rStyle w:val="ItalicsPACKT"/>
          <w:lang w:val="en-GB"/>
        </w:rPr>
        <w:t>Installing an Active Directory forest root domain</w:t>
      </w:r>
      <w:r>
        <w:rPr>
          <w:rStyle w:val="ItalicsPACKT"/>
          <w:lang w:val="en-GB"/>
        </w:rPr>
        <w:t>.</w:t>
      </w:r>
      <w:r w:rsidRPr="00716AAC">
        <w:rPr>
          <w:rStyle w:val="ItalicsPACKT"/>
          <w:lang w:val="en-GB"/>
        </w:rPr>
        <w:t>”</w:t>
      </w:r>
      <w:r w:rsidRPr="00716AAC">
        <w:rPr>
          <w:lang w:val="en-GB"/>
        </w:rPr>
        <w:t xml:space="preserve"> Log on as Reskit\Administrato</w:t>
      </w:r>
      <w:r>
        <w:rPr>
          <w:lang w:val="en-GB"/>
        </w:rPr>
        <w:t xml:space="preserve">r using the password set in the previous recipe, </w:t>
      </w:r>
      <w:r w:rsidRPr="00716AAC">
        <w:rPr>
          <w:rStyle w:val="CodeInTextPACKT"/>
        </w:rPr>
        <w:t>Pa$$w0rd</w:t>
      </w:r>
      <w:r>
        <w:rPr>
          <w:lang w:val="en-GB"/>
        </w:rPr>
        <w:t xml:space="preserve">. </w:t>
      </w:r>
    </w:p>
    <w:p w14:paraId="56FFC5AA" w14:textId="3C3325CD" w:rsidR="00680501" w:rsidRDefault="00680501" w:rsidP="00680501">
      <w:pPr>
        <w:pStyle w:val="Heading2"/>
        <w:tabs>
          <w:tab w:val="left" w:pos="0"/>
        </w:tabs>
      </w:pPr>
      <w:r>
        <w:t>How to do it...</w:t>
      </w:r>
    </w:p>
    <w:p w14:paraId="6082C231" w14:textId="12F23BD5" w:rsidR="009852DD" w:rsidRPr="009852DD" w:rsidRDefault="009852DD" w:rsidP="009852DD">
      <w:pPr>
        <w:pStyle w:val="NumberedBulletPACKT"/>
        <w:numPr>
          <w:ilvl w:val="0"/>
          <w:numId w:val="23"/>
        </w:numPr>
        <w:rPr>
          <w:color w:val="000000"/>
          <w:lang w:val="en-GB" w:eastAsia="en-GB"/>
        </w:rPr>
      </w:pPr>
      <w:r w:rsidRPr="009852DD">
        <w:rPr>
          <w:lang w:val="en-GB" w:eastAsia="en-GB"/>
        </w:rPr>
        <w:t>Examining Root Directory Service Entry (DSE)</w:t>
      </w:r>
    </w:p>
    <w:p w14:paraId="5CDD543F" w14:textId="77777777" w:rsidR="009852DD" w:rsidRDefault="009852DD" w:rsidP="009852DD">
      <w:pPr>
        <w:pStyle w:val="CodePACKT"/>
      </w:pPr>
    </w:p>
    <w:p w14:paraId="1360C844" w14:textId="78D6A0A2" w:rsidR="009852DD" w:rsidRPr="009852DD" w:rsidRDefault="009852DD" w:rsidP="009852DD">
      <w:pPr>
        <w:pStyle w:val="CodePACKT"/>
      </w:pPr>
      <w:r w:rsidRPr="009852DD">
        <w:t>Get-ADRootDSE -Server DC1.Reskit.Org</w:t>
      </w:r>
    </w:p>
    <w:p w14:paraId="02EF92DA" w14:textId="77777777" w:rsidR="009852DD" w:rsidRPr="009852DD" w:rsidRDefault="009852DD" w:rsidP="009852DD">
      <w:pPr>
        <w:pStyle w:val="CodePACKT"/>
      </w:pPr>
    </w:p>
    <w:p w14:paraId="3BE166E0" w14:textId="76BFF11C" w:rsidR="009852DD" w:rsidRPr="009852DD" w:rsidRDefault="009852DD" w:rsidP="009852DD">
      <w:pPr>
        <w:pStyle w:val="NumberedBulletPACKT"/>
        <w:rPr>
          <w:color w:val="000000"/>
          <w:lang w:val="en-GB" w:eastAsia="en-GB"/>
        </w:rPr>
      </w:pPr>
      <w:r w:rsidRPr="009852DD">
        <w:rPr>
          <w:lang w:val="en-GB" w:eastAsia="en-GB"/>
        </w:rPr>
        <w:t>Viewing AD forest details</w:t>
      </w:r>
    </w:p>
    <w:p w14:paraId="762E8981" w14:textId="77777777" w:rsidR="009852DD" w:rsidRDefault="009852DD" w:rsidP="009852DD">
      <w:pPr>
        <w:pStyle w:val="CodePACKT"/>
      </w:pPr>
    </w:p>
    <w:p w14:paraId="51346343" w14:textId="5FD47F8F" w:rsidR="009852DD" w:rsidRPr="009852DD" w:rsidRDefault="009852DD" w:rsidP="009852DD">
      <w:pPr>
        <w:pStyle w:val="CodePACKT"/>
      </w:pPr>
      <w:r w:rsidRPr="009852DD">
        <w:t>Get-ADForest</w:t>
      </w:r>
    </w:p>
    <w:p w14:paraId="61D0E18C" w14:textId="77777777" w:rsidR="009852DD" w:rsidRPr="009852DD" w:rsidRDefault="009852DD" w:rsidP="009852DD">
      <w:pPr>
        <w:pStyle w:val="CodePACKT"/>
      </w:pPr>
    </w:p>
    <w:p w14:paraId="25699A64" w14:textId="52FDECC0" w:rsidR="009852DD" w:rsidRPr="009852DD" w:rsidRDefault="009852DD" w:rsidP="009852DD">
      <w:pPr>
        <w:pStyle w:val="NumberedBulletPACKT"/>
        <w:rPr>
          <w:color w:val="000000"/>
          <w:lang w:val="en-GB" w:eastAsia="en-GB"/>
        </w:rPr>
      </w:pPr>
      <w:r w:rsidRPr="009852DD">
        <w:rPr>
          <w:lang w:val="en-GB" w:eastAsia="en-GB"/>
        </w:rPr>
        <w:t>Viewing AD Domain details</w:t>
      </w:r>
    </w:p>
    <w:p w14:paraId="04708373" w14:textId="77777777" w:rsidR="009852DD" w:rsidRDefault="009852DD" w:rsidP="009852DD">
      <w:pPr>
        <w:pStyle w:val="CodePACKT"/>
      </w:pPr>
    </w:p>
    <w:p w14:paraId="5F54C2B2" w14:textId="38072057" w:rsidR="009852DD" w:rsidRPr="009852DD" w:rsidRDefault="009852DD" w:rsidP="009852DD">
      <w:pPr>
        <w:pStyle w:val="CodePACKT"/>
      </w:pPr>
      <w:r w:rsidRPr="009852DD">
        <w:t>Get-ADDomain -Current LocalComputer</w:t>
      </w:r>
    </w:p>
    <w:p w14:paraId="51BE14BC" w14:textId="77777777" w:rsidR="009852DD" w:rsidRPr="009852DD" w:rsidRDefault="009852DD" w:rsidP="009852DD">
      <w:pPr>
        <w:pStyle w:val="CodePACKT"/>
      </w:pPr>
    </w:p>
    <w:p w14:paraId="042E439F" w14:textId="4BCCCD96" w:rsidR="009852DD" w:rsidRPr="009852DD" w:rsidRDefault="009852DD" w:rsidP="009852DD">
      <w:pPr>
        <w:pStyle w:val="NumberedBulletPACKT"/>
        <w:rPr>
          <w:color w:val="000000"/>
          <w:lang w:val="en-GB" w:eastAsia="en-GB"/>
        </w:rPr>
      </w:pPr>
      <w:r w:rsidRPr="009852DD">
        <w:rPr>
          <w:lang w:val="en-GB" w:eastAsia="en-GB"/>
        </w:rPr>
        <w:t>Checking Netlogon, ADWS, and DNS services</w:t>
      </w:r>
    </w:p>
    <w:p w14:paraId="1A684AF7" w14:textId="77777777" w:rsidR="009852DD" w:rsidRDefault="009852DD" w:rsidP="009852DD">
      <w:pPr>
        <w:pStyle w:val="CodePACKT"/>
      </w:pPr>
    </w:p>
    <w:p w14:paraId="7DE4DDA2" w14:textId="6B6F7E15" w:rsidR="009852DD" w:rsidRPr="009852DD" w:rsidRDefault="009852DD" w:rsidP="009852DD">
      <w:pPr>
        <w:pStyle w:val="CodePACKT"/>
      </w:pPr>
      <w:r w:rsidRPr="009852DD">
        <w:t xml:space="preserve">Get-Service NetLogon, ADWS, DNS </w:t>
      </w:r>
    </w:p>
    <w:p w14:paraId="50179CDE" w14:textId="77777777" w:rsidR="009852DD" w:rsidRPr="009852DD" w:rsidRDefault="009852DD" w:rsidP="009852DD">
      <w:pPr>
        <w:pStyle w:val="CodePACKT"/>
      </w:pPr>
    </w:p>
    <w:p w14:paraId="34E9C4CB" w14:textId="39BD8E41" w:rsidR="009852DD" w:rsidRPr="009852DD" w:rsidRDefault="009852DD" w:rsidP="009852DD">
      <w:pPr>
        <w:pStyle w:val="NumberedBulletPACKT"/>
        <w:rPr>
          <w:color w:val="000000"/>
          <w:lang w:val="en-GB" w:eastAsia="en-GB"/>
        </w:rPr>
      </w:pPr>
      <w:r w:rsidRPr="009852DD">
        <w:rPr>
          <w:lang w:val="en-GB" w:eastAsia="en-GB"/>
        </w:rPr>
        <w:t>Getting initial AD users</w:t>
      </w:r>
    </w:p>
    <w:p w14:paraId="4D623CF8" w14:textId="77777777" w:rsidR="009852DD" w:rsidRDefault="009852DD" w:rsidP="009852DD">
      <w:pPr>
        <w:pStyle w:val="CodePACKT"/>
      </w:pPr>
    </w:p>
    <w:p w14:paraId="072F78EA" w14:textId="2E109649" w:rsidR="009852DD" w:rsidRPr="009852DD" w:rsidRDefault="009852DD" w:rsidP="009852DD">
      <w:pPr>
        <w:pStyle w:val="CodePACKT"/>
      </w:pPr>
      <w:r w:rsidRPr="009852DD">
        <w:t>Get-ADUser -Filter * |</w:t>
      </w:r>
    </w:p>
    <w:p w14:paraId="433E6254" w14:textId="77777777" w:rsidR="009852DD" w:rsidRPr="009852DD" w:rsidRDefault="009852DD" w:rsidP="009852DD">
      <w:pPr>
        <w:pStyle w:val="CodePACKT"/>
      </w:pPr>
      <w:r w:rsidRPr="009852DD">
        <w:t>  Sort-Object -Property Name |</w:t>
      </w:r>
    </w:p>
    <w:p w14:paraId="4B4F08A2" w14:textId="77777777" w:rsidR="009852DD" w:rsidRPr="009852DD" w:rsidRDefault="009852DD" w:rsidP="009852DD">
      <w:pPr>
        <w:pStyle w:val="CodePACKT"/>
      </w:pPr>
      <w:r w:rsidRPr="009852DD">
        <w:t>    Format-Table -Property Name, DistinguishedName</w:t>
      </w:r>
    </w:p>
    <w:p w14:paraId="320AF9B5" w14:textId="77777777" w:rsidR="009852DD" w:rsidRPr="009852DD" w:rsidRDefault="009852DD" w:rsidP="009852DD">
      <w:pPr>
        <w:pStyle w:val="CodePACKT"/>
      </w:pPr>
    </w:p>
    <w:p w14:paraId="6A1A59D6" w14:textId="004E8111" w:rsidR="009852DD" w:rsidRPr="009852DD" w:rsidRDefault="009852DD" w:rsidP="009852DD">
      <w:pPr>
        <w:pStyle w:val="NumberedBulletPACKT"/>
        <w:rPr>
          <w:color w:val="000000"/>
          <w:lang w:val="en-GB" w:eastAsia="en-GB"/>
        </w:rPr>
      </w:pPr>
      <w:r w:rsidRPr="009852DD">
        <w:rPr>
          <w:lang w:val="en-GB" w:eastAsia="en-GB"/>
        </w:rPr>
        <w:t>Getting initial AD groups</w:t>
      </w:r>
    </w:p>
    <w:p w14:paraId="764069B9" w14:textId="77777777" w:rsidR="009852DD" w:rsidRDefault="009852DD" w:rsidP="009852DD">
      <w:pPr>
        <w:pStyle w:val="CodePACKT"/>
      </w:pPr>
    </w:p>
    <w:p w14:paraId="0FF552B8" w14:textId="4CC9D6C0" w:rsidR="009852DD" w:rsidRPr="009852DD" w:rsidRDefault="009852DD" w:rsidP="009852DD">
      <w:pPr>
        <w:pStyle w:val="CodePACKT"/>
      </w:pPr>
      <w:r w:rsidRPr="009852DD">
        <w:t>Get-ADGroup -Filter *  |</w:t>
      </w:r>
    </w:p>
    <w:p w14:paraId="51730681" w14:textId="0812A2A3" w:rsidR="009852DD" w:rsidRPr="009852DD" w:rsidRDefault="009852DD" w:rsidP="009852DD">
      <w:pPr>
        <w:pStyle w:val="CodePACKT"/>
      </w:pPr>
      <w:r w:rsidRPr="009852DD">
        <w:t>  Sort-Object -Property Groupscope,</w:t>
      </w:r>
      <w:r w:rsidR="00FD67E2">
        <w:t xml:space="preserve"> </w:t>
      </w:r>
      <w:r w:rsidRPr="009852DD">
        <w:t>Name |</w:t>
      </w:r>
    </w:p>
    <w:p w14:paraId="44CD5C67" w14:textId="77777777" w:rsidR="009852DD" w:rsidRPr="009852DD" w:rsidRDefault="009852DD" w:rsidP="009852DD">
      <w:pPr>
        <w:pStyle w:val="CodePACKT"/>
      </w:pPr>
      <w:r w:rsidRPr="009852DD">
        <w:t>    Format-Table -Property Name, GroupScope</w:t>
      </w:r>
    </w:p>
    <w:p w14:paraId="155EB795" w14:textId="77777777" w:rsidR="009852DD" w:rsidRPr="009852DD" w:rsidRDefault="009852DD" w:rsidP="009852DD">
      <w:pPr>
        <w:shd w:val="clear" w:color="auto" w:fill="FFFFFF"/>
        <w:spacing w:before="0" w:after="0" w:line="285" w:lineRule="atLeast"/>
        <w:rPr>
          <w:rFonts w:ascii="Cascadia Code" w:hAnsi="Cascadia Code" w:cs="Cascadia Code"/>
          <w:bCs w:val="0"/>
          <w:color w:val="000000"/>
          <w:sz w:val="21"/>
          <w:szCs w:val="21"/>
          <w:lang w:val="en-GB" w:eastAsia="en-GB"/>
        </w:rPr>
      </w:pPr>
    </w:p>
    <w:p w14:paraId="6DB592A3" w14:textId="5EBA20EC" w:rsidR="009852DD" w:rsidRPr="009852DD" w:rsidRDefault="009852DD" w:rsidP="009852DD">
      <w:pPr>
        <w:pStyle w:val="NumberedBulletPACKT"/>
        <w:rPr>
          <w:color w:val="000000"/>
          <w:lang w:val="en-GB" w:eastAsia="en-GB"/>
        </w:rPr>
      </w:pPr>
      <w:r w:rsidRPr="009852DD">
        <w:rPr>
          <w:lang w:val="en-GB" w:eastAsia="en-GB"/>
        </w:rPr>
        <w:t>Examining Enterprise Admins group membership</w:t>
      </w:r>
    </w:p>
    <w:p w14:paraId="42AE85B8" w14:textId="77777777" w:rsidR="009852DD" w:rsidRPr="009852DD" w:rsidRDefault="009852DD" w:rsidP="009852DD">
      <w:pPr>
        <w:pStyle w:val="CodePACKT"/>
      </w:pPr>
    </w:p>
    <w:p w14:paraId="69C76A4D" w14:textId="2024E694" w:rsidR="009852DD" w:rsidRPr="009852DD" w:rsidRDefault="009852DD" w:rsidP="009852DD">
      <w:pPr>
        <w:pStyle w:val="CodePACKT"/>
      </w:pPr>
      <w:r w:rsidRPr="009852DD">
        <w:t>Get-ADGroupMember -Identity 'Enterprise Admins'  </w:t>
      </w:r>
    </w:p>
    <w:p w14:paraId="22460C2D" w14:textId="77777777" w:rsidR="009852DD" w:rsidRPr="009852DD" w:rsidRDefault="009852DD" w:rsidP="009852DD">
      <w:pPr>
        <w:pStyle w:val="CodePACKT"/>
      </w:pPr>
    </w:p>
    <w:p w14:paraId="744DEC04" w14:textId="258DDCF9" w:rsidR="009852DD" w:rsidRPr="009852DD" w:rsidRDefault="009852DD" w:rsidP="009852DD">
      <w:pPr>
        <w:pStyle w:val="NumberedBulletPACKT"/>
        <w:rPr>
          <w:color w:val="000000"/>
          <w:lang w:val="en-GB" w:eastAsia="en-GB"/>
        </w:rPr>
      </w:pPr>
      <w:r w:rsidRPr="009852DD">
        <w:rPr>
          <w:lang w:val="en-GB" w:eastAsia="en-GB"/>
        </w:rPr>
        <w:t xml:space="preserve">Checking DNS zones on </w:t>
      </w:r>
      <w:r w:rsidRPr="00FD67E2">
        <w:rPr>
          <w:rStyle w:val="CodeInTextPACKT"/>
        </w:rPr>
        <w:t>DC1</w:t>
      </w:r>
    </w:p>
    <w:p w14:paraId="68B0C1C0" w14:textId="77777777" w:rsidR="009852DD" w:rsidRPr="009852DD" w:rsidRDefault="009852DD" w:rsidP="009852DD">
      <w:pPr>
        <w:pStyle w:val="CodePACKT"/>
      </w:pPr>
    </w:p>
    <w:p w14:paraId="6C645534" w14:textId="3C4CC866" w:rsidR="009852DD" w:rsidRPr="009852DD" w:rsidRDefault="009852DD" w:rsidP="009852DD">
      <w:pPr>
        <w:pStyle w:val="CodePACKT"/>
      </w:pPr>
      <w:r w:rsidRPr="009852DD">
        <w:t>Get-DnsServerZone -ComputerName DC1  </w:t>
      </w:r>
    </w:p>
    <w:p w14:paraId="6025A08D" w14:textId="77777777" w:rsidR="009852DD" w:rsidRPr="009852DD" w:rsidRDefault="009852DD" w:rsidP="009852DD">
      <w:pPr>
        <w:pStyle w:val="CodePACKT"/>
      </w:pPr>
    </w:p>
    <w:p w14:paraId="1E8D3A62" w14:textId="4E62F926" w:rsidR="009852DD" w:rsidRPr="009852DD" w:rsidRDefault="009852DD" w:rsidP="009852DD">
      <w:pPr>
        <w:pStyle w:val="NumberedBulletPACKT"/>
        <w:rPr>
          <w:color w:val="000000"/>
          <w:lang w:val="en-GB" w:eastAsia="en-GB"/>
        </w:rPr>
      </w:pPr>
      <w:r w:rsidRPr="009852DD">
        <w:rPr>
          <w:lang w:val="en-GB" w:eastAsia="en-GB"/>
        </w:rPr>
        <w:t xml:space="preserve">Testing domain name DNS resolution </w:t>
      </w:r>
    </w:p>
    <w:p w14:paraId="5ABB7503" w14:textId="77777777" w:rsidR="009852DD" w:rsidRPr="009852DD" w:rsidRDefault="009852DD" w:rsidP="009852DD">
      <w:pPr>
        <w:pStyle w:val="CodePACKT"/>
      </w:pPr>
    </w:p>
    <w:p w14:paraId="2B05906D" w14:textId="6005D4A4" w:rsidR="009852DD" w:rsidRPr="009852DD" w:rsidRDefault="009852DD" w:rsidP="009852DD">
      <w:pPr>
        <w:pStyle w:val="CodePACKT"/>
      </w:pPr>
      <w:r w:rsidRPr="009852DD">
        <w:lastRenderedPageBreak/>
        <w:t xml:space="preserve">Resolve-DnsName -Name Reskit.Org </w:t>
      </w:r>
    </w:p>
    <w:p w14:paraId="113DEB56" w14:textId="77777777" w:rsidR="009852DD" w:rsidRPr="009852DD" w:rsidRDefault="009852DD" w:rsidP="009852DD">
      <w:pPr>
        <w:pStyle w:val="NormalPACKT"/>
        <w:rPr>
          <w:lang w:val="en-GB"/>
        </w:rPr>
      </w:pPr>
    </w:p>
    <w:p w14:paraId="2D4EE86B" w14:textId="235C38C9" w:rsidR="00680501" w:rsidRDefault="00680501" w:rsidP="00680501">
      <w:pPr>
        <w:pStyle w:val="Heading2"/>
        <w:numPr>
          <w:ilvl w:val="1"/>
          <w:numId w:val="3"/>
        </w:numPr>
        <w:tabs>
          <w:tab w:val="left" w:pos="0"/>
        </w:tabs>
      </w:pPr>
      <w:r>
        <w:t>How it works...</w:t>
      </w:r>
    </w:p>
    <w:p w14:paraId="2AD6E629" w14:textId="6F7E79F7" w:rsidR="009852DD" w:rsidRPr="009852DD" w:rsidRDefault="009852DD" w:rsidP="009852DD">
      <w:pPr>
        <w:rPr>
          <w:rFonts w:ascii="Times New Roman" w:hAnsi="Times New Roman" w:cs="Times New Roman"/>
          <w:bCs w:val="0"/>
          <w:sz w:val="22"/>
          <w:lang w:val="en-GB"/>
        </w:rPr>
      </w:pPr>
      <w:r>
        <w:rPr>
          <w:lang w:val="en-GB"/>
        </w:rPr>
        <w:t xml:space="preserve">In step 1, </w:t>
      </w:r>
      <w:r>
        <w:rPr>
          <w:rFonts w:ascii="Times New Roman" w:hAnsi="Times New Roman" w:cs="Times New Roman"/>
          <w:bCs w:val="0"/>
          <w:sz w:val="22"/>
          <w:lang w:val="en-GB"/>
        </w:rPr>
        <w:t>a</w:t>
      </w:r>
      <w:r w:rsidRPr="009852DD">
        <w:rPr>
          <w:rFonts w:ascii="Times New Roman" w:hAnsi="Times New Roman" w:cs="Times New Roman"/>
          <w:bCs w:val="0"/>
          <w:sz w:val="22"/>
          <w:lang w:val="en-GB"/>
        </w:rPr>
        <w:t>fter you completed the installation of AD and rebooted</w:t>
      </w:r>
      <w:r>
        <w:rPr>
          <w:rFonts w:ascii="Times New Roman" w:hAnsi="Times New Roman" w:cs="Times New Roman"/>
          <w:bCs w:val="0"/>
          <w:sz w:val="22"/>
          <w:lang w:val="en-GB"/>
        </w:rPr>
        <w:t xml:space="preserve"> DC1 (and logged in)</w:t>
      </w:r>
      <w:r w:rsidRPr="009852DD">
        <w:rPr>
          <w:rFonts w:ascii="Times New Roman" w:hAnsi="Times New Roman" w:cs="Times New Roman"/>
          <w:bCs w:val="0"/>
          <w:sz w:val="22"/>
          <w:lang w:val="en-GB"/>
        </w:rPr>
        <w:t>, you examine the AD Directory Service Entry (DSE), which looks like this:</w:t>
      </w:r>
    </w:p>
    <w:p w14:paraId="23FB38E2" w14:textId="3CC24FAA" w:rsidR="009852DD" w:rsidRDefault="00E71FEB" w:rsidP="009852DD">
      <w:pPr>
        <w:pStyle w:val="NormalPACKT"/>
        <w:rPr>
          <w:lang w:val="en-GB"/>
        </w:rPr>
      </w:pPr>
      <w:r>
        <w:rPr>
          <w:noProof/>
        </w:rPr>
        <w:lastRenderedPageBreak/>
        <w:drawing>
          <wp:inline distT="0" distB="0" distL="0" distR="0" wp14:anchorId="05770D92" wp14:editId="4350413A">
            <wp:extent cx="5171429" cy="80761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1429" cy="8076190"/>
                    </a:xfrm>
                    <a:prstGeom prst="rect">
                      <a:avLst/>
                    </a:prstGeom>
                  </pic:spPr>
                </pic:pic>
              </a:graphicData>
            </a:graphic>
          </wp:inline>
        </w:drawing>
      </w:r>
    </w:p>
    <w:p w14:paraId="37316F16" w14:textId="3A52E0E3" w:rsidR="009852DD" w:rsidRDefault="009852DD" w:rsidP="009852DD">
      <w:pPr>
        <w:pStyle w:val="FigurePACKT"/>
        <w:rPr>
          <w:szCs w:val="28"/>
        </w:rPr>
      </w:pPr>
      <w:r>
        <w:rPr>
          <w:szCs w:val="28"/>
        </w:rPr>
        <w:t>Figure 4.</w:t>
      </w:r>
      <w:r w:rsidR="00E71FEB">
        <w:rPr>
          <w:szCs w:val="28"/>
        </w:rPr>
        <w:t>9</w:t>
      </w:r>
      <w:r>
        <w:rPr>
          <w:szCs w:val="28"/>
        </w:rPr>
        <w:t xml:space="preserve">: </w:t>
      </w:r>
      <w:r w:rsidR="00E71FEB">
        <w:rPr>
          <w:szCs w:val="28"/>
        </w:rPr>
        <w:t>Examining the Root DSE</w:t>
      </w:r>
    </w:p>
    <w:p w14:paraId="7E7F8019" w14:textId="25779C14" w:rsidR="009852DD" w:rsidRDefault="009852DD" w:rsidP="009852DD">
      <w:pPr>
        <w:pStyle w:val="LayoutInformationPACKT"/>
        <w:rPr>
          <w:noProof/>
        </w:rPr>
      </w:pPr>
      <w:r>
        <w:t xml:space="preserve">Insert image </w:t>
      </w:r>
      <w:r>
        <w:rPr>
          <w:noProof/>
        </w:rPr>
        <w:t>B18878_04_0</w:t>
      </w:r>
      <w:r w:rsidR="00E71FEB">
        <w:rPr>
          <w:noProof/>
        </w:rPr>
        <w:t>9</w:t>
      </w:r>
      <w:r>
        <w:rPr>
          <w:noProof/>
        </w:rPr>
        <w:t>.png</w:t>
      </w:r>
    </w:p>
    <w:p w14:paraId="78AB7C7C" w14:textId="204D47C8" w:rsidR="00EB4D7B" w:rsidRDefault="00EB4D7B" w:rsidP="00EB4D7B">
      <w:pPr>
        <w:pStyle w:val="NormalPACKT"/>
      </w:pPr>
      <w:r w:rsidRPr="00EB4D7B">
        <w:lastRenderedPageBreak/>
        <w:t xml:space="preserve">In </w:t>
      </w:r>
      <w:r w:rsidRPr="00EB4D7B">
        <w:rPr>
          <w:rStyle w:val="ItalicsPACKT"/>
        </w:rPr>
        <w:t>step 2</w:t>
      </w:r>
      <w:r w:rsidRPr="00EB4D7B">
        <w:t xml:space="preserve">, you use Get-ADForest to return core information about the </w:t>
      </w:r>
      <w:r>
        <w:t>Reskit.Org forest, with output like this:</w:t>
      </w:r>
    </w:p>
    <w:p w14:paraId="4FC77FAC" w14:textId="22A5454E" w:rsidR="00EB4D7B" w:rsidRDefault="00EB4D7B" w:rsidP="00EB4D7B">
      <w:pPr>
        <w:pStyle w:val="FigurePACKT"/>
      </w:pPr>
      <w:r>
        <w:rPr>
          <w:noProof/>
        </w:rPr>
        <w:drawing>
          <wp:inline distT="0" distB="0" distL="0" distR="0" wp14:anchorId="39607FC0" wp14:editId="3EA48582">
            <wp:extent cx="3317940" cy="13369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33312" cy="1343148"/>
                    </a:xfrm>
                    <a:prstGeom prst="rect">
                      <a:avLst/>
                    </a:prstGeom>
                  </pic:spPr>
                </pic:pic>
              </a:graphicData>
            </a:graphic>
          </wp:inline>
        </w:drawing>
      </w:r>
    </w:p>
    <w:p w14:paraId="6459B52B" w14:textId="1A4726C2" w:rsidR="00EB4D7B" w:rsidRDefault="00EB4D7B" w:rsidP="00EB4D7B">
      <w:pPr>
        <w:pStyle w:val="FigurePACKT"/>
        <w:rPr>
          <w:szCs w:val="28"/>
        </w:rPr>
      </w:pPr>
      <w:r>
        <w:rPr>
          <w:szCs w:val="28"/>
        </w:rPr>
        <w:t>Figure 4.10: Viewing AD Forest details</w:t>
      </w:r>
    </w:p>
    <w:p w14:paraId="60882197" w14:textId="02530681" w:rsidR="00EB4D7B" w:rsidRDefault="00EB4D7B" w:rsidP="00EB4D7B">
      <w:pPr>
        <w:pStyle w:val="LayoutInformationPACKT"/>
        <w:rPr>
          <w:noProof/>
        </w:rPr>
      </w:pPr>
      <w:r>
        <w:t xml:space="preserve">Insert image </w:t>
      </w:r>
      <w:r>
        <w:rPr>
          <w:noProof/>
        </w:rPr>
        <w:t>B18878_04_10.png</w:t>
      </w:r>
    </w:p>
    <w:p w14:paraId="641E581A" w14:textId="33A19F76" w:rsidR="00EB4D7B" w:rsidRDefault="00B46EDA" w:rsidP="00EB4D7B">
      <w:pPr>
        <w:pStyle w:val="NormalPACKT"/>
      </w:pPr>
      <w:r>
        <w:t xml:space="preserve">In </w:t>
      </w:r>
      <w:r w:rsidRPr="00B46EDA">
        <w:rPr>
          <w:rStyle w:val="ItalicsPACKT"/>
        </w:rPr>
        <w:t>step 3</w:t>
      </w:r>
      <w:r>
        <w:t xml:space="preserve">, you use the </w:t>
      </w:r>
      <w:r w:rsidRPr="00B46EDA">
        <w:rPr>
          <w:rStyle w:val="CodeInTextPACKT"/>
        </w:rPr>
        <w:t>Get-ADDomain</w:t>
      </w:r>
      <w:r>
        <w:t xml:space="preserve"> command to get details about the </w:t>
      </w:r>
      <w:r w:rsidRPr="00B46EDA">
        <w:rPr>
          <w:rStyle w:val="CodeInTextPACKT"/>
        </w:rPr>
        <w:t>Reskit.Org</w:t>
      </w:r>
      <w:r>
        <w:t xml:space="preserve"> domain, with output like this:</w:t>
      </w:r>
    </w:p>
    <w:p w14:paraId="5A6F30F5" w14:textId="638BA499" w:rsidR="00B46EDA" w:rsidRDefault="00920E14" w:rsidP="00920E14">
      <w:pPr>
        <w:pStyle w:val="FigurePACKT"/>
      </w:pPr>
      <w:r>
        <w:rPr>
          <w:noProof/>
        </w:rPr>
        <w:drawing>
          <wp:inline distT="0" distB="0" distL="0" distR="0" wp14:anchorId="7F3665E8" wp14:editId="7010320A">
            <wp:extent cx="2660606" cy="2589861"/>
            <wp:effectExtent l="0" t="0" r="698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69947" cy="2598954"/>
                    </a:xfrm>
                    <a:prstGeom prst="rect">
                      <a:avLst/>
                    </a:prstGeom>
                  </pic:spPr>
                </pic:pic>
              </a:graphicData>
            </a:graphic>
          </wp:inline>
        </w:drawing>
      </w:r>
    </w:p>
    <w:p w14:paraId="67414D98" w14:textId="6E0348D6" w:rsidR="00B46EDA" w:rsidRDefault="00B46EDA" w:rsidP="00B46EDA">
      <w:pPr>
        <w:pStyle w:val="FigurePACKT"/>
        <w:rPr>
          <w:szCs w:val="28"/>
        </w:rPr>
      </w:pPr>
      <w:r>
        <w:rPr>
          <w:szCs w:val="28"/>
        </w:rPr>
        <w:t>Figure 4.1</w:t>
      </w:r>
      <w:r w:rsidR="00920E14">
        <w:rPr>
          <w:szCs w:val="28"/>
        </w:rPr>
        <w:t>1</w:t>
      </w:r>
      <w:r>
        <w:rPr>
          <w:szCs w:val="28"/>
        </w:rPr>
        <w:t xml:space="preserve">: Viewing AD </w:t>
      </w:r>
      <w:r w:rsidR="00920E14">
        <w:rPr>
          <w:szCs w:val="28"/>
        </w:rPr>
        <w:t>Domain</w:t>
      </w:r>
      <w:r>
        <w:rPr>
          <w:szCs w:val="28"/>
        </w:rPr>
        <w:t xml:space="preserve"> details</w:t>
      </w:r>
    </w:p>
    <w:p w14:paraId="4F4A9EA1" w14:textId="2F33B1B3" w:rsidR="00B46EDA" w:rsidRDefault="00B46EDA" w:rsidP="00B46EDA">
      <w:pPr>
        <w:pStyle w:val="LayoutInformationPACKT"/>
        <w:rPr>
          <w:noProof/>
        </w:rPr>
      </w:pPr>
      <w:r>
        <w:t xml:space="preserve">Insert image </w:t>
      </w:r>
      <w:r>
        <w:rPr>
          <w:noProof/>
        </w:rPr>
        <w:t>B18878_04_1</w:t>
      </w:r>
      <w:r w:rsidR="00920E14">
        <w:rPr>
          <w:noProof/>
        </w:rPr>
        <w:t>1</w:t>
      </w:r>
      <w:r>
        <w:rPr>
          <w:noProof/>
        </w:rPr>
        <w:t>.png</w:t>
      </w:r>
    </w:p>
    <w:p w14:paraId="68F91898" w14:textId="25C30113" w:rsidR="009852DD" w:rsidRDefault="00920E14" w:rsidP="009852DD">
      <w:pPr>
        <w:pStyle w:val="NormalPACKT"/>
        <w:rPr>
          <w:lang w:val="en-GB"/>
        </w:rPr>
      </w:pPr>
      <w:r>
        <w:rPr>
          <w:lang w:val="en-GB"/>
        </w:rPr>
        <w:t xml:space="preserve">In </w:t>
      </w:r>
      <w:r w:rsidRPr="00920E14">
        <w:rPr>
          <w:rStyle w:val="ItalicsPACKT"/>
        </w:rPr>
        <w:t>step 4</w:t>
      </w:r>
      <w:r>
        <w:rPr>
          <w:lang w:val="en-GB"/>
        </w:rPr>
        <w:t>, you check on three key services for AD: Active Directory Web Services,  DNS, and Netlogon services. You see output like this:</w:t>
      </w:r>
    </w:p>
    <w:p w14:paraId="450CEB67" w14:textId="71D626E8" w:rsidR="00920E14" w:rsidRPr="009852DD" w:rsidRDefault="00920E14" w:rsidP="00920E14">
      <w:pPr>
        <w:pStyle w:val="FigurePACKT"/>
      </w:pPr>
      <w:r>
        <w:rPr>
          <w:noProof/>
        </w:rPr>
        <w:drawing>
          <wp:inline distT="0" distB="0" distL="0" distR="0" wp14:anchorId="3F9F7DF4" wp14:editId="01C957D3">
            <wp:extent cx="2539480" cy="88629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9875" cy="889920"/>
                    </a:xfrm>
                    <a:prstGeom prst="rect">
                      <a:avLst/>
                    </a:prstGeom>
                  </pic:spPr>
                </pic:pic>
              </a:graphicData>
            </a:graphic>
          </wp:inline>
        </w:drawing>
      </w:r>
    </w:p>
    <w:p w14:paraId="595B94DA" w14:textId="42BDC7EC" w:rsidR="00920E14" w:rsidRDefault="00920E14" w:rsidP="00920E14">
      <w:pPr>
        <w:pStyle w:val="FigurePACKT"/>
        <w:rPr>
          <w:szCs w:val="28"/>
        </w:rPr>
      </w:pPr>
      <w:r>
        <w:rPr>
          <w:szCs w:val="28"/>
        </w:rPr>
        <w:t>Figure 4.12: Viewing status of key services</w:t>
      </w:r>
    </w:p>
    <w:p w14:paraId="296A4E48" w14:textId="170087CF" w:rsidR="00920E14" w:rsidRDefault="00920E14" w:rsidP="00920E14">
      <w:pPr>
        <w:pStyle w:val="LayoutInformationPACKT"/>
        <w:rPr>
          <w:noProof/>
        </w:rPr>
      </w:pPr>
      <w:r>
        <w:t xml:space="preserve">Insert image </w:t>
      </w:r>
      <w:r>
        <w:rPr>
          <w:noProof/>
        </w:rPr>
        <w:t>B18878_04_12.png</w:t>
      </w:r>
    </w:p>
    <w:p w14:paraId="0A66E0D3" w14:textId="4903A606" w:rsidR="00920E14" w:rsidRDefault="00920E14" w:rsidP="00920E14">
      <w:pPr>
        <w:pStyle w:val="NormalPACKT"/>
      </w:pPr>
      <w:r>
        <w:t xml:space="preserve">In </w:t>
      </w:r>
      <w:r w:rsidRPr="00920E14">
        <w:rPr>
          <w:rStyle w:val="ItalicsPACKT"/>
        </w:rPr>
        <w:t>step 5</w:t>
      </w:r>
      <w:r>
        <w:t>, you view the AD users created by the AD installation process, with output like this:</w:t>
      </w:r>
    </w:p>
    <w:p w14:paraId="2C0522DA" w14:textId="5C16C389" w:rsidR="00920E14" w:rsidRDefault="00920E14" w:rsidP="00920E14">
      <w:pPr>
        <w:pStyle w:val="NormalPACKT"/>
      </w:pPr>
    </w:p>
    <w:p w14:paraId="70583D67" w14:textId="201EFCBF" w:rsidR="00920E14" w:rsidRDefault="008F29FA" w:rsidP="008F29FA">
      <w:pPr>
        <w:pStyle w:val="FigurePACKT"/>
      </w:pPr>
      <w:r>
        <w:rPr>
          <w:noProof/>
        </w:rPr>
        <w:lastRenderedPageBreak/>
        <w:drawing>
          <wp:inline distT="0" distB="0" distL="0" distR="0" wp14:anchorId="5FD2ED2C" wp14:editId="0EEC0A1E">
            <wp:extent cx="2243256" cy="905782"/>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57337" cy="911468"/>
                    </a:xfrm>
                    <a:prstGeom prst="rect">
                      <a:avLst/>
                    </a:prstGeom>
                  </pic:spPr>
                </pic:pic>
              </a:graphicData>
            </a:graphic>
          </wp:inline>
        </w:drawing>
      </w:r>
    </w:p>
    <w:p w14:paraId="3A41B039" w14:textId="064F41AD" w:rsidR="00920E14" w:rsidRDefault="00920E14" w:rsidP="00920E14">
      <w:pPr>
        <w:pStyle w:val="FigurePACKT"/>
        <w:rPr>
          <w:szCs w:val="28"/>
        </w:rPr>
      </w:pPr>
      <w:r>
        <w:rPr>
          <w:szCs w:val="28"/>
        </w:rPr>
        <w:t>Figure 4.1</w:t>
      </w:r>
      <w:r w:rsidR="008F29FA">
        <w:rPr>
          <w:szCs w:val="28"/>
        </w:rPr>
        <w:t>3</w:t>
      </w:r>
      <w:r>
        <w:rPr>
          <w:szCs w:val="28"/>
        </w:rPr>
        <w:t xml:space="preserve">: </w:t>
      </w:r>
      <w:r w:rsidR="008F29FA">
        <w:rPr>
          <w:szCs w:val="28"/>
        </w:rPr>
        <w:t>Viewing initial AD users</w:t>
      </w:r>
    </w:p>
    <w:p w14:paraId="051260B0" w14:textId="45110069" w:rsidR="00920E14" w:rsidRDefault="00920E14" w:rsidP="00920E14">
      <w:pPr>
        <w:pStyle w:val="LayoutInformationPACKT"/>
        <w:rPr>
          <w:noProof/>
        </w:rPr>
      </w:pPr>
      <w:r>
        <w:t xml:space="preserve">Insert image </w:t>
      </w:r>
      <w:r>
        <w:rPr>
          <w:noProof/>
        </w:rPr>
        <w:t>B18878_04_1</w:t>
      </w:r>
      <w:r w:rsidR="008F29FA">
        <w:rPr>
          <w:noProof/>
        </w:rPr>
        <w:t>3</w:t>
      </w:r>
      <w:r>
        <w:rPr>
          <w:noProof/>
        </w:rPr>
        <w:t>.png</w:t>
      </w:r>
    </w:p>
    <w:p w14:paraId="662BD2C5" w14:textId="7620E4DD" w:rsidR="00920E14" w:rsidRDefault="008F29FA" w:rsidP="00920E14">
      <w:pPr>
        <w:pStyle w:val="NormalPACKT"/>
      </w:pPr>
      <w:r>
        <w:t xml:space="preserve">When you created the forest, the AD Installer also created a large number of AD groups which you view in </w:t>
      </w:r>
      <w:r w:rsidRPr="002A7123">
        <w:rPr>
          <w:rStyle w:val="ItalicsPACKT"/>
        </w:rPr>
        <w:t>step 6</w:t>
      </w:r>
      <w:r>
        <w:t>. The output of this step looks like this:</w:t>
      </w:r>
    </w:p>
    <w:p w14:paraId="66F8F9C1" w14:textId="01536302" w:rsidR="008F29FA" w:rsidRDefault="002A7123" w:rsidP="002A7123">
      <w:pPr>
        <w:pStyle w:val="FigurePACKT"/>
      </w:pPr>
      <w:r>
        <w:rPr>
          <w:noProof/>
        </w:rPr>
        <w:drawing>
          <wp:inline distT="0" distB="0" distL="0" distR="0" wp14:anchorId="7709E777" wp14:editId="48F8FC71">
            <wp:extent cx="2660120" cy="5126983"/>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1727" cy="5130079"/>
                    </a:xfrm>
                    <a:prstGeom prst="rect">
                      <a:avLst/>
                    </a:prstGeom>
                  </pic:spPr>
                </pic:pic>
              </a:graphicData>
            </a:graphic>
          </wp:inline>
        </w:drawing>
      </w:r>
    </w:p>
    <w:p w14:paraId="3F8EB5D7" w14:textId="67C16DC3" w:rsidR="008F29FA" w:rsidRDefault="008F29FA" w:rsidP="008F29FA">
      <w:pPr>
        <w:pStyle w:val="FigurePACKT"/>
        <w:rPr>
          <w:szCs w:val="28"/>
        </w:rPr>
      </w:pPr>
      <w:r>
        <w:rPr>
          <w:szCs w:val="28"/>
        </w:rPr>
        <w:t>Figure 4.14: Viewing initial AD groups</w:t>
      </w:r>
    </w:p>
    <w:p w14:paraId="60E2D8F0" w14:textId="508137BA" w:rsidR="008F29FA" w:rsidRDefault="008F29FA" w:rsidP="008F29FA">
      <w:pPr>
        <w:pStyle w:val="LayoutInformationPACKT"/>
        <w:rPr>
          <w:noProof/>
        </w:rPr>
      </w:pPr>
      <w:r>
        <w:t xml:space="preserve">Insert image </w:t>
      </w:r>
      <w:r>
        <w:rPr>
          <w:noProof/>
        </w:rPr>
        <w:t>B18878_04_14.png</w:t>
      </w:r>
    </w:p>
    <w:p w14:paraId="1F42596A" w14:textId="17D78CF0" w:rsidR="008F29FA" w:rsidRDefault="002A7123" w:rsidP="00920E14">
      <w:pPr>
        <w:pStyle w:val="NormalPACKT"/>
      </w:pPr>
      <w:r>
        <w:t>The Enterprise Admins group is a very high</w:t>
      </w:r>
      <w:r w:rsidR="00FD67E2">
        <w:t>-</w:t>
      </w:r>
      <w:r>
        <w:t>security group within AD. Membership of this group gives significant rights to systems and services within a domain. In step 7, you examine the initial membership of this group, with output like this:</w:t>
      </w:r>
    </w:p>
    <w:p w14:paraId="0BB32FAC" w14:textId="6B575895" w:rsidR="002A7123" w:rsidRDefault="002A7123" w:rsidP="002A7123">
      <w:pPr>
        <w:pStyle w:val="FigurePACKT"/>
      </w:pPr>
      <w:r>
        <w:rPr>
          <w:noProof/>
        </w:rPr>
        <w:lastRenderedPageBreak/>
        <w:drawing>
          <wp:inline distT="0" distB="0" distL="0" distR="0" wp14:anchorId="10EE419F" wp14:editId="0F690688">
            <wp:extent cx="2985282" cy="903372"/>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6681" cy="906822"/>
                    </a:xfrm>
                    <a:prstGeom prst="rect">
                      <a:avLst/>
                    </a:prstGeom>
                  </pic:spPr>
                </pic:pic>
              </a:graphicData>
            </a:graphic>
          </wp:inline>
        </w:drawing>
      </w:r>
    </w:p>
    <w:p w14:paraId="1BE389D7" w14:textId="6BF17937" w:rsidR="002A7123" w:rsidRDefault="002A7123" w:rsidP="002A7123">
      <w:pPr>
        <w:pStyle w:val="FigurePACKT"/>
        <w:rPr>
          <w:szCs w:val="28"/>
        </w:rPr>
      </w:pPr>
      <w:r>
        <w:rPr>
          <w:szCs w:val="28"/>
        </w:rPr>
        <w:t>Figure 4.15: Viewing Enterprise Admin group membership</w:t>
      </w:r>
    </w:p>
    <w:p w14:paraId="032BC4D1" w14:textId="21410945" w:rsidR="002A7123" w:rsidRDefault="002A7123" w:rsidP="002A7123">
      <w:pPr>
        <w:pStyle w:val="LayoutInformationPACKT"/>
        <w:rPr>
          <w:noProof/>
        </w:rPr>
      </w:pPr>
      <w:r>
        <w:t xml:space="preserve">Insert image </w:t>
      </w:r>
      <w:r>
        <w:rPr>
          <w:noProof/>
        </w:rPr>
        <w:t>B18878_04_15.png</w:t>
      </w:r>
    </w:p>
    <w:p w14:paraId="0E9C43D9" w14:textId="54B8B1B4" w:rsidR="002A7123" w:rsidRDefault="002A7123" w:rsidP="00920E14">
      <w:pPr>
        <w:pStyle w:val="NormalPACKT"/>
      </w:pPr>
      <w:r>
        <w:t xml:space="preserve">In </w:t>
      </w:r>
      <w:r w:rsidRPr="00E93510">
        <w:rPr>
          <w:rStyle w:val="ItalicsPACKT"/>
        </w:rPr>
        <w:t>step 8</w:t>
      </w:r>
      <w:r>
        <w:t xml:space="preserve">, after you rebooted a </w:t>
      </w:r>
      <w:r w:rsidR="00E93510">
        <w:t>workgroup</w:t>
      </w:r>
      <w:r>
        <w:t xml:space="preserve"> server to become a domain controller, you recheck the DNS zones available from </w:t>
      </w:r>
      <w:r w:rsidRPr="00E93510">
        <w:rPr>
          <w:rStyle w:val="CodeInTextPACKT"/>
        </w:rPr>
        <w:t>DC1</w:t>
      </w:r>
      <w:r>
        <w:t>, with output like this:</w:t>
      </w:r>
    </w:p>
    <w:p w14:paraId="09425B9E" w14:textId="5AB020EE" w:rsidR="002A7123" w:rsidRDefault="00E93510" w:rsidP="00E93510">
      <w:pPr>
        <w:pStyle w:val="FigurePACKT"/>
      </w:pPr>
      <w:r>
        <w:rPr>
          <w:noProof/>
        </w:rPr>
        <w:drawing>
          <wp:inline distT="0" distB="0" distL="0" distR="0" wp14:anchorId="31EC30D0" wp14:editId="0AC7F16F">
            <wp:extent cx="3559149" cy="860016"/>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71253" cy="862941"/>
                    </a:xfrm>
                    <a:prstGeom prst="rect">
                      <a:avLst/>
                    </a:prstGeom>
                  </pic:spPr>
                </pic:pic>
              </a:graphicData>
            </a:graphic>
          </wp:inline>
        </w:drawing>
      </w:r>
    </w:p>
    <w:p w14:paraId="5961382A" w14:textId="5B3FB81E" w:rsidR="002A7123" w:rsidRDefault="002A7123" w:rsidP="002A7123">
      <w:pPr>
        <w:pStyle w:val="FigurePACKT"/>
        <w:rPr>
          <w:szCs w:val="28"/>
        </w:rPr>
      </w:pPr>
      <w:r>
        <w:rPr>
          <w:szCs w:val="28"/>
        </w:rPr>
        <w:t>Figure 4.16: Checking DNS zones</w:t>
      </w:r>
    </w:p>
    <w:p w14:paraId="01B478C1" w14:textId="2DA4CFFE" w:rsidR="002A7123" w:rsidRDefault="002A7123" w:rsidP="002A7123">
      <w:pPr>
        <w:pStyle w:val="LayoutInformationPACKT"/>
        <w:rPr>
          <w:noProof/>
        </w:rPr>
      </w:pPr>
      <w:r>
        <w:t xml:space="preserve">Insert image </w:t>
      </w:r>
      <w:r>
        <w:rPr>
          <w:noProof/>
        </w:rPr>
        <w:t>B18878_04_16.png</w:t>
      </w:r>
    </w:p>
    <w:p w14:paraId="4D79EC0B" w14:textId="646839CE" w:rsidR="002A7123" w:rsidRDefault="00E93510" w:rsidP="00920E14">
      <w:pPr>
        <w:pStyle w:val="NormalPACKT"/>
      </w:pPr>
      <w:r>
        <w:t xml:space="preserve">A final check, in </w:t>
      </w:r>
      <w:r w:rsidRPr="00E93510">
        <w:rPr>
          <w:rStyle w:val="ItalicsPACKT"/>
        </w:rPr>
        <w:t>step 9</w:t>
      </w:r>
      <w:r>
        <w:t>, is to test DNS to ensure that you can resolve the AD domain name. The output resembles this:</w:t>
      </w:r>
    </w:p>
    <w:p w14:paraId="0D7E73F9" w14:textId="1B4DB749" w:rsidR="00E93510" w:rsidRDefault="00E93510" w:rsidP="00E93510">
      <w:pPr>
        <w:pStyle w:val="FigurePACKT"/>
      </w:pPr>
      <w:r>
        <w:rPr>
          <w:noProof/>
        </w:rPr>
        <w:drawing>
          <wp:inline distT="0" distB="0" distL="0" distR="0" wp14:anchorId="0F7D236B" wp14:editId="7C1CAAC9">
            <wp:extent cx="4129989" cy="698703"/>
            <wp:effectExtent l="0" t="0" r="444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0813" cy="702226"/>
                    </a:xfrm>
                    <a:prstGeom prst="rect">
                      <a:avLst/>
                    </a:prstGeom>
                  </pic:spPr>
                </pic:pic>
              </a:graphicData>
            </a:graphic>
          </wp:inline>
        </w:drawing>
      </w:r>
    </w:p>
    <w:p w14:paraId="71CE0033" w14:textId="18145031" w:rsidR="00E93510" w:rsidRDefault="00E93510" w:rsidP="00E93510">
      <w:pPr>
        <w:pStyle w:val="FigurePACKT"/>
        <w:rPr>
          <w:szCs w:val="28"/>
        </w:rPr>
      </w:pPr>
      <w:r>
        <w:rPr>
          <w:szCs w:val="28"/>
        </w:rPr>
        <w:t>Figure 4.17: Checking DNS resolution</w:t>
      </w:r>
    </w:p>
    <w:p w14:paraId="06EA9872" w14:textId="0600B68F" w:rsidR="00E93510" w:rsidRDefault="00E93510" w:rsidP="00E93510">
      <w:pPr>
        <w:pStyle w:val="LayoutInformationPACKT"/>
        <w:rPr>
          <w:noProof/>
        </w:rPr>
      </w:pPr>
      <w:r>
        <w:t xml:space="preserve">Insert image </w:t>
      </w:r>
      <w:r>
        <w:rPr>
          <w:noProof/>
        </w:rPr>
        <w:t>B18878_04_17.png</w:t>
      </w:r>
    </w:p>
    <w:p w14:paraId="47372CA8" w14:textId="77777777" w:rsidR="00680501" w:rsidRDefault="00680501" w:rsidP="00680501">
      <w:pPr>
        <w:pStyle w:val="Heading2"/>
      </w:pPr>
      <w:r>
        <w:t>There's more...</w:t>
      </w:r>
    </w:p>
    <w:p w14:paraId="2D064C0E" w14:textId="046F5E01" w:rsidR="009852DD" w:rsidRPr="009852DD" w:rsidRDefault="009852DD" w:rsidP="009852DD">
      <w:pPr>
        <w:pStyle w:val="NormalPACKT"/>
        <w:rPr>
          <w:lang w:val="en-GB"/>
        </w:rPr>
      </w:pPr>
      <w:r w:rsidRPr="009852DD">
        <w:rPr>
          <w:lang w:val="en-GB"/>
        </w:rPr>
        <w:t xml:space="preserve">In </w:t>
      </w:r>
      <w:r w:rsidRPr="00E71FEB">
        <w:rPr>
          <w:rStyle w:val="ItalicsPACKT"/>
          <w:lang w:val="en-GB"/>
        </w:rPr>
        <w:t>step 1</w:t>
      </w:r>
      <w:r w:rsidRPr="009852DD">
        <w:rPr>
          <w:lang w:val="en-GB"/>
        </w:rPr>
        <w:t xml:space="preserve">, you viewed the </w:t>
      </w:r>
      <w:r w:rsidR="00E71FEB">
        <w:rPr>
          <w:lang w:val="en-GB"/>
        </w:rPr>
        <w:t xml:space="preserve">Root </w:t>
      </w:r>
      <w:r w:rsidRPr="009852DD">
        <w:rPr>
          <w:lang w:val="en-GB"/>
        </w:rPr>
        <w:t xml:space="preserve">DSE for </w:t>
      </w:r>
      <w:r w:rsidR="00E71FEB">
        <w:rPr>
          <w:lang w:val="en-GB"/>
        </w:rPr>
        <w:t xml:space="preserve">the </w:t>
      </w:r>
      <w:r w:rsidR="00E71FEB" w:rsidRPr="00E71FEB">
        <w:rPr>
          <w:rStyle w:val="CodeInTextPACKT"/>
        </w:rPr>
        <w:t>Reskit.Org</w:t>
      </w:r>
      <w:r w:rsidRPr="009852DD">
        <w:rPr>
          <w:lang w:val="en-GB"/>
        </w:rPr>
        <w:t xml:space="preserve"> domain. The Active Directory implements a Lightweight Directory Access Protocol (LDAP) directory service for domain activities. The DSE is a component of LDAP directories and contains information about your directory structure.</w:t>
      </w:r>
      <w:r w:rsidR="00E71FEB">
        <w:rPr>
          <w:lang w:val="en-GB"/>
        </w:rPr>
        <w:t xml:space="preserve"> Windows allows access to t</w:t>
      </w:r>
      <w:r w:rsidRPr="009852DD">
        <w:rPr>
          <w:lang w:val="en-GB"/>
        </w:rPr>
        <w:t>he DSE without requiring authentication</w:t>
      </w:r>
      <w:r w:rsidR="00E71FEB">
        <w:rPr>
          <w:lang w:val="en-GB"/>
        </w:rPr>
        <w:t xml:space="preserve">. The DSE </w:t>
      </w:r>
      <w:r w:rsidR="00FD67E2">
        <w:rPr>
          <w:lang w:val="en-GB"/>
        </w:rPr>
        <w:t>include</w:t>
      </w:r>
      <w:r w:rsidRPr="009852DD">
        <w:rPr>
          <w:lang w:val="en-GB"/>
        </w:rPr>
        <w:t>s much information about your AD forest</w:t>
      </w:r>
      <w:r w:rsidR="00FD67E2">
        <w:rPr>
          <w:lang w:val="en-GB"/>
        </w:rPr>
        <w:t>,</w:t>
      </w:r>
      <w:r w:rsidR="00E71FEB">
        <w:rPr>
          <w:lang w:val="en-GB"/>
        </w:rPr>
        <w:t xml:space="preserve"> which might </w:t>
      </w:r>
      <w:r w:rsidRPr="009852DD">
        <w:rPr>
          <w:lang w:val="en-GB"/>
        </w:rPr>
        <w:t>help an attacker</w:t>
      </w:r>
      <w:r w:rsidR="00E71FEB">
        <w:rPr>
          <w:lang w:val="en-GB"/>
        </w:rPr>
        <w:t xml:space="preserve">. Thus, </w:t>
      </w:r>
      <w:r w:rsidR="00FD67E2">
        <w:rPr>
          <w:lang w:val="en-GB"/>
        </w:rPr>
        <w:t xml:space="preserve">the </w:t>
      </w:r>
      <w:r w:rsidRPr="009852DD">
        <w:rPr>
          <w:lang w:val="en-GB"/>
        </w:rPr>
        <w:t xml:space="preserve">best practice is never to expose an AD DC to the Internet if you can </w:t>
      </w:r>
      <w:r w:rsidR="00E71FEB">
        <w:rPr>
          <w:lang w:val="en-GB"/>
        </w:rPr>
        <w:t xml:space="preserve">possibly </w:t>
      </w:r>
      <w:r w:rsidRPr="009852DD">
        <w:rPr>
          <w:lang w:val="en-GB"/>
        </w:rPr>
        <w:t xml:space="preserve">help it. For a more detailed look at the Root DSE, see </w:t>
      </w:r>
      <w:r w:rsidRPr="00EB4D7B">
        <w:rPr>
          <w:rStyle w:val="URLPACKTChar"/>
          <w:lang w:val="en-GB"/>
        </w:rPr>
        <w:t>https://docs.microsoft.com/windows/win32/adschema/rootdse</w:t>
      </w:r>
      <w:r w:rsidRPr="009852DD">
        <w:rPr>
          <w:lang w:val="en-GB"/>
        </w:rPr>
        <w:t xml:space="preserve">.  </w:t>
      </w:r>
    </w:p>
    <w:p w14:paraId="65A07F6A" w14:textId="2F9C4D7B" w:rsidR="009852DD" w:rsidRPr="009852DD" w:rsidRDefault="009852DD" w:rsidP="009852DD">
      <w:pPr>
        <w:pStyle w:val="NormalPACKT"/>
        <w:rPr>
          <w:lang w:val="en-GB"/>
        </w:rPr>
      </w:pPr>
      <w:r w:rsidRPr="009852DD">
        <w:rPr>
          <w:lang w:val="en-GB"/>
        </w:rPr>
        <w:t xml:space="preserve">The ADWS service, which you investigate in </w:t>
      </w:r>
      <w:r w:rsidRPr="008D0C9C">
        <w:rPr>
          <w:rStyle w:val="ItalicsPACKT"/>
          <w:lang w:val="en-GB"/>
        </w:rPr>
        <w:t>step 4</w:t>
      </w:r>
      <w:r w:rsidRPr="009852DD">
        <w:rPr>
          <w:lang w:val="en-GB"/>
        </w:rPr>
        <w:t>, implements a</w:t>
      </w:r>
      <w:r w:rsidR="00E93510">
        <w:rPr>
          <w:lang w:val="en-GB"/>
        </w:rPr>
        <w:t>n important</w:t>
      </w:r>
      <w:r w:rsidRPr="009852DD">
        <w:rPr>
          <w:lang w:val="en-GB"/>
        </w:rPr>
        <w:t xml:space="preserve"> web service. The AD </w:t>
      </w:r>
      <w:r w:rsidR="00E93510">
        <w:rPr>
          <w:lang w:val="en-GB"/>
        </w:rPr>
        <w:t xml:space="preserve">PowerShell </w:t>
      </w:r>
      <w:r w:rsidRPr="009852DD">
        <w:rPr>
          <w:lang w:val="en-GB"/>
        </w:rPr>
        <w:t xml:space="preserve">commands use this web service to get information and make changes to your AD. If this service is not running, AD commands do not work. You should always check to ensure the service has started before </w:t>
      </w:r>
      <w:r w:rsidR="00FD67E2">
        <w:rPr>
          <w:lang w:val="en-GB"/>
        </w:rPr>
        <w:t>using</w:t>
      </w:r>
      <w:r w:rsidRPr="009852DD">
        <w:rPr>
          <w:lang w:val="en-GB"/>
        </w:rPr>
        <w:t xml:space="preserve"> the AD cmdlets.</w:t>
      </w:r>
    </w:p>
    <w:p w14:paraId="729783F0" w14:textId="3CF5E2D2" w:rsidR="00680501" w:rsidRDefault="009852DD" w:rsidP="009852DD">
      <w:pPr>
        <w:pStyle w:val="NormalPACKT"/>
        <w:rPr>
          <w:lang w:val="en-GB"/>
        </w:rPr>
      </w:pPr>
      <w:r w:rsidRPr="009852DD">
        <w:rPr>
          <w:lang w:val="en-GB"/>
        </w:rPr>
        <w:t xml:space="preserve">In </w:t>
      </w:r>
      <w:r w:rsidRPr="008D0C9C">
        <w:rPr>
          <w:rStyle w:val="ItalicsPACKT"/>
          <w:lang w:val="en-GB"/>
        </w:rPr>
        <w:t>step 6</w:t>
      </w:r>
      <w:r w:rsidRPr="009852DD">
        <w:rPr>
          <w:lang w:val="en-GB"/>
        </w:rPr>
        <w:t>, you saw the groups created by the promotion process. These groups have permissions associated and thus are useful. Before adding users to these groups, consider reviewing the group and determining (and possibly changing) the permissions and rights assigned to these groups.</w:t>
      </w:r>
    </w:p>
    <w:p w14:paraId="400B6AA1" w14:textId="4EDE4463" w:rsidR="008D0C9C" w:rsidRDefault="008D0C9C" w:rsidP="009852DD">
      <w:pPr>
        <w:pStyle w:val="NormalPACKT"/>
        <w:rPr>
          <w:lang w:val="en-GB"/>
        </w:rPr>
      </w:pPr>
      <w:r>
        <w:rPr>
          <w:lang w:val="en-GB"/>
        </w:rPr>
        <w:lastRenderedPageBreak/>
        <w:t xml:space="preserve">In </w:t>
      </w:r>
      <w:r w:rsidRPr="008D0C9C">
        <w:rPr>
          <w:rStyle w:val="ItalicsPACKT"/>
        </w:rPr>
        <w:t>step 8</w:t>
      </w:r>
      <w:r>
        <w:rPr>
          <w:lang w:val="en-GB"/>
        </w:rPr>
        <w:t xml:space="preserve">, you examine the DNS zones available from DC1. As you can see, the Reskit.Org domain is </w:t>
      </w:r>
      <w:r w:rsidR="00FD67E2">
        <w:rPr>
          <w:lang w:val="en-GB"/>
        </w:rPr>
        <w:t>now</w:t>
      </w:r>
      <w:r>
        <w:rPr>
          <w:lang w:val="en-GB"/>
        </w:rPr>
        <w:t xml:space="preserve"> AD integrated. A</w:t>
      </w:r>
      <w:r w:rsidR="00FD67E2">
        <w:rPr>
          <w:lang w:val="en-GB"/>
        </w:rPr>
        <w:t>fter creating the AD forest, Windows integrates the zone into the AD as part of the reboot.</w:t>
      </w:r>
    </w:p>
    <w:p w14:paraId="2B019CF1" w14:textId="72F03F03" w:rsidR="008D0C9C" w:rsidRDefault="008D0C9C" w:rsidP="009852DD">
      <w:pPr>
        <w:pStyle w:val="NormalPACKT"/>
        <w:rPr>
          <w:lang w:val="en-GB"/>
        </w:rPr>
      </w:pPr>
      <w:r>
        <w:rPr>
          <w:lang w:val="en-GB"/>
        </w:rPr>
        <w:t xml:space="preserve">In </w:t>
      </w:r>
      <w:r w:rsidRPr="008D0C9C">
        <w:rPr>
          <w:rStyle w:val="ItalicsPACKT"/>
        </w:rPr>
        <w:t>step 9</w:t>
      </w:r>
      <w:r>
        <w:rPr>
          <w:lang w:val="en-GB"/>
        </w:rPr>
        <w:t>, you check the resolution of the domain name. In this case, you see both IPv6 and IPv4 addresses.</w:t>
      </w:r>
    </w:p>
    <w:p w14:paraId="6561666D" w14:textId="02ECB9B4" w:rsidR="00680501" w:rsidRDefault="00680501" w:rsidP="00680501">
      <w:pPr>
        <w:pStyle w:val="Heading1"/>
        <w:tabs>
          <w:tab w:val="left" w:pos="0"/>
        </w:tabs>
      </w:pPr>
      <w:r>
        <w:t xml:space="preserve">Installing </w:t>
      </w:r>
      <w:r w:rsidR="00DE019B">
        <w:t xml:space="preserve">a </w:t>
      </w:r>
      <w:r w:rsidR="008D0C9C">
        <w:t>replica</w:t>
      </w:r>
      <w:r w:rsidR="00DE019B">
        <w:t xml:space="preserve"> Domain Controller</w:t>
      </w:r>
    </w:p>
    <w:p w14:paraId="2011D250" w14:textId="54183AEC" w:rsidR="00AA1934" w:rsidRPr="00AA1934" w:rsidRDefault="00AA1934" w:rsidP="00AA1934">
      <w:pPr>
        <w:pStyle w:val="NormalPACKT"/>
        <w:rPr>
          <w:lang w:val="en-GB"/>
        </w:rPr>
      </w:pPr>
      <w:r w:rsidRPr="00AA1934">
        <w:rPr>
          <w:lang w:val="en-GB"/>
        </w:rPr>
        <w:t>In “</w:t>
      </w:r>
      <w:r w:rsidRPr="00AA1934">
        <w:rPr>
          <w:rStyle w:val="ItalicsPACKT"/>
          <w:lang w:val="en-GB"/>
        </w:rPr>
        <w:t>Installing an Active Directory forest root domain</w:t>
      </w:r>
      <w:r w:rsidR="00FD67E2">
        <w:rPr>
          <w:lang w:val="en-GB"/>
        </w:rPr>
        <w:t>,”</w:t>
      </w:r>
      <w:r w:rsidRPr="00AA1934">
        <w:rPr>
          <w:lang w:val="en-GB"/>
        </w:rPr>
        <w:t xml:space="preserve"> you installed AD on </w:t>
      </w:r>
      <w:r w:rsidRPr="00AA1934">
        <w:rPr>
          <w:rStyle w:val="CodeInTextPACKT"/>
          <w:lang w:val="en-GB"/>
        </w:rPr>
        <w:t>DC1</w:t>
      </w:r>
      <w:r w:rsidRPr="00AA1934">
        <w:rPr>
          <w:lang w:val="en-GB"/>
        </w:rPr>
        <w:t xml:space="preserve">. If you have just one DC, then that DC is a single point of failure. </w:t>
      </w:r>
      <w:r w:rsidR="00FD67E2">
        <w:rPr>
          <w:lang w:val="en-GB"/>
        </w:rPr>
        <w:t>If the DC goes down with a single domain controller</w:t>
      </w:r>
      <w:r w:rsidRPr="00AA1934">
        <w:rPr>
          <w:lang w:val="en-GB"/>
        </w:rPr>
        <w:t>, you cannot manage</w:t>
      </w:r>
      <w:r>
        <w:rPr>
          <w:lang w:val="en-GB"/>
        </w:rPr>
        <w:t xml:space="preserve"> </w:t>
      </w:r>
      <w:r w:rsidR="00FD67E2">
        <w:rPr>
          <w:lang w:val="en-GB"/>
        </w:rPr>
        <w:t>or log in to the domain</w:t>
      </w:r>
      <w:r w:rsidRPr="00AA1934">
        <w:rPr>
          <w:lang w:val="en-GB"/>
        </w:rPr>
        <w:t>. It is always a best practice to install at least two DCs. If you are using VMs for your DCs, you should also ensure that each DC VM is on a separate virtualization host</w:t>
      </w:r>
      <w:r>
        <w:rPr>
          <w:lang w:val="en-GB"/>
        </w:rPr>
        <w:t xml:space="preserve"> – otherwise</w:t>
      </w:r>
      <w:r w:rsidR="00FD67E2">
        <w:rPr>
          <w:lang w:val="en-GB"/>
        </w:rPr>
        <w:t>,</w:t>
      </w:r>
      <w:r>
        <w:rPr>
          <w:lang w:val="en-GB"/>
        </w:rPr>
        <w:t xml:space="preserve"> the VM host is a single point of failure</w:t>
      </w:r>
      <w:r w:rsidRPr="00AA1934">
        <w:rPr>
          <w:lang w:val="en-GB"/>
        </w:rPr>
        <w:t xml:space="preserve">. </w:t>
      </w:r>
    </w:p>
    <w:p w14:paraId="66BDFE6F" w14:textId="3FF89EE8" w:rsidR="00AA1934" w:rsidRPr="00AA1934" w:rsidRDefault="00AA1934" w:rsidP="00AA1934">
      <w:pPr>
        <w:pStyle w:val="NormalPACKT"/>
        <w:rPr>
          <w:lang w:val="en-GB"/>
        </w:rPr>
      </w:pPr>
      <w:r w:rsidRPr="00AA1934">
        <w:rPr>
          <w:lang w:val="en-GB"/>
        </w:rPr>
        <w:t xml:space="preserve">To add a second DC to your domain, you run </w:t>
      </w:r>
      <w:r w:rsidRPr="00AA1934">
        <w:rPr>
          <w:rStyle w:val="CodeInTextPACKT"/>
          <w:lang w:val="en-GB"/>
        </w:rPr>
        <w:t>Install-ADDSDomainController</w:t>
      </w:r>
      <w:r w:rsidRPr="00AA1934">
        <w:rPr>
          <w:lang w:val="en-GB"/>
        </w:rPr>
        <w:t xml:space="preserve"> on another host,</w:t>
      </w:r>
      <w:r w:rsidR="00FD67E2">
        <w:rPr>
          <w:lang w:val="en-GB"/>
        </w:rPr>
        <w:t xml:space="preserve"> that is</w:t>
      </w:r>
      <w:r w:rsidRPr="00AA1934">
        <w:rPr>
          <w:lang w:val="en-GB"/>
        </w:rPr>
        <w:t xml:space="preserve"> </w:t>
      </w:r>
      <w:r w:rsidRPr="00AA1934">
        <w:rPr>
          <w:rStyle w:val="CodeInTextPACKT"/>
          <w:lang w:val="en-GB"/>
        </w:rPr>
        <w:t>DC2</w:t>
      </w:r>
      <w:r w:rsidRPr="00AA1934">
        <w:rPr>
          <w:lang w:val="en-GB"/>
        </w:rPr>
        <w:t xml:space="preserve">. This cmdlet is similar to the </w:t>
      </w:r>
      <w:r w:rsidRPr="00AA1934">
        <w:rPr>
          <w:rStyle w:val="CodeInTextPACKT"/>
          <w:lang w:val="en-GB"/>
        </w:rPr>
        <w:t>Install-ADDSForest</w:t>
      </w:r>
      <w:r w:rsidRPr="00AA1934">
        <w:rPr>
          <w:lang w:val="en-GB"/>
        </w:rPr>
        <w:t xml:space="preserve"> in terms of parameters. </w:t>
      </w:r>
      <w:r w:rsidR="00274BA8">
        <w:rPr>
          <w:lang w:val="en-GB"/>
        </w:rPr>
        <w:t>It is useful to conduct tests to ensure the second DC’s promotion can succeed as with creating your first DC</w:t>
      </w:r>
      <w:r w:rsidRPr="00AA1934">
        <w:rPr>
          <w:lang w:val="en-GB"/>
        </w:rPr>
        <w:t xml:space="preserve">. </w:t>
      </w:r>
    </w:p>
    <w:p w14:paraId="4E9CE743" w14:textId="21D6CB15" w:rsidR="00AA1934" w:rsidRPr="00AA1934" w:rsidRDefault="00AA1934" w:rsidP="00AA1934">
      <w:pPr>
        <w:pStyle w:val="NormalPACKT"/>
        <w:rPr>
          <w:lang w:val="en-GB"/>
        </w:rPr>
      </w:pPr>
      <w:r w:rsidRPr="00AA1934">
        <w:rPr>
          <w:lang w:val="en-GB"/>
        </w:rPr>
        <w:t xml:space="preserve">In this recipe, you promote a host, </w:t>
      </w:r>
      <w:r w:rsidRPr="00AA1934">
        <w:rPr>
          <w:rStyle w:val="CodeInTextPACKT"/>
          <w:lang w:val="en-GB"/>
        </w:rPr>
        <w:t>DC2</w:t>
      </w:r>
      <w:r w:rsidRPr="00AA1934">
        <w:rPr>
          <w:lang w:val="en-GB"/>
        </w:rPr>
        <w:t xml:space="preserve">, to be the second DC in the Reskit.Org domain. Like creating your first DC, after you promote </w:t>
      </w:r>
      <w:r w:rsidRPr="00AA1934">
        <w:rPr>
          <w:rStyle w:val="CodeInTextPACKT"/>
          <w:lang w:val="en-GB"/>
        </w:rPr>
        <w:t>DC2</w:t>
      </w:r>
      <w:r w:rsidRPr="00AA1934">
        <w:rPr>
          <w:lang w:val="en-GB"/>
        </w:rPr>
        <w:t xml:space="preserve"> to be a DC, you need to reboot the server before processing. And after the reboot, it is useful to ensure the promotion process was successful.</w:t>
      </w:r>
    </w:p>
    <w:p w14:paraId="64A346E0" w14:textId="77777777" w:rsidR="00680501" w:rsidRDefault="00680501" w:rsidP="00680501">
      <w:pPr>
        <w:pStyle w:val="Heading2"/>
        <w:tabs>
          <w:tab w:val="left" w:pos="0"/>
        </w:tabs>
      </w:pPr>
      <w:r>
        <w:t>Getting ready</w:t>
      </w:r>
    </w:p>
    <w:p w14:paraId="447FB9E9" w14:textId="5542CDBC" w:rsidR="00ED7E81" w:rsidRPr="00C32018" w:rsidRDefault="00ED7E81" w:rsidP="00C32018">
      <w:pPr>
        <w:pStyle w:val="NormalPACKT"/>
      </w:pPr>
      <w:r w:rsidRPr="00C32018">
        <w:t xml:space="preserve">You run this recipe on </w:t>
      </w:r>
      <w:r w:rsidRPr="00C32018">
        <w:rPr>
          <w:rStyle w:val="CodeInTextPACKT"/>
          <w:rFonts w:ascii="Times New Roman" w:hAnsi="Times New Roman"/>
          <w:sz w:val="22"/>
          <w:szCs w:val="24"/>
        </w:rPr>
        <w:t>DC2</w:t>
      </w:r>
      <w:r w:rsidRPr="00C32018">
        <w:t xml:space="preserve">, a domain-joined server on which you have installed PowerShell 7 and VS Code. You should log into </w:t>
      </w:r>
      <w:r w:rsidRPr="00C32018">
        <w:rPr>
          <w:rStyle w:val="CodeInTextPACKT"/>
          <w:rFonts w:ascii="Times New Roman" w:hAnsi="Times New Roman"/>
          <w:sz w:val="22"/>
          <w:szCs w:val="24"/>
        </w:rPr>
        <w:t>DC2</w:t>
      </w:r>
      <w:r w:rsidRPr="00C32018">
        <w:t xml:space="preserve"> as Reskit\Administrator, a member of the Enterprise Admins group. </w:t>
      </w:r>
    </w:p>
    <w:p w14:paraId="4863B3F6" w14:textId="2D1EB424" w:rsidR="00ED7E81" w:rsidRPr="00C32018" w:rsidRDefault="00ED7E81" w:rsidP="00C32018">
      <w:pPr>
        <w:pStyle w:val="NormalPACKT"/>
      </w:pPr>
      <w:r w:rsidRPr="00C32018">
        <w:t xml:space="preserve">Note that if you are using the Reskit.Org build scripts from GitHub, make sure you build the DC2 M after you have created </w:t>
      </w:r>
      <w:r w:rsidRPr="00C32018">
        <w:rPr>
          <w:rStyle w:val="CodeInTextPACKT"/>
          <w:rFonts w:ascii="Times New Roman" w:hAnsi="Times New Roman"/>
          <w:sz w:val="22"/>
          <w:szCs w:val="24"/>
        </w:rPr>
        <w:t>DC1</w:t>
      </w:r>
      <w:r w:rsidRPr="00C32018">
        <w:t xml:space="preserve"> and promoted it to be a domain controller. </w:t>
      </w:r>
    </w:p>
    <w:p w14:paraId="2B939809" w14:textId="7EDB9157" w:rsidR="00680501" w:rsidRDefault="00680501" w:rsidP="00ED7E81">
      <w:pPr>
        <w:pStyle w:val="Heading2"/>
        <w:tabs>
          <w:tab w:val="left" w:pos="0"/>
        </w:tabs>
      </w:pPr>
      <w:r>
        <w:t>How to do it...</w:t>
      </w:r>
    </w:p>
    <w:p w14:paraId="785C0269" w14:textId="77777777" w:rsidR="00AA1934" w:rsidRPr="00AA1934" w:rsidRDefault="00AA1934" w:rsidP="00AA1934">
      <w:pPr>
        <w:shd w:val="clear" w:color="auto" w:fill="FFFFFF"/>
        <w:spacing w:before="0" w:after="0" w:line="285" w:lineRule="atLeast"/>
        <w:rPr>
          <w:rFonts w:ascii="Cascadia Code" w:hAnsi="Cascadia Code" w:cs="Cascadia Code"/>
          <w:bCs w:val="0"/>
          <w:color w:val="000000"/>
          <w:sz w:val="21"/>
          <w:szCs w:val="21"/>
          <w:lang w:val="en-GB" w:eastAsia="en-GB"/>
        </w:rPr>
      </w:pPr>
    </w:p>
    <w:p w14:paraId="7CD5725F" w14:textId="4D72F20B" w:rsidR="00AA1934" w:rsidRPr="00ED7E81" w:rsidRDefault="00AA1934" w:rsidP="00ED7E81">
      <w:pPr>
        <w:pStyle w:val="NumberedBulletPACKT"/>
        <w:numPr>
          <w:ilvl w:val="0"/>
          <w:numId w:val="24"/>
        </w:numPr>
        <w:rPr>
          <w:color w:val="000000"/>
          <w:lang w:val="en-GB" w:eastAsia="en-GB"/>
        </w:rPr>
      </w:pPr>
      <w:r w:rsidRPr="00ED7E81">
        <w:rPr>
          <w:lang w:val="en-GB" w:eastAsia="en-GB"/>
        </w:rPr>
        <w:t xml:space="preserve">Importing </w:t>
      </w:r>
      <w:r w:rsidRPr="00ED7E81">
        <w:t>the</w:t>
      </w:r>
      <w:r w:rsidRPr="00ED7E81">
        <w:rPr>
          <w:lang w:val="en-GB" w:eastAsia="en-GB"/>
        </w:rPr>
        <w:t xml:space="preserve"> Server Manager module</w:t>
      </w:r>
    </w:p>
    <w:p w14:paraId="0D0A9F0C" w14:textId="77777777" w:rsidR="00ED7E81" w:rsidRPr="00ED7E81" w:rsidRDefault="00ED7E81" w:rsidP="00ED7E81">
      <w:pPr>
        <w:pStyle w:val="CodePACKT"/>
      </w:pPr>
    </w:p>
    <w:p w14:paraId="2391AD03" w14:textId="1E99CAED" w:rsidR="00AA1934" w:rsidRPr="00ED7E81" w:rsidRDefault="00AA1934" w:rsidP="00ED7E81">
      <w:pPr>
        <w:pStyle w:val="CodePACKT"/>
      </w:pPr>
      <w:r w:rsidRPr="00ED7E81">
        <w:t>Import-Module -Name ServerManager -WarningAction SilentlyContinue</w:t>
      </w:r>
    </w:p>
    <w:p w14:paraId="26A7015E" w14:textId="77777777" w:rsidR="00AA1934" w:rsidRPr="00ED7E81" w:rsidRDefault="00AA1934" w:rsidP="00ED7E81">
      <w:pPr>
        <w:pStyle w:val="CodePACKT"/>
      </w:pPr>
    </w:p>
    <w:p w14:paraId="6FEC2C3E" w14:textId="63FA3515" w:rsidR="00AA1934" w:rsidRPr="00AA1934" w:rsidRDefault="00AA1934" w:rsidP="00ED7E81">
      <w:pPr>
        <w:pStyle w:val="NumberedBulletPACKT"/>
        <w:rPr>
          <w:color w:val="000000"/>
          <w:lang w:val="en-GB" w:eastAsia="en-GB"/>
        </w:rPr>
      </w:pPr>
      <w:r w:rsidRPr="00AA1934">
        <w:rPr>
          <w:lang w:val="en-GB" w:eastAsia="en-GB"/>
        </w:rPr>
        <w:t xml:space="preserve">Checking </w:t>
      </w:r>
      <w:r w:rsidRPr="00C32018">
        <w:rPr>
          <w:rStyle w:val="CodeInTextPACKT"/>
        </w:rPr>
        <w:t>DC1</w:t>
      </w:r>
      <w:r w:rsidRPr="00AA1934">
        <w:rPr>
          <w:lang w:val="en-GB" w:eastAsia="en-GB"/>
        </w:rPr>
        <w:t xml:space="preserve"> can be resolved </w:t>
      </w:r>
    </w:p>
    <w:p w14:paraId="673109E8" w14:textId="77777777" w:rsidR="00ED7E81" w:rsidRPr="00ED7E81" w:rsidRDefault="00ED7E81" w:rsidP="00ED7E81">
      <w:pPr>
        <w:pStyle w:val="CodePACKT"/>
      </w:pPr>
    </w:p>
    <w:p w14:paraId="526A3019" w14:textId="6E55A893" w:rsidR="00AA1934" w:rsidRPr="00ED7E81" w:rsidRDefault="00AA1934" w:rsidP="00ED7E81">
      <w:pPr>
        <w:pStyle w:val="CodePACKT"/>
      </w:pPr>
      <w:r w:rsidRPr="00ED7E81">
        <w:t>Resolve-DnsName -Name DC1.Reskit.Org -Type A</w:t>
      </w:r>
    </w:p>
    <w:p w14:paraId="4EC4065F" w14:textId="77777777" w:rsidR="00AA1934" w:rsidRPr="00ED7E81" w:rsidRDefault="00AA1934" w:rsidP="00ED7E81">
      <w:pPr>
        <w:pStyle w:val="CodePACKT"/>
      </w:pPr>
    </w:p>
    <w:p w14:paraId="51355BCD" w14:textId="1E15CBBA" w:rsidR="00AA1934" w:rsidRPr="00AA1934" w:rsidRDefault="00AA1934" w:rsidP="00ED7E81">
      <w:pPr>
        <w:pStyle w:val="NumberedBulletPACKT"/>
        <w:rPr>
          <w:color w:val="000000"/>
          <w:lang w:val="en-GB" w:eastAsia="en-GB"/>
        </w:rPr>
      </w:pPr>
      <w:r w:rsidRPr="00AA1934">
        <w:rPr>
          <w:lang w:val="en-GB" w:eastAsia="en-GB"/>
        </w:rPr>
        <w:t xml:space="preserve">Testing the network connection to </w:t>
      </w:r>
      <w:r w:rsidRPr="002F0FDF">
        <w:rPr>
          <w:rStyle w:val="CodeInTextPACKT"/>
        </w:rPr>
        <w:t>DC1</w:t>
      </w:r>
    </w:p>
    <w:p w14:paraId="621141C6" w14:textId="77777777" w:rsidR="00ED7E81" w:rsidRDefault="00ED7E81" w:rsidP="00ED7E81">
      <w:pPr>
        <w:pStyle w:val="CodePACKT"/>
      </w:pPr>
    </w:p>
    <w:p w14:paraId="070FB9E4" w14:textId="63DAF5B6" w:rsidR="00AA1934" w:rsidRPr="00AA1934" w:rsidRDefault="00AA1934" w:rsidP="00ED7E81">
      <w:pPr>
        <w:pStyle w:val="CodePACKT"/>
      </w:pPr>
      <w:r w:rsidRPr="00AA1934">
        <w:t xml:space="preserve">Test-NetConnection -ComputerName DC1.Reskit.Org -Port </w:t>
      </w:r>
      <w:r w:rsidRPr="00AA1934">
        <w:rPr>
          <w:color w:val="098658"/>
        </w:rPr>
        <w:t>445</w:t>
      </w:r>
    </w:p>
    <w:p w14:paraId="015B2152" w14:textId="77777777" w:rsidR="00AA1934" w:rsidRPr="00AA1934" w:rsidRDefault="00AA1934" w:rsidP="00ED7E81">
      <w:pPr>
        <w:pStyle w:val="CodePACKT"/>
      </w:pPr>
      <w:r w:rsidRPr="00AA1934">
        <w:t xml:space="preserve">Test-NetConnection -ComputerName DC1.Reskit.Org -Port </w:t>
      </w:r>
      <w:r w:rsidRPr="00AA1934">
        <w:rPr>
          <w:color w:val="098658"/>
        </w:rPr>
        <w:t>389</w:t>
      </w:r>
    </w:p>
    <w:p w14:paraId="2019F0D3" w14:textId="77777777" w:rsidR="00AA1934" w:rsidRPr="00AA1934" w:rsidRDefault="00AA1934" w:rsidP="00ED7E81">
      <w:pPr>
        <w:pStyle w:val="CodePACKT"/>
      </w:pPr>
    </w:p>
    <w:p w14:paraId="1E38A4AC" w14:textId="1E158E96" w:rsidR="00AA1934" w:rsidRPr="00AA1934" w:rsidRDefault="00AA1934" w:rsidP="00ED7E81">
      <w:pPr>
        <w:pStyle w:val="NumberedBulletPACKT"/>
        <w:rPr>
          <w:color w:val="000000"/>
          <w:lang w:val="en-GB" w:eastAsia="en-GB"/>
        </w:rPr>
      </w:pPr>
      <w:r w:rsidRPr="00AA1934">
        <w:rPr>
          <w:lang w:val="en-GB" w:eastAsia="en-GB"/>
        </w:rPr>
        <w:t xml:space="preserve">Adding the AD DS features on </w:t>
      </w:r>
      <w:r w:rsidRPr="002F0FDF">
        <w:rPr>
          <w:rStyle w:val="CodeInTextPACKT"/>
        </w:rPr>
        <w:t>DC2</w:t>
      </w:r>
    </w:p>
    <w:p w14:paraId="423C9D52" w14:textId="77777777" w:rsidR="00ED7E81" w:rsidRPr="00ED7E81" w:rsidRDefault="00ED7E81" w:rsidP="00ED7E81">
      <w:pPr>
        <w:pStyle w:val="CodePACKT"/>
      </w:pPr>
    </w:p>
    <w:p w14:paraId="7E122D8A" w14:textId="73709CCF" w:rsidR="00AA1934" w:rsidRPr="00ED7E81" w:rsidRDefault="00AA1934" w:rsidP="00ED7E81">
      <w:pPr>
        <w:pStyle w:val="CodePACKT"/>
      </w:pPr>
      <w:r w:rsidRPr="00ED7E81">
        <w:t>Install-WindowsFeature -Name AD-Domain-Services -IncludeManagementTools</w:t>
      </w:r>
    </w:p>
    <w:p w14:paraId="1A6A0188" w14:textId="77777777" w:rsidR="00AA1934" w:rsidRPr="00ED7E81" w:rsidRDefault="00AA1934" w:rsidP="00ED7E81">
      <w:pPr>
        <w:pStyle w:val="CodePACKT"/>
      </w:pPr>
    </w:p>
    <w:p w14:paraId="6FC979F9" w14:textId="4AAA4D49" w:rsidR="00AA1934" w:rsidRPr="00AA1934" w:rsidRDefault="00AA1934" w:rsidP="00ED7E81">
      <w:pPr>
        <w:pStyle w:val="NumberedBulletPACKT"/>
        <w:rPr>
          <w:color w:val="000000"/>
          <w:lang w:val="en-GB" w:eastAsia="en-GB"/>
        </w:rPr>
      </w:pPr>
      <w:r w:rsidRPr="00AA1934">
        <w:rPr>
          <w:lang w:val="en-GB" w:eastAsia="en-GB"/>
        </w:rPr>
        <w:t>Promoting DC2 to be a DC</w:t>
      </w:r>
    </w:p>
    <w:p w14:paraId="3B58F487" w14:textId="77777777" w:rsidR="00ED7E81" w:rsidRPr="00ED7E81" w:rsidRDefault="00ED7E81" w:rsidP="00ED7E81">
      <w:pPr>
        <w:pStyle w:val="CodePACKT"/>
      </w:pPr>
    </w:p>
    <w:p w14:paraId="1F592ECF" w14:textId="6444B823" w:rsidR="00AA1934" w:rsidRPr="00ED7E81" w:rsidRDefault="00AA1934" w:rsidP="00ED7E81">
      <w:pPr>
        <w:pStyle w:val="CodePACKT"/>
      </w:pPr>
      <w:r w:rsidRPr="00ED7E81">
        <w:t>Import-Module -Name ADDSDeployment -WarningAction SilentlyContinue</w:t>
      </w:r>
    </w:p>
    <w:p w14:paraId="3B657DA9" w14:textId="77777777" w:rsidR="00AA1934" w:rsidRPr="00ED7E81" w:rsidRDefault="00AA1934" w:rsidP="00ED7E81">
      <w:pPr>
        <w:pStyle w:val="CodePACKT"/>
      </w:pPr>
      <w:r w:rsidRPr="00ED7E81">
        <w:t xml:space="preserve">$URK    = "Administrator@Reskit.Org" </w:t>
      </w:r>
    </w:p>
    <w:p w14:paraId="3F929AA8" w14:textId="77777777" w:rsidR="00AA1934" w:rsidRPr="00ED7E81" w:rsidRDefault="00AA1934" w:rsidP="00ED7E81">
      <w:pPr>
        <w:pStyle w:val="CodePACKT"/>
      </w:pPr>
      <w:r w:rsidRPr="00ED7E81">
        <w:t>$PW     = 'Pa$$w0rd'</w:t>
      </w:r>
    </w:p>
    <w:p w14:paraId="7643E5D6" w14:textId="77777777" w:rsidR="00AA1934" w:rsidRPr="00ED7E81" w:rsidRDefault="00AA1934" w:rsidP="00ED7E81">
      <w:pPr>
        <w:pStyle w:val="CodePACKT"/>
      </w:pPr>
      <w:r w:rsidRPr="00ED7E81">
        <w:lastRenderedPageBreak/>
        <w:t>$PSS    = ConvertTo-SecureString -String $PW -AsPlainText -Force</w:t>
      </w:r>
    </w:p>
    <w:p w14:paraId="25D53589" w14:textId="77777777" w:rsidR="00AA1934" w:rsidRPr="00ED7E81" w:rsidRDefault="00AA1934" w:rsidP="00ED7E81">
      <w:pPr>
        <w:pStyle w:val="CodePACKT"/>
      </w:pPr>
      <w:r w:rsidRPr="00ED7E81">
        <w:t>$CredRK = [PSCredential]::New($URK,$PSS)</w:t>
      </w:r>
    </w:p>
    <w:p w14:paraId="7F7386BB" w14:textId="77777777" w:rsidR="00AA1934" w:rsidRPr="00ED7E81" w:rsidRDefault="00AA1934" w:rsidP="00ED7E81">
      <w:pPr>
        <w:pStyle w:val="CodePACKT"/>
      </w:pPr>
      <w:r w:rsidRPr="00ED7E81">
        <w:t>$INSTALLHT = @{</w:t>
      </w:r>
    </w:p>
    <w:p w14:paraId="0E04BC75" w14:textId="77777777" w:rsidR="00AA1934" w:rsidRPr="00ED7E81" w:rsidRDefault="00AA1934" w:rsidP="00ED7E81">
      <w:pPr>
        <w:pStyle w:val="CodePACKT"/>
      </w:pPr>
      <w:r w:rsidRPr="00ED7E81">
        <w:t>  DomainName                    = 'Reskit.Org'</w:t>
      </w:r>
    </w:p>
    <w:p w14:paraId="66BE862E" w14:textId="77777777" w:rsidR="00AA1934" w:rsidRPr="00ED7E81" w:rsidRDefault="00AA1934" w:rsidP="00ED7E81">
      <w:pPr>
        <w:pStyle w:val="CodePACKT"/>
      </w:pPr>
      <w:r w:rsidRPr="00ED7E81">
        <w:t>  SafeModeAdministratorPassword = $PSS</w:t>
      </w:r>
    </w:p>
    <w:p w14:paraId="362E7CF6" w14:textId="77777777" w:rsidR="00AA1934" w:rsidRPr="00ED7E81" w:rsidRDefault="00AA1934" w:rsidP="00ED7E81">
      <w:pPr>
        <w:pStyle w:val="CodePACKT"/>
      </w:pPr>
      <w:r w:rsidRPr="00ED7E81">
        <w:t>  SiteName                      = 'Default-First-Site-Name'</w:t>
      </w:r>
    </w:p>
    <w:p w14:paraId="307CB293" w14:textId="77777777" w:rsidR="00AA1934" w:rsidRPr="00ED7E81" w:rsidRDefault="00AA1934" w:rsidP="00ED7E81">
      <w:pPr>
        <w:pStyle w:val="CodePACKT"/>
      </w:pPr>
      <w:r w:rsidRPr="00ED7E81">
        <w:t>  NoRebootOnCompletion          = $true</w:t>
      </w:r>
    </w:p>
    <w:p w14:paraId="3ADB76A3" w14:textId="77777777" w:rsidR="00AA1934" w:rsidRPr="00ED7E81" w:rsidRDefault="00AA1934" w:rsidP="00ED7E81">
      <w:pPr>
        <w:pStyle w:val="CodePACKT"/>
      </w:pPr>
      <w:r w:rsidRPr="00ED7E81">
        <w:t>  InstallDNS                    = $false</w:t>
      </w:r>
    </w:p>
    <w:p w14:paraId="10631EC3" w14:textId="77777777" w:rsidR="00AA1934" w:rsidRPr="00ED7E81" w:rsidRDefault="00AA1934" w:rsidP="00ED7E81">
      <w:pPr>
        <w:pStyle w:val="CodePACKT"/>
      </w:pPr>
      <w:r w:rsidRPr="00ED7E81">
        <w:t>  Credential                    = $CredRK</w:t>
      </w:r>
    </w:p>
    <w:p w14:paraId="459FE69F" w14:textId="77777777" w:rsidR="00AA1934" w:rsidRPr="00ED7E81" w:rsidRDefault="00AA1934" w:rsidP="00ED7E81">
      <w:pPr>
        <w:pStyle w:val="CodePACKT"/>
      </w:pPr>
      <w:r w:rsidRPr="00ED7E81">
        <w:t>  Force                         = $true</w:t>
      </w:r>
    </w:p>
    <w:p w14:paraId="225F3C0D" w14:textId="77777777" w:rsidR="00AA1934" w:rsidRPr="00ED7E81" w:rsidRDefault="00AA1934" w:rsidP="00ED7E81">
      <w:pPr>
        <w:pStyle w:val="CodePACKT"/>
      </w:pPr>
      <w:r w:rsidRPr="00ED7E81">
        <w:t xml:space="preserve">} </w:t>
      </w:r>
    </w:p>
    <w:p w14:paraId="3A8F93D8" w14:textId="77777777" w:rsidR="00AA1934" w:rsidRPr="00ED7E81" w:rsidRDefault="00AA1934" w:rsidP="00ED7E81">
      <w:pPr>
        <w:pStyle w:val="CodePACKT"/>
      </w:pPr>
      <w:r w:rsidRPr="00ED7E81">
        <w:t>Install-ADDSDomainController @INSTALLHT | Out-Null</w:t>
      </w:r>
    </w:p>
    <w:p w14:paraId="31278622" w14:textId="77777777" w:rsidR="00AA1934" w:rsidRPr="00ED7E81" w:rsidRDefault="00AA1934" w:rsidP="00ED7E81">
      <w:pPr>
        <w:pStyle w:val="CodePACKT"/>
      </w:pPr>
    </w:p>
    <w:p w14:paraId="545196D3" w14:textId="75A8841B" w:rsidR="00AA1934" w:rsidRPr="00AA1934" w:rsidRDefault="00AA1934" w:rsidP="00ED7E81">
      <w:pPr>
        <w:pStyle w:val="NumberedBulletPACKT"/>
        <w:rPr>
          <w:color w:val="000000"/>
          <w:lang w:val="en-GB" w:eastAsia="en-GB"/>
        </w:rPr>
      </w:pPr>
      <w:r w:rsidRPr="00AA1934">
        <w:rPr>
          <w:lang w:val="en-GB" w:eastAsia="en-GB"/>
        </w:rPr>
        <w:t>Checking the computer objects in AD</w:t>
      </w:r>
    </w:p>
    <w:p w14:paraId="01CD664F" w14:textId="77777777" w:rsidR="00ED7E81" w:rsidRPr="00ED7E81" w:rsidRDefault="00ED7E81" w:rsidP="00ED7E81">
      <w:pPr>
        <w:pStyle w:val="CodePACKT"/>
      </w:pPr>
    </w:p>
    <w:p w14:paraId="5913F9A3" w14:textId="4245EE6A" w:rsidR="00AA1934" w:rsidRPr="00ED7E81" w:rsidRDefault="00AA1934" w:rsidP="00ED7E81">
      <w:pPr>
        <w:pStyle w:val="CodePACKT"/>
      </w:pPr>
      <w:r w:rsidRPr="00ED7E81">
        <w:t xml:space="preserve">Get-ADComputer -Filter *  | </w:t>
      </w:r>
    </w:p>
    <w:p w14:paraId="6E5CCC03" w14:textId="77777777" w:rsidR="00AA1934" w:rsidRPr="00ED7E81" w:rsidRDefault="00AA1934" w:rsidP="00ED7E81">
      <w:pPr>
        <w:pStyle w:val="CodePACKT"/>
      </w:pPr>
      <w:r w:rsidRPr="00ED7E81">
        <w:t>  Format-Table DNSHostName, DistinguishedName</w:t>
      </w:r>
    </w:p>
    <w:p w14:paraId="790B7B35" w14:textId="77777777" w:rsidR="00AA1934" w:rsidRPr="00ED7E81" w:rsidRDefault="00AA1934" w:rsidP="00ED7E81">
      <w:pPr>
        <w:pStyle w:val="CodePACKT"/>
      </w:pPr>
    </w:p>
    <w:p w14:paraId="4882A4A7" w14:textId="096A1D9D" w:rsidR="00AA1934" w:rsidRPr="00AA1934" w:rsidRDefault="00AA1934" w:rsidP="00ED7E81">
      <w:pPr>
        <w:pStyle w:val="NumberedBulletPACKT"/>
        <w:rPr>
          <w:color w:val="000000"/>
          <w:lang w:val="en-GB" w:eastAsia="en-GB"/>
        </w:rPr>
      </w:pPr>
      <w:r w:rsidRPr="00AA1934">
        <w:rPr>
          <w:lang w:val="en-GB" w:eastAsia="en-GB"/>
        </w:rPr>
        <w:t xml:space="preserve">Rebooting </w:t>
      </w:r>
      <w:r w:rsidRPr="00ED7E81">
        <w:rPr>
          <w:rStyle w:val="CodeInTextPACKT"/>
        </w:rPr>
        <w:t>DC2</w:t>
      </w:r>
      <w:r w:rsidRPr="00AA1934">
        <w:rPr>
          <w:lang w:val="en-GB" w:eastAsia="en-GB"/>
        </w:rPr>
        <w:t xml:space="preserve"> manually</w:t>
      </w:r>
    </w:p>
    <w:p w14:paraId="70A874E8" w14:textId="77777777" w:rsidR="00ED7E81" w:rsidRPr="00ED7E81" w:rsidRDefault="00ED7E81" w:rsidP="00ED7E81">
      <w:pPr>
        <w:pStyle w:val="CodePACKT"/>
      </w:pPr>
    </w:p>
    <w:p w14:paraId="56F37302" w14:textId="219F2057" w:rsidR="00AA1934" w:rsidRPr="00ED7E81" w:rsidRDefault="00AA1934" w:rsidP="00ED7E81">
      <w:pPr>
        <w:pStyle w:val="CodePACKT"/>
      </w:pPr>
      <w:r w:rsidRPr="00ED7E81">
        <w:t>Restart-Computer -Force</w:t>
      </w:r>
    </w:p>
    <w:p w14:paraId="548FF37C" w14:textId="77777777" w:rsidR="00AA1934" w:rsidRPr="00ED7E81" w:rsidRDefault="00AA1934" w:rsidP="00ED7E81">
      <w:pPr>
        <w:pStyle w:val="CodePACKT"/>
      </w:pPr>
    </w:p>
    <w:p w14:paraId="30AD0F3B" w14:textId="390FE9E1" w:rsidR="00AA1934" w:rsidRPr="00AA1934" w:rsidRDefault="00AA1934" w:rsidP="00ED7E81">
      <w:pPr>
        <w:pStyle w:val="NumberedBulletPACKT"/>
        <w:rPr>
          <w:color w:val="000000"/>
          <w:lang w:val="en-GB" w:eastAsia="en-GB"/>
        </w:rPr>
      </w:pPr>
      <w:r w:rsidRPr="00AA1934">
        <w:rPr>
          <w:lang w:val="en-GB" w:eastAsia="en-GB"/>
        </w:rPr>
        <w:t>Checking DCs in Reskit.Org</w:t>
      </w:r>
    </w:p>
    <w:p w14:paraId="5C76F154" w14:textId="77777777" w:rsidR="00ED7E81" w:rsidRPr="00ED7E81" w:rsidRDefault="00ED7E81" w:rsidP="00ED7E81">
      <w:pPr>
        <w:pStyle w:val="CodePACKT"/>
      </w:pPr>
    </w:p>
    <w:p w14:paraId="7A2E05D9" w14:textId="14A015F4" w:rsidR="00AA1934" w:rsidRPr="00ED7E81" w:rsidRDefault="00AA1934" w:rsidP="00ED7E81">
      <w:pPr>
        <w:pStyle w:val="CodePACKT"/>
      </w:pPr>
      <w:r w:rsidRPr="00ED7E81">
        <w:t>$SB = 'OU=Domain Controllers,DC=Reskit,DC=Org'</w:t>
      </w:r>
    </w:p>
    <w:p w14:paraId="52A3579B" w14:textId="77777777" w:rsidR="00AA1934" w:rsidRPr="00ED7E81" w:rsidRDefault="00AA1934" w:rsidP="00ED7E81">
      <w:pPr>
        <w:pStyle w:val="CodePACKT"/>
      </w:pPr>
      <w:r w:rsidRPr="00ED7E81">
        <w:t>Get-ADComputer -Filter * -SearchBase $SB  -Properties * |</w:t>
      </w:r>
    </w:p>
    <w:p w14:paraId="5F64C639" w14:textId="77777777" w:rsidR="00AA1934" w:rsidRPr="00ED7E81" w:rsidRDefault="00AA1934" w:rsidP="00ED7E81">
      <w:pPr>
        <w:pStyle w:val="CodePACKT"/>
      </w:pPr>
      <w:r w:rsidRPr="00ED7E81">
        <w:t>  Format-Table -Property DNSHostName, Enabled</w:t>
      </w:r>
    </w:p>
    <w:p w14:paraId="38156EA5" w14:textId="77777777" w:rsidR="00AA1934" w:rsidRPr="00ED7E81" w:rsidRDefault="00AA1934" w:rsidP="00ED7E81">
      <w:pPr>
        <w:pStyle w:val="CodePACKT"/>
      </w:pPr>
    </w:p>
    <w:p w14:paraId="29428609" w14:textId="4943A14E" w:rsidR="00AA1934" w:rsidRPr="00AA1934" w:rsidRDefault="00AA1934" w:rsidP="00ED7E81">
      <w:pPr>
        <w:pStyle w:val="NumberedBulletPACKT"/>
        <w:rPr>
          <w:color w:val="000000"/>
          <w:lang w:val="en-GB" w:eastAsia="en-GB"/>
        </w:rPr>
      </w:pPr>
      <w:r w:rsidRPr="00AA1934">
        <w:rPr>
          <w:lang w:val="en-GB" w:eastAsia="en-GB"/>
        </w:rPr>
        <w:t>Viewing Reskit.Org domain DCs</w:t>
      </w:r>
    </w:p>
    <w:p w14:paraId="248C5344" w14:textId="77777777" w:rsidR="00ED7E81" w:rsidRDefault="00ED7E81" w:rsidP="00ED7E81">
      <w:pPr>
        <w:pStyle w:val="CodePACKT"/>
      </w:pPr>
    </w:p>
    <w:p w14:paraId="781CD5CB" w14:textId="23879C85" w:rsidR="00AA1934" w:rsidRPr="00AA1934" w:rsidRDefault="00AA1934" w:rsidP="00ED7E81">
      <w:pPr>
        <w:pStyle w:val="CodePACKT"/>
      </w:pPr>
      <w:r w:rsidRPr="00AA1934">
        <w:t>Get-ADDomain |</w:t>
      </w:r>
    </w:p>
    <w:p w14:paraId="0542B460" w14:textId="77777777" w:rsidR="00AA1934" w:rsidRPr="00AA1934" w:rsidRDefault="00AA1934" w:rsidP="00ED7E81">
      <w:pPr>
        <w:pStyle w:val="CodePACKT"/>
      </w:pPr>
      <w:r w:rsidRPr="00AA1934">
        <w:t xml:space="preserve">  Format-Table -Property Forest, Name, </w:t>
      </w:r>
    </w:p>
    <w:p w14:paraId="725AF9A9" w14:textId="2996E644" w:rsidR="00AA1934" w:rsidRPr="00ED7E81" w:rsidRDefault="00AA1934" w:rsidP="00ED7E81">
      <w:pPr>
        <w:pStyle w:val="CodePACKT"/>
        <w:rPr>
          <w:rFonts w:ascii="Cascadia Code" w:hAnsi="Cascadia Code" w:cs="Cascadia Code"/>
          <w:color w:val="000000"/>
          <w:sz w:val="21"/>
          <w:szCs w:val="21"/>
          <w:lang w:eastAsia="en-GB"/>
        </w:rPr>
      </w:pPr>
      <w:r w:rsidRPr="00AA1934">
        <w:t>                         ReplicaDirectoryServers</w:t>
      </w:r>
    </w:p>
    <w:p w14:paraId="583C6856" w14:textId="77B62B13" w:rsidR="00680501" w:rsidRDefault="00680501" w:rsidP="00680501">
      <w:pPr>
        <w:pStyle w:val="Heading2"/>
        <w:numPr>
          <w:ilvl w:val="1"/>
          <w:numId w:val="3"/>
        </w:numPr>
        <w:tabs>
          <w:tab w:val="left" w:pos="0"/>
        </w:tabs>
      </w:pPr>
      <w:r>
        <w:t>How it works...</w:t>
      </w:r>
    </w:p>
    <w:p w14:paraId="229F708A" w14:textId="5AC1AF50" w:rsidR="00C32018" w:rsidRDefault="00C32018" w:rsidP="00C32018">
      <w:pPr>
        <w:pStyle w:val="NormalPACKT"/>
      </w:pPr>
      <w:r w:rsidRPr="00C32018">
        <w:t xml:space="preserve">In </w:t>
      </w:r>
      <w:r w:rsidRPr="00C32018">
        <w:rPr>
          <w:rStyle w:val="ItalicsPACKT"/>
        </w:rPr>
        <w:t>step 1</w:t>
      </w:r>
      <w:r w:rsidRPr="00C32018">
        <w:t xml:space="preserve">, you import the </w:t>
      </w:r>
      <w:r w:rsidRPr="00C32018">
        <w:rPr>
          <w:rStyle w:val="CodeInTextPACKT"/>
        </w:rPr>
        <w:t>ServerManager</w:t>
      </w:r>
      <w:r w:rsidRPr="00C32018">
        <w:t xml:space="preserve"> module, which creates no output. With </w:t>
      </w:r>
      <w:r w:rsidRPr="00C32018">
        <w:rPr>
          <w:rStyle w:val="ItalicsPACKT"/>
        </w:rPr>
        <w:t>step 2</w:t>
      </w:r>
      <w:r w:rsidRPr="00C32018">
        <w:t xml:space="preserve">, you ensure that you can resolve your DC’s address, which is, at this point, the only DC in the </w:t>
      </w:r>
      <w:r w:rsidRPr="00C32018">
        <w:rPr>
          <w:rStyle w:val="CodeInTextPACKT"/>
        </w:rPr>
        <w:t>Reskit.Org</w:t>
      </w:r>
      <w:r w:rsidRPr="00C32018">
        <w:t xml:space="preserve"> domain. The output looks like this:</w:t>
      </w:r>
    </w:p>
    <w:p w14:paraId="536F6C39" w14:textId="76D8DD88" w:rsidR="00C32018" w:rsidRDefault="002F0FDF" w:rsidP="002F0FDF">
      <w:pPr>
        <w:pStyle w:val="FigurePACKT"/>
      </w:pPr>
      <w:r>
        <w:rPr>
          <w:noProof/>
        </w:rPr>
        <w:drawing>
          <wp:inline distT="0" distB="0" distL="0" distR="0" wp14:anchorId="78B79254" wp14:editId="56F71497">
            <wp:extent cx="2645491" cy="6683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62171" cy="672549"/>
                    </a:xfrm>
                    <a:prstGeom prst="rect">
                      <a:avLst/>
                    </a:prstGeom>
                  </pic:spPr>
                </pic:pic>
              </a:graphicData>
            </a:graphic>
          </wp:inline>
        </w:drawing>
      </w:r>
    </w:p>
    <w:p w14:paraId="468CBE7C" w14:textId="55B1AC58" w:rsidR="00C32018" w:rsidRDefault="00C32018" w:rsidP="00C32018">
      <w:pPr>
        <w:pStyle w:val="FigurePACKT"/>
        <w:rPr>
          <w:szCs w:val="28"/>
        </w:rPr>
      </w:pPr>
      <w:r>
        <w:rPr>
          <w:szCs w:val="28"/>
        </w:rPr>
        <w:t>Figure 4.18: Resolving DC1’s DNS entry</w:t>
      </w:r>
    </w:p>
    <w:p w14:paraId="2074672D" w14:textId="13551C80" w:rsidR="00C32018" w:rsidRDefault="00C32018" w:rsidP="00C32018">
      <w:pPr>
        <w:pStyle w:val="LayoutInformationPACKT"/>
        <w:rPr>
          <w:noProof/>
        </w:rPr>
      </w:pPr>
      <w:r>
        <w:t xml:space="preserve">Insert image </w:t>
      </w:r>
      <w:r>
        <w:rPr>
          <w:noProof/>
        </w:rPr>
        <w:t>B18878_04_18.png</w:t>
      </w:r>
    </w:p>
    <w:p w14:paraId="53AD9DD4" w14:textId="738C6FB7" w:rsidR="00C32018" w:rsidRDefault="002F0FDF" w:rsidP="00C32018">
      <w:pPr>
        <w:pStyle w:val="NormalPACKT"/>
      </w:pPr>
      <w:r w:rsidRPr="002F0FDF">
        <w:t xml:space="preserve">After confirming that you can resolve the IP address of </w:t>
      </w:r>
      <w:r w:rsidRPr="002F0FDF">
        <w:rPr>
          <w:rStyle w:val="CodeInTextPACKT"/>
        </w:rPr>
        <w:t>DC1</w:t>
      </w:r>
      <w:r w:rsidRPr="002F0FDF">
        <w:t xml:space="preserve">, in </w:t>
      </w:r>
      <w:r w:rsidRPr="002F0FDF">
        <w:rPr>
          <w:rStyle w:val="ItalicsPACKT"/>
        </w:rPr>
        <w:t>step 3</w:t>
      </w:r>
      <w:r w:rsidRPr="002F0FDF">
        <w:t xml:space="preserve">, you check </w:t>
      </w:r>
      <w:r>
        <w:t xml:space="preserve">if </w:t>
      </w:r>
      <w:r w:rsidRPr="002F0FDF">
        <w:t xml:space="preserve">you can connect to two key ports on </w:t>
      </w:r>
      <w:r w:rsidRPr="002F0FDF">
        <w:rPr>
          <w:rStyle w:val="CodeInTextPACKT"/>
        </w:rPr>
        <w:t>DC1</w:t>
      </w:r>
      <w:r w:rsidRPr="002F0FDF">
        <w:t xml:space="preserve"> (445 and 389). The output looks like this:</w:t>
      </w:r>
      <w:r>
        <w:t xml:space="preserve"> </w:t>
      </w:r>
    </w:p>
    <w:p w14:paraId="6DA6AFF2" w14:textId="438168BC" w:rsidR="002F0FDF" w:rsidRDefault="002F0FDF" w:rsidP="00C32018">
      <w:pPr>
        <w:pStyle w:val="NormalPACKT"/>
      </w:pPr>
      <w:r>
        <w:rPr>
          <w:noProof/>
        </w:rPr>
        <w:lastRenderedPageBreak/>
        <w:drawing>
          <wp:inline distT="0" distB="0" distL="0" distR="0" wp14:anchorId="1EAEFC8A" wp14:editId="5B3A1E01">
            <wp:extent cx="5731510" cy="306324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63240"/>
                    </a:xfrm>
                    <a:prstGeom prst="rect">
                      <a:avLst/>
                    </a:prstGeom>
                  </pic:spPr>
                </pic:pic>
              </a:graphicData>
            </a:graphic>
          </wp:inline>
        </w:drawing>
      </w:r>
    </w:p>
    <w:p w14:paraId="2F5A47C1" w14:textId="051EA328" w:rsidR="002F0FDF" w:rsidRDefault="002F0FDF" w:rsidP="002F0FDF">
      <w:pPr>
        <w:pStyle w:val="FigurePACKT"/>
        <w:rPr>
          <w:szCs w:val="28"/>
        </w:rPr>
      </w:pPr>
      <w:r>
        <w:rPr>
          <w:szCs w:val="28"/>
        </w:rPr>
        <w:t>Figure 4.19: Checking key ports are available on DC1</w:t>
      </w:r>
    </w:p>
    <w:p w14:paraId="357F8590" w14:textId="29CED1C3" w:rsidR="002F0FDF" w:rsidRDefault="002F0FDF" w:rsidP="002F0FDF">
      <w:pPr>
        <w:pStyle w:val="LayoutInformationPACKT"/>
        <w:rPr>
          <w:noProof/>
        </w:rPr>
      </w:pPr>
      <w:r>
        <w:t xml:space="preserve">Insert image </w:t>
      </w:r>
      <w:r>
        <w:rPr>
          <w:noProof/>
        </w:rPr>
        <w:t>B18878_04_19.png</w:t>
      </w:r>
    </w:p>
    <w:p w14:paraId="569BBACE" w14:textId="1BAE32CD" w:rsidR="002F0FDF" w:rsidRDefault="00805B07" w:rsidP="00C32018">
      <w:pPr>
        <w:pStyle w:val="NormalPACKT"/>
      </w:pPr>
      <w:r w:rsidRPr="00805B07">
        <w:t xml:space="preserve">As you saw, when promoting </w:t>
      </w:r>
      <w:r w:rsidRPr="00805B07">
        <w:rPr>
          <w:rStyle w:val="CodeInTextPACKT"/>
        </w:rPr>
        <w:t>DC1</w:t>
      </w:r>
      <w:r w:rsidRPr="00805B07">
        <w:t xml:space="preserve"> to be your first DC, you need to add the </w:t>
      </w:r>
      <w:r w:rsidRPr="00805B07">
        <w:rPr>
          <w:rStyle w:val="CodeInTextPACKT"/>
        </w:rPr>
        <w:t>ADDSDeployment</w:t>
      </w:r>
      <w:r w:rsidRPr="00805B07">
        <w:t xml:space="preserve"> Windows feature to </w:t>
      </w:r>
      <w:r w:rsidRPr="00805B07">
        <w:rPr>
          <w:rStyle w:val="CodeInTextPACKT"/>
        </w:rPr>
        <w:t>DC2</w:t>
      </w:r>
      <w:r w:rsidRPr="00805B07">
        <w:t xml:space="preserve"> before you can promote the DC. </w:t>
      </w:r>
      <w:r>
        <w:t xml:space="preserve">You add this feature in </w:t>
      </w:r>
      <w:r w:rsidRPr="00805B07">
        <w:rPr>
          <w:rStyle w:val="ItalicsPACKT"/>
        </w:rPr>
        <w:t>step 4</w:t>
      </w:r>
      <w:r w:rsidRPr="00805B07">
        <w:t>,</w:t>
      </w:r>
      <w:r>
        <w:t xml:space="preserve"> with output that </w:t>
      </w:r>
      <w:r w:rsidRPr="00805B07">
        <w:t>looks like this|:</w:t>
      </w:r>
    </w:p>
    <w:p w14:paraId="54A50064" w14:textId="711B5F90" w:rsidR="00805B07" w:rsidRDefault="00805B07" w:rsidP="00C32018">
      <w:pPr>
        <w:pStyle w:val="NormalPACKT"/>
      </w:pPr>
      <w:r>
        <w:rPr>
          <w:noProof/>
        </w:rPr>
        <w:drawing>
          <wp:inline distT="0" distB="0" distL="0" distR="0" wp14:anchorId="20237E46" wp14:editId="22A93A0C">
            <wp:extent cx="5731510" cy="9563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956310"/>
                    </a:xfrm>
                    <a:prstGeom prst="rect">
                      <a:avLst/>
                    </a:prstGeom>
                  </pic:spPr>
                </pic:pic>
              </a:graphicData>
            </a:graphic>
          </wp:inline>
        </w:drawing>
      </w:r>
    </w:p>
    <w:p w14:paraId="79102553" w14:textId="712F1B02" w:rsidR="00805B07" w:rsidRPr="00805B07" w:rsidRDefault="00805B07" w:rsidP="00805B07">
      <w:pPr>
        <w:pStyle w:val="FigurePACKT"/>
        <w:rPr>
          <w:b/>
          <w:bCs/>
          <w:szCs w:val="28"/>
        </w:rPr>
      </w:pPr>
      <w:r w:rsidRPr="00805B07">
        <w:rPr>
          <w:b/>
          <w:bCs/>
          <w:szCs w:val="28"/>
        </w:rPr>
        <w:t>Figure 4.20: Adding AD Domain Sevices to DC2</w:t>
      </w:r>
    </w:p>
    <w:p w14:paraId="7B74D07E" w14:textId="2EF2507C" w:rsidR="00805B07" w:rsidRPr="00805B07" w:rsidRDefault="00805B07" w:rsidP="00805B07">
      <w:pPr>
        <w:pStyle w:val="LayoutInformationPACKT"/>
        <w:rPr>
          <w:bCs/>
          <w:noProof/>
        </w:rPr>
      </w:pPr>
      <w:r w:rsidRPr="00805B07">
        <w:rPr>
          <w:bCs/>
        </w:rPr>
        <w:t xml:space="preserve">Insert image </w:t>
      </w:r>
      <w:r w:rsidRPr="00805B07">
        <w:rPr>
          <w:bCs/>
          <w:noProof/>
        </w:rPr>
        <w:t>B18878_04_20.png</w:t>
      </w:r>
    </w:p>
    <w:p w14:paraId="422DFB58" w14:textId="76EC4A0B" w:rsidR="00805B07" w:rsidRDefault="00805B07" w:rsidP="00C32018">
      <w:pPr>
        <w:pStyle w:val="NormalPACKT"/>
      </w:pPr>
      <w:r>
        <w:t xml:space="preserve">In </w:t>
      </w:r>
      <w:r w:rsidRPr="00805B07">
        <w:rPr>
          <w:rStyle w:val="ItalicsPACKT"/>
        </w:rPr>
        <w:t>step 5</w:t>
      </w:r>
      <w:r>
        <w:t xml:space="preserve">, you promote </w:t>
      </w:r>
      <w:r w:rsidRPr="00805B07">
        <w:rPr>
          <w:rStyle w:val="CodeInTextPACKT"/>
        </w:rPr>
        <w:t>DC2</w:t>
      </w:r>
      <w:r w:rsidRPr="00805B07">
        <w:t xml:space="preserve"> to be a DC and ensure that the DC does not reboot after this step completes. There is no output from this step.</w:t>
      </w:r>
      <w:r>
        <w:t xml:space="preserve"> </w:t>
      </w:r>
    </w:p>
    <w:p w14:paraId="61E19250" w14:textId="335469C9" w:rsidR="00805B07" w:rsidRDefault="00805B07" w:rsidP="00C32018">
      <w:pPr>
        <w:pStyle w:val="NormalPACKT"/>
      </w:pPr>
      <w:r>
        <w:t xml:space="preserve">Before rebooting </w:t>
      </w:r>
      <w:r w:rsidRPr="00805B07">
        <w:rPr>
          <w:rStyle w:val="CodeInTextPACKT"/>
        </w:rPr>
        <w:t>DC2</w:t>
      </w:r>
      <w:r>
        <w:t xml:space="preserve"> to complete the DC promotion process, i</w:t>
      </w:r>
      <w:r w:rsidRPr="00805B07">
        <w:t xml:space="preserve">n </w:t>
      </w:r>
      <w:r w:rsidRPr="00805B07">
        <w:rPr>
          <w:rStyle w:val="ItalicsPACKT"/>
        </w:rPr>
        <w:t>step 6</w:t>
      </w:r>
      <w:r w:rsidR="00FD67E2">
        <w:rPr>
          <w:rStyle w:val="ItalicsPACKT"/>
        </w:rPr>
        <w:t>,</w:t>
      </w:r>
      <w:r>
        <w:t xml:space="preserve"> </w:t>
      </w:r>
      <w:r w:rsidRPr="00805B07">
        <w:t>you check to see the computer objects now in the AD</w:t>
      </w:r>
      <w:r w:rsidR="00FD67E2">
        <w:t>, including</w:t>
      </w:r>
      <w:r w:rsidR="00C06A3F">
        <w:t xml:space="preserve"> your new replica DC</w:t>
      </w:r>
      <w:r w:rsidRPr="00805B07">
        <w:t>. This step ensure</w:t>
      </w:r>
      <w:r w:rsidR="00C06A3F">
        <w:t>s</w:t>
      </w:r>
      <w:r w:rsidRPr="00805B07">
        <w:t xml:space="preserve"> that </w:t>
      </w:r>
      <w:r w:rsidRPr="00C06A3F">
        <w:rPr>
          <w:rStyle w:val="CodeInTextPACKT"/>
        </w:rPr>
        <w:t>DC2</w:t>
      </w:r>
      <w:r w:rsidRPr="00805B07">
        <w:t xml:space="preserve"> is now in the correct place in AD. The output of this step is like this:</w:t>
      </w:r>
    </w:p>
    <w:p w14:paraId="6DF96F88" w14:textId="11AAE024" w:rsidR="00805B07" w:rsidRDefault="00014C07" w:rsidP="00014C07">
      <w:pPr>
        <w:pStyle w:val="FigurePACKT"/>
      </w:pPr>
      <w:r>
        <w:rPr>
          <w:noProof/>
        </w:rPr>
        <w:drawing>
          <wp:inline distT="0" distB="0" distL="0" distR="0" wp14:anchorId="636573AF" wp14:editId="48D85076">
            <wp:extent cx="3326211" cy="9600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48498" cy="966512"/>
                    </a:xfrm>
                    <a:prstGeom prst="rect">
                      <a:avLst/>
                    </a:prstGeom>
                  </pic:spPr>
                </pic:pic>
              </a:graphicData>
            </a:graphic>
          </wp:inline>
        </w:drawing>
      </w:r>
    </w:p>
    <w:p w14:paraId="4704EEE6" w14:textId="2191F69E" w:rsidR="00805B07" w:rsidRDefault="00805B07" w:rsidP="00805B07">
      <w:pPr>
        <w:pStyle w:val="FigurePACKT"/>
        <w:rPr>
          <w:szCs w:val="28"/>
        </w:rPr>
      </w:pPr>
      <w:r>
        <w:rPr>
          <w:szCs w:val="28"/>
        </w:rPr>
        <w:t>Figure 4.21: Adding AD Domain Sevices to DC2</w:t>
      </w:r>
    </w:p>
    <w:p w14:paraId="234DD0B0" w14:textId="0B18ECC9" w:rsidR="00805B07" w:rsidRDefault="00805B07" w:rsidP="00805B07">
      <w:pPr>
        <w:pStyle w:val="LayoutInformationPACKT"/>
        <w:rPr>
          <w:noProof/>
        </w:rPr>
      </w:pPr>
      <w:r>
        <w:t xml:space="preserve">Insert image </w:t>
      </w:r>
      <w:r>
        <w:rPr>
          <w:noProof/>
        </w:rPr>
        <w:t>B18878_04_21.png</w:t>
      </w:r>
    </w:p>
    <w:p w14:paraId="7BCB72ED" w14:textId="63854B94" w:rsidR="00805B07" w:rsidRDefault="00C06A3F" w:rsidP="00C32018">
      <w:pPr>
        <w:pStyle w:val="NormalPACKT"/>
      </w:pPr>
      <w:r>
        <w:lastRenderedPageBreak/>
        <w:t xml:space="preserve">In </w:t>
      </w:r>
      <w:r w:rsidRPr="00C06A3F">
        <w:rPr>
          <w:rStyle w:val="ItalicsPACKT"/>
        </w:rPr>
        <w:t>step 7</w:t>
      </w:r>
      <w:r>
        <w:t xml:space="preserve">, you reboot </w:t>
      </w:r>
      <w:r w:rsidRPr="00C06A3F">
        <w:rPr>
          <w:rStyle w:val="CodeInTextPACKT"/>
        </w:rPr>
        <w:t>DC2</w:t>
      </w:r>
      <w:r>
        <w:t>, which produces no console output, to complete the promotion of this host to be a replica DC.</w:t>
      </w:r>
    </w:p>
    <w:p w14:paraId="6367F6BC" w14:textId="480D107C" w:rsidR="00C06A3F" w:rsidRDefault="00C06A3F" w:rsidP="00C32018">
      <w:pPr>
        <w:pStyle w:val="NormalPACKT"/>
      </w:pPr>
      <w:r>
        <w:t xml:space="preserve">After </w:t>
      </w:r>
      <w:r w:rsidRPr="00C06A3F">
        <w:rPr>
          <w:rStyle w:val="CodeInTextPACKT"/>
        </w:rPr>
        <w:t>DC2</w:t>
      </w:r>
      <w:r>
        <w:t xml:space="preserve"> completes the reboot process, you log</w:t>
      </w:r>
      <w:r w:rsidR="00FD67E2">
        <w:t xml:space="preserve"> in as the domain administrator (</w:t>
      </w:r>
      <w:r w:rsidRPr="00C06A3F">
        <w:rPr>
          <w:rStyle w:val="CodeInTextPACKT"/>
        </w:rPr>
        <w:t>Reskit\Administrator</w:t>
      </w:r>
      <w:r>
        <w:t>). After you log</w:t>
      </w:r>
      <w:r w:rsidR="00FD67E2">
        <w:t xml:space="preserve"> </w:t>
      </w:r>
      <w:r>
        <w:t xml:space="preserve">in, in </w:t>
      </w:r>
      <w:r w:rsidRPr="00C06A3F">
        <w:rPr>
          <w:rStyle w:val="ItalicsPACKT"/>
        </w:rPr>
        <w:t>step 8,</w:t>
      </w:r>
      <w:r>
        <w:t xml:space="preserve"> you use </w:t>
      </w:r>
      <w:r w:rsidRPr="00C06A3F">
        <w:rPr>
          <w:rStyle w:val="CodeInTextPACKT"/>
        </w:rPr>
        <w:t>Get-ADComputer</w:t>
      </w:r>
      <w:r>
        <w:t xml:space="preserve"> to check the hosts in the </w:t>
      </w:r>
      <w:r w:rsidRPr="00764924">
        <w:rPr>
          <w:rStyle w:val="CodeInTextPACKT"/>
        </w:rPr>
        <w:t>Domain Controllers</w:t>
      </w:r>
      <w:r>
        <w:t xml:space="preserve"> OU. </w:t>
      </w:r>
      <w:r w:rsidR="00FD67E2">
        <w:t xml:space="preserve">You can see that </w:t>
      </w:r>
      <w:r w:rsidR="00764924">
        <w:t xml:space="preserve">the OU contains both </w:t>
      </w:r>
      <w:r w:rsidRPr="00764924">
        <w:rPr>
          <w:rStyle w:val="CodeInTextPACKT"/>
        </w:rPr>
        <w:t>DC1</w:t>
      </w:r>
      <w:r>
        <w:t xml:space="preserve"> and </w:t>
      </w:r>
      <w:r w:rsidRPr="00764924">
        <w:rPr>
          <w:rStyle w:val="CodeInTextPACKT"/>
        </w:rPr>
        <w:t>DC2</w:t>
      </w:r>
      <w:r>
        <w:t>.</w:t>
      </w:r>
      <w:r w:rsidR="00FD67E2">
        <w:t xml:space="preserve"> </w:t>
      </w:r>
      <w:r>
        <w:t>You see output like this:</w:t>
      </w:r>
    </w:p>
    <w:p w14:paraId="2592D2C0" w14:textId="77A87CB7" w:rsidR="00764924" w:rsidRDefault="00764924" w:rsidP="00764924">
      <w:pPr>
        <w:pStyle w:val="FigurePACKT"/>
      </w:pPr>
      <w:r>
        <w:rPr>
          <w:noProof/>
        </w:rPr>
        <w:drawing>
          <wp:inline distT="0" distB="0" distL="0" distR="0" wp14:anchorId="15C56C19" wp14:editId="5B8051E7">
            <wp:extent cx="3035104" cy="8785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60347" cy="885890"/>
                    </a:xfrm>
                    <a:prstGeom prst="rect">
                      <a:avLst/>
                    </a:prstGeom>
                  </pic:spPr>
                </pic:pic>
              </a:graphicData>
            </a:graphic>
          </wp:inline>
        </w:drawing>
      </w:r>
    </w:p>
    <w:p w14:paraId="1E62F3E7" w14:textId="5F5FF721" w:rsidR="00764924" w:rsidRDefault="00764924" w:rsidP="00764924">
      <w:pPr>
        <w:pStyle w:val="FigurePACKT"/>
        <w:rPr>
          <w:szCs w:val="28"/>
        </w:rPr>
      </w:pPr>
      <w:r>
        <w:rPr>
          <w:szCs w:val="28"/>
        </w:rPr>
        <w:t>Figure 4.22: Viewing AD Computers in the Domain Controllers OU</w:t>
      </w:r>
    </w:p>
    <w:p w14:paraId="0BB15166" w14:textId="62754CAA" w:rsidR="00C06A3F" w:rsidRDefault="00764924" w:rsidP="00764924">
      <w:pPr>
        <w:pStyle w:val="NormalPACKT"/>
        <w:rPr>
          <w:rFonts w:ascii="Arial" w:hAnsi="Arial"/>
          <w:b/>
          <w:color w:val="FF0000"/>
          <w:sz w:val="28"/>
          <w:szCs w:val="28"/>
        </w:rPr>
      </w:pPr>
      <w:r w:rsidRPr="00764924">
        <w:rPr>
          <w:rFonts w:ascii="Arial" w:hAnsi="Arial"/>
          <w:b/>
          <w:color w:val="FF0000"/>
          <w:sz w:val="28"/>
          <w:szCs w:val="28"/>
        </w:rPr>
        <w:t>Insert image B18878_04_22.png</w:t>
      </w:r>
    </w:p>
    <w:p w14:paraId="490AEF5F" w14:textId="4917DF79" w:rsidR="00764924" w:rsidRDefault="00764924" w:rsidP="00764924">
      <w:pPr>
        <w:pStyle w:val="NormalPACKT"/>
      </w:pPr>
      <w:r w:rsidRPr="00764924">
        <w:t>In</w:t>
      </w:r>
      <w:r>
        <w:t xml:space="preserve"> the final step in this recipe, </w:t>
      </w:r>
      <w:r w:rsidRPr="00764924">
        <w:rPr>
          <w:rStyle w:val="ItalicsPACKT"/>
        </w:rPr>
        <w:t>step 9</w:t>
      </w:r>
      <w:r>
        <w:t xml:space="preserve">, you use the </w:t>
      </w:r>
      <w:r w:rsidRPr="00764924">
        <w:rPr>
          <w:rStyle w:val="CodeInTextPACKT"/>
        </w:rPr>
        <w:t>Get-ADDomain</w:t>
      </w:r>
      <w:r>
        <w:t xml:space="preserve"> command to view the details of the forest,  the domain, and the replica DCs, with otuput like this:</w:t>
      </w:r>
    </w:p>
    <w:p w14:paraId="33E50EAF" w14:textId="769A3202" w:rsidR="00764924" w:rsidRDefault="00CB2FB3" w:rsidP="00CB2FB3">
      <w:pPr>
        <w:pStyle w:val="FigurePACKT"/>
      </w:pPr>
      <w:r>
        <w:rPr>
          <w:noProof/>
        </w:rPr>
        <w:drawing>
          <wp:inline distT="0" distB="0" distL="0" distR="0" wp14:anchorId="147D6C84" wp14:editId="6DD5646A">
            <wp:extent cx="2813181" cy="854709"/>
            <wp:effectExtent l="0" t="0" r="635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35862" cy="861600"/>
                    </a:xfrm>
                    <a:prstGeom prst="rect">
                      <a:avLst/>
                    </a:prstGeom>
                  </pic:spPr>
                </pic:pic>
              </a:graphicData>
            </a:graphic>
          </wp:inline>
        </w:drawing>
      </w:r>
    </w:p>
    <w:p w14:paraId="7D81A157" w14:textId="27CA429A" w:rsidR="00764924" w:rsidRDefault="00764924" w:rsidP="00764924">
      <w:pPr>
        <w:pStyle w:val="FigurePACKT"/>
        <w:rPr>
          <w:szCs w:val="28"/>
        </w:rPr>
      </w:pPr>
      <w:r>
        <w:rPr>
          <w:szCs w:val="28"/>
        </w:rPr>
        <w:t>Figure 4.23: Viewing Forest, Domain, and replica DC information</w:t>
      </w:r>
    </w:p>
    <w:p w14:paraId="711779EB" w14:textId="38F5D6E9" w:rsidR="00764924" w:rsidRDefault="00764924" w:rsidP="00764924">
      <w:pPr>
        <w:pStyle w:val="NormalPACKT"/>
        <w:rPr>
          <w:rFonts w:ascii="Arial" w:hAnsi="Arial"/>
          <w:b/>
          <w:color w:val="FF0000"/>
          <w:sz w:val="28"/>
          <w:szCs w:val="28"/>
        </w:rPr>
      </w:pPr>
      <w:r w:rsidRPr="00764924">
        <w:rPr>
          <w:rFonts w:ascii="Arial" w:hAnsi="Arial"/>
          <w:b/>
          <w:color w:val="FF0000"/>
          <w:sz w:val="28"/>
          <w:szCs w:val="28"/>
        </w:rPr>
        <w:t>Insert image B18878_04_2</w:t>
      </w:r>
      <w:r w:rsidR="000A326B">
        <w:rPr>
          <w:rFonts w:ascii="Arial" w:hAnsi="Arial"/>
          <w:b/>
          <w:color w:val="FF0000"/>
          <w:sz w:val="28"/>
          <w:szCs w:val="28"/>
        </w:rPr>
        <w:t>3</w:t>
      </w:r>
      <w:r w:rsidRPr="00764924">
        <w:rPr>
          <w:rFonts w:ascii="Arial" w:hAnsi="Arial"/>
          <w:b/>
          <w:color w:val="FF0000"/>
          <w:sz w:val="28"/>
          <w:szCs w:val="28"/>
        </w:rPr>
        <w:t>.png</w:t>
      </w:r>
    </w:p>
    <w:p w14:paraId="207B87A2" w14:textId="77777777" w:rsidR="00680501" w:rsidRDefault="00680501" w:rsidP="00680501">
      <w:pPr>
        <w:pStyle w:val="Heading2"/>
      </w:pPr>
      <w:r>
        <w:t>There's more...</w:t>
      </w:r>
    </w:p>
    <w:p w14:paraId="09D7A557" w14:textId="4FA3A262" w:rsidR="00CB2FB3" w:rsidRPr="00CB2FB3" w:rsidRDefault="00CB2FB3" w:rsidP="00CB2FB3">
      <w:pPr>
        <w:pStyle w:val="NormalPACKT"/>
        <w:rPr>
          <w:lang w:val="en-GB"/>
        </w:rPr>
      </w:pPr>
      <w:r w:rsidRPr="00CB2FB3">
        <w:rPr>
          <w:lang w:val="en-GB"/>
        </w:rPr>
        <w:t xml:space="preserve">In </w:t>
      </w:r>
      <w:r w:rsidRPr="00CB2FB3">
        <w:rPr>
          <w:rStyle w:val="ItalicsPACKT"/>
          <w:lang w:val="en-GB"/>
        </w:rPr>
        <w:t>step 1</w:t>
      </w:r>
      <w:r w:rsidRPr="00CB2FB3">
        <w:rPr>
          <w:lang w:val="en-GB"/>
        </w:rPr>
        <w:t xml:space="preserve">, you import the ServerManager module manually. </w:t>
      </w:r>
      <w:r w:rsidR="00FD67E2">
        <w:rPr>
          <w:lang w:val="en-GB"/>
        </w:rPr>
        <w:t>This step loads the module using the Windows PowerShell compatibility solution described earlier. As you have seen in earlier recipes, this module is not supported natively with PowerShell 7</w:t>
      </w:r>
      <w:r w:rsidRPr="00CB2FB3">
        <w:rPr>
          <w:lang w:val="en-GB"/>
        </w:rPr>
        <w:t xml:space="preserve">. </w:t>
      </w:r>
    </w:p>
    <w:p w14:paraId="30EEAB16" w14:textId="77777777" w:rsidR="00CB2FB3" w:rsidRPr="00CB2FB3" w:rsidRDefault="00CB2FB3" w:rsidP="00CB2FB3">
      <w:pPr>
        <w:pStyle w:val="NormalPACKT"/>
        <w:rPr>
          <w:lang w:val="en-GB"/>
        </w:rPr>
      </w:pPr>
      <w:r w:rsidRPr="00CB2FB3">
        <w:rPr>
          <w:lang w:val="en-GB"/>
        </w:rPr>
        <w:t xml:space="preserve">In </w:t>
      </w:r>
      <w:r w:rsidRPr="00CB2FB3">
        <w:rPr>
          <w:rStyle w:val="ItalicsPACKT"/>
          <w:lang w:val="en-GB"/>
        </w:rPr>
        <w:t>step 3</w:t>
      </w:r>
      <w:r w:rsidRPr="00CB2FB3">
        <w:rPr>
          <w:lang w:val="en-GB"/>
        </w:rPr>
        <w:t xml:space="preserve">, you check to ensure </w:t>
      </w:r>
      <w:r w:rsidRPr="00CB2FB3">
        <w:rPr>
          <w:rStyle w:val="CodeInTextPACKT"/>
          <w:lang w:val="en-GB"/>
        </w:rPr>
        <w:t>DC2</w:t>
      </w:r>
      <w:r w:rsidRPr="00CB2FB3">
        <w:rPr>
          <w:lang w:val="en-GB"/>
        </w:rPr>
        <w:t xml:space="preserve"> can connect to </w:t>
      </w:r>
      <w:r w:rsidRPr="00CB2FB3">
        <w:rPr>
          <w:rStyle w:val="CodeInTextPACKT"/>
          <w:lang w:val="en-GB"/>
        </w:rPr>
        <w:t>DC1</w:t>
      </w:r>
      <w:r w:rsidRPr="00CB2FB3">
        <w:rPr>
          <w:lang w:val="en-GB"/>
        </w:rPr>
        <w:t xml:space="preserve"> over ports 445 and 389. Windows uses TCP port 445 for SMB file sharing. The Group Policy Agent on each domain-joined host uses this port to retrieve Group Policy details from the SYSVOL share on </w:t>
      </w:r>
      <w:r w:rsidRPr="00CB2FB3">
        <w:rPr>
          <w:rStyle w:val="CodeInTextPACKT"/>
          <w:lang w:val="en-GB"/>
        </w:rPr>
        <w:t>DC1</w:t>
      </w:r>
      <w:r w:rsidRPr="00CB2FB3">
        <w:rPr>
          <w:lang w:val="en-GB"/>
        </w:rPr>
        <w:t xml:space="preserve">. LDAP uses port 389 to perform actions against a DC, such as adding a new user or checking group membership. Both ports need to be open and contactable if the promotion of </w:t>
      </w:r>
      <w:r w:rsidRPr="00CB2FB3">
        <w:rPr>
          <w:rStyle w:val="CodeInTextPACKT"/>
          <w:lang w:val="en-GB"/>
        </w:rPr>
        <w:t>DC2</w:t>
      </w:r>
      <w:r w:rsidRPr="00CB2FB3">
        <w:rPr>
          <w:lang w:val="en-GB"/>
        </w:rPr>
        <w:t xml:space="preserve"> is to be successful.</w:t>
      </w:r>
    </w:p>
    <w:p w14:paraId="4F263279" w14:textId="6931E454" w:rsidR="00CB2FB3" w:rsidRPr="00CB2FB3" w:rsidRDefault="00CB2FB3" w:rsidP="00CB2FB3">
      <w:pPr>
        <w:pStyle w:val="NormalPACKT"/>
        <w:rPr>
          <w:lang w:val="en-GB"/>
        </w:rPr>
      </w:pPr>
      <w:r w:rsidRPr="00CB2FB3">
        <w:rPr>
          <w:lang w:val="en-GB"/>
        </w:rPr>
        <w:t xml:space="preserve">In </w:t>
      </w:r>
      <w:r w:rsidRPr="00CB2FB3">
        <w:rPr>
          <w:rStyle w:val="ItalicsPACKT"/>
          <w:lang w:val="en-GB"/>
        </w:rPr>
        <w:t>step 6</w:t>
      </w:r>
      <w:r w:rsidRPr="00CB2FB3">
        <w:rPr>
          <w:lang w:val="en-GB"/>
        </w:rPr>
        <w:t xml:space="preserve">, you retrieve all computer accounts currently in your AD. </w:t>
      </w:r>
      <w:r w:rsidR="00FD67E2">
        <w:rPr>
          <w:lang w:val="en-GB"/>
        </w:rPr>
        <w:t>The AD DC promotion process ensures that this host’s computer account is now in the Domain Controllers OU by default</w:t>
      </w:r>
      <w:r w:rsidRPr="00CB2FB3">
        <w:rPr>
          <w:lang w:val="en-GB"/>
        </w:rPr>
        <w:t xml:space="preserve">. The location of a DC in an OU is essential as it enables your new DC to apply the group policy settings on this OU. If </w:t>
      </w:r>
      <w:r w:rsidRPr="00CB2FB3">
        <w:rPr>
          <w:rStyle w:val="CodeInTextPACKT"/>
          <w:lang w:val="en-GB"/>
        </w:rPr>
        <w:t>DC2</w:t>
      </w:r>
      <w:r w:rsidRPr="00CB2FB3">
        <w:rPr>
          <w:lang w:val="en-GB"/>
        </w:rPr>
        <w:t xml:space="preserve"> was a workgroup computer and not joined to the domain, the promotion process create</w:t>
      </w:r>
      <w:r>
        <w:rPr>
          <w:lang w:val="en-GB"/>
        </w:rPr>
        <w:t>s</w:t>
      </w:r>
      <w:r w:rsidRPr="00CB2FB3">
        <w:rPr>
          <w:lang w:val="en-GB"/>
        </w:rPr>
        <w:t xml:space="preserve"> this account in the appropriate Domain Controllers OU. If DC2 w</w:t>
      </w:r>
      <w:r w:rsidR="00FD67E2">
        <w:rPr>
          <w:lang w:val="en-GB"/>
        </w:rPr>
        <w:t>ere</w:t>
      </w:r>
      <w:r w:rsidRPr="00CB2FB3">
        <w:rPr>
          <w:lang w:val="en-GB"/>
        </w:rPr>
        <w:t xml:space="preserve"> a domain member, then the promotion process would move the computer account into the Domain Controllers OU. </w:t>
      </w:r>
    </w:p>
    <w:p w14:paraId="3FC37CAE" w14:textId="3FF4EDDE" w:rsidR="00CB2FB3" w:rsidRDefault="00FD67E2" w:rsidP="00CB2FB3">
      <w:pPr>
        <w:pStyle w:val="NormalPACKT"/>
        <w:rPr>
          <w:lang w:val="en-GB"/>
        </w:rPr>
      </w:pPr>
      <w:r>
        <w:rPr>
          <w:lang w:val="en-GB"/>
        </w:rPr>
        <w:t xml:space="preserve">Mistakes are easy to make, but also (usually) easy to correct. In this recipe, before promoting </w:t>
      </w:r>
      <w:r w:rsidRPr="00FD67E2">
        <w:rPr>
          <w:rStyle w:val="CodeInTextPACKT"/>
        </w:rPr>
        <w:t>DC2</w:t>
      </w:r>
      <w:r>
        <w:rPr>
          <w:lang w:val="en-GB"/>
        </w:rPr>
        <w:t xml:space="preserve"> to be a DC, you check to ensure that the prerequisites are in place before the promotion. Then you confirm that you have configured your forest, domain, and domain controllers correctly</w:t>
      </w:r>
      <w:r w:rsidR="00CB2FB3" w:rsidRPr="00CB2FB3">
        <w:rPr>
          <w:lang w:val="en-GB"/>
        </w:rPr>
        <w:t>.</w:t>
      </w:r>
      <w:r w:rsidR="00CB2FB3">
        <w:rPr>
          <w:lang w:val="en-GB"/>
        </w:rPr>
        <w:t xml:space="preserve"> Likewise, the checks in the last two steps are not strictly necessary. If nothing else, just more evidence of a successful creation of a replica DC.</w:t>
      </w:r>
    </w:p>
    <w:p w14:paraId="176E4A27" w14:textId="373DAAD8" w:rsidR="00CB2FB3" w:rsidRDefault="00CB2FB3" w:rsidP="00680501">
      <w:pPr>
        <w:pStyle w:val="NormalPACKT"/>
        <w:rPr>
          <w:lang w:val="en-GB"/>
        </w:rPr>
      </w:pPr>
      <w:r w:rsidRPr="00CB2FB3">
        <w:rPr>
          <w:lang w:val="en-GB"/>
        </w:rPr>
        <w:lastRenderedPageBreak/>
        <w:t xml:space="preserve"> </w:t>
      </w:r>
      <w:r w:rsidR="00FD67E2">
        <w:rPr>
          <w:lang w:val="en-GB"/>
        </w:rPr>
        <w:t>T</w:t>
      </w:r>
      <w:r w:rsidR="008350B4">
        <w:rPr>
          <w:lang w:val="en-GB"/>
        </w:rPr>
        <w:t xml:space="preserve">hese steps are probably </w:t>
      </w:r>
      <w:r w:rsidRPr="00CB2FB3">
        <w:rPr>
          <w:lang w:val="en-GB"/>
        </w:rPr>
        <w:t xml:space="preserve">redundant since most AD promotions ‘just work’. Nevertheless, </w:t>
      </w:r>
      <w:r>
        <w:rPr>
          <w:lang w:val="en-GB"/>
        </w:rPr>
        <w:t>t</w:t>
      </w:r>
      <w:r w:rsidRPr="00CB2FB3">
        <w:rPr>
          <w:lang w:val="en-GB"/>
        </w:rPr>
        <w:t>he additional checks ensure you discover and resolve any issues that might affect the promotion or cause the AD to not work correctly after a not-fully successful promotion</w:t>
      </w:r>
      <w:r w:rsidR="008350B4">
        <w:rPr>
          <w:lang w:val="en-GB"/>
        </w:rPr>
        <w:t xml:space="preserve"> (for whatever reason).</w:t>
      </w:r>
    </w:p>
    <w:p w14:paraId="1500E3E8" w14:textId="5D143EAA" w:rsidR="00680501" w:rsidRDefault="00DE019B" w:rsidP="00680501">
      <w:pPr>
        <w:pStyle w:val="Heading1"/>
        <w:tabs>
          <w:tab w:val="left" w:pos="0"/>
        </w:tabs>
      </w:pPr>
      <w:r>
        <w:t>Installing a Child domain</w:t>
      </w:r>
    </w:p>
    <w:p w14:paraId="046457C9" w14:textId="6AE26FF7" w:rsidR="002C3563" w:rsidRPr="002C3563" w:rsidRDefault="002C3563" w:rsidP="002C3563">
      <w:pPr>
        <w:pStyle w:val="NormalPACKT"/>
        <w:rPr>
          <w:lang w:val="en-GB"/>
        </w:rPr>
      </w:pPr>
      <w:r>
        <w:rPr>
          <w:lang w:val="en-GB"/>
        </w:rPr>
        <w:t xml:space="preserve">In </w:t>
      </w:r>
      <w:r w:rsidRPr="002C3563">
        <w:rPr>
          <w:lang w:val="en-GB"/>
        </w:rPr>
        <w:t>“</w:t>
      </w:r>
      <w:r w:rsidRPr="002C3563">
        <w:rPr>
          <w:rStyle w:val="ItalicsPACKT"/>
          <w:lang w:val="en-GB"/>
        </w:rPr>
        <w:t>Installing a replica domain controller</w:t>
      </w:r>
      <w:r w:rsidR="00FD67E2">
        <w:rPr>
          <w:lang w:val="en-GB"/>
        </w:rPr>
        <w:t>,”</w:t>
      </w:r>
      <w:r w:rsidRPr="002C3563">
        <w:rPr>
          <w:lang w:val="en-GB"/>
        </w:rPr>
        <w:t xml:space="preserve"> </w:t>
      </w:r>
      <w:r>
        <w:rPr>
          <w:lang w:val="en-GB"/>
        </w:rPr>
        <w:t xml:space="preserve">you </w:t>
      </w:r>
      <w:r w:rsidRPr="002C3563">
        <w:rPr>
          <w:lang w:val="en-GB"/>
        </w:rPr>
        <w:t>add</w:t>
      </w:r>
      <w:r>
        <w:rPr>
          <w:lang w:val="en-GB"/>
        </w:rPr>
        <w:t xml:space="preserve">ed </w:t>
      </w:r>
      <w:r w:rsidRPr="002C3563">
        <w:rPr>
          <w:lang w:val="en-GB"/>
        </w:rPr>
        <w:t>a DC to an existing domain</w:t>
      </w:r>
      <w:r>
        <w:rPr>
          <w:lang w:val="en-GB"/>
        </w:rPr>
        <w:t xml:space="preserve">. With all the </w:t>
      </w:r>
      <w:r w:rsidRPr="002C3563">
        <w:rPr>
          <w:lang w:val="en-GB"/>
        </w:rPr>
        <w:t>prerequisites like DNS in place, the promotion process is simple</w:t>
      </w:r>
      <w:r>
        <w:rPr>
          <w:lang w:val="en-GB"/>
        </w:rPr>
        <w:t xml:space="preserve"> and quick.</w:t>
      </w:r>
    </w:p>
    <w:p w14:paraId="18885B5E" w14:textId="0BEE542A" w:rsidR="002C3563" w:rsidRPr="002C3563" w:rsidRDefault="002C3563" w:rsidP="002C3563">
      <w:pPr>
        <w:pStyle w:val="NormalPACKT"/>
        <w:rPr>
          <w:lang w:val="en-GB"/>
        </w:rPr>
      </w:pPr>
      <w:r w:rsidRPr="002C3563">
        <w:rPr>
          <w:lang w:val="en-GB"/>
        </w:rPr>
        <w:t>An AD forest can contain more than one domain</w:t>
      </w:r>
      <w:r w:rsidR="00FD67E2">
        <w:rPr>
          <w:lang w:val="en-GB"/>
        </w:rPr>
        <w:t>,</w:t>
      </w:r>
      <w:r>
        <w:rPr>
          <w:lang w:val="en-GB"/>
        </w:rPr>
        <w:t xml:space="preserve"> with one domain having zero, one, or more child domains</w:t>
      </w:r>
      <w:r w:rsidRPr="002C3563">
        <w:rPr>
          <w:lang w:val="en-GB"/>
        </w:rPr>
        <w:t xml:space="preserve">. This architecture </w:t>
      </w:r>
      <w:r>
        <w:rPr>
          <w:lang w:val="en-GB"/>
        </w:rPr>
        <w:t xml:space="preserve">provides for </w:t>
      </w:r>
      <w:r w:rsidRPr="002C3563">
        <w:rPr>
          <w:lang w:val="en-GB"/>
        </w:rPr>
        <w:t xml:space="preserve">delegated </w:t>
      </w:r>
      <w:r>
        <w:rPr>
          <w:lang w:val="en-GB"/>
        </w:rPr>
        <w:t xml:space="preserve">administration </w:t>
      </w:r>
      <w:r w:rsidRPr="002C3563">
        <w:rPr>
          <w:lang w:val="en-GB"/>
        </w:rPr>
        <w:t>and reduction in replication traffic</w:t>
      </w:r>
      <w:r>
        <w:rPr>
          <w:lang w:val="en-GB"/>
        </w:rPr>
        <w:t xml:space="preserve"> across a global network</w:t>
      </w:r>
      <w:r w:rsidRPr="002C3563">
        <w:rPr>
          <w:lang w:val="en-GB"/>
        </w:rPr>
        <w:t xml:space="preserve">. </w:t>
      </w:r>
      <w:r>
        <w:rPr>
          <w:lang w:val="en-GB"/>
        </w:rPr>
        <w:t>L</w:t>
      </w:r>
      <w:r w:rsidRPr="002C3563">
        <w:rPr>
          <w:lang w:val="en-GB"/>
        </w:rPr>
        <w:t xml:space="preserve">ike creating a replica DC, creating a </w:t>
      </w:r>
      <w:r>
        <w:rPr>
          <w:lang w:val="en-GB"/>
        </w:rPr>
        <w:t xml:space="preserve">new </w:t>
      </w:r>
      <w:r w:rsidRPr="002C3563">
        <w:rPr>
          <w:lang w:val="en-GB"/>
        </w:rPr>
        <w:t>child domain is simple, as you can see in this recipe.</w:t>
      </w:r>
    </w:p>
    <w:p w14:paraId="04E859A5" w14:textId="226833FE" w:rsidR="004A2929" w:rsidRDefault="002C3563" w:rsidP="002C3563">
      <w:pPr>
        <w:pStyle w:val="NormalPACKT"/>
        <w:rPr>
          <w:lang w:val="en-GB"/>
        </w:rPr>
      </w:pPr>
      <w:r w:rsidRPr="002C3563">
        <w:rPr>
          <w:lang w:val="en-GB"/>
        </w:rPr>
        <w:t>Best practice calls for a contiguous namespace of domains, where the additional domain is a child of another existing domain. In this recipe, you create a child domain</w:t>
      </w:r>
      <w:r>
        <w:rPr>
          <w:lang w:val="en-GB"/>
        </w:rPr>
        <w:t xml:space="preserve">, </w:t>
      </w:r>
      <w:r w:rsidRPr="002C3563">
        <w:rPr>
          <w:rStyle w:val="CodeInTextPACKT"/>
        </w:rPr>
        <w:t>UK.Reskit.Org</w:t>
      </w:r>
      <w:r w:rsidRPr="002C3563">
        <w:rPr>
          <w:lang w:val="en-GB"/>
        </w:rPr>
        <w:t xml:space="preserve">. You </w:t>
      </w:r>
      <w:r>
        <w:rPr>
          <w:lang w:val="en-GB"/>
        </w:rPr>
        <w:t xml:space="preserve">begin with the domain joined </w:t>
      </w:r>
      <w:r w:rsidRPr="002C3563">
        <w:rPr>
          <w:lang w:val="en-GB"/>
        </w:rPr>
        <w:t xml:space="preserve">server </w:t>
      </w:r>
      <w:r w:rsidRPr="002C3563">
        <w:rPr>
          <w:rStyle w:val="CodeInTextPACKT"/>
          <w:lang w:val="en-GB"/>
        </w:rPr>
        <w:t>UKDC1</w:t>
      </w:r>
      <w:r w:rsidRPr="002C3563">
        <w:rPr>
          <w:lang w:val="en-GB"/>
        </w:rPr>
        <w:t xml:space="preserve"> </w:t>
      </w:r>
      <w:r>
        <w:rPr>
          <w:lang w:val="en-GB"/>
        </w:rPr>
        <w:t>and with this recipe, covert it t</w:t>
      </w:r>
      <w:r w:rsidRPr="002C3563">
        <w:rPr>
          <w:lang w:val="en-GB"/>
        </w:rPr>
        <w:t xml:space="preserve">o be the first DC in a new child domain </w:t>
      </w:r>
      <w:r w:rsidRPr="002C3563">
        <w:rPr>
          <w:rStyle w:val="CodeInTextPACKT"/>
          <w:lang w:val="en-GB"/>
        </w:rPr>
        <w:t>UK.Reskit.Org</w:t>
      </w:r>
      <w:r w:rsidRPr="002C3563">
        <w:rPr>
          <w:lang w:val="en-GB"/>
        </w:rPr>
        <w:t>.</w:t>
      </w:r>
      <w:r>
        <w:rPr>
          <w:lang w:val="en-GB"/>
        </w:rPr>
        <w:t xml:space="preserve"> In doing so, the </w:t>
      </w:r>
      <w:r w:rsidR="004A2929">
        <w:rPr>
          <w:lang w:val="en-GB"/>
        </w:rPr>
        <w:t>hostname</w:t>
      </w:r>
      <w:r>
        <w:rPr>
          <w:lang w:val="en-GB"/>
        </w:rPr>
        <w:t xml:space="preserve"> changes from </w:t>
      </w:r>
      <w:r w:rsidR="004A2929" w:rsidRPr="004A2929">
        <w:rPr>
          <w:rStyle w:val="CodeInTextPACKT"/>
        </w:rPr>
        <w:t>UKDC1.Reskit.Org</w:t>
      </w:r>
      <w:r w:rsidR="004A2929">
        <w:rPr>
          <w:lang w:val="en-GB"/>
        </w:rPr>
        <w:t xml:space="preserve"> to </w:t>
      </w:r>
      <w:r w:rsidR="004A2929" w:rsidRPr="004A2929">
        <w:rPr>
          <w:rStyle w:val="CodeInTextPACKT"/>
        </w:rPr>
        <w:t>UKDC1.UK.Reskit.Org</w:t>
      </w:r>
      <w:r w:rsidR="004A2929">
        <w:rPr>
          <w:lang w:val="en-GB"/>
        </w:rPr>
        <w:t xml:space="preserve">. </w:t>
      </w:r>
    </w:p>
    <w:p w14:paraId="6CB4F851" w14:textId="414EB350" w:rsidR="00DE019B" w:rsidRPr="00DE019B" w:rsidRDefault="002C3563" w:rsidP="002C3563">
      <w:pPr>
        <w:pStyle w:val="NormalPACKT"/>
        <w:rPr>
          <w:lang w:val="en-GB"/>
        </w:rPr>
      </w:pPr>
      <w:r w:rsidRPr="002C3563">
        <w:rPr>
          <w:lang w:val="en-GB"/>
        </w:rPr>
        <w:t>The steps in this recipe are very similar to those in “</w:t>
      </w:r>
      <w:r w:rsidRPr="004A2929">
        <w:rPr>
          <w:rStyle w:val="ItalicsPACKT"/>
          <w:lang w:val="en-GB"/>
        </w:rPr>
        <w:t>Installing a replica directory domain controller</w:t>
      </w:r>
      <w:r w:rsidR="00FD67E2">
        <w:rPr>
          <w:lang w:val="en-GB"/>
        </w:rPr>
        <w:t>.”</w:t>
      </w:r>
    </w:p>
    <w:p w14:paraId="5E340263" w14:textId="77777777" w:rsidR="00680501" w:rsidRDefault="00680501" w:rsidP="00680501">
      <w:pPr>
        <w:pStyle w:val="Heading2"/>
        <w:tabs>
          <w:tab w:val="left" w:pos="0"/>
        </w:tabs>
      </w:pPr>
      <w:r>
        <w:t>Getting ready</w:t>
      </w:r>
    </w:p>
    <w:p w14:paraId="0C4C7845" w14:textId="77777777" w:rsidR="00680501" w:rsidRPr="009D0F10" w:rsidRDefault="00680501" w:rsidP="00680501">
      <w:pPr>
        <w:pStyle w:val="NormalPACKT"/>
        <w:rPr>
          <w:lang w:val="en-GB"/>
        </w:rPr>
      </w:pPr>
      <w:r>
        <w:rPr>
          <w:lang w:val="en-GB"/>
        </w:rPr>
        <w:t xml:space="preserve">You run this recipe on </w:t>
      </w:r>
      <w:r w:rsidRPr="00274BA8">
        <w:rPr>
          <w:rStyle w:val="CodeInTextPACKT"/>
        </w:rPr>
        <w:t>SRV1</w:t>
      </w:r>
      <w:r>
        <w:rPr>
          <w:lang w:val="en-GB"/>
        </w:rPr>
        <w:t xml:space="preserve"> after you have installed PowerShell 7.</w:t>
      </w:r>
    </w:p>
    <w:p w14:paraId="6CAE9C8C" w14:textId="256ACB7B" w:rsidR="00680501" w:rsidRDefault="00680501" w:rsidP="00680501">
      <w:pPr>
        <w:pStyle w:val="Heading2"/>
        <w:tabs>
          <w:tab w:val="left" w:pos="0"/>
        </w:tabs>
      </w:pPr>
      <w:r>
        <w:t>How to do it...</w:t>
      </w:r>
    </w:p>
    <w:p w14:paraId="2701BDA0" w14:textId="5CE1C2F7" w:rsidR="00AA1934" w:rsidRPr="00D142BD" w:rsidRDefault="00AA1934" w:rsidP="00D142BD">
      <w:pPr>
        <w:pStyle w:val="NumberedBulletPACKT"/>
        <w:numPr>
          <w:ilvl w:val="0"/>
          <w:numId w:val="25"/>
        </w:numPr>
        <w:rPr>
          <w:color w:val="000000"/>
          <w:lang w:val="en-GB" w:eastAsia="en-GB"/>
        </w:rPr>
      </w:pPr>
      <w:r w:rsidRPr="00D142BD">
        <w:rPr>
          <w:lang w:val="en-GB" w:eastAsia="en-GB"/>
        </w:rPr>
        <w:t xml:space="preserve">Importing the </w:t>
      </w:r>
      <w:r w:rsidRPr="000A326B">
        <w:rPr>
          <w:rStyle w:val="CodeInTextPACKT"/>
          <w:lang w:val="en-GB" w:eastAsia="en-GB"/>
        </w:rPr>
        <w:t>ServerManager</w:t>
      </w:r>
      <w:r w:rsidRPr="00D142BD">
        <w:rPr>
          <w:lang w:val="en-GB" w:eastAsia="en-GB"/>
        </w:rPr>
        <w:t xml:space="preserve"> module</w:t>
      </w:r>
    </w:p>
    <w:p w14:paraId="209CD248" w14:textId="77777777" w:rsidR="00D142BD" w:rsidRDefault="00D142BD" w:rsidP="00D142BD">
      <w:pPr>
        <w:pStyle w:val="CodePACKT"/>
      </w:pPr>
    </w:p>
    <w:p w14:paraId="08D46870" w14:textId="5B63D986" w:rsidR="00AA1934" w:rsidRPr="00AA1934" w:rsidRDefault="00AA1934" w:rsidP="00D142BD">
      <w:pPr>
        <w:pStyle w:val="CodePACKT"/>
      </w:pPr>
      <w:r w:rsidRPr="00AA1934">
        <w:t>Import-Module -Name ServerManager -WarningAction SilentlyContinue</w:t>
      </w:r>
    </w:p>
    <w:p w14:paraId="57B744D6" w14:textId="77777777" w:rsidR="00AA1934" w:rsidRPr="00AA1934" w:rsidRDefault="00AA1934" w:rsidP="00D142BD">
      <w:pPr>
        <w:pStyle w:val="CodePACKT"/>
      </w:pPr>
    </w:p>
    <w:p w14:paraId="2CD8AFC4" w14:textId="4FBAB8AB" w:rsidR="00AA1934" w:rsidRPr="00AA1934" w:rsidRDefault="00AA1934" w:rsidP="00D142BD">
      <w:pPr>
        <w:pStyle w:val="NumberedBulletPACKT"/>
        <w:rPr>
          <w:color w:val="000000"/>
          <w:lang w:val="en-GB" w:eastAsia="en-GB"/>
        </w:rPr>
      </w:pPr>
      <w:r w:rsidRPr="00AA1934">
        <w:rPr>
          <w:lang w:val="en-GB" w:eastAsia="en-GB"/>
        </w:rPr>
        <w:t xml:space="preserve">Checking </w:t>
      </w:r>
      <w:r w:rsidRPr="000A326B">
        <w:rPr>
          <w:rStyle w:val="CodeInTextPACKT"/>
        </w:rPr>
        <w:t>DC1</w:t>
      </w:r>
      <w:r w:rsidRPr="00AA1934">
        <w:rPr>
          <w:lang w:val="en-GB" w:eastAsia="en-GB"/>
        </w:rPr>
        <w:t xml:space="preserve"> can be resolved</w:t>
      </w:r>
    </w:p>
    <w:p w14:paraId="2AD62E34" w14:textId="77777777" w:rsidR="00D142BD" w:rsidRPr="00D142BD" w:rsidRDefault="00D142BD" w:rsidP="00D142BD">
      <w:pPr>
        <w:pStyle w:val="CodePACKT"/>
      </w:pPr>
    </w:p>
    <w:p w14:paraId="0FDBCCDF" w14:textId="099817D0" w:rsidR="00AA1934" w:rsidRPr="00D142BD" w:rsidRDefault="00AA1934" w:rsidP="00D142BD">
      <w:pPr>
        <w:pStyle w:val="CodePACKT"/>
      </w:pPr>
      <w:r w:rsidRPr="00D142BD">
        <w:t>Resolve-DnsName -Name DC1.Reskit.Org -Type A</w:t>
      </w:r>
    </w:p>
    <w:p w14:paraId="7E4F323E" w14:textId="77777777" w:rsidR="00AA1934" w:rsidRPr="00D142BD" w:rsidRDefault="00AA1934" w:rsidP="00D142BD">
      <w:pPr>
        <w:pStyle w:val="CodePACKT"/>
      </w:pPr>
    </w:p>
    <w:p w14:paraId="3F476D4F" w14:textId="77B6A32C" w:rsidR="00AA1934" w:rsidRPr="00AA1934" w:rsidRDefault="00AA1934" w:rsidP="00D142BD">
      <w:pPr>
        <w:pStyle w:val="NumberedBulletPACKT"/>
        <w:rPr>
          <w:color w:val="000000"/>
          <w:lang w:val="en-GB" w:eastAsia="en-GB"/>
        </w:rPr>
      </w:pPr>
      <w:r w:rsidRPr="00AA1934">
        <w:rPr>
          <w:lang w:val="en-GB" w:eastAsia="en-GB"/>
        </w:rPr>
        <w:t xml:space="preserve">Checking network connection to </w:t>
      </w:r>
      <w:r w:rsidRPr="00274BA8">
        <w:rPr>
          <w:rStyle w:val="CodeInTextPACKT"/>
        </w:rPr>
        <w:t>DC</w:t>
      </w:r>
      <w:r w:rsidRPr="00AA1934">
        <w:rPr>
          <w:lang w:val="en-GB" w:eastAsia="en-GB"/>
        </w:rPr>
        <w:t>1</w:t>
      </w:r>
    </w:p>
    <w:p w14:paraId="509531B7" w14:textId="77777777" w:rsidR="00D142BD" w:rsidRDefault="00D142BD" w:rsidP="00D142BD">
      <w:pPr>
        <w:pStyle w:val="CodePACKT"/>
      </w:pPr>
    </w:p>
    <w:p w14:paraId="3239420C" w14:textId="1853594A" w:rsidR="00AA1934" w:rsidRPr="00AA1934" w:rsidRDefault="00AA1934" w:rsidP="00D142BD">
      <w:pPr>
        <w:pStyle w:val="CodePACKT"/>
      </w:pPr>
      <w:r w:rsidRPr="00AA1934">
        <w:t xml:space="preserve">Test-NetConnection -ComputerName DC1.Reskit.Org -Port </w:t>
      </w:r>
      <w:r w:rsidRPr="00AA1934">
        <w:rPr>
          <w:color w:val="098658"/>
        </w:rPr>
        <w:t>445</w:t>
      </w:r>
    </w:p>
    <w:p w14:paraId="59A791BC" w14:textId="77777777" w:rsidR="00AA1934" w:rsidRPr="00AA1934" w:rsidRDefault="00AA1934" w:rsidP="00D142BD">
      <w:pPr>
        <w:pStyle w:val="CodePACKT"/>
      </w:pPr>
      <w:r w:rsidRPr="00AA1934">
        <w:t xml:space="preserve">Test-NetConnection -ComputerName DC1.Reskit.Org -Port </w:t>
      </w:r>
      <w:r w:rsidRPr="00AA1934">
        <w:rPr>
          <w:color w:val="098658"/>
        </w:rPr>
        <w:t>389</w:t>
      </w:r>
    </w:p>
    <w:p w14:paraId="0C8ECF2A" w14:textId="77777777" w:rsidR="00AA1934" w:rsidRPr="00AA1934" w:rsidRDefault="00AA1934" w:rsidP="00D142BD">
      <w:pPr>
        <w:pStyle w:val="CodePACKT"/>
      </w:pPr>
    </w:p>
    <w:p w14:paraId="5DAE2704" w14:textId="5760BFC8" w:rsidR="00AA1934" w:rsidRPr="00AA1934" w:rsidRDefault="00AA1934" w:rsidP="00D142BD">
      <w:pPr>
        <w:pStyle w:val="NumberedBulletPACKT"/>
        <w:rPr>
          <w:color w:val="000000"/>
          <w:lang w:val="en-GB" w:eastAsia="en-GB"/>
        </w:rPr>
      </w:pPr>
      <w:r w:rsidRPr="00AA1934">
        <w:rPr>
          <w:lang w:val="en-GB" w:eastAsia="en-GB"/>
        </w:rPr>
        <w:t xml:space="preserve">Adding the AD DS features on </w:t>
      </w:r>
      <w:r w:rsidRPr="00274BA8">
        <w:rPr>
          <w:rStyle w:val="CodeInTextPACKT"/>
        </w:rPr>
        <w:t>UKDC1</w:t>
      </w:r>
    </w:p>
    <w:p w14:paraId="54626C67" w14:textId="77777777" w:rsidR="00D142BD" w:rsidRPr="004A2929" w:rsidRDefault="00D142BD" w:rsidP="004A2929">
      <w:pPr>
        <w:pStyle w:val="CodePACKT"/>
      </w:pPr>
    </w:p>
    <w:p w14:paraId="7D1BBD75" w14:textId="48613606" w:rsidR="00AA1934" w:rsidRPr="004A2929" w:rsidRDefault="00AA1934" w:rsidP="004A2929">
      <w:pPr>
        <w:pStyle w:val="CodePACKT"/>
      </w:pPr>
      <w:r w:rsidRPr="004A2929">
        <w:t>$Features = 'AD-Domain-Services'</w:t>
      </w:r>
    </w:p>
    <w:p w14:paraId="2C403F1F" w14:textId="77777777" w:rsidR="00AA1934" w:rsidRPr="004A2929" w:rsidRDefault="00AA1934" w:rsidP="004A2929">
      <w:pPr>
        <w:pStyle w:val="CodePACKT"/>
      </w:pPr>
      <w:r w:rsidRPr="004A2929">
        <w:t>Install-WindowsFeature -Name $Features -IncludeManagementTools</w:t>
      </w:r>
    </w:p>
    <w:p w14:paraId="37C2476D" w14:textId="77777777" w:rsidR="00AA1934" w:rsidRPr="004A2929" w:rsidRDefault="00AA1934" w:rsidP="004A2929">
      <w:pPr>
        <w:pStyle w:val="CodePACKT"/>
      </w:pPr>
    </w:p>
    <w:p w14:paraId="333AFF29" w14:textId="10BDC74F" w:rsidR="00AA1934" w:rsidRPr="00AA1934" w:rsidRDefault="00AA1934" w:rsidP="00D142BD">
      <w:pPr>
        <w:pStyle w:val="NumberedBulletPACKT"/>
        <w:rPr>
          <w:color w:val="000000"/>
          <w:lang w:val="en-GB" w:eastAsia="en-GB"/>
        </w:rPr>
      </w:pPr>
      <w:r w:rsidRPr="00AA1934">
        <w:rPr>
          <w:lang w:val="en-GB" w:eastAsia="en-GB"/>
        </w:rPr>
        <w:t>Creating a credential and installation hash table</w:t>
      </w:r>
    </w:p>
    <w:p w14:paraId="5170CF71" w14:textId="77777777" w:rsidR="00D142BD" w:rsidRPr="00D142BD" w:rsidRDefault="00D142BD" w:rsidP="00D142BD">
      <w:pPr>
        <w:pStyle w:val="CodePACKT"/>
      </w:pPr>
    </w:p>
    <w:p w14:paraId="795B8435" w14:textId="1D4093BF" w:rsidR="00AA1934" w:rsidRPr="00D142BD" w:rsidRDefault="00AA1934" w:rsidP="00D142BD">
      <w:pPr>
        <w:pStyle w:val="CodePACKT"/>
      </w:pPr>
      <w:r w:rsidRPr="00D142BD">
        <w:t>Import-Module -Name ADDSDeployment -WarningAction SilentlyContinue</w:t>
      </w:r>
    </w:p>
    <w:p w14:paraId="46EBEDEC" w14:textId="77777777" w:rsidR="00AA1934" w:rsidRPr="00D142BD" w:rsidRDefault="00AA1934" w:rsidP="00D142BD">
      <w:pPr>
        <w:pStyle w:val="CodePACKT"/>
      </w:pPr>
      <w:r w:rsidRPr="00D142BD">
        <w:t xml:space="preserve">$URK    = "Administrator@Reskit.Org" </w:t>
      </w:r>
    </w:p>
    <w:p w14:paraId="64135C8F" w14:textId="77777777" w:rsidR="00AA1934" w:rsidRPr="00D142BD" w:rsidRDefault="00AA1934" w:rsidP="00D142BD">
      <w:pPr>
        <w:pStyle w:val="CodePACKT"/>
      </w:pPr>
      <w:r w:rsidRPr="00D142BD">
        <w:t>$PW     = 'Pa$$w0rd'</w:t>
      </w:r>
    </w:p>
    <w:p w14:paraId="55D2D462" w14:textId="77777777" w:rsidR="00AA1934" w:rsidRPr="00D142BD" w:rsidRDefault="00AA1934" w:rsidP="00D142BD">
      <w:pPr>
        <w:pStyle w:val="CodePACKT"/>
      </w:pPr>
      <w:r w:rsidRPr="00D142BD">
        <w:t>$PSS    = ConvertTo-SecureString -String $PW -AsPlainText -Force</w:t>
      </w:r>
    </w:p>
    <w:p w14:paraId="142A85CD" w14:textId="77777777" w:rsidR="00AA1934" w:rsidRPr="00D142BD" w:rsidRDefault="00AA1934" w:rsidP="00D142BD">
      <w:pPr>
        <w:pStyle w:val="CodePACKT"/>
      </w:pPr>
      <w:r w:rsidRPr="00D142BD">
        <w:t>$CredRK = [PSCredential]::New($URK,$PSS)</w:t>
      </w:r>
    </w:p>
    <w:p w14:paraId="3E5BC6EA" w14:textId="77777777" w:rsidR="00AA1934" w:rsidRPr="00D142BD" w:rsidRDefault="00AA1934" w:rsidP="00D142BD">
      <w:pPr>
        <w:pStyle w:val="CodePACKT"/>
      </w:pPr>
      <w:r w:rsidRPr="00D142BD">
        <w:t>$INSTALLHT    = @{</w:t>
      </w:r>
    </w:p>
    <w:p w14:paraId="61EAD6BF" w14:textId="77777777" w:rsidR="00AA1934" w:rsidRPr="00D142BD" w:rsidRDefault="00AA1934" w:rsidP="00D142BD">
      <w:pPr>
        <w:pStyle w:val="CodePACKT"/>
      </w:pPr>
      <w:r w:rsidRPr="00D142BD">
        <w:t>  NewDomainName                 = 'UK'</w:t>
      </w:r>
    </w:p>
    <w:p w14:paraId="093D5221" w14:textId="77777777" w:rsidR="00AA1934" w:rsidRPr="00D142BD" w:rsidRDefault="00AA1934" w:rsidP="00D142BD">
      <w:pPr>
        <w:pStyle w:val="CodePACKT"/>
      </w:pPr>
      <w:r w:rsidRPr="00D142BD">
        <w:t>  ParentDomainName              = 'Reskit.Org'</w:t>
      </w:r>
    </w:p>
    <w:p w14:paraId="10846F51" w14:textId="77777777" w:rsidR="00AA1934" w:rsidRPr="00D142BD" w:rsidRDefault="00AA1934" w:rsidP="00D142BD">
      <w:pPr>
        <w:pStyle w:val="CodePACKT"/>
      </w:pPr>
      <w:r w:rsidRPr="00D142BD">
        <w:t>  DomainType                    = 'ChildDomain'</w:t>
      </w:r>
    </w:p>
    <w:p w14:paraId="43AF3A29" w14:textId="77777777" w:rsidR="00AA1934" w:rsidRPr="00D142BD" w:rsidRDefault="00AA1934" w:rsidP="00D142BD">
      <w:pPr>
        <w:pStyle w:val="CodePACKT"/>
      </w:pPr>
      <w:r w:rsidRPr="00D142BD">
        <w:t>  SafeModeAdministratorPassword = $PSS</w:t>
      </w:r>
    </w:p>
    <w:p w14:paraId="34571887" w14:textId="77777777" w:rsidR="00AA1934" w:rsidRPr="00D142BD" w:rsidRDefault="00AA1934" w:rsidP="00D142BD">
      <w:pPr>
        <w:pStyle w:val="CodePACKT"/>
      </w:pPr>
      <w:r w:rsidRPr="00D142BD">
        <w:lastRenderedPageBreak/>
        <w:t>  ReplicationSourceDC           = 'DC1.Reskit.Org'</w:t>
      </w:r>
    </w:p>
    <w:p w14:paraId="0C54C086" w14:textId="77777777" w:rsidR="00AA1934" w:rsidRPr="00D142BD" w:rsidRDefault="00AA1934" w:rsidP="00D142BD">
      <w:pPr>
        <w:pStyle w:val="CodePACKT"/>
      </w:pPr>
      <w:r w:rsidRPr="00D142BD">
        <w:t>  Credential                    = $CredRK</w:t>
      </w:r>
    </w:p>
    <w:p w14:paraId="2A6A811D" w14:textId="77777777" w:rsidR="00AA1934" w:rsidRPr="00D142BD" w:rsidRDefault="00AA1934" w:rsidP="00D142BD">
      <w:pPr>
        <w:pStyle w:val="CodePACKT"/>
      </w:pPr>
      <w:r w:rsidRPr="00D142BD">
        <w:t>  SiteName                      = 'Default-First-Site-Name'</w:t>
      </w:r>
    </w:p>
    <w:p w14:paraId="52E8045C" w14:textId="77777777" w:rsidR="00AA1934" w:rsidRPr="00D142BD" w:rsidRDefault="00AA1934" w:rsidP="00D142BD">
      <w:pPr>
        <w:pStyle w:val="CodePACKT"/>
      </w:pPr>
      <w:r w:rsidRPr="00D142BD">
        <w:t>  InstallDNS                    = $false</w:t>
      </w:r>
    </w:p>
    <w:p w14:paraId="29FC1A8F" w14:textId="77777777" w:rsidR="00AA1934" w:rsidRPr="00D142BD" w:rsidRDefault="00AA1934" w:rsidP="00D142BD">
      <w:pPr>
        <w:pStyle w:val="CodePACKT"/>
      </w:pPr>
      <w:r w:rsidRPr="00D142BD">
        <w:t>  Force                         = $true</w:t>
      </w:r>
    </w:p>
    <w:p w14:paraId="4793B152" w14:textId="77777777" w:rsidR="00AA1934" w:rsidRPr="00D142BD" w:rsidRDefault="00AA1934" w:rsidP="00D142BD">
      <w:pPr>
        <w:pStyle w:val="CodePACKT"/>
      </w:pPr>
      <w:r w:rsidRPr="00D142BD">
        <w:t>}</w:t>
      </w:r>
    </w:p>
    <w:p w14:paraId="08067AAC" w14:textId="77777777" w:rsidR="00AA1934" w:rsidRPr="00D142BD" w:rsidRDefault="00AA1934" w:rsidP="00D142BD">
      <w:pPr>
        <w:pStyle w:val="CodePACKT"/>
      </w:pPr>
    </w:p>
    <w:p w14:paraId="7B9CD0D4" w14:textId="421B1597" w:rsidR="00AA1934" w:rsidRPr="00AA1934" w:rsidRDefault="00AA1934" w:rsidP="00D142BD">
      <w:pPr>
        <w:pStyle w:val="NumberedBulletPACKT"/>
        <w:rPr>
          <w:color w:val="000000"/>
          <w:lang w:val="en-GB" w:eastAsia="en-GB"/>
        </w:rPr>
      </w:pPr>
      <w:r w:rsidRPr="00AA1934">
        <w:rPr>
          <w:lang w:val="en-GB" w:eastAsia="en-GB"/>
        </w:rPr>
        <w:t>Installing child domain</w:t>
      </w:r>
    </w:p>
    <w:p w14:paraId="471C4413" w14:textId="77777777" w:rsidR="00D142BD" w:rsidRDefault="00D142BD" w:rsidP="00D142BD">
      <w:pPr>
        <w:pStyle w:val="CodePACKT"/>
      </w:pPr>
    </w:p>
    <w:p w14:paraId="4A0445A2" w14:textId="74C866CA" w:rsidR="00AA1934" w:rsidRPr="00AA1934" w:rsidRDefault="00AA1934" w:rsidP="00D142BD">
      <w:pPr>
        <w:pStyle w:val="CodePACKT"/>
      </w:pPr>
      <w:r w:rsidRPr="00AA1934">
        <w:t>Install-ADDSDomain @INSTALLHT</w:t>
      </w:r>
    </w:p>
    <w:p w14:paraId="20F031FE" w14:textId="77777777" w:rsidR="00AA1934" w:rsidRPr="00AA1934" w:rsidRDefault="00AA1934" w:rsidP="00D142BD">
      <w:pPr>
        <w:pStyle w:val="CodePACKT"/>
      </w:pPr>
    </w:p>
    <w:p w14:paraId="6FC4BCDE" w14:textId="486BB7C2" w:rsidR="00AA1934" w:rsidRPr="00AA1934" w:rsidRDefault="00AA1934" w:rsidP="00D142BD">
      <w:pPr>
        <w:pStyle w:val="NumberedBulletPACKT"/>
        <w:rPr>
          <w:color w:val="000000"/>
          <w:lang w:val="en-GB" w:eastAsia="en-GB"/>
        </w:rPr>
      </w:pPr>
      <w:r w:rsidRPr="00AA1934">
        <w:rPr>
          <w:lang w:val="en-GB" w:eastAsia="en-GB"/>
        </w:rPr>
        <w:t>Looking at the AD forest</w:t>
      </w:r>
    </w:p>
    <w:p w14:paraId="200EC8D2" w14:textId="77777777" w:rsidR="00D142BD" w:rsidRPr="00D142BD" w:rsidRDefault="00D142BD" w:rsidP="00D142BD">
      <w:pPr>
        <w:pStyle w:val="CodePACKT"/>
      </w:pPr>
    </w:p>
    <w:p w14:paraId="698E74AD" w14:textId="677574CD" w:rsidR="00AA1934" w:rsidRPr="00D142BD" w:rsidRDefault="00AA1934" w:rsidP="00D142BD">
      <w:pPr>
        <w:pStyle w:val="CodePACKT"/>
      </w:pPr>
      <w:r w:rsidRPr="00D142BD">
        <w:t>Get-ADForest -Server UKDC1.UK.Reskit.Org</w:t>
      </w:r>
    </w:p>
    <w:p w14:paraId="191EFD92" w14:textId="77777777" w:rsidR="00AA1934" w:rsidRPr="00D142BD" w:rsidRDefault="00AA1934" w:rsidP="00D142BD">
      <w:pPr>
        <w:pStyle w:val="CodePACKT"/>
      </w:pPr>
    </w:p>
    <w:p w14:paraId="54F29305" w14:textId="576C36DD" w:rsidR="00AA1934" w:rsidRPr="00AA1934" w:rsidRDefault="00AA1934" w:rsidP="00802088">
      <w:pPr>
        <w:pStyle w:val="NumberedBulletPACKT"/>
        <w:rPr>
          <w:color w:val="000000"/>
          <w:lang w:val="en-GB" w:eastAsia="en-GB"/>
        </w:rPr>
      </w:pPr>
      <w:r w:rsidRPr="00AA1934">
        <w:rPr>
          <w:lang w:val="en-GB" w:eastAsia="en-GB"/>
        </w:rPr>
        <w:t>Looking at the UK domain</w:t>
      </w:r>
    </w:p>
    <w:p w14:paraId="0C954305" w14:textId="77777777" w:rsidR="00802088" w:rsidRDefault="00802088" w:rsidP="00802088">
      <w:pPr>
        <w:pStyle w:val="CodePACKT"/>
      </w:pPr>
    </w:p>
    <w:p w14:paraId="78FEFD81" w14:textId="4072BBA3" w:rsidR="00AA1934" w:rsidRPr="00AA1934" w:rsidRDefault="00AA1934" w:rsidP="00802088">
      <w:pPr>
        <w:pStyle w:val="CodePACKT"/>
      </w:pPr>
      <w:r w:rsidRPr="00AA1934">
        <w:t>Get-ADDomain -Server UKDC1.UK.Reskit.Org</w:t>
      </w:r>
    </w:p>
    <w:p w14:paraId="69504422" w14:textId="77777777" w:rsidR="00AA1934" w:rsidRPr="00AA1934" w:rsidRDefault="00AA1934" w:rsidP="00802088">
      <w:pPr>
        <w:pStyle w:val="CodePACKT"/>
      </w:pPr>
    </w:p>
    <w:p w14:paraId="4752B95F" w14:textId="2D5E7350" w:rsidR="00AA1934" w:rsidRPr="00AA1934" w:rsidRDefault="00AA1934" w:rsidP="00802088">
      <w:pPr>
        <w:pStyle w:val="NumberedBulletPACKT"/>
        <w:rPr>
          <w:color w:val="000000"/>
          <w:lang w:val="en-GB" w:eastAsia="en-GB"/>
        </w:rPr>
      </w:pPr>
      <w:r w:rsidRPr="00AA1934">
        <w:rPr>
          <w:lang w:val="en-GB" w:eastAsia="en-GB"/>
        </w:rPr>
        <w:t>Checking on user accounts in UK domain</w:t>
      </w:r>
    </w:p>
    <w:p w14:paraId="6D457AA8" w14:textId="77777777" w:rsidR="00802088" w:rsidRDefault="00802088" w:rsidP="00802088">
      <w:pPr>
        <w:pStyle w:val="CodePACKT"/>
      </w:pPr>
    </w:p>
    <w:p w14:paraId="4B9E565D" w14:textId="74F16F3D" w:rsidR="00AA1934" w:rsidRPr="00AA1934" w:rsidRDefault="00AA1934" w:rsidP="00802088">
      <w:pPr>
        <w:pStyle w:val="CodePACKT"/>
      </w:pPr>
      <w:r w:rsidRPr="00AA1934">
        <w:t>Get-ADUser -Filter *  |</w:t>
      </w:r>
    </w:p>
    <w:p w14:paraId="14641A5C" w14:textId="77777777" w:rsidR="00AA1934" w:rsidRPr="00AA1934" w:rsidRDefault="00AA1934" w:rsidP="00802088">
      <w:pPr>
        <w:pStyle w:val="CodePACKT"/>
      </w:pPr>
      <w:r w:rsidRPr="00AA1934">
        <w:t>  Format-Table -Property SamAccountName, DistinguishedName</w:t>
      </w:r>
    </w:p>
    <w:p w14:paraId="5F53F677" w14:textId="77777777" w:rsidR="00AA1934" w:rsidRPr="00AA1934" w:rsidRDefault="00AA1934" w:rsidP="00802088">
      <w:pPr>
        <w:pStyle w:val="CodePACKT"/>
      </w:pPr>
    </w:p>
    <w:p w14:paraId="3323122A" w14:textId="6B300C8D" w:rsidR="00AA1934" w:rsidRPr="00AA1934" w:rsidRDefault="00AA1934" w:rsidP="00802088">
      <w:pPr>
        <w:pStyle w:val="NumberedBulletPACKT"/>
        <w:rPr>
          <w:color w:val="000000"/>
          <w:lang w:val="en-GB" w:eastAsia="en-GB"/>
        </w:rPr>
      </w:pPr>
      <w:r w:rsidRPr="00AA1934">
        <w:rPr>
          <w:lang w:val="en-GB" w:eastAsia="en-GB"/>
        </w:rPr>
        <w:t>Checking on user accounts in parent domain</w:t>
      </w:r>
    </w:p>
    <w:p w14:paraId="243FAD5C" w14:textId="77777777" w:rsidR="00802088" w:rsidRDefault="00802088" w:rsidP="00802088">
      <w:pPr>
        <w:pStyle w:val="CodePACKT"/>
      </w:pPr>
    </w:p>
    <w:p w14:paraId="637CB46A" w14:textId="4EB8D7E8" w:rsidR="00AA1934" w:rsidRPr="00AA1934" w:rsidRDefault="00AA1934" w:rsidP="00802088">
      <w:pPr>
        <w:pStyle w:val="CodePACKT"/>
      </w:pPr>
      <w:r w:rsidRPr="00AA1934">
        <w:t>Get-ADUser -Filter * -Server DC1.Reskit.Org |</w:t>
      </w:r>
    </w:p>
    <w:p w14:paraId="0D0CEE76" w14:textId="6F7AD861" w:rsidR="00AA1934" w:rsidRPr="00AA1934" w:rsidRDefault="00802088" w:rsidP="00802088">
      <w:pPr>
        <w:pStyle w:val="CodePACKT"/>
      </w:pPr>
      <w:r>
        <w:rPr>
          <w:bCs/>
        </w:rPr>
        <w:t xml:space="preserve">  </w:t>
      </w:r>
      <w:r w:rsidR="00AA1934" w:rsidRPr="00AA1934">
        <w:t>Format-Table -Property SamAccountName, DistinguishedName</w:t>
      </w:r>
    </w:p>
    <w:p w14:paraId="01B88A85" w14:textId="63D09F46" w:rsidR="00680501" w:rsidRDefault="00680501" w:rsidP="00680501">
      <w:pPr>
        <w:pStyle w:val="Heading2"/>
        <w:numPr>
          <w:ilvl w:val="1"/>
          <w:numId w:val="3"/>
        </w:numPr>
        <w:tabs>
          <w:tab w:val="left" w:pos="0"/>
        </w:tabs>
      </w:pPr>
      <w:r>
        <w:t>How it works...</w:t>
      </w:r>
    </w:p>
    <w:p w14:paraId="3B0643B8" w14:textId="6439203E" w:rsidR="00734478" w:rsidRPr="00734478" w:rsidRDefault="00734478" w:rsidP="00734478">
      <w:pPr>
        <w:pStyle w:val="NormalPACKT"/>
        <w:rPr>
          <w:lang w:val="en-GB"/>
        </w:rPr>
      </w:pPr>
      <w:r w:rsidRPr="00734478">
        <w:rPr>
          <w:lang w:val="en-GB"/>
        </w:rPr>
        <w:t xml:space="preserve">In </w:t>
      </w:r>
      <w:r w:rsidRPr="00734478">
        <w:rPr>
          <w:rStyle w:val="ItalicsPACKT"/>
          <w:lang w:val="en-GB"/>
        </w:rPr>
        <w:t>step 1</w:t>
      </w:r>
      <w:r w:rsidRPr="00734478">
        <w:rPr>
          <w:lang w:val="en-GB"/>
        </w:rPr>
        <w:t xml:space="preserve">, you load the Server Manager module. </w:t>
      </w:r>
      <w:r>
        <w:rPr>
          <w:lang w:val="en-GB"/>
        </w:rPr>
        <w:t>As discussed in earlier recipes, t</w:t>
      </w:r>
      <w:r w:rsidRPr="00734478">
        <w:rPr>
          <w:lang w:val="en-GB"/>
        </w:rPr>
        <w:t xml:space="preserve">his module is not natively supported by PowerShell 7. This step, which produces no output, loads the module using the Windows PowerShell compatibility solution. </w:t>
      </w:r>
    </w:p>
    <w:p w14:paraId="557B3850" w14:textId="3277D063" w:rsidR="000A326B" w:rsidRDefault="00734478" w:rsidP="00734478">
      <w:pPr>
        <w:pStyle w:val="NormalPACKT"/>
        <w:rPr>
          <w:lang w:val="en-GB"/>
        </w:rPr>
      </w:pPr>
      <w:r w:rsidRPr="00734478">
        <w:rPr>
          <w:lang w:val="en-GB"/>
        </w:rPr>
        <w:t xml:space="preserve">When you create a new domain and new domain controller (using </w:t>
      </w:r>
      <w:r w:rsidRPr="00734478">
        <w:rPr>
          <w:rStyle w:val="CodeInTextPACKT"/>
          <w:lang w:val="en-GB"/>
        </w:rPr>
        <w:t>UKDC1</w:t>
      </w:r>
      <w:r w:rsidRPr="00734478">
        <w:rPr>
          <w:lang w:val="en-GB"/>
        </w:rPr>
        <w:t xml:space="preserve">, for example), the server needs to contact the holder of the Domain Naming FSMO role, the DC responsible for the forest’s changes. In </w:t>
      </w:r>
      <w:r w:rsidRPr="00734478">
        <w:rPr>
          <w:rStyle w:val="ItalicsPACKT"/>
          <w:lang w:val="en-GB"/>
        </w:rPr>
        <w:t>step 2</w:t>
      </w:r>
      <w:r w:rsidRPr="00734478">
        <w:rPr>
          <w:lang w:val="en-GB"/>
        </w:rPr>
        <w:t xml:space="preserve">, you check to ensure you </w:t>
      </w:r>
      <w:r w:rsidR="00B30A3A">
        <w:rPr>
          <w:lang w:val="en-GB"/>
        </w:rPr>
        <w:t>can resolve this</w:t>
      </w:r>
      <w:r w:rsidRPr="00734478">
        <w:rPr>
          <w:lang w:val="en-GB"/>
        </w:rPr>
        <w:t xml:space="preserve"> host, </w:t>
      </w:r>
      <w:r w:rsidRPr="00734478">
        <w:rPr>
          <w:rStyle w:val="CodeInTextPACKT"/>
          <w:lang w:val="en-GB"/>
        </w:rPr>
        <w:t>DC1</w:t>
      </w:r>
      <w:r w:rsidRPr="00734478">
        <w:rPr>
          <w:lang w:val="en-GB"/>
        </w:rPr>
        <w:t>, which looks like this:</w:t>
      </w:r>
    </w:p>
    <w:p w14:paraId="2ACF6FC0" w14:textId="34DAE7B7" w:rsidR="00734478" w:rsidRDefault="00734478" w:rsidP="00734478">
      <w:pPr>
        <w:pStyle w:val="FigurePACKT"/>
      </w:pPr>
      <w:r>
        <w:rPr>
          <w:noProof/>
        </w:rPr>
        <w:drawing>
          <wp:inline distT="0" distB="0" distL="0" distR="0" wp14:anchorId="4CF832E4" wp14:editId="5AC97DFF">
            <wp:extent cx="2462601" cy="6542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83908" cy="659872"/>
                    </a:xfrm>
                    <a:prstGeom prst="rect">
                      <a:avLst/>
                    </a:prstGeom>
                  </pic:spPr>
                </pic:pic>
              </a:graphicData>
            </a:graphic>
          </wp:inline>
        </w:drawing>
      </w:r>
    </w:p>
    <w:p w14:paraId="6AFC250E" w14:textId="336F5562" w:rsidR="00734478" w:rsidRDefault="00734478" w:rsidP="00734478">
      <w:pPr>
        <w:pStyle w:val="FigurePACKT"/>
        <w:rPr>
          <w:szCs w:val="28"/>
        </w:rPr>
      </w:pPr>
      <w:r>
        <w:rPr>
          <w:szCs w:val="28"/>
        </w:rPr>
        <w:t>Figure 4.24: Viewing Forest, Domain, and replica DC information</w:t>
      </w:r>
    </w:p>
    <w:p w14:paraId="66267C20" w14:textId="078E5A86" w:rsidR="00734478" w:rsidRDefault="00734478" w:rsidP="00734478">
      <w:pPr>
        <w:pStyle w:val="NormalPACKT"/>
        <w:rPr>
          <w:rFonts w:ascii="Arial" w:hAnsi="Arial"/>
          <w:b/>
          <w:color w:val="FF0000"/>
          <w:sz w:val="28"/>
          <w:szCs w:val="28"/>
        </w:rPr>
      </w:pPr>
      <w:r w:rsidRPr="00764924">
        <w:rPr>
          <w:rFonts w:ascii="Arial" w:hAnsi="Arial"/>
          <w:b/>
          <w:color w:val="FF0000"/>
          <w:sz w:val="28"/>
          <w:szCs w:val="28"/>
        </w:rPr>
        <w:t>Insert image B18878_04_2</w:t>
      </w:r>
      <w:r>
        <w:rPr>
          <w:rFonts w:ascii="Arial" w:hAnsi="Arial"/>
          <w:b/>
          <w:color w:val="FF0000"/>
          <w:sz w:val="28"/>
          <w:szCs w:val="28"/>
        </w:rPr>
        <w:t>4</w:t>
      </w:r>
      <w:r w:rsidRPr="00764924">
        <w:rPr>
          <w:rFonts w:ascii="Arial" w:hAnsi="Arial"/>
          <w:b/>
          <w:color w:val="FF0000"/>
          <w:sz w:val="28"/>
          <w:szCs w:val="28"/>
        </w:rPr>
        <w:t>.png</w:t>
      </w:r>
    </w:p>
    <w:p w14:paraId="386E4AE2" w14:textId="1CC7F279" w:rsidR="00734478" w:rsidRDefault="00B30A3A" w:rsidP="00734478">
      <w:pPr>
        <w:pStyle w:val="NormalPACKT"/>
        <w:rPr>
          <w:lang w:val="en-GB"/>
        </w:rPr>
      </w:pPr>
      <w:r>
        <w:rPr>
          <w:lang w:val="en-GB"/>
        </w:rPr>
        <w:t xml:space="preserve">In </w:t>
      </w:r>
      <w:r w:rsidRPr="00332CFA">
        <w:rPr>
          <w:rStyle w:val="ItalicsPACKT"/>
        </w:rPr>
        <w:t>step 3</w:t>
      </w:r>
      <w:r>
        <w:rPr>
          <w:lang w:val="en-GB"/>
        </w:rPr>
        <w:t xml:space="preserve">, you check </w:t>
      </w:r>
      <w:r w:rsidR="005E1E2D">
        <w:rPr>
          <w:lang w:val="en-GB"/>
        </w:rPr>
        <w:t xml:space="preserve">that you can connect to ports 445 and 389 on </w:t>
      </w:r>
      <w:r w:rsidR="005E1E2D" w:rsidRPr="005E1E2D">
        <w:rPr>
          <w:rStyle w:val="CodeInTextPACKT"/>
        </w:rPr>
        <w:t>DC1</w:t>
      </w:r>
      <w:r w:rsidR="005E1E2D">
        <w:rPr>
          <w:lang w:val="en-GB"/>
        </w:rPr>
        <w:t>.</w:t>
      </w:r>
      <w:r w:rsidRPr="00B30A3A">
        <w:t xml:space="preserve"> </w:t>
      </w:r>
      <w:r w:rsidR="005E1E2D">
        <w:t xml:space="preserve">These two ports </w:t>
      </w:r>
      <w:r>
        <w:rPr>
          <w:lang w:val="en-GB"/>
        </w:rPr>
        <w:t>are fundamental to AD operations. The output looks like this:</w:t>
      </w:r>
    </w:p>
    <w:p w14:paraId="6D6FDD5C" w14:textId="55661D56" w:rsidR="00B30A3A" w:rsidRDefault="00332CFA" w:rsidP="00332CFA">
      <w:pPr>
        <w:pStyle w:val="FigurePACKT"/>
      </w:pPr>
      <w:r>
        <w:rPr>
          <w:noProof/>
        </w:rPr>
        <w:lastRenderedPageBreak/>
        <w:drawing>
          <wp:inline distT="0" distB="0" distL="0" distR="0" wp14:anchorId="49806061" wp14:editId="3E4D7E2A">
            <wp:extent cx="2915362" cy="16430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4610" cy="1648234"/>
                    </a:xfrm>
                    <a:prstGeom prst="rect">
                      <a:avLst/>
                    </a:prstGeom>
                  </pic:spPr>
                </pic:pic>
              </a:graphicData>
            </a:graphic>
          </wp:inline>
        </w:drawing>
      </w:r>
    </w:p>
    <w:p w14:paraId="6FD146B4" w14:textId="1B80FFE3" w:rsidR="00B30A3A" w:rsidRDefault="00B30A3A" w:rsidP="00B30A3A">
      <w:pPr>
        <w:pStyle w:val="FigurePACKT"/>
        <w:rPr>
          <w:szCs w:val="28"/>
        </w:rPr>
      </w:pPr>
      <w:r>
        <w:rPr>
          <w:szCs w:val="28"/>
        </w:rPr>
        <w:t>Figure 4.25: Testing network connection to DC1</w:t>
      </w:r>
    </w:p>
    <w:p w14:paraId="4A926AD1" w14:textId="110A2BF4" w:rsidR="00B30A3A" w:rsidRDefault="00B30A3A" w:rsidP="00B30A3A">
      <w:pPr>
        <w:pStyle w:val="NormalPACKT"/>
        <w:rPr>
          <w:rFonts w:ascii="Arial" w:hAnsi="Arial"/>
          <w:b/>
          <w:color w:val="FF0000"/>
          <w:sz w:val="28"/>
          <w:szCs w:val="28"/>
        </w:rPr>
      </w:pPr>
      <w:r w:rsidRPr="00764924">
        <w:rPr>
          <w:rFonts w:ascii="Arial" w:hAnsi="Arial"/>
          <w:b/>
          <w:color w:val="FF0000"/>
          <w:sz w:val="28"/>
          <w:szCs w:val="28"/>
        </w:rPr>
        <w:t>Insert image B18878_04_2</w:t>
      </w:r>
      <w:r w:rsidR="00332CFA">
        <w:rPr>
          <w:rFonts w:ascii="Arial" w:hAnsi="Arial"/>
          <w:b/>
          <w:color w:val="FF0000"/>
          <w:sz w:val="28"/>
          <w:szCs w:val="28"/>
        </w:rPr>
        <w:t>5</w:t>
      </w:r>
      <w:r w:rsidRPr="00764924">
        <w:rPr>
          <w:rFonts w:ascii="Arial" w:hAnsi="Arial"/>
          <w:b/>
          <w:color w:val="FF0000"/>
          <w:sz w:val="28"/>
          <w:szCs w:val="28"/>
        </w:rPr>
        <w:t>.png</w:t>
      </w:r>
    </w:p>
    <w:p w14:paraId="13659B20" w14:textId="3A0C04D1" w:rsidR="00B30A3A" w:rsidRDefault="00332CFA" w:rsidP="00734478">
      <w:pPr>
        <w:pStyle w:val="NormalPACKT"/>
        <w:rPr>
          <w:lang w:val="en-GB"/>
        </w:rPr>
      </w:pPr>
      <w:r>
        <w:rPr>
          <w:lang w:val="en-GB"/>
        </w:rPr>
        <w:t xml:space="preserve">In </w:t>
      </w:r>
      <w:r w:rsidRPr="00332CFA">
        <w:rPr>
          <w:rStyle w:val="ItalicsPACKT"/>
        </w:rPr>
        <w:t>step 4</w:t>
      </w:r>
      <w:r>
        <w:rPr>
          <w:lang w:val="en-GB"/>
        </w:rPr>
        <w:t xml:space="preserve">, you add the AD DS feature to </w:t>
      </w:r>
      <w:r w:rsidRPr="00332CFA">
        <w:rPr>
          <w:rStyle w:val="CodeInTextPACKT"/>
        </w:rPr>
        <w:t>UKDC1</w:t>
      </w:r>
      <w:r>
        <w:rPr>
          <w:lang w:val="en-GB"/>
        </w:rPr>
        <w:t>, with output like this:</w:t>
      </w:r>
    </w:p>
    <w:p w14:paraId="7A219439" w14:textId="6FD28B42" w:rsidR="00332CFA" w:rsidRDefault="00332CFA" w:rsidP="00332CFA">
      <w:pPr>
        <w:pStyle w:val="FigurePACKT"/>
      </w:pPr>
      <w:r>
        <w:rPr>
          <w:noProof/>
        </w:rPr>
        <w:drawing>
          <wp:inline distT="0" distB="0" distL="0" distR="0" wp14:anchorId="7B3548E0" wp14:editId="4D3E9EDF">
            <wp:extent cx="3464009" cy="697714"/>
            <wp:effectExtent l="0" t="0" r="317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91498" cy="703251"/>
                    </a:xfrm>
                    <a:prstGeom prst="rect">
                      <a:avLst/>
                    </a:prstGeom>
                  </pic:spPr>
                </pic:pic>
              </a:graphicData>
            </a:graphic>
          </wp:inline>
        </w:drawing>
      </w:r>
    </w:p>
    <w:p w14:paraId="1525C8AD" w14:textId="025FB2E0" w:rsidR="00332CFA" w:rsidRDefault="00332CFA" w:rsidP="00332CFA">
      <w:pPr>
        <w:pStyle w:val="FigurePACKT"/>
        <w:rPr>
          <w:szCs w:val="28"/>
        </w:rPr>
      </w:pPr>
      <w:r>
        <w:rPr>
          <w:szCs w:val="28"/>
        </w:rPr>
        <w:t>Figure 4.26: Adding the AD DS feature to UKDC1</w:t>
      </w:r>
    </w:p>
    <w:p w14:paraId="65904C71" w14:textId="00A704C2" w:rsidR="00332CFA" w:rsidRDefault="00332CFA" w:rsidP="00332CFA">
      <w:pPr>
        <w:pStyle w:val="NormalPACKT"/>
        <w:rPr>
          <w:rFonts w:ascii="Arial" w:hAnsi="Arial"/>
          <w:b/>
          <w:color w:val="FF0000"/>
          <w:sz w:val="28"/>
          <w:szCs w:val="28"/>
        </w:rPr>
      </w:pPr>
      <w:r w:rsidRPr="00764924">
        <w:rPr>
          <w:rFonts w:ascii="Arial" w:hAnsi="Arial"/>
          <w:b/>
          <w:color w:val="FF0000"/>
          <w:sz w:val="28"/>
          <w:szCs w:val="28"/>
        </w:rPr>
        <w:t>Insert image B18878_04_2</w:t>
      </w:r>
      <w:r>
        <w:rPr>
          <w:rFonts w:ascii="Arial" w:hAnsi="Arial"/>
          <w:b/>
          <w:color w:val="FF0000"/>
          <w:sz w:val="28"/>
          <w:szCs w:val="28"/>
        </w:rPr>
        <w:t>6</w:t>
      </w:r>
      <w:r w:rsidRPr="00764924">
        <w:rPr>
          <w:rFonts w:ascii="Arial" w:hAnsi="Arial"/>
          <w:b/>
          <w:color w:val="FF0000"/>
          <w:sz w:val="28"/>
          <w:szCs w:val="28"/>
        </w:rPr>
        <w:t>.png</w:t>
      </w:r>
    </w:p>
    <w:p w14:paraId="5F1DCBF1" w14:textId="3E314AC7" w:rsidR="00332CFA" w:rsidRDefault="00816346" w:rsidP="00734478">
      <w:pPr>
        <w:pStyle w:val="NormalPACKT"/>
        <w:rPr>
          <w:lang w:val="en-GB"/>
        </w:rPr>
      </w:pPr>
      <w:r>
        <w:rPr>
          <w:lang w:val="en-GB"/>
        </w:rPr>
        <w:t xml:space="preserve">In </w:t>
      </w:r>
      <w:r w:rsidRPr="00816346">
        <w:rPr>
          <w:rStyle w:val="ItalicsPACKT"/>
        </w:rPr>
        <w:t>step 5</w:t>
      </w:r>
      <w:r>
        <w:rPr>
          <w:lang w:val="en-GB"/>
        </w:rPr>
        <w:t xml:space="preserve">, you create a hash table of the parameters to create your child domain. This step creates no output. In </w:t>
      </w:r>
      <w:r w:rsidRPr="00816346">
        <w:rPr>
          <w:rStyle w:val="ItalicsPACKT"/>
        </w:rPr>
        <w:t>step 6</w:t>
      </w:r>
      <w:r>
        <w:rPr>
          <w:lang w:val="en-GB"/>
        </w:rPr>
        <w:t xml:space="preserve">, you make </w:t>
      </w:r>
      <w:r w:rsidRPr="00816346">
        <w:rPr>
          <w:rStyle w:val="CodeInTextPACKT"/>
        </w:rPr>
        <w:t>UKDC1</w:t>
      </w:r>
      <w:r>
        <w:rPr>
          <w:lang w:val="en-GB"/>
        </w:rPr>
        <w:t xml:space="preserve"> the first DC in the UK.Reskit.Org domain</w:t>
      </w:r>
      <w:r w:rsidR="005E1E2D">
        <w:rPr>
          <w:lang w:val="en-GB"/>
        </w:rPr>
        <w:t>, creating</w:t>
      </w:r>
      <w:r>
        <w:rPr>
          <w:lang w:val="en-GB"/>
        </w:rPr>
        <w:t xml:space="preserve"> no console output. A</w:t>
      </w:r>
      <w:r w:rsidR="005E1E2D">
        <w:rPr>
          <w:lang w:val="en-GB"/>
        </w:rPr>
        <w:t>fter</w:t>
      </w:r>
      <w:r>
        <w:rPr>
          <w:lang w:val="en-GB"/>
        </w:rPr>
        <w:t xml:space="preserve"> this step, the host reboots</w:t>
      </w:r>
      <w:r w:rsidR="005E1E2D">
        <w:rPr>
          <w:lang w:val="en-GB"/>
        </w:rPr>
        <w:t>,</w:t>
      </w:r>
      <w:r>
        <w:rPr>
          <w:lang w:val="en-GB"/>
        </w:rPr>
        <w:t xml:space="preserve"> and you can login as </w:t>
      </w:r>
      <w:r w:rsidRPr="00816346">
        <w:rPr>
          <w:rStyle w:val="CodeInTextPACKT"/>
        </w:rPr>
        <w:t>UK\Administrator</w:t>
      </w:r>
      <w:r>
        <w:rPr>
          <w:lang w:val="en-GB"/>
        </w:rPr>
        <w:t xml:space="preserve"> for the remainder of this recipe.</w:t>
      </w:r>
    </w:p>
    <w:p w14:paraId="160D61A7" w14:textId="5F1906F1" w:rsidR="00816346" w:rsidRDefault="00816346" w:rsidP="00734478">
      <w:pPr>
        <w:pStyle w:val="NormalPACKT"/>
        <w:rPr>
          <w:lang w:val="en-GB"/>
        </w:rPr>
      </w:pPr>
      <w:r>
        <w:rPr>
          <w:lang w:val="en-GB"/>
        </w:rPr>
        <w:t xml:space="preserve">After rebooting, in </w:t>
      </w:r>
      <w:r w:rsidRPr="00816346">
        <w:rPr>
          <w:rStyle w:val="ItalicsPACKT"/>
        </w:rPr>
        <w:t>step 7</w:t>
      </w:r>
      <w:r>
        <w:rPr>
          <w:lang w:val="en-GB"/>
        </w:rPr>
        <w:t xml:space="preserve">, you use </w:t>
      </w:r>
      <w:r w:rsidRPr="00816346">
        <w:rPr>
          <w:rStyle w:val="CodeInTextPACKT"/>
        </w:rPr>
        <w:t>Get-ADForest</w:t>
      </w:r>
      <w:r>
        <w:rPr>
          <w:lang w:val="en-GB"/>
        </w:rPr>
        <w:t xml:space="preserve"> to view the details of the forest, including the GC servers in the forest</w:t>
      </w:r>
      <w:r w:rsidR="001506C5">
        <w:rPr>
          <w:lang w:val="en-GB"/>
        </w:rPr>
        <w:t xml:space="preserve">. The output of this step </w:t>
      </w:r>
      <w:r>
        <w:rPr>
          <w:lang w:val="en-GB"/>
        </w:rPr>
        <w:t>looks like this:</w:t>
      </w:r>
    </w:p>
    <w:p w14:paraId="616A933B" w14:textId="0304D3DA" w:rsidR="00816346" w:rsidRDefault="001506C5" w:rsidP="001506C5">
      <w:pPr>
        <w:pStyle w:val="FigurePACKT"/>
      </w:pPr>
      <w:r>
        <w:rPr>
          <w:noProof/>
        </w:rPr>
        <w:drawing>
          <wp:inline distT="0" distB="0" distL="0" distR="0" wp14:anchorId="6B4007D7" wp14:editId="700AD55E">
            <wp:extent cx="3199732" cy="1070595"/>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06793" cy="1072957"/>
                    </a:xfrm>
                    <a:prstGeom prst="rect">
                      <a:avLst/>
                    </a:prstGeom>
                  </pic:spPr>
                </pic:pic>
              </a:graphicData>
            </a:graphic>
          </wp:inline>
        </w:drawing>
      </w:r>
    </w:p>
    <w:p w14:paraId="352B877D" w14:textId="0EEFA751" w:rsidR="00816346" w:rsidRDefault="00816346" w:rsidP="00816346">
      <w:pPr>
        <w:pStyle w:val="FigurePACKT"/>
        <w:rPr>
          <w:szCs w:val="28"/>
        </w:rPr>
      </w:pPr>
      <w:r>
        <w:rPr>
          <w:szCs w:val="28"/>
        </w:rPr>
        <w:t>Figure 4.2</w:t>
      </w:r>
      <w:r w:rsidR="001506C5">
        <w:rPr>
          <w:szCs w:val="28"/>
        </w:rPr>
        <w:t>7</w:t>
      </w:r>
      <w:r>
        <w:rPr>
          <w:szCs w:val="28"/>
        </w:rPr>
        <w:t>: Viewing AD Forest details</w:t>
      </w:r>
    </w:p>
    <w:p w14:paraId="61F984E6" w14:textId="63B654DD" w:rsidR="00816346" w:rsidRDefault="00816346" w:rsidP="00816346">
      <w:pPr>
        <w:pStyle w:val="NormalPACKT"/>
        <w:rPr>
          <w:rFonts w:ascii="Arial" w:hAnsi="Arial"/>
          <w:b/>
          <w:color w:val="FF0000"/>
          <w:sz w:val="28"/>
          <w:szCs w:val="28"/>
        </w:rPr>
      </w:pPr>
      <w:r w:rsidRPr="00764924">
        <w:rPr>
          <w:rFonts w:ascii="Arial" w:hAnsi="Arial"/>
          <w:b/>
          <w:color w:val="FF0000"/>
          <w:sz w:val="28"/>
          <w:szCs w:val="28"/>
        </w:rPr>
        <w:t>Insert image B18878_04_2</w:t>
      </w:r>
      <w:r w:rsidR="001506C5">
        <w:rPr>
          <w:rFonts w:ascii="Arial" w:hAnsi="Arial"/>
          <w:b/>
          <w:color w:val="FF0000"/>
          <w:sz w:val="28"/>
          <w:szCs w:val="28"/>
        </w:rPr>
        <w:t>7</w:t>
      </w:r>
      <w:r w:rsidRPr="00764924">
        <w:rPr>
          <w:rFonts w:ascii="Arial" w:hAnsi="Arial"/>
          <w:b/>
          <w:color w:val="FF0000"/>
          <w:sz w:val="28"/>
          <w:szCs w:val="28"/>
        </w:rPr>
        <w:t>.png</w:t>
      </w:r>
    </w:p>
    <w:p w14:paraId="42398EE4" w14:textId="40D69356" w:rsidR="00816346" w:rsidRDefault="001506C5" w:rsidP="00734478">
      <w:pPr>
        <w:pStyle w:val="NormalPACKT"/>
      </w:pPr>
      <w:r>
        <w:t xml:space="preserve">In </w:t>
      </w:r>
      <w:r w:rsidRPr="001506C5">
        <w:rPr>
          <w:rStyle w:val="ItalicsPACKT"/>
        </w:rPr>
        <w:t>step 8</w:t>
      </w:r>
      <w:r>
        <w:t xml:space="preserve">, you examine the details of the UK domain using </w:t>
      </w:r>
      <w:r w:rsidRPr="001506C5">
        <w:rPr>
          <w:rStyle w:val="CodeInTextPACKT"/>
        </w:rPr>
        <w:t>Get-ADDomain</w:t>
      </w:r>
      <w:r>
        <w:t>, with output like this:</w:t>
      </w:r>
    </w:p>
    <w:p w14:paraId="20F6D9A3" w14:textId="1FE3AE2D" w:rsidR="001506C5" w:rsidRDefault="000F446C" w:rsidP="000F446C">
      <w:pPr>
        <w:pStyle w:val="FigurePACKT"/>
      </w:pPr>
      <w:r>
        <w:rPr>
          <w:noProof/>
        </w:rPr>
        <w:lastRenderedPageBreak/>
        <w:drawing>
          <wp:inline distT="0" distB="0" distL="0" distR="0" wp14:anchorId="7C9DAD4A" wp14:editId="52A305DA">
            <wp:extent cx="4070527" cy="2172361"/>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81841" cy="2178399"/>
                    </a:xfrm>
                    <a:prstGeom prst="rect">
                      <a:avLst/>
                    </a:prstGeom>
                  </pic:spPr>
                </pic:pic>
              </a:graphicData>
            </a:graphic>
          </wp:inline>
        </w:drawing>
      </w:r>
    </w:p>
    <w:p w14:paraId="4FCE70DC" w14:textId="040E8EF6" w:rsidR="001506C5" w:rsidRDefault="001506C5" w:rsidP="001506C5">
      <w:pPr>
        <w:pStyle w:val="FigurePACKT"/>
        <w:rPr>
          <w:szCs w:val="28"/>
        </w:rPr>
      </w:pPr>
      <w:r>
        <w:rPr>
          <w:szCs w:val="28"/>
        </w:rPr>
        <w:t xml:space="preserve">Figure 4.28: Viewing details of </w:t>
      </w:r>
      <w:r w:rsidR="005E1E2D">
        <w:rPr>
          <w:szCs w:val="28"/>
        </w:rPr>
        <w:t xml:space="preserve">the </w:t>
      </w:r>
      <w:r>
        <w:rPr>
          <w:szCs w:val="28"/>
        </w:rPr>
        <w:t>UK domain</w:t>
      </w:r>
    </w:p>
    <w:p w14:paraId="3DCC7C24" w14:textId="4D409B39" w:rsidR="001506C5" w:rsidRDefault="001506C5" w:rsidP="001506C5">
      <w:pPr>
        <w:pStyle w:val="NormalPACKT"/>
        <w:rPr>
          <w:rFonts w:ascii="Arial" w:hAnsi="Arial"/>
          <w:b/>
          <w:color w:val="FF0000"/>
          <w:sz w:val="28"/>
          <w:szCs w:val="28"/>
        </w:rPr>
      </w:pPr>
      <w:r w:rsidRPr="00764924">
        <w:rPr>
          <w:rFonts w:ascii="Arial" w:hAnsi="Arial"/>
          <w:b/>
          <w:color w:val="FF0000"/>
          <w:sz w:val="28"/>
          <w:szCs w:val="28"/>
        </w:rPr>
        <w:t>Insert image B18878_04_2</w:t>
      </w:r>
      <w:r>
        <w:rPr>
          <w:rFonts w:ascii="Arial" w:hAnsi="Arial"/>
          <w:b/>
          <w:color w:val="FF0000"/>
          <w:sz w:val="28"/>
          <w:szCs w:val="28"/>
        </w:rPr>
        <w:t>8</w:t>
      </w:r>
      <w:r w:rsidRPr="00764924">
        <w:rPr>
          <w:rFonts w:ascii="Arial" w:hAnsi="Arial"/>
          <w:b/>
          <w:color w:val="FF0000"/>
          <w:sz w:val="28"/>
          <w:szCs w:val="28"/>
        </w:rPr>
        <w:t>.png</w:t>
      </w:r>
    </w:p>
    <w:p w14:paraId="03F2FBC0" w14:textId="384E70A3" w:rsidR="001506C5" w:rsidRDefault="000F446C" w:rsidP="00734478">
      <w:pPr>
        <w:pStyle w:val="NormalPACKT"/>
      </w:pPr>
      <w:r>
        <w:t xml:space="preserve">In </w:t>
      </w:r>
      <w:r w:rsidRPr="000F446C">
        <w:rPr>
          <w:rStyle w:val="ItalicsPACKT"/>
        </w:rPr>
        <w:t>step 9</w:t>
      </w:r>
      <w:r>
        <w:t>, you check the user account objects contained in the new UK domain, with output like this:</w:t>
      </w:r>
    </w:p>
    <w:p w14:paraId="3443F110" w14:textId="78335E94" w:rsidR="000F446C" w:rsidRDefault="000F446C" w:rsidP="000F446C">
      <w:pPr>
        <w:pStyle w:val="FigurePACKT"/>
      </w:pPr>
      <w:r>
        <w:rPr>
          <w:noProof/>
        </w:rPr>
        <w:drawing>
          <wp:inline distT="0" distB="0" distL="0" distR="0" wp14:anchorId="65C041AF" wp14:editId="2F5F08CA">
            <wp:extent cx="3388037" cy="1041146"/>
            <wp:effectExtent l="0" t="0" r="317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99646" cy="1044713"/>
                    </a:xfrm>
                    <a:prstGeom prst="rect">
                      <a:avLst/>
                    </a:prstGeom>
                  </pic:spPr>
                </pic:pic>
              </a:graphicData>
            </a:graphic>
          </wp:inline>
        </w:drawing>
      </w:r>
    </w:p>
    <w:p w14:paraId="0AFB7C42" w14:textId="096E0E58" w:rsidR="000F446C" w:rsidRDefault="000F446C" w:rsidP="000F446C">
      <w:pPr>
        <w:pStyle w:val="FigurePACKT"/>
        <w:rPr>
          <w:szCs w:val="28"/>
        </w:rPr>
      </w:pPr>
      <w:r>
        <w:rPr>
          <w:szCs w:val="28"/>
        </w:rPr>
        <w:t>Figure 4.29: Viewing user accounts in the UK domain</w:t>
      </w:r>
    </w:p>
    <w:p w14:paraId="6CDAB9B5" w14:textId="06FE594B" w:rsidR="000F446C" w:rsidRDefault="000F446C" w:rsidP="000F446C">
      <w:pPr>
        <w:pStyle w:val="NormalPACKT"/>
        <w:rPr>
          <w:rFonts w:ascii="Arial" w:hAnsi="Arial"/>
          <w:b/>
          <w:color w:val="FF0000"/>
          <w:sz w:val="28"/>
          <w:szCs w:val="28"/>
        </w:rPr>
      </w:pPr>
      <w:r w:rsidRPr="00764924">
        <w:rPr>
          <w:rFonts w:ascii="Arial" w:hAnsi="Arial"/>
          <w:b/>
          <w:color w:val="FF0000"/>
          <w:sz w:val="28"/>
          <w:szCs w:val="28"/>
        </w:rPr>
        <w:t>Insert image B18878_04_2</w:t>
      </w:r>
      <w:r>
        <w:rPr>
          <w:rFonts w:ascii="Arial" w:hAnsi="Arial"/>
          <w:b/>
          <w:color w:val="FF0000"/>
          <w:sz w:val="28"/>
          <w:szCs w:val="28"/>
        </w:rPr>
        <w:t>9</w:t>
      </w:r>
      <w:r w:rsidRPr="00764924">
        <w:rPr>
          <w:rFonts w:ascii="Arial" w:hAnsi="Arial"/>
          <w:b/>
          <w:color w:val="FF0000"/>
          <w:sz w:val="28"/>
          <w:szCs w:val="28"/>
        </w:rPr>
        <w:t>.png</w:t>
      </w:r>
    </w:p>
    <w:p w14:paraId="3007C59D" w14:textId="4FCD8E49" w:rsidR="000F446C" w:rsidRDefault="000F446C" w:rsidP="00734478">
      <w:pPr>
        <w:pStyle w:val="NormalPACKT"/>
      </w:pPr>
      <w:r>
        <w:t xml:space="preserve">In </w:t>
      </w:r>
      <w:r w:rsidRPr="000F446C">
        <w:rPr>
          <w:rStyle w:val="ItalicsPACKT"/>
        </w:rPr>
        <w:t>step 10</w:t>
      </w:r>
      <w:r>
        <w:t xml:space="preserve">, you check on the user accounts in the parent domain, </w:t>
      </w:r>
      <w:r w:rsidRPr="000F446C">
        <w:rPr>
          <w:rStyle w:val="CodeInTextPACKT"/>
        </w:rPr>
        <w:t>Reskit.Org</w:t>
      </w:r>
      <w:r>
        <w:t>, with output like this:</w:t>
      </w:r>
    </w:p>
    <w:p w14:paraId="049951E0" w14:textId="3221C5CF" w:rsidR="000F446C" w:rsidRDefault="00C2333F" w:rsidP="00C2333F">
      <w:pPr>
        <w:pStyle w:val="FigurePACKT"/>
      </w:pPr>
      <w:r>
        <w:rPr>
          <w:noProof/>
        </w:rPr>
        <w:drawing>
          <wp:inline distT="0" distB="0" distL="0" distR="0" wp14:anchorId="54AE54EA" wp14:editId="34DD281F">
            <wp:extent cx="3206405" cy="1001318"/>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25850" cy="1007390"/>
                    </a:xfrm>
                    <a:prstGeom prst="rect">
                      <a:avLst/>
                    </a:prstGeom>
                  </pic:spPr>
                </pic:pic>
              </a:graphicData>
            </a:graphic>
          </wp:inline>
        </w:drawing>
      </w:r>
    </w:p>
    <w:p w14:paraId="66E88028" w14:textId="6318CF3E" w:rsidR="000F446C" w:rsidRDefault="000F446C" w:rsidP="000F446C">
      <w:pPr>
        <w:pStyle w:val="FigurePACKT"/>
        <w:rPr>
          <w:szCs w:val="28"/>
        </w:rPr>
      </w:pPr>
      <w:r>
        <w:rPr>
          <w:szCs w:val="28"/>
        </w:rPr>
        <w:t>Figure 4.30: Viewing user accounts in the Reskit.Org domain</w:t>
      </w:r>
    </w:p>
    <w:p w14:paraId="00896C88" w14:textId="34980F38" w:rsidR="000F446C" w:rsidRDefault="000F446C" w:rsidP="000F446C">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30</w:t>
      </w:r>
      <w:r w:rsidRPr="00764924">
        <w:rPr>
          <w:rFonts w:ascii="Arial" w:hAnsi="Arial"/>
          <w:b/>
          <w:color w:val="FF0000"/>
          <w:sz w:val="28"/>
          <w:szCs w:val="28"/>
        </w:rPr>
        <w:t>.png</w:t>
      </w:r>
    </w:p>
    <w:p w14:paraId="1FA6B3E9" w14:textId="77777777" w:rsidR="00680501" w:rsidRDefault="00680501" w:rsidP="00680501">
      <w:pPr>
        <w:pStyle w:val="Heading2"/>
      </w:pPr>
      <w:r>
        <w:t>There's more...</w:t>
      </w:r>
    </w:p>
    <w:p w14:paraId="1B665F35" w14:textId="04058E40" w:rsidR="00C2333F" w:rsidRPr="00C2333F" w:rsidRDefault="00C2333F" w:rsidP="00C2333F">
      <w:pPr>
        <w:pStyle w:val="NormalPACKT"/>
        <w:rPr>
          <w:lang w:val="en-GB"/>
        </w:rPr>
      </w:pPr>
      <w:r w:rsidRPr="00C2333F">
        <w:rPr>
          <w:lang w:val="en-GB"/>
        </w:rPr>
        <w:t xml:space="preserve">In </w:t>
      </w:r>
      <w:r w:rsidRPr="00C2333F">
        <w:rPr>
          <w:rStyle w:val="ItalicsPACKT"/>
          <w:lang w:val="en-GB"/>
        </w:rPr>
        <w:t>step 2</w:t>
      </w:r>
      <w:r w:rsidRPr="00C2333F">
        <w:rPr>
          <w:lang w:val="en-GB"/>
        </w:rPr>
        <w:t>, you check that</w:t>
      </w:r>
      <w:r>
        <w:rPr>
          <w:lang w:val="en-GB"/>
        </w:rPr>
        <w:t xml:space="preserve"> you can resolve the IP address for</w:t>
      </w:r>
      <w:r w:rsidRPr="00C2333F">
        <w:rPr>
          <w:lang w:val="en-GB"/>
        </w:rPr>
        <w:t xml:space="preserve"> </w:t>
      </w:r>
      <w:r w:rsidRPr="00C2333F">
        <w:rPr>
          <w:rStyle w:val="CodeInTextPACKT"/>
          <w:lang w:val="en-GB"/>
        </w:rPr>
        <w:t>DC1</w:t>
      </w:r>
      <w:r w:rsidRPr="00C2333F">
        <w:rPr>
          <w:lang w:val="en-GB"/>
        </w:rPr>
        <w:t xml:space="preserve">, the domain naming FSMO role holder. You could call </w:t>
      </w:r>
      <w:r w:rsidRPr="00C2333F">
        <w:rPr>
          <w:rStyle w:val="CodeInTextPACKT"/>
          <w:lang w:val="en-GB"/>
        </w:rPr>
        <w:t>Get</w:t>
      </w:r>
      <w:r w:rsidRPr="00C2333F">
        <w:rPr>
          <w:rStyle w:val="CodeInTextPACKT"/>
        </w:rPr>
        <w:t>-</w:t>
      </w:r>
      <w:r w:rsidRPr="00C2333F">
        <w:rPr>
          <w:rStyle w:val="CodeInTextPACKT"/>
          <w:lang w:val="en-GB"/>
        </w:rPr>
        <w:t>ADForest</w:t>
      </w:r>
      <w:r w:rsidRPr="00C2333F">
        <w:rPr>
          <w:lang w:val="en-GB"/>
        </w:rPr>
        <w:t xml:space="preserve"> and obtain the hostname from the DomainNamingMaster property. </w:t>
      </w:r>
    </w:p>
    <w:p w14:paraId="415F3990" w14:textId="235A2CDA" w:rsidR="00C2333F" w:rsidRPr="00C2333F" w:rsidRDefault="00C2333F" w:rsidP="00C2333F">
      <w:pPr>
        <w:pStyle w:val="NormalPACKT"/>
        <w:rPr>
          <w:lang w:val="en-GB"/>
        </w:rPr>
      </w:pPr>
      <w:r w:rsidRPr="00C2333F">
        <w:rPr>
          <w:lang w:val="en-GB"/>
        </w:rPr>
        <w:t xml:space="preserve">In </w:t>
      </w:r>
      <w:r w:rsidRPr="00C2333F">
        <w:rPr>
          <w:rStyle w:val="ItalicsPACKT"/>
          <w:lang w:val="en-GB"/>
        </w:rPr>
        <w:t>step 5</w:t>
      </w:r>
      <w:r w:rsidRPr="00C2333F">
        <w:rPr>
          <w:lang w:val="en-GB"/>
        </w:rPr>
        <w:t xml:space="preserve">,  you promote </w:t>
      </w:r>
      <w:r w:rsidRPr="005E1E2D">
        <w:rPr>
          <w:rStyle w:val="CodeInTextPACKT"/>
        </w:rPr>
        <w:t>UKDC1</w:t>
      </w:r>
      <w:r w:rsidRPr="00C2333F">
        <w:rPr>
          <w:lang w:val="en-GB"/>
        </w:rPr>
        <w:t xml:space="preserve"> to be the first DC in a new child domain, </w:t>
      </w:r>
      <w:r w:rsidRPr="00C2333F">
        <w:rPr>
          <w:rStyle w:val="CodeInTextPACKT"/>
          <w:lang w:val="en-GB"/>
        </w:rPr>
        <w:t>UK.Reskit.Org</w:t>
      </w:r>
      <w:r w:rsidRPr="00C2333F">
        <w:rPr>
          <w:lang w:val="en-GB"/>
        </w:rPr>
        <w:t xml:space="preserve">. Unlike in the two previous DC promotions (that is, promoting </w:t>
      </w:r>
      <w:r w:rsidRPr="00C2333F">
        <w:rPr>
          <w:rStyle w:val="CodeInTextPACKT"/>
          <w:lang w:val="en-GB"/>
        </w:rPr>
        <w:t>DC1</w:t>
      </w:r>
      <w:r w:rsidRPr="00C2333F">
        <w:rPr>
          <w:lang w:val="en-GB"/>
        </w:rPr>
        <w:t xml:space="preserve"> and </w:t>
      </w:r>
      <w:r w:rsidRPr="00C2333F">
        <w:rPr>
          <w:rStyle w:val="CodeInTextPACKT"/>
          <w:lang w:val="en-GB"/>
        </w:rPr>
        <w:t>DC2</w:t>
      </w:r>
      <w:r w:rsidRPr="00C2333F">
        <w:rPr>
          <w:lang w:val="en-GB"/>
        </w:rPr>
        <w:t>), in this step</w:t>
      </w:r>
      <w:r w:rsidR="005E1E2D">
        <w:rPr>
          <w:lang w:val="en-GB"/>
        </w:rPr>
        <w:t>,</w:t>
      </w:r>
      <w:r w:rsidRPr="00C2333F">
        <w:rPr>
          <w:lang w:val="en-GB"/>
        </w:rPr>
        <w:t xml:space="preserve"> you allow Windows to reboo</w:t>
      </w:r>
      <w:r w:rsidR="005E1E2D">
        <w:rPr>
          <w:lang w:val="en-GB"/>
        </w:rPr>
        <w:t>t</w:t>
      </w:r>
      <w:r w:rsidRPr="00C2333F">
        <w:rPr>
          <w:lang w:val="en-GB"/>
        </w:rPr>
        <w:t xml:space="preserve"> after </w:t>
      </w:r>
      <w:r w:rsidR="005E1E2D">
        <w:rPr>
          <w:lang w:val="en-GB"/>
        </w:rPr>
        <w:t xml:space="preserve">Windows completes the DC </w:t>
      </w:r>
      <w:r w:rsidRPr="00C2333F">
        <w:rPr>
          <w:lang w:val="en-GB"/>
        </w:rPr>
        <w:t xml:space="preserve">promotion. This step can take quite a while - potentially 10 minutes or more, so be patient. </w:t>
      </w:r>
    </w:p>
    <w:p w14:paraId="61159BA5" w14:textId="7D3023D3" w:rsidR="00680501" w:rsidRDefault="00C2333F" w:rsidP="00C2333F">
      <w:pPr>
        <w:pStyle w:val="NormalPACKT"/>
        <w:rPr>
          <w:lang w:val="en-GB"/>
        </w:rPr>
      </w:pPr>
      <w:r w:rsidRPr="00C2333F">
        <w:rPr>
          <w:lang w:val="en-GB"/>
        </w:rPr>
        <w:lastRenderedPageBreak/>
        <w:t xml:space="preserve">In </w:t>
      </w:r>
      <w:r w:rsidRPr="00C2333F">
        <w:rPr>
          <w:rStyle w:val="ItalicsPACKT"/>
          <w:lang w:val="en-GB"/>
        </w:rPr>
        <w:t>step 7</w:t>
      </w:r>
      <w:r w:rsidRPr="00C2333F">
        <w:rPr>
          <w:lang w:val="en-GB"/>
        </w:rPr>
        <w:t>, you use</w:t>
      </w:r>
      <w:r w:rsidRPr="00C2333F">
        <w:rPr>
          <w:rStyle w:val="CodeInTextPACKT"/>
          <w:lang w:val="en-GB"/>
        </w:rPr>
        <w:t xml:space="preserve"> Get-ADForest </w:t>
      </w:r>
      <w:r w:rsidRPr="00C2333F">
        <w:rPr>
          <w:lang w:val="en-GB"/>
        </w:rPr>
        <w:t xml:space="preserve">to examine details of the forest as stored on </w:t>
      </w:r>
      <w:r w:rsidRPr="00C2333F">
        <w:rPr>
          <w:rStyle w:val="CodeInTextPACKT"/>
          <w:lang w:val="en-GB"/>
        </w:rPr>
        <w:t>UKDC1</w:t>
      </w:r>
      <w:r w:rsidRPr="00C2333F">
        <w:rPr>
          <w:lang w:val="en-GB"/>
        </w:rPr>
        <w:t>. As you can see in the figure, these details now show your new domain (</w:t>
      </w:r>
      <w:r w:rsidRPr="00C2333F">
        <w:rPr>
          <w:rStyle w:val="CodeInTextPACKT"/>
          <w:lang w:val="en-GB"/>
        </w:rPr>
        <w:t>UK.Reskit.Org</w:t>
      </w:r>
      <w:r w:rsidRPr="00C2333F">
        <w:rPr>
          <w:lang w:val="en-GB"/>
        </w:rPr>
        <w:t xml:space="preserve">) in the Domains property. Also, by default, you can see that </w:t>
      </w:r>
      <w:r w:rsidRPr="00C2333F">
        <w:rPr>
          <w:rStyle w:val="CodeInTextPACKT"/>
          <w:lang w:val="en-GB"/>
        </w:rPr>
        <w:t>UKDC1.UK.Reskit.Org</w:t>
      </w:r>
      <w:r w:rsidRPr="00C2333F">
        <w:rPr>
          <w:lang w:val="en-GB"/>
        </w:rPr>
        <w:t xml:space="preserve"> is also a Global Catalog server.</w:t>
      </w:r>
    </w:p>
    <w:p w14:paraId="69F6B3E0" w14:textId="408D7E5B" w:rsidR="00680501" w:rsidRDefault="00680501" w:rsidP="00680501">
      <w:pPr>
        <w:pStyle w:val="Heading1"/>
        <w:tabs>
          <w:tab w:val="left" w:pos="0"/>
        </w:tabs>
      </w:pPr>
      <w:r>
        <w:t>C</w:t>
      </w:r>
      <w:r w:rsidR="00DE019B">
        <w:t>reating and Managing AD Users and groups</w:t>
      </w:r>
    </w:p>
    <w:p w14:paraId="347F61B4" w14:textId="77777777" w:rsidR="00DA3458" w:rsidRPr="00DA3458" w:rsidRDefault="00DA3458" w:rsidP="00DA3458">
      <w:pPr>
        <w:pStyle w:val="NormalPACKT"/>
        <w:rPr>
          <w:lang w:val="en-GB"/>
        </w:rPr>
      </w:pPr>
      <w:r w:rsidRPr="00DA3458">
        <w:rPr>
          <w:lang w:val="en-GB"/>
        </w:rPr>
        <w:t xml:space="preserve">After you have created your forest/domain and your domain controllers, you can begin to manage the core objects in AD, namely, users, groups, computers, and organizational units (OUs). User and computer accounts identify a specific user or computer. Windows uses these objects to enable the computer and the user to log on securely using passwords held in the AD.  </w:t>
      </w:r>
    </w:p>
    <w:p w14:paraId="15D40465" w14:textId="78274714" w:rsidR="00DA3458" w:rsidRPr="00DA3458" w:rsidRDefault="00DA3458" w:rsidP="00DA3458">
      <w:pPr>
        <w:pStyle w:val="NormalPACKT"/>
        <w:rPr>
          <w:lang w:val="en-GB"/>
        </w:rPr>
      </w:pPr>
      <w:r w:rsidRPr="00DA3458">
        <w:rPr>
          <w:lang w:val="en-GB"/>
        </w:rPr>
        <w:t>AD Groups enable you to collect users and computers into a single (group) account that simplifies setting access controls on resources such as files or file shares. As you saw in “</w:t>
      </w:r>
      <w:r w:rsidRPr="00DA3458">
        <w:rPr>
          <w:rStyle w:val="ItalicsPACKT"/>
          <w:lang w:val="en-GB"/>
        </w:rPr>
        <w:t>Testing an AD installation</w:t>
      </w:r>
      <w:r w:rsidR="005E1E2D">
        <w:rPr>
          <w:lang w:val="en-GB"/>
        </w:rPr>
        <w:t>,”</w:t>
      </w:r>
      <w:r w:rsidRPr="00DA3458">
        <w:rPr>
          <w:lang w:val="en-GB"/>
        </w:rPr>
        <w:t xml:space="preserve"> </w:t>
      </w:r>
      <w:r w:rsidR="005E1E2D">
        <w:rPr>
          <w:lang w:val="en-GB"/>
        </w:rPr>
        <w:t>the AD promotion process creates many potentially useful groups when you create a new forest</w:t>
      </w:r>
      <w:r w:rsidRPr="00DA3458">
        <w:rPr>
          <w:lang w:val="en-GB"/>
        </w:rPr>
        <w:t xml:space="preserve">. </w:t>
      </w:r>
    </w:p>
    <w:p w14:paraId="01B94D8B" w14:textId="6415CB67" w:rsidR="00DA3458" w:rsidRPr="00DA3458" w:rsidRDefault="00DA3458" w:rsidP="00DA3458">
      <w:pPr>
        <w:pStyle w:val="NormalPACKT"/>
        <w:rPr>
          <w:lang w:val="en-GB"/>
        </w:rPr>
      </w:pPr>
      <w:r w:rsidRPr="00DA3458">
        <w:rPr>
          <w:lang w:val="en-GB"/>
        </w:rPr>
        <w:t xml:space="preserve">Organizational Units (OUs) enable you to partition users, computers, and groups into separate container OUs. OUs provide you with essential roles in your AD. The first is role delegation. You can delegate the management of any OU (and child OUs) to be carried out by different groups. For example, you could create a top-level OU called </w:t>
      </w:r>
      <w:r w:rsidRPr="0002083C">
        <w:rPr>
          <w:rStyle w:val="CodeInTextPACKT"/>
          <w:lang w:val="en-GB"/>
        </w:rPr>
        <w:t>UK</w:t>
      </w:r>
      <w:r w:rsidRPr="00DA3458">
        <w:rPr>
          <w:lang w:val="en-GB"/>
        </w:rPr>
        <w:t xml:space="preserve"> in the Reskit.Org domain. You could then delegate permissions to the objects in this OU to a group, such as </w:t>
      </w:r>
      <w:r w:rsidRPr="0002083C">
        <w:rPr>
          <w:rStyle w:val="CodeInTextPACKT"/>
          <w:lang w:val="en-GB"/>
        </w:rPr>
        <w:t>UKAdmins</w:t>
      </w:r>
      <w:r w:rsidRPr="00DA3458">
        <w:rPr>
          <w:lang w:val="en-GB"/>
        </w:rPr>
        <w:t xml:space="preserve">, enabling any </w:t>
      </w:r>
      <w:r w:rsidR="005E1E2D">
        <w:rPr>
          <w:lang w:val="en-GB"/>
        </w:rPr>
        <w:t>group member</w:t>
      </w:r>
      <w:r w:rsidRPr="00DA3458">
        <w:rPr>
          <w:lang w:val="en-GB"/>
        </w:rPr>
        <w:t xml:space="preserve"> to manage AD objects in and below the </w:t>
      </w:r>
      <w:r w:rsidRPr="0002083C">
        <w:rPr>
          <w:rStyle w:val="CodeInTextPACKT"/>
          <w:lang w:val="en-GB"/>
        </w:rPr>
        <w:t>UK</w:t>
      </w:r>
      <w:r w:rsidRPr="00DA3458">
        <w:rPr>
          <w:lang w:val="en-GB"/>
        </w:rPr>
        <w:t xml:space="preserve"> OU. You can delegate </w:t>
      </w:r>
      <w:r w:rsidR="005E1E2D">
        <w:rPr>
          <w:lang w:val="en-GB"/>
        </w:rPr>
        <w:t>permissions</w:t>
      </w:r>
      <w:r w:rsidRPr="00DA3458">
        <w:rPr>
          <w:lang w:val="en-GB"/>
        </w:rPr>
        <w:t xml:space="preserve"> </w:t>
      </w:r>
      <w:r w:rsidR="005E1E2D">
        <w:rPr>
          <w:lang w:val="en-GB"/>
        </w:rPr>
        <w:t>to</w:t>
      </w:r>
      <w:r w:rsidRPr="00DA3458">
        <w:rPr>
          <w:lang w:val="en-GB"/>
        </w:rPr>
        <w:t xml:space="preserve"> another group, such as the North America Admins group.</w:t>
      </w:r>
    </w:p>
    <w:p w14:paraId="3CE07F79" w14:textId="4B451A15" w:rsidR="00DA3458" w:rsidRPr="00DA3458" w:rsidRDefault="00DA3458" w:rsidP="00DA3458">
      <w:pPr>
        <w:pStyle w:val="NormalPACKT"/>
        <w:rPr>
          <w:lang w:val="en-GB"/>
        </w:rPr>
      </w:pPr>
      <w:r w:rsidRPr="00DA3458">
        <w:rPr>
          <w:lang w:val="en-GB"/>
        </w:rPr>
        <w:t>The second role played by OUs is to act as a target for group policy objects. You could create a group policy object for the IT team and apply it to the IT OU. You could create separate OU and GPOs that apply to only the computer and user objects in that OU. Thus, each user and computer in a given OU are configured based on the GPO.</w:t>
      </w:r>
    </w:p>
    <w:p w14:paraId="0F353E7B" w14:textId="1B1EE12B" w:rsidR="00DA3458" w:rsidRPr="00DA3458" w:rsidRDefault="00DA3458" w:rsidP="00DA3458">
      <w:pPr>
        <w:pStyle w:val="NormalPACKT"/>
        <w:rPr>
          <w:lang w:val="en-GB"/>
        </w:rPr>
      </w:pPr>
      <w:r w:rsidRPr="00DA3458">
        <w:rPr>
          <w:lang w:val="en-GB"/>
        </w:rPr>
        <w:t>In this recipe, you examine AD user</w:t>
      </w:r>
      <w:r w:rsidR="005E1E2D">
        <w:rPr>
          <w:lang w:val="en-GB"/>
        </w:rPr>
        <w:t>s</w:t>
      </w:r>
      <w:r w:rsidRPr="00DA3458">
        <w:rPr>
          <w:lang w:val="en-GB"/>
        </w:rPr>
        <w:t xml:space="preserve"> and group objects. In a later recipe</w:t>
      </w:r>
      <w:r w:rsidR="0002083C">
        <w:rPr>
          <w:lang w:val="en-GB"/>
        </w:rPr>
        <w:t>,</w:t>
      </w:r>
      <w:r w:rsidRPr="00DA3458">
        <w:rPr>
          <w:lang w:val="en-GB"/>
        </w:rPr>
        <w:t xml:space="preserve"> “</w:t>
      </w:r>
      <w:r w:rsidRPr="0002083C">
        <w:rPr>
          <w:rStyle w:val="ItalicsPACKT"/>
          <w:lang w:val="en-GB"/>
        </w:rPr>
        <w:t>Managing AD computers</w:t>
      </w:r>
      <w:r w:rsidR="005E1E2D">
        <w:rPr>
          <w:lang w:val="en-GB"/>
        </w:rPr>
        <w:t>,”</w:t>
      </w:r>
      <w:r w:rsidRPr="00DA3458">
        <w:rPr>
          <w:lang w:val="en-GB"/>
        </w:rPr>
        <w:t xml:space="preserve"> you explore managing AD computers. And in “</w:t>
      </w:r>
      <w:r w:rsidRPr="0002083C">
        <w:rPr>
          <w:rStyle w:val="ItalicsPACKT"/>
          <w:lang w:val="en-GB"/>
        </w:rPr>
        <w:t>Creating Group Policy Objects</w:t>
      </w:r>
      <w:r w:rsidR="005E1E2D">
        <w:rPr>
          <w:lang w:val="en-GB"/>
        </w:rPr>
        <w:t>,”</w:t>
      </w:r>
      <w:r w:rsidRPr="00DA3458">
        <w:rPr>
          <w:lang w:val="en-GB"/>
        </w:rPr>
        <w:t xml:space="preserve"> you assign a Group Policy to an OU you create in this recipe.</w:t>
      </w:r>
    </w:p>
    <w:p w14:paraId="385F76A3" w14:textId="77777777" w:rsidR="00680501" w:rsidRDefault="00680501" w:rsidP="00680501">
      <w:pPr>
        <w:pStyle w:val="Heading2"/>
        <w:tabs>
          <w:tab w:val="left" w:pos="0"/>
        </w:tabs>
      </w:pPr>
      <w:r>
        <w:t>Getting ready</w:t>
      </w:r>
    </w:p>
    <w:p w14:paraId="41571206" w14:textId="54442DBB" w:rsidR="00680501" w:rsidRPr="00FE1E12" w:rsidRDefault="00FE1E12" w:rsidP="00680501">
      <w:pPr>
        <w:pStyle w:val="NormalPACKT"/>
      </w:pPr>
      <w:r w:rsidRPr="00FE1E12">
        <w:t xml:space="preserve">You run this recipe on </w:t>
      </w:r>
      <w:r w:rsidRPr="00FE1E12">
        <w:rPr>
          <w:rStyle w:val="CodeInTextPACKT"/>
        </w:rPr>
        <w:t>DC1</w:t>
      </w:r>
      <w:r w:rsidRPr="00FE1E12">
        <w:t xml:space="preserve">, a domain controller in the </w:t>
      </w:r>
      <w:r w:rsidRPr="00FE1E12">
        <w:rPr>
          <w:rStyle w:val="CodeInTextPACKT"/>
        </w:rPr>
        <w:t>Reskit.Org</w:t>
      </w:r>
      <w:r w:rsidRPr="00FE1E12">
        <w:t xml:space="preserve"> domain. You have previously </w:t>
      </w:r>
      <w:r>
        <w:t xml:space="preserve">installed </w:t>
      </w:r>
      <w:r w:rsidRPr="00FE1E12">
        <w:t xml:space="preserve">PowerShell 7 and VS Code on this </w:t>
      </w:r>
      <w:r>
        <w:t>DC.</w:t>
      </w:r>
    </w:p>
    <w:p w14:paraId="445B3C9B" w14:textId="569B3433" w:rsidR="00680501" w:rsidRDefault="00680501" w:rsidP="00680501">
      <w:pPr>
        <w:pStyle w:val="Heading2"/>
        <w:tabs>
          <w:tab w:val="left" w:pos="0"/>
        </w:tabs>
      </w:pPr>
      <w:r>
        <w:t>How to do it...</w:t>
      </w:r>
    </w:p>
    <w:p w14:paraId="7A0C570E" w14:textId="70FD359A" w:rsidR="000267D4" w:rsidRPr="00976EE4" w:rsidRDefault="000267D4" w:rsidP="00976EE4">
      <w:pPr>
        <w:pStyle w:val="NumberedBulletPACKT"/>
        <w:numPr>
          <w:ilvl w:val="0"/>
          <w:numId w:val="26"/>
        </w:numPr>
        <w:rPr>
          <w:color w:val="000000"/>
          <w:lang w:val="en-GB" w:eastAsia="en-GB"/>
        </w:rPr>
      </w:pPr>
      <w:r w:rsidRPr="00976EE4">
        <w:rPr>
          <w:lang w:val="en-GB" w:eastAsia="en-GB"/>
        </w:rPr>
        <w:t>Creating a hash table for general user attributes</w:t>
      </w:r>
    </w:p>
    <w:p w14:paraId="46ACD9CD" w14:textId="77777777" w:rsidR="00976EE4" w:rsidRPr="00976EE4" w:rsidRDefault="00976EE4" w:rsidP="00976EE4">
      <w:pPr>
        <w:pStyle w:val="CodePACKT"/>
      </w:pPr>
    </w:p>
    <w:p w14:paraId="4674B350" w14:textId="09EF917B" w:rsidR="000267D4" w:rsidRPr="00976EE4" w:rsidRDefault="000267D4" w:rsidP="00976EE4">
      <w:pPr>
        <w:pStyle w:val="CodePACKT"/>
      </w:pPr>
      <w:r w:rsidRPr="00976EE4">
        <w:t>$PW  = 'Pa$$w0rd'</w:t>
      </w:r>
    </w:p>
    <w:p w14:paraId="060FEE64" w14:textId="77777777" w:rsidR="000267D4" w:rsidRPr="00976EE4" w:rsidRDefault="000267D4" w:rsidP="00976EE4">
      <w:pPr>
        <w:pStyle w:val="CodePACKT"/>
      </w:pPr>
      <w:r w:rsidRPr="00976EE4">
        <w:t>$PSS = ConvertTo-SecureString -String $PW -AsPlainText -Force</w:t>
      </w:r>
    </w:p>
    <w:p w14:paraId="2C391C24" w14:textId="77777777" w:rsidR="000267D4" w:rsidRPr="00976EE4" w:rsidRDefault="000267D4" w:rsidP="00976EE4">
      <w:pPr>
        <w:pStyle w:val="CodePACKT"/>
      </w:pPr>
      <w:r w:rsidRPr="00976EE4">
        <w:t>$NewUserHT = @{}</w:t>
      </w:r>
    </w:p>
    <w:p w14:paraId="25F95231" w14:textId="77777777" w:rsidR="000267D4" w:rsidRPr="00976EE4" w:rsidRDefault="000267D4" w:rsidP="00976EE4">
      <w:pPr>
        <w:pStyle w:val="CodePACKT"/>
      </w:pPr>
      <w:r w:rsidRPr="00976EE4">
        <w:t>$NewUserHT.AccountPassword       = $PSS</w:t>
      </w:r>
    </w:p>
    <w:p w14:paraId="68D2F5B8" w14:textId="77777777" w:rsidR="000267D4" w:rsidRPr="00976EE4" w:rsidRDefault="000267D4" w:rsidP="00976EE4">
      <w:pPr>
        <w:pStyle w:val="CodePACKT"/>
      </w:pPr>
      <w:r w:rsidRPr="00976EE4">
        <w:t>$NewUserHT.Enabled               = $true</w:t>
      </w:r>
    </w:p>
    <w:p w14:paraId="00297E79" w14:textId="77777777" w:rsidR="000267D4" w:rsidRPr="00976EE4" w:rsidRDefault="000267D4" w:rsidP="00976EE4">
      <w:pPr>
        <w:pStyle w:val="CodePACKT"/>
      </w:pPr>
      <w:r w:rsidRPr="00976EE4">
        <w:t>$NewUserHT.PasswordNeverExpires  = $true</w:t>
      </w:r>
    </w:p>
    <w:p w14:paraId="52E58747" w14:textId="77777777" w:rsidR="000267D4" w:rsidRPr="00976EE4" w:rsidRDefault="000267D4" w:rsidP="00976EE4">
      <w:pPr>
        <w:pStyle w:val="CodePACKT"/>
      </w:pPr>
      <w:r w:rsidRPr="00976EE4">
        <w:t>$NewUserHT.ChangePasswordAtLogon = $false</w:t>
      </w:r>
    </w:p>
    <w:p w14:paraId="4A8385C9" w14:textId="77777777" w:rsidR="000267D4" w:rsidRPr="00976EE4" w:rsidRDefault="000267D4" w:rsidP="00976EE4">
      <w:pPr>
        <w:pStyle w:val="CodePACKT"/>
      </w:pPr>
    </w:p>
    <w:p w14:paraId="32B053D3" w14:textId="613D540F" w:rsidR="000267D4" w:rsidRPr="000267D4" w:rsidRDefault="000267D4" w:rsidP="00976EE4">
      <w:pPr>
        <w:pStyle w:val="NumberedBulletPACKT"/>
        <w:rPr>
          <w:color w:val="000000"/>
          <w:lang w:val="en-GB" w:eastAsia="en-GB"/>
        </w:rPr>
      </w:pPr>
      <w:r w:rsidRPr="000267D4">
        <w:rPr>
          <w:lang w:val="en-GB" w:eastAsia="en-GB"/>
        </w:rPr>
        <w:t>Creating two new users</w:t>
      </w:r>
    </w:p>
    <w:p w14:paraId="44D5179A" w14:textId="77777777" w:rsidR="00976EE4" w:rsidRPr="00976EE4" w:rsidRDefault="00976EE4" w:rsidP="00976EE4">
      <w:pPr>
        <w:pStyle w:val="CodePACKT"/>
      </w:pPr>
    </w:p>
    <w:p w14:paraId="318C9D65" w14:textId="25D3AE5E" w:rsidR="000267D4" w:rsidRPr="00976EE4" w:rsidRDefault="000267D4" w:rsidP="00976EE4">
      <w:pPr>
        <w:pStyle w:val="CodePACKT"/>
      </w:pPr>
      <w:r w:rsidRPr="00976EE4">
        <w:t># First user</w:t>
      </w:r>
    </w:p>
    <w:p w14:paraId="7A7EFA10" w14:textId="77777777" w:rsidR="000267D4" w:rsidRPr="00976EE4" w:rsidRDefault="000267D4" w:rsidP="00976EE4">
      <w:pPr>
        <w:pStyle w:val="CodePACKT"/>
      </w:pPr>
      <w:r w:rsidRPr="00976EE4">
        <w:t>$NewUserHT.SamAccountName    = 'ThomasL'</w:t>
      </w:r>
    </w:p>
    <w:p w14:paraId="744C37DD" w14:textId="77777777" w:rsidR="000267D4" w:rsidRPr="00976EE4" w:rsidRDefault="000267D4" w:rsidP="00976EE4">
      <w:pPr>
        <w:pStyle w:val="CodePACKT"/>
      </w:pPr>
      <w:r w:rsidRPr="00976EE4">
        <w:t>$NewUserHT.UserPrincipalName = 'thomasL@reskit.org'</w:t>
      </w:r>
    </w:p>
    <w:p w14:paraId="2B080376" w14:textId="77777777" w:rsidR="000267D4" w:rsidRPr="00976EE4" w:rsidRDefault="000267D4" w:rsidP="00976EE4">
      <w:pPr>
        <w:pStyle w:val="CodePACKT"/>
      </w:pPr>
      <w:r w:rsidRPr="00976EE4">
        <w:t>$NewUserHT.Name              = 'ThomasL'</w:t>
      </w:r>
    </w:p>
    <w:p w14:paraId="6D79882D" w14:textId="77777777" w:rsidR="000267D4" w:rsidRPr="00976EE4" w:rsidRDefault="000267D4" w:rsidP="00976EE4">
      <w:pPr>
        <w:pStyle w:val="CodePACKT"/>
      </w:pPr>
      <w:r w:rsidRPr="00976EE4">
        <w:t>$NewUserHT.DisplayName       = 'Thomas Lee (IT)'</w:t>
      </w:r>
    </w:p>
    <w:p w14:paraId="6A6A1D08" w14:textId="77777777" w:rsidR="000267D4" w:rsidRPr="00976EE4" w:rsidRDefault="000267D4" w:rsidP="00976EE4">
      <w:pPr>
        <w:pStyle w:val="CodePACKT"/>
      </w:pPr>
      <w:r w:rsidRPr="00976EE4">
        <w:lastRenderedPageBreak/>
        <w:t>New-ADUser @NewUserHT</w:t>
      </w:r>
    </w:p>
    <w:p w14:paraId="03E8B153" w14:textId="77777777" w:rsidR="000267D4" w:rsidRPr="00976EE4" w:rsidRDefault="000267D4" w:rsidP="00976EE4">
      <w:pPr>
        <w:pStyle w:val="CodePACKT"/>
      </w:pPr>
      <w:r w:rsidRPr="00976EE4">
        <w:t># Second user</w:t>
      </w:r>
    </w:p>
    <w:p w14:paraId="10E76278" w14:textId="77777777" w:rsidR="000267D4" w:rsidRPr="00976EE4" w:rsidRDefault="000267D4" w:rsidP="00976EE4">
      <w:pPr>
        <w:pStyle w:val="CodePACKT"/>
      </w:pPr>
      <w:r w:rsidRPr="00976EE4">
        <w:t>$NewUserHT.SamAccountName    = 'RLT'</w:t>
      </w:r>
    </w:p>
    <w:p w14:paraId="17B95A9B" w14:textId="77777777" w:rsidR="000267D4" w:rsidRPr="00976EE4" w:rsidRDefault="000267D4" w:rsidP="00976EE4">
      <w:pPr>
        <w:pStyle w:val="CodePACKT"/>
      </w:pPr>
      <w:r w:rsidRPr="00976EE4">
        <w:t>$NewUserHT.UserPrincipalName = 'rlt@reskit.org'</w:t>
      </w:r>
    </w:p>
    <w:p w14:paraId="3CD5AAF3" w14:textId="77777777" w:rsidR="000267D4" w:rsidRPr="00976EE4" w:rsidRDefault="000267D4" w:rsidP="00976EE4">
      <w:pPr>
        <w:pStyle w:val="CodePACKT"/>
      </w:pPr>
      <w:r w:rsidRPr="00976EE4">
        <w:t>$NewUserHT.Name              = 'Rebecca Tanner'</w:t>
      </w:r>
    </w:p>
    <w:p w14:paraId="6C0C006B" w14:textId="77777777" w:rsidR="000267D4" w:rsidRPr="00976EE4" w:rsidRDefault="000267D4" w:rsidP="00976EE4">
      <w:pPr>
        <w:pStyle w:val="CodePACKT"/>
      </w:pPr>
      <w:r w:rsidRPr="00976EE4">
        <w:t>$NewUserHT.DisplayName       = 'Rebecca Tanner (IT)'</w:t>
      </w:r>
    </w:p>
    <w:p w14:paraId="23790867" w14:textId="77777777" w:rsidR="000267D4" w:rsidRPr="00976EE4" w:rsidRDefault="000267D4" w:rsidP="00976EE4">
      <w:pPr>
        <w:pStyle w:val="CodePACKT"/>
      </w:pPr>
      <w:r w:rsidRPr="00976EE4">
        <w:t>New-ADUser @NewUserHT</w:t>
      </w:r>
    </w:p>
    <w:p w14:paraId="754410E3" w14:textId="77777777" w:rsidR="000267D4" w:rsidRPr="00976EE4" w:rsidRDefault="000267D4" w:rsidP="00976EE4">
      <w:pPr>
        <w:pStyle w:val="CodePACKT"/>
      </w:pPr>
    </w:p>
    <w:p w14:paraId="4F48BA84" w14:textId="49CF4370" w:rsidR="000267D4" w:rsidRPr="000267D4" w:rsidRDefault="000267D4" w:rsidP="00976EE4">
      <w:pPr>
        <w:pStyle w:val="NumberedBulletPACKT"/>
        <w:rPr>
          <w:color w:val="000000"/>
          <w:lang w:val="en-GB" w:eastAsia="en-GB"/>
        </w:rPr>
      </w:pPr>
      <w:r w:rsidRPr="000267D4">
        <w:rPr>
          <w:lang w:val="en-GB" w:eastAsia="en-GB"/>
        </w:rPr>
        <w:t>Creating an OU for IT</w:t>
      </w:r>
    </w:p>
    <w:p w14:paraId="46E71F06" w14:textId="77777777" w:rsidR="00976EE4" w:rsidRPr="00976EE4" w:rsidRDefault="00976EE4" w:rsidP="00976EE4">
      <w:pPr>
        <w:pStyle w:val="CodePACKT"/>
      </w:pPr>
    </w:p>
    <w:p w14:paraId="34284314" w14:textId="36FA99B2" w:rsidR="000267D4" w:rsidRPr="00976EE4" w:rsidRDefault="000267D4" w:rsidP="00976EE4">
      <w:pPr>
        <w:pStyle w:val="CodePACKT"/>
      </w:pPr>
      <w:r w:rsidRPr="00976EE4">
        <w:t>$OUHT = @{</w:t>
      </w:r>
    </w:p>
    <w:p w14:paraId="07A22A0A" w14:textId="77777777" w:rsidR="000267D4" w:rsidRPr="00976EE4" w:rsidRDefault="000267D4" w:rsidP="00976EE4">
      <w:pPr>
        <w:pStyle w:val="CodePACKT"/>
      </w:pPr>
      <w:r w:rsidRPr="00976EE4">
        <w:t>    Name        = 'IT'</w:t>
      </w:r>
    </w:p>
    <w:p w14:paraId="733377F4" w14:textId="77777777" w:rsidR="000267D4" w:rsidRPr="00976EE4" w:rsidRDefault="000267D4" w:rsidP="00976EE4">
      <w:pPr>
        <w:pStyle w:val="CodePACKT"/>
      </w:pPr>
      <w:r w:rsidRPr="00976EE4">
        <w:t>    DisplayName = 'Reskit IT Team'</w:t>
      </w:r>
    </w:p>
    <w:p w14:paraId="188DBFEF" w14:textId="77777777" w:rsidR="000267D4" w:rsidRPr="00976EE4" w:rsidRDefault="000267D4" w:rsidP="00976EE4">
      <w:pPr>
        <w:pStyle w:val="CodePACKT"/>
      </w:pPr>
      <w:r w:rsidRPr="00976EE4">
        <w:t>    Path        = 'DC=Reskit,DC=Org'</w:t>
      </w:r>
    </w:p>
    <w:p w14:paraId="1108E3B5" w14:textId="77777777" w:rsidR="000267D4" w:rsidRPr="00976EE4" w:rsidRDefault="000267D4" w:rsidP="00976EE4">
      <w:pPr>
        <w:pStyle w:val="CodePACKT"/>
      </w:pPr>
      <w:r w:rsidRPr="00976EE4">
        <w:t>}</w:t>
      </w:r>
    </w:p>
    <w:p w14:paraId="1D144CDB" w14:textId="77777777" w:rsidR="000267D4" w:rsidRPr="00976EE4" w:rsidRDefault="000267D4" w:rsidP="00976EE4">
      <w:pPr>
        <w:pStyle w:val="CodePACKT"/>
      </w:pPr>
      <w:r w:rsidRPr="00976EE4">
        <w:t>New-ADOrganizationalUnit @OUHT</w:t>
      </w:r>
    </w:p>
    <w:p w14:paraId="2ED52695" w14:textId="77777777" w:rsidR="000267D4" w:rsidRPr="00976EE4" w:rsidRDefault="000267D4" w:rsidP="00976EE4">
      <w:pPr>
        <w:pStyle w:val="CodePACKT"/>
      </w:pPr>
    </w:p>
    <w:p w14:paraId="4235DE5F" w14:textId="0DE9A811" w:rsidR="000267D4" w:rsidRPr="000267D4" w:rsidRDefault="000267D4" w:rsidP="00976EE4">
      <w:pPr>
        <w:pStyle w:val="NumberedBulletPACKT"/>
        <w:rPr>
          <w:color w:val="000000"/>
          <w:lang w:val="en-GB" w:eastAsia="en-GB"/>
        </w:rPr>
      </w:pPr>
      <w:r w:rsidRPr="000267D4">
        <w:rPr>
          <w:lang w:val="en-GB" w:eastAsia="en-GB"/>
        </w:rPr>
        <w:t>Moving users into the OU</w:t>
      </w:r>
    </w:p>
    <w:p w14:paraId="0C8E33A5" w14:textId="77777777" w:rsidR="00976EE4" w:rsidRPr="00976EE4" w:rsidRDefault="00976EE4" w:rsidP="00976EE4">
      <w:pPr>
        <w:pStyle w:val="CodePACKT"/>
      </w:pPr>
    </w:p>
    <w:p w14:paraId="27A0BDDA" w14:textId="60AA9E77" w:rsidR="000267D4" w:rsidRPr="00976EE4" w:rsidRDefault="000267D4" w:rsidP="00976EE4">
      <w:pPr>
        <w:pStyle w:val="CodePACKT"/>
      </w:pPr>
      <w:r w:rsidRPr="00976EE4">
        <w:t>$MHT1 = @{</w:t>
      </w:r>
    </w:p>
    <w:p w14:paraId="5CA017C7" w14:textId="77777777" w:rsidR="000267D4" w:rsidRPr="00976EE4" w:rsidRDefault="000267D4" w:rsidP="00976EE4">
      <w:pPr>
        <w:pStyle w:val="CodePACKT"/>
      </w:pPr>
      <w:r w:rsidRPr="00976EE4">
        <w:t>    Identity   = 'CN=ThomasL,CN=Users,DC=Reskit,DC=ORG'</w:t>
      </w:r>
    </w:p>
    <w:p w14:paraId="04BD275B" w14:textId="77777777" w:rsidR="000267D4" w:rsidRPr="00976EE4" w:rsidRDefault="000267D4" w:rsidP="00976EE4">
      <w:pPr>
        <w:pStyle w:val="CodePACKT"/>
      </w:pPr>
      <w:r w:rsidRPr="00976EE4">
        <w:t>    TargetPath = 'OU=IT,DC=Reskit,DC=Org'</w:t>
      </w:r>
    </w:p>
    <w:p w14:paraId="679B7D69" w14:textId="77777777" w:rsidR="000267D4" w:rsidRPr="00976EE4" w:rsidRDefault="000267D4" w:rsidP="00976EE4">
      <w:pPr>
        <w:pStyle w:val="CodePACKT"/>
      </w:pPr>
      <w:r w:rsidRPr="00976EE4">
        <w:t>}</w:t>
      </w:r>
    </w:p>
    <w:p w14:paraId="53271D8E" w14:textId="77777777" w:rsidR="000267D4" w:rsidRPr="00976EE4" w:rsidRDefault="000267D4" w:rsidP="00976EE4">
      <w:pPr>
        <w:pStyle w:val="CodePACKT"/>
      </w:pPr>
      <w:r w:rsidRPr="00976EE4">
        <w:t>Move-ADObject @MHT1</w:t>
      </w:r>
    </w:p>
    <w:p w14:paraId="1EA5A675" w14:textId="77777777" w:rsidR="000267D4" w:rsidRPr="00976EE4" w:rsidRDefault="000267D4" w:rsidP="00976EE4">
      <w:pPr>
        <w:pStyle w:val="CodePACKT"/>
      </w:pPr>
      <w:r w:rsidRPr="00976EE4">
        <w:t>$MHT2 = @{</w:t>
      </w:r>
    </w:p>
    <w:p w14:paraId="53EF901F" w14:textId="77777777" w:rsidR="000267D4" w:rsidRPr="00976EE4" w:rsidRDefault="000267D4" w:rsidP="00976EE4">
      <w:pPr>
        <w:pStyle w:val="CodePACKT"/>
      </w:pPr>
      <w:r w:rsidRPr="00976EE4">
        <w:t>    Identity = 'CN=Rebecca Tanner,CN=Users,DC=Reskit,DC=ORG'</w:t>
      </w:r>
    </w:p>
    <w:p w14:paraId="2878E941" w14:textId="77777777" w:rsidR="000267D4" w:rsidRPr="00976EE4" w:rsidRDefault="000267D4" w:rsidP="00976EE4">
      <w:pPr>
        <w:pStyle w:val="CodePACKT"/>
      </w:pPr>
      <w:r w:rsidRPr="00976EE4">
        <w:t>    TargetPath = 'OU=IT,DC=Reskit,DC=Org'</w:t>
      </w:r>
    </w:p>
    <w:p w14:paraId="41991CFC" w14:textId="77777777" w:rsidR="000267D4" w:rsidRPr="00976EE4" w:rsidRDefault="000267D4" w:rsidP="00976EE4">
      <w:pPr>
        <w:pStyle w:val="CodePACKT"/>
      </w:pPr>
      <w:r w:rsidRPr="00976EE4">
        <w:t>}</w:t>
      </w:r>
    </w:p>
    <w:p w14:paraId="29F9B622" w14:textId="77777777" w:rsidR="000267D4" w:rsidRPr="00976EE4" w:rsidRDefault="000267D4" w:rsidP="00976EE4">
      <w:pPr>
        <w:pStyle w:val="CodePACKT"/>
      </w:pPr>
      <w:r w:rsidRPr="00976EE4">
        <w:t>Move-ADObject @MHT2</w:t>
      </w:r>
    </w:p>
    <w:p w14:paraId="6BCCEDDF" w14:textId="77777777" w:rsidR="000267D4" w:rsidRPr="00976EE4" w:rsidRDefault="000267D4" w:rsidP="00976EE4">
      <w:pPr>
        <w:pStyle w:val="CodePACKT"/>
      </w:pPr>
    </w:p>
    <w:p w14:paraId="2FCE74B5" w14:textId="2722D2CA" w:rsidR="000267D4" w:rsidRPr="000267D4" w:rsidRDefault="000267D4" w:rsidP="00976EE4">
      <w:pPr>
        <w:pStyle w:val="NumberedBulletPACKT"/>
        <w:rPr>
          <w:color w:val="000000"/>
          <w:lang w:val="en-GB" w:eastAsia="en-GB"/>
        </w:rPr>
      </w:pPr>
      <w:r w:rsidRPr="000267D4">
        <w:rPr>
          <w:lang w:val="en-GB" w:eastAsia="en-GB"/>
        </w:rPr>
        <w:t>Creating a third user directly in the IT OU</w:t>
      </w:r>
    </w:p>
    <w:p w14:paraId="3A16B50F" w14:textId="77777777" w:rsidR="00976EE4" w:rsidRPr="00687FF6" w:rsidRDefault="00976EE4" w:rsidP="00687FF6">
      <w:pPr>
        <w:pStyle w:val="CodePACKT"/>
      </w:pPr>
    </w:p>
    <w:p w14:paraId="1E5FFE6D" w14:textId="0C587F42" w:rsidR="000267D4" w:rsidRPr="00687FF6" w:rsidRDefault="000267D4" w:rsidP="00687FF6">
      <w:pPr>
        <w:pStyle w:val="CodePACKT"/>
      </w:pPr>
      <w:r w:rsidRPr="00687FF6">
        <w:t>$NewUserHT.SamAccountName    = 'JerryG'</w:t>
      </w:r>
    </w:p>
    <w:p w14:paraId="63B057B0" w14:textId="77777777" w:rsidR="000267D4" w:rsidRPr="00687FF6" w:rsidRDefault="000267D4" w:rsidP="00687FF6">
      <w:pPr>
        <w:pStyle w:val="CodePACKT"/>
      </w:pPr>
      <w:r w:rsidRPr="00687FF6">
        <w:t>$NewUserHT.UserPrincipalName = 'jerryg@reskit.org'</w:t>
      </w:r>
    </w:p>
    <w:p w14:paraId="7F20EEB3" w14:textId="77777777" w:rsidR="000267D4" w:rsidRPr="00687FF6" w:rsidRDefault="000267D4" w:rsidP="00687FF6">
      <w:pPr>
        <w:pStyle w:val="CodePACKT"/>
      </w:pPr>
      <w:r w:rsidRPr="00687FF6">
        <w:t>$NewUserHT.Description       = 'Virtualization Team'</w:t>
      </w:r>
    </w:p>
    <w:p w14:paraId="2D723B38" w14:textId="77777777" w:rsidR="000267D4" w:rsidRPr="00687FF6" w:rsidRDefault="000267D4" w:rsidP="00687FF6">
      <w:pPr>
        <w:pStyle w:val="CodePACKT"/>
      </w:pPr>
      <w:r w:rsidRPr="00687FF6">
        <w:t>$NewUserHT.Name              = 'Jerry Garcia'</w:t>
      </w:r>
    </w:p>
    <w:p w14:paraId="1256A64B" w14:textId="77777777" w:rsidR="000267D4" w:rsidRPr="00687FF6" w:rsidRDefault="000267D4" w:rsidP="00687FF6">
      <w:pPr>
        <w:pStyle w:val="CodePACKT"/>
      </w:pPr>
      <w:r w:rsidRPr="00687FF6">
        <w:t>$NewUserHT.DisplayName       = 'Jerry Garcia (IT)'</w:t>
      </w:r>
    </w:p>
    <w:p w14:paraId="213641A5" w14:textId="77777777" w:rsidR="000267D4" w:rsidRPr="00687FF6" w:rsidRDefault="000267D4" w:rsidP="00687FF6">
      <w:pPr>
        <w:pStyle w:val="CodePACKT"/>
      </w:pPr>
      <w:r w:rsidRPr="00687FF6">
        <w:t>$NewUserHT.Path              = 'OU=IT,DC=Reskit,DC=Org'</w:t>
      </w:r>
    </w:p>
    <w:p w14:paraId="39812BD6" w14:textId="77777777" w:rsidR="000267D4" w:rsidRPr="00687FF6" w:rsidRDefault="000267D4" w:rsidP="00687FF6">
      <w:pPr>
        <w:pStyle w:val="CodePACKT"/>
      </w:pPr>
      <w:r w:rsidRPr="00687FF6">
        <w:t>New-ADUser @NewUserHT</w:t>
      </w:r>
    </w:p>
    <w:p w14:paraId="2B7B82DD" w14:textId="77777777" w:rsidR="000267D4" w:rsidRPr="00687FF6" w:rsidRDefault="000267D4" w:rsidP="00687FF6">
      <w:pPr>
        <w:pStyle w:val="CodePACKT"/>
      </w:pPr>
    </w:p>
    <w:p w14:paraId="3C58351F" w14:textId="5FB6FFF1" w:rsidR="000267D4" w:rsidRPr="000267D4" w:rsidRDefault="000267D4" w:rsidP="00687FF6">
      <w:pPr>
        <w:pStyle w:val="NumberedBulletPACKT"/>
        <w:rPr>
          <w:color w:val="000000"/>
          <w:lang w:val="en-GB" w:eastAsia="en-GB"/>
        </w:rPr>
      </w:pPr>
      <w:r w:rsidRPr="000267D4">
        <w:rPr>
          <w:lang w:val="en-GB" w:eastAsia="en-GB"/>
        </w:rPr>
        <w:t>Adding two users who get removed later</w:t>
      </w:r>
    </w:p>
    <w:p w14:paraId="45AF4E08" w14:textId="77777777" w:rsidR="00687FF6" w:rsidRPr="00687FF6" w:rsidRDefault="00687FF6" w:rsidP="00687FF6">
      <w:pPr>
        <w:pStyle w:val="CodePACKT"/>
      </w:pPr>
    </w:p>
    <w:p w14:paraId="1EFAC220" w14:textId="07E05F29" w:rsidR="000267D4" w:rsidRPr="00687FF6" w:rsidRDefault="000267D4" w:rsidP="00687FF6">
      <w:pPr>
        <w:pStyle w:val="CodePACKT"/>
      </w:pPr>
      <w:r w:rsidRPr="00687FF6">
        <w:t># First user to be removed</w:t>
      </w:r>
    </w:p>
    <w:p w14:paraId="14F613A1" w14:textId="77777777" w:rsidR="000267D4" w:rsidRPr="00687FF6" w:rsidRDefault="000267D4" w:rsidP="00687FF6">
      <w:pPr>
        <w:pStyle w:val="CodePACKT"/>
      </w:pPr>
      <w:r w:rsidRPr="00687FF6">
        <w:t>$NewUserHT.SamAccountName    = 'TBR1'</w:t>
      </w:r>
    </w:p>
    <w:p w14:paraId="3F5BBE56" w14:textId="77777777" w:rsidR="000267D4" w:rsidRPr="00687FF6" w:rsidRDefault="000267D4" w:rsidP="00687FF6">
      <w:pPr>
        <w:pStyle w:val="CodePACKT"/>
      </w:pPr>
      <w:r w:rsidRPr="00687FF6">
        <w:t>$NewUserHT.UserPrincipalName = 'tbr@reskit.org'</w:t>
      </w:r>
    </w:p>
    <w:p w14:paraId="3DA1C195" w14:textId="77777777" w:rsidR="000267D4" w:rsidRPr="00687FF6" w:rsidRDefault="000267D4" w:rsidP="00687FF6">
      <w:pPr>
        <w:pStyle w:val="CodePACKT"/>
      </w:pPr>
      <w:r w:rsidRPr="00687FF6">
        <w:t>$NewUserHT.Name              = 'TBR1'</w:t>
      </w:r>
    </w:p>
    <w:p w14:paraId="018C50E4" w14:textId="77777777" w:rsidR="000267D4" w:rsidRPr="00687FF6" w:rsidRDefault="000267D4" w:rsidP="00687FF6">
      <w:pPr>
        <w:pStyle w:val="CodePACKT"/>
      </w:pPr>
      <w:r w:rsidRPr="00687FF6">
        <w:t>$NewUserHT.DisplayName       = 'User to be removed'</w:t>
      </w:r>
    </w:p>
    <w:p w14:paraId="7F07F38C" w14:textId="77777777" w:rsidR="000267D4" w:rsidRPr="00687FF6" w:rsidRDefault="000267D4" w:rsidP="00687FF6">
      <w:pPr>
        <w:pStyle w:val="CodePACKT"/>
      </w:pPr>
      <w:r w:rsidRPr="00687FF6">
        <w:t>$NewUserHT.Path              = 'OU=IT,DC=Reskit,DC=Org'</w:t>
      </w:r>
    </w:p>
    <w:p w14:paraId="6F172EF4" w14:textId="77777777" w:rsidR="000267D4" w:rsidRPr="00687FF6" w:rsidRDefault="000267D4" w:rsidP="00687FF6">
      <w:pPr>
        <w:pStyle w:val="CodePACKT"/>
      </w:pPr>
      <w:r w:rsidRPr="00687FF6">
        <w:t>New-ADUser @NewUserHT</w:t>
      </w:r>
    </w:p>
    <w:p w14:paraId="67713E00" w14:textId="77777777" w:rsidR="000267D4" w:rsidRPr="00687FF6" w:rsidRDefault="000267D4" w:rsidP="00687FF6">
      <w:pPr>
        <w:pStyle w:val="CodePACKT"/>
      </w:pPr>
      <w:r w:rsidRPr="00687FF6">
        <w:t># Second user to be removed</w:t>
      </w:r>
    </w:p>
    <w:p w14:paraId="7E646D79" w14:textId="77777777" w:rsidR="000267D4" w:rsidRPr="00687FF6" w:rsidRDefault="000267D4" w:rsidP="00687FF6">
      <w:pPr>
        <w:pStyle w:val="CodePACKT"/>
      </w:pPr>
      <w:r w:rsidRPr="00687FF6">
        <w:t>$NewUserHT.SamAccountName     = 'TBR2'</w:t>
      </w:r>
    </w:p>
    <w:p w14:paraId="6DC8B53D" w14:textId="77777777" w:rsidR="000267D4" w:rsidRPr="00687FF6" w:rsidRDefault="000267D4" w:rsidP="00687FF6">
      <w:pPr>
        <w:pStyle w:val="CodePACKT"/>
      </w:pPr>
      <w:r w:rsidRPr="00687FF6">
        <w:t>$NewUserHT.UserPrincipalName  = 'tbr2@reskit.org'</w:t>
      </w:r>
    </w:p>
    <w:p w14:paraId="47DDCFC8" w14:textId="77777777" w:rsidR="000267D4" w:rsidRPr="00687FF6" w:rsidRDefault="000267D4" w:rsidP="00687FF6">
      <w:pPr>
        <w:pStyle w:val="CodePACKT"/>
      </w:pPr>
      <w:r w:rsidRPr="00687FF6">
        <w:t>$NewUserHT.Name               = 'TBR2'</w:t>
      </w:r>
    </w:p>
    <w:p w14:paraId="237917C8" w14:textId="77777777" w:rsidR="000267D4" w:rsidRPr="00687FF6" w:rsidRDefault="000267D4" w:rsidP="00687FF6">
      <w:pPr>
        <w:pStyle w:val="CodePACKT"/>
      </w:pPr>
      <w:r w:rsidRPr="00687FF6">
        <w:t>New-ADUser @NewUserHT</w:t>
      </w:r>
    </w:p>
    <w:p w14:paraId="77920B40" w14:textId="77777777" w:rsidR="000267D4" w:rsidRPr="00687FF6" w:rsidRDefault="000267D4" w:rsidP="00687FF6">
      <w:pPr>
        <w:pStyle w:val="CodePACKT"/>
      </w:pPr>
    </w:p>
    <w:p w14:paraId="38C68DE9" w14:textId="69D19BDE" w:rsidR="000267D4" w:rsidRPr="00687FF6" w:rsidRDefault="000267D4" w:rsidP="00687FF6">
      <w:pPr>
        <w:pStyle w:val="NumberedBulletPACKT"/>
        <w:rPr>
          <w:color w:val="000000"/>
          <w:lang w:val="en-GB" w:eastAsia="en-GB"/>
        </w:rPr>
      </w:pPr>
      <w:r w:rsidRPr="000267D4">
        <w:rPr>
          <w:lang w:val="en-GB" w:eastAsia="en-GB"/>
        </w:rPr>
        <w:t>Viewing existing AD users</w:t>
      </w:r>
    </w:p>
    <w:p w14:paraId="2955858B" w14:textId="77777777" w:rsidR="00687FF6" w:rsidRPr="00687FF6" w:rsidRDefault="00687FF6" w:rsidP="00687FF6">
      <w:pPr>
        <w:pStyle w:val="CodePACKT"/>
      </w:pPr>
    </w:p>
    <w:p w14:paraId="343F00A2" w14:textId="77777777" w:rsidR="000267D4" w:rsidRPr="00687FF6" w:rsidRDefault="000267D4" w:rsidP="00687FF6">
      <w:pPr>
        <w:pStyle w:val="CodePACKT"/>
      </w:pPr>
      <w:r w:rsidRPr="00687FF6">
        <w:t xml:space="preserve">Get-ADUser -Filter *  -Property *| </w:t>
      </w:r>
    </w:p>
    <w:p w14:paraId="70080A49" w14:textId="77777777" w:rsidR="000267D4" w:rsidRPr="00687FF6" w:rsidRDefault="000267D4" w:rsidP="00687FF6">
      <w:pPr>
        <w:pStyle w:val="CodePACKT"/>
      </w:pPr>
      <w:r w:rsidRPr="00687FF6">
        <w:t>  Format-Table -Property Name, Displayname, SamAccountName</w:t>
      </w:r>
    </w:p>
    <w:p w14:paraId="7F7F7EA3" w14:textId="77777777" w:rsidR="000267D4" w:rsidRPr="00687FF6" w:rsidRDefault="000267D4" w:rsidP="00687FF6">
      <w:pPr>
        <w:pStyle w:val="CodePACKT"/>
      </w:pPr>
    </w:p>
    <w:p w14:paraId="592A379D" w14:textId="7B01E3BD" w:rsidR="000267D4" w:rsidRPr="000267D4" w:rsidRDefault="000267D4" w:rsidP="00687FF6">
      <w:pPr>
        <w:pStyle w:val="NumberedBulletPACKT"/>
        <w:rPr>
          <w:color w:val="000000"/>
          <w:lang w:val="en-GB" w:eastAsia="en-GB"/>
        </w:rPr>
      </w:pPr>
      <w:r w:rsidRPr="000267D4">
        <w:rPr>
          <w:lang w:val="en-GB" w:eastAsia="en-GB"/>
        </w:rPr>
        <w:t>Removing via a  Get | Remove pattern</w:t>
      </w:r>
    </w:p>
    <w:p w14:paraId="6A092CC2" w14:textId="77777777" w:rsidR="00687FF6" w:rsidRDefault="00687FF6" w:rsidP="00687FF6">
      <w:pPr>
        <w:pStyle w:val="CodePACKT"/>
      </w:pPr>
    </w:p>
    <w:p w14:paraId="43A45A60" w14:textId="4D98628A" w:rsidR="000267D4" w:rsidRPr="000267D4" w:rsidRDefault="000267D4" w:rsidP="00687FF6">
      <w:pPr>
        <w:pStyle w:val="CodePACKT"/>
      </w:pPr>
      <w:r w:rsidRPr="000267D4">
        <w:t xml:space="preserve">Get-ADUser -Identity </w:t>
      </w:r>
      <w:r w:rsidRPr="000267D4">
        <w:rPr>
          <w:color w:val="A31515"/>
        </w:rPr>
        <w:t>'CN=TBR1,OU=IT,DC=Reskit,DC=Org'</w:t>
      </w:r>
      <w:r w:rsidRPr="000267D4">
        <w:t xml:space="preserve"> |</w:t>
      </w:r>
    </w:p>
    <w:p w14:paraId="132BF4A3" w14:textId="77777777" w:rsidR="000267D4" w:rsidRPr="000267D4" w:rsidRDefault="000267D4" w:rsidP="00687FF6">
      <w:pPr>
        <w:pStyle w:val="CodePACKT"/>
      </w:pPr>
      <w:r w:rsidRPr="000267D4">
        <w:t>    Remove-ADUser -Confirm:</w:t>
      </w:r>
      <w:r w:rsidRPr="000267D4">
        <w:rPr>
          <w:color w:val="0000FF"/>
        </w:rPr>
        <w:t>$false</w:t>
      </w:r>
    </w:p>
    <w:p w14:paraId="1854C9F0" w14:textId="77777777" w:rsidR="000267D4" w:rsidRPr="000267D4" w:rsidRDefault="000267D4" w:rsidP="00687FF6">
      <w:pPr>
        <w:pStyle w:val="CodePACKT"/>
      </w:pPr>
    </w:p>
    <w:p w14:paraId="07D3C2EC" w14:textId="128ABCAE" w:rsidR="000267D4" w:rsidRPr="000267D4" w:rsidRDefault="000267D4" w:rsidP="00687FF6">
      <w:pPr>
        <w:pStyle w:val="NumberedBulletPACKT"/>
        <w:rPr>
          <w:color w:val="000000"/>
          <w:lang w:val="en-GB" w:eastAsia="en-GB"/>
        </w:rPr>
      </w:pPr>
      <w:r w:rsidRPr="000267D4">
        <w:rPr>
          <w:lang w:val="en-GB" w:eastAsia="en-GB"/>
        </w:rPr>
        <w:t>Removing a user directly</w:t>
      </w:r>
    </w:p>
    <w:p w14:paraId="50F89DB3" w14:textId="77777777" w:rsidR="00687FF6" w:rsidRPr="00687FF6" w:rsidRDefault="00687FF6" w:rsidP="00687FF6">
      <w:pPr>
        <w:pStyle w:val="CodePACKT"/>
      </w:pPr>
    </w:p>
    <w:p w14:paraId="61E99D31" w14:textId="5631D657" w:rsidR="000267D4" w:rsidRPr="00687FF6" w:rsidRDefault="000267D4" w:rsidP="00687FF6">
      <w:pPr>
        <w:pStyle w:val="CodePACKT"/>
      </w:pPr>
      <w:r w:rsidRPr="00687FF6">
        <w:t>$RUHT = @{</w:t>
      </w:r>
    </w:p>
    <w:p w14:paraId="5A404940" w14:textId="77777777" w:rsidR="000267D4" w:rsidRPr="00687FF6" w:rsidRDefault="000267D4" w:rsidP="00687FF6">
      <w:pPr>
        <w:pStyle w:val="CodePACKT"/>
      </w:pPr>
      <w:r w:rsidRPr="00687FF6">
        <w:t>  Identity = 'CN=TBR2,OU=IT,DC=Reskit,DC=Org'</w:t>
      </w:r>
    </w:p>
    <w:p w14:paraId="6F46FE07" w14:textId="77777777" w:rsidR="000267D4" w:rsidRPr="00687FF6" w:rsidRDefault="000267D4" w:rsidP="00687FF6">
      <w:pPr>
        <w:pStyle w:val="CodePACKT"/>
      </w:pPr>
      <w:r w:rsidRPr="00687FF6">
        <w:t>  Confirm  = $false}</w:t>
      </w:r>
    </w:p>
    <w:p w14:paraId="118C5452" w14:textId="77777777" w:rsidR="000267D4" w:rsidRPr="00687FF6" w:rsidRDefault="000267D4" w:rsidP="00687FF6">
      <w:pPr>
        <w:pStyle w:val="CodePACKT"/>
      </w:pPr>
      <w:r w:rsidRPr="00687FF6">
        <w:t>Remove-ADUser @RUHT</w:t>
      </w:r>
    </w:p>
    <w:p w14:paraId="4F8B9858" w14:textId="77777777" w:rsidR="000267D4" w:rsidRPr="00687FF6" w:rsidRDefault="000267D4" w:rsidP="00687FF6">
      <w:pPr>
        <w:pStyle w:val="CodePACKT"/>
      </w:pPr>
    </w:p>
    <w:p w14:paraId="3960378B" w14:textId="391710D1" w:rsidR="000267D4" w:rsidRPr="000267D4" w:rsidRDefault="000267D4" w:rsidP="00687FF6">
      <w:pPr>
        <w:pStyle w:val="NumberedBulletPACKT"/>
        <w:rPr>
          <w:color w:val="000000"/>
          <w:lang w:val="en-GB" w:eastAsia="en-GB"/>
        </w:rPr>
      </w:pPr>
      <w:r w:rsidRPr="000267D4">
        <w:rPr>
          <w:lang w:val="en-GB" w:eastAsia="en-GB"/>
        </w:rPr>
        <w:t>Updating a user object</w:t>
      </w:r>
    </w:p>
    <w:p w14:paraId="654B81B7" w14:textId="77777777" w:rsidR="00687FF6" w:rsidRPr="00687FF6" w:rsidRDefault="00687FF6" w:rsidP="00687FF6">
      <w:pPr>
        <w:pStyle w:val="CodePACKT"/>
      </w:pPr>
    </w:p>
    <w:p w14:paraId="3B3FA597" w14:textId="76458D52" w:rsidR="000267D4" w:rsidRPr="00687FF6" w:rsidRDefault="000267D4" w:rsidP="00687FF6">
      <w:pPr>
        <w:pStyle w:val="CodePACKT"/>
      </w:pPr>
      <w:r w:rsidRPr="00687FF6">
        <w:t>$TLHT =@{</w:t>
      </w:r>
    </w:p>
    <w:p w14:paraId="13C06062" w14:textId="77777777" w:rsidR="000267D4" w:rsidRPr="00687FF6" w:rsidRDefault="000267D4" w:rsidP="00687FF6">
      <w:pPr>
        <w:pStyle w:val="CodePACKT"/>
      </w:pPr>
      <w:r w:rsidRPr="00687FF6">
        <w:t>  Identity     = 'ThomasL'</w:t>
      </w:r>
    </w:p>
    <w:p w14:paraId="563E50DD" w14:textId="77777777" w:rsidR="000267D4" w:rsidRPr="00687FF6" w:rsidRDefault="000267D4" w:rsidP="00687FF6">
      <w:pPr>
        <w:pStyle w:val="CodePACKT"/>
      </w:pPr>
      <w:r w:rsidRPr="00687FF6">
        <w:t>  OfficePhone  = '4416835420'</w:t>
      </w:r>
    </w:p>
    <w:p w14:paraId="2FB11025" w14:textId="77777777" w:rsidR="000267D4" w:rsidRPr="00687FF6" w:rsidRDefault="000267D4" w:rsidP="00687FF6">
      <w:pPr>
        <w:pStyle w:val="CodePACKT"/>
      </w:pPr>
      <w:r w:rsidRPr="00687FF6">
        <w:t>  Office       = 'Cookham HQ'</w:t>
      </w:r>
    </w:p>
    <w:p w14:paraId="36C51776" w14:textId="77777777" w:rsidR="000267D4" w:rsidRPr="00687FF6" w:rsidRDefault="000267D4" w:rsidP="00687FF6">
      <w:pPr>
        <w:pStyle w:val="CodePACKT"/>
      </w:pPr>
      <w:r w:rsidRPr="00687FF6">
        <w:t>  EmailAddress = 'ThomasL@Reskit.Org'</w:t>
      </w:r>
    </w:p>
    <w:p w14:paraId="4221D04D" w14:textId="77777777" w:rsidR="000267D4" w:rsidRPr="00687FF6" w:rsidRDefault="000267D4" w:rsidP="00687FF6">
      <w:pPr>
        <w:pStyle w:val="CodePACKT"/>
      </w:pPr>
      <w:r w:rsidRPr="00687FF6">
        <w:t>  GivenName    = 'Thomas'</w:t>
      </w:r>
    </w:p>
    <w:p w14:paraId="2640E9EC" w14:textId="77777777" w:rsidR="000267D4" w:rsidRPr="00687FF6" w:rsidRDefault="000267D4" w:rsidP="00687FF6">
      <w:pPr>
        <w:pStyle w:val="CodePACKT"/>
      </w:pPr>
      <w:r w:rsidRPr="00687FF6">
        <w:t xml:space="preserve">  Surname      = 'Lee' </w:t>
      </w:r>
    </w:p>
    <w:p w14:paraId="235AD54F" w14:textId="77777777" w:rsidR="000267D4" w:rsidRPr="00687FF6" w:rsidRDefault="000267D4" w:rsidP="00687FF6">
      <w:pPr>
        <w:pStyle w:val="CodePACKT"/>
      </w:pPr>
      <w:r w:rsidRPr="00687FF6">
        <w:t>  HomePage     = 'Https://tfl09.blogspot.com'</w:t>
      </w:r>
    </w:p>
    <w:p w14:paraId="6EB5F19E" w14:textId="77777777" w:rsidR="000267D4" w:rsidRPr="00687FF6" w:rsidRDefault="000267D4" w:rsidP="00687FF6">
      <w:pPr>
        <w:pStyle w:val="CodePACKT"/>
      </w:pPr>
      <w:r w:rsidRPr="00687FF6">
        <w:t>}</w:t>
      </w:r>
    </w:p>
    <w:p w14:paraId="550323E6" w14:textId="77777777" w:rsidR="000267D4" w:rsidRPr="00687FF6" w:rsidRDefault="000267D4" w:rsidP="00687FF6">
      <w:pPr>
        <w:pStyle w:val="CodePACKT"/>
      </w:pPr>
      <w:r w:rsidRPr="00687FF6">
        <w:t>Set-ADUser @TLHT</w:t>
      </w:r>
    </w:p>
    <w:p w14:paraId="7484FECD" w14:textId="77777777" w:rsidR="000267D4" w:rsidRPr="00687FF6" w:rsidRDefault="000267D4" w:rsidP="00687FF6">
      <w:pPr>
        <w:pStyle w:val="CodePACKT"/>
      </w:pPr>
    </w:p>
    <w:p w14:paraId="2D2FECEB" w14:textId="5C1277E7" w:rsidR="000267D4" w:rsidRPr="000267D4" w:rsidRDefault="000267D4" w:rsidP="00687FF6">
      <w:pPr>
        <w:pStyle w:val="NumberedBulletPACKT"/>
        <w:rPr>
          <w:color w:val="000000"/>
          <w:lang w:val="en-GB" w:eastAsia="en-GB"/>
        </w:rPr>
      </w:pPr>
      <w:r w:rsidRPr="000267D4">
        <w:rPr>
          <w:lang w:val="en-GB" w:eastAsia="en-GB"/>
        </w:rPr>
        <w:t>Viewing updated user</w:t>
      </w:r>
    </w:p>
    <w:p w14:paraId="2C1008A4" w14:textId="77777777" w:rsidR="00687FF6" w:rsidRDefault="00687FF6" w:rsidP="00687FF6">
      <w:pPr>
        <w:pStyle w:val="CodePACKT"/>
      </w:pPr>
    </w:p>
    <w:p w14:paraId="22A0C352" w14:textId="3E00497D" w:rsidR="000267D4" w:rsidRPr="000267D4" w:rsidRDefault="000267D4" w:rsidP="00687FF6">
      <w:pPr>
        <w:pStyle w:val="CodePACKT"/>
      </w:pPr>
      <w:r w:rsidRPr="000267D4">
        <w:t>Get-ADUser -Identity ThomasL -Properties * |</w:t>
      </w:r>
    </w:p>
    <w:p w14:paraId="0C71F35D" w14:textId="77777777" w:rsidR="000267D4" w:rsidRPr="000267D4" w:rsidRDefault="000267D4" w:rsidP="00687FF6">
      <w:pPr>
        <w:pStyle w:val="CodePACKT"/>
      </w:pPr>
      <w:r w:rsidRPr="000267D4">
        <w:t>  Format-Table -Property DisplayName,Name,Office,</w:t>
      </w:r>
    </w:p>
    <w:p w14:paraId="0A91F0B5" w14:textId="77777777" w:rsidR="000267D4" w:rsidRPr="000267D4" w:rsidRDefault="000267D4" w:rsidP="00687FF6">
      <w:pPr>
        <w:pStyle w:val="CodePACKT"/>
      </w:pPr>
      <w:r w:rsidRPr="000267D4">
        <w:t xml:space="preserve">                         OfficePhone,EmailAddress </w:t>
      </w:r>
    </w:p>
    <w:p w14:paraId="1BCC12E4" w14:textId="77777777" w:rsidR="000267D4" w:rsidRPr="000267D4" w:rsidRDefault="000267D4" w:rsidP="000267D4">
      <w:pPr>
        <w:shd w:val="clear" w:color="auto" w:fill="FFFFFF"/>
        <w:spacing w:before="0" w:after="0" w:line="285" w:lineRule="atLeast"/>
        <w:rPr>
          <w:rFonts w:ascii="Cascadia Code" w:hAnsi="Cascadia Code" w:cs="Cascadia Code"/>
          <w:bCs w:val="0"/>
          <w:color w:val="000000"/>
          <w:sz w:val="21"/>
          <w:szCs w:val="21"/>
          <w:lang w:val="en-GB" w:eastAsia="en-GB"/>
        </w:rPr>
      </w:pPr>
    </w:p>
    <w:p w14:paraId="7EFD8513" w14:textId="4DD0B55D" w:rsidR="000267D4" w:rsidRPr="000267D4" w:rsidRDefault="000267D4" w:rsidP="00687FF6">
      <w:pPr>
        <w:pStyle w:val="NumberedBulletPACKT"/>
        <w:rPr>
          <w:color w:val="000000"/>
          <w:lang w:val="en-GB" w:eastAsia="en-GB"/>
        </w:rPr>
      </w:pPr>
      <w:r w:rsidRPr="000267D4">
        <w:rPr>
          <w:lang w:val="en-GB" w:eastAsia="en-GB"/>
        </w:rPr>
        <w:t>Creating a new domain local group</w:t>
      </w:r>
    </w:p>
    <w:p w14:paraId="324D0C72" w14:textId="77777777" w:rsidR="00687FF6" w:rsidRPr="00687FF6" w:rsidRDefault="00687FF6" w:rsidP="00687FF6">
      <w:pPr>
        <w:pStyle w:val="CodePACKT"/>
      </w:pPr>
    </w:p>
    <w:p w14:paraId="5EE71858" w14:textId="0AB3E461" w:rsidR="000267D4" w:rsidRPr="00687FF6" w:rsidRDefault="000267D4" w:rsidP="00687FF6">
      <w:pPr>
        <w:pStyle w:val="CodePACKT"/>
      </w:pPr>
      <w:r w:rsidRPr="00687FF6">
        <w:t>$NGHT = @{</w:t>
      </w:r>
    </w:p>
    <w:p w14:paraId="629DDE47" w14:textId="77777777" w:rsidR="000267D4" w:rsidRPr="00687FF6" w:rsidRDefault="000267D4" w:rsidP="00687FF6">
      <w:pPr>
        <w:pStyle w:val="CodePACKT"/>
      </w:pPr>
      <w:r w:rsidRPr="00687FF6">
        <w:t> Name        = 'IT Team'</w:t>
      </w:r>
    </w:p>
    <w:p w14:paraId="5D6542BA" w14:textId="77777777" w:rsidR="000267D4" w:rsidRPr="00687FF6" w:rsidRDefault="000267D4" w:rsidP="00687FF6">
      <w:pPr>
        <w:pStyle w:val="CodePACKT"/>
      </w:pPr>
      <w:r w:rsidRPr="00687FF6">
        <w:t> Path        = 'OU=IT,DC=Reskit,DC=org'</w:t>
      </w:r>
    </w:p>
    <w:p w14:paraId="10BDB9DB" w14:textId="77777777" w:rsidR="000267D4" w:rsidRPr="00687FF6" w:rsidRDefault="000267D4" w:rsidP="00687FF6">
      <w:pPr>
        <w:pStyle w:val="CodePACKT"/>
      </w:pPr>
      <w:r w:rsidRPr="00687FF6">
        <w:t> Description = 'All members of the IT Team'</w:t>
      </w:r>
    </w:p>
    <w:p w14:paraId="598FC9B1" w14:textId="77777777" w:rsidR="000267D4" w:rsidRPr="00687FF6" w:rsidRDefault="000267D4" w:rsidP="00687FF6">
      <w:pPr>
        <w:pStyle w:val="CodePACKT"/>
      </w:pPr>
      <w:r w:rsidRPr="00687FF6">
        <w:t> GroupScope  = 'DomainLocal'</w:t>
      </w:r>
    </w:p>
    <w:p w14:paraId="7C3981E9" w14:textId="77777777" w:rsidR="000267D4" w:rsidRPr="00687FF6" w:rsidRDefault="000267D4" w:rsidP="00687FF6">
      <w:pPr>
        <w:pStyle w:val="CodePACKT"/>
      </w:pPr>
      <w:r w:rsidRPr="00687FF6">
        <w:t>}</w:t>
      </w:r>
    </w:p>
    <w:p w14:paraId="4539B617" w14:textId="77777777" w:rsidR="000267D4" w:rsidRPr="00687FF6" w:rsidRDefault="000267D4" w:rsidP="00687FF6">
      <w:pPr>
        <w:pStyle w:val="CodePACKT"/>
      </w:pPr>
      <w:r w:rsidRPr="00687FF6">
        <w:t>New-ADGroup @NGHT</w:t>
      </w:r>
    </w:p>
    <w:p w14:paraId="520B604E" w14:textId="77777777" w:rsidR="000267D4" w:rsidRPr="00687FF6" w:rsidRDefault="000267D4" w:rsidP="00687FF6">
      <w:pPr>
        <w:pStyle w:val="CodePACKT"/>
      </w:pPr>
    </w:p>
    <w:p w14:paraId="197A62E9" w14:textId="27CC6861" w:rsidR="000267D4" w:rsidRPr="000267D4" w:rsidRDefault="000267D4" w:rsidP="00687FF6">
      <w:pPr>
        <w:pStyle w:val="NumberedBulletPACKT"/>
        <w:rPr>
          <w:color w:val="000000"/>
          <w:lang w:val="en-GB" w:eastAsia="en-GB"/>
        </w:rPr>
      </w:pPr>
      <w:r w:rsidRPr="000267D4">
        <w:rPr>
          <w:lang w:val="en-GB" w:eastAsia="en-GB"/>
        </w:rPr>
        <w:t>Adding all the users in the IT OU into the IT Team group</w:t>
      </w:r>
    </w:p>
    <w:p w14:paraId="12533E6C" w14:textId="77777777" w:rsidR="00687FF6" w:rsidRDefault="00687FF6" w:rsidP="00687FF6">
      <w:pPr>
        <w:pStyle w:val="CodePACKT"/>
      </w:pPr>
    </w:p>
    <w:p w14:paraId="07313E91" w14:textId="2FB6C93F" w:rsidR="000267D4" w:rsidRPr="000267D4" w:rsidRDefault="000267D4" w:rsidP="00687FF6">
      <w:pPr>
        <w:pStyle w:val="CodePACKT"/>
      </w:pPr>
      <w:r w:rsidRPr="000267D4">
        <w:t xml:space="preserve">$SB = </w:t>
      </w:r>
      <w:r w:rsidRPr="000267D4">
        <w:rPr>
          <w:color w:val="A31515"/>
        </w:rPr>
        <w:t>'OU=IT,DC=Reskit,DC=Org'</w:t>
      </w:r>
    </w:p>
    <w:p w14:paraId="073A03D1" w14:textId="77777777" w:rsidR="000267D4" w:rsidRPr="000267D4" w:rsidRDefault="000267D4" w:rsidP="00687FF6">
      <w:pPr>
        <w:pStyle w:val="CodePACKT"/>
      </w:pPr>
      <w:r w:rsidRPr="000267D4">
        <w:t>$ItUsers = Get-ADUser -Filter * -SearchBase $SB</w:t>
      </w:r>
    </w:p>
    <w:p w14:paraId="57B112CF" w14:textId="77777777" w:rsidR="000267D4" w:rsidRPr="000267D4" w:rsidRDefault="000267D4" w:rsidP="00687FF6">
      <w:pPr>
        <w:pStyle w:val="CodePACKT"/>
      </w:pPr>
      <w:r w:rsidRPr="000267D4">
        <w:t xml:space="preserve">Add-ADGroupMember -Identity </w:t>
      </w:r>
      <w:r w:rsidRPr="000267D4">
        <w:rPr>
          <w:color w:val="A31515"/>
        </w:rPr>
        <w:t>'IT Team'</w:t>
      </w:r>
      <w:r w:rsidRPr="000267D4">
        <w:t xml:space="preserve">  -Members $ItUsers</w:t>
      </w:r>
    </w:p>
    <w:p w14:paraId="3F2B7DA5" w14:textId="77777777" w:rsidR="000267D4" w:rsidRPr="000267D4" w:rsidRDefault="000267D4" w:rsidP="00687FF6">
      <w:pPr>
        <w:pStyle w:val="CodePACKT"/>
      </w:pPr>
    </w:p>
    <w:p w14:paraId="027FF2BE" w14:textId="4AFA7E7D" w:rsidR="000267D4" w:rsidRPr="000267D4" w:rsidRDefault="000267D4" w:rsidP="00687FF6">
      <w:pPr>
        <w:pStyle w:val="NumberedBulletPACKT"/>
        <w:rPr>
          <w:color w:val="000000"/>
          <w:lang w:val="en-GB" w:eastAsia="en-GB"/>
        </w:rPr>
      </w:pPr>
      <w:r w:rsidRPr="000267D4">
        <w:rPr>
          <w:lang w:val="en-GB" w:eastAsia="en-GB"/>
        </w:rPr>
        <w:t>Display members of the IT Team group</w:t>
      </w:r>
    </w:p>
    <w:p w14:paraId="6E3A2AAA" w14:textId="77777777" w:rsidR="00687FF6" w:rsidRDefault="00687FF6" w:rsidP="00687FF6">
      <w:pPr>
        <w:pStyle w:val="CodePACKT"/>
      </w:pPr>
    </w:p>
    <w:p w14:paraId="019027A9" w14:textId="51601609" w:rsidR="000267D4" w:rsidRPr="000267D4" w:rsidRDefault="000267D4" w:rsidP="00687FF6">
      <w:pPr>
        <w:pStyle w:val="CodePACKT"/>
      </w:pPr>
      <w:r w:rsidRPr="000267D4">
        <w:t xml:space="preserve">Get-ADGroupMember -Identity </w:t>
      </w:r>
      <w:r w:rsidRPr="000267D4">
        <w:rPr>
          <w:color w:val="A31515"/>
        </w:rPr>
        <w:t>'IT Team'</w:t>
      </w:r>
      <w:r w:rsidRPr="000267D4">
        <w:t xml:space="preserve"> |</w:t>
      </w:r>
    </w:p>
    <w:p w14:paraId="1B2E7D7E" w14:textId="3338BA2A" w:rsidR="00FE1E12" w:rsidRPr="00FE1E12" w:rsidRDefault="000267D4" w:rsidP="00687FF6">
      <w:pPr>
        <w:pStyle w:val="CodePACKT"/>
      </w:pPr>
      <w:r w:rsidRPr="000267D4">
        <w:t>  Format-Table SamAccountName, DistinguishedName</w:t>
      </w:r>
    </w:p>
    <w:p w14:paraId="7B30EAA2" w14:textId="224AA292" w:rsidR="00680501" w:rsidRDefault="00680501" w:rsidP="00680501">
      <w:pPr>
        <w:pStyle w:val="Heading2"/>
        <w:numPr>
          <w:ilvl w:val="1"/>
          <w:numId w:val="3"/>
        </w:numPr>
        <w:tabs>
          <w:tab w:val="left" w:pos="0"/>
        </w:tabs>
      </w:pPr>
      <w:r>
        <w:lastRenderedPageBreak/>
        <w:t>How it works...</w:t>
      </w:r>
    </w:p>
    <w:p w14:paraId="4948A97D" w14:textId="428D8BD6" w:rsidR="00AA40AB" w:rsidRPr="00AA40AB" w:rsidRDefault="00AA40AB" w:rsidP="00AA40AB">
      <w:pPr>
        <w:pStyle w:val="NormalPACKT"/>
        <w:rPr>
          <w:lang w:val="en-GB"/>
        </w:rPr>
      </w:pPr>
      <w:r w:rsidRPr="00AA40AB">
        <w:rPr>
          <w:lang w:val="en-GB"/>
        </w:rPr>
        <w:t xml:space="preserve">You use the </w:t>
      </w:r>
      <w:r w:rsidRPr="00AA40AB">
        <w:rPr>
          <w:rStyle w:val="CodeInTextPACKT"/>
          <w:lang w:val="en-GB"/>
        </w:rPr>
        <w:t>New-ADUser</w:t>
      </w:r>
      <w:r w:rsidRPr="00AA40AB">
        <w:rPr>
          <w:lang w:val="en-GB"/>
        </w:rPr>
        <w:t xml:space="preserve"> cmdlet to create a new AD user. Due to the amount of information you wish to hold for any user you create, the number of parameters you might need to pass to </w:t>
      </w:r>
      <w:r w:rsidRPr="00AA40AB">
        <w:rPr>
          <w:rStyle w:val="CodeInTextPACKT"/>
          <w:lang w:val="en-GB"/>
        </w:rPr>
        <w:t>New-ADUser</w:t>
      </w:r>
      <w:r w:rsidRPr="00AA40AB">
        <w:rPr>
          <w:lang w:val="en-GB"/>
        </w:rPr>
        <w:t xml:space="preserve"> can make for very long code lines. To get around that, you create a hash table of parameters and parameter values and then use it to create the user. In </w:t>
      </w:r>
      <w:r w:rsidRPr="00AA40AB">
        <w:rPr>
          <w:rStyle w:val="ItalicsPACKT"/>
          <w:lang w:val="en-GB"/>
        </w:rPr>
        <w:t>step 1</w:t>
      </w:r>
      <w:r w:rsidRPr="00AA40AB">
        <w:rPr>
          <w:lang w:val="en-GB"/>
        </w:rPr>
        <w:t xml:space="preserve">, you create such a hash table, which </w:t>
      </w:r>
      <w:r w:rsidR="005E1E2D">
        <w:rPr>
          <w:lang w:val="en-GB"/>
        </w:rPr>
        <w:t>produc</w:t>
      </w:r>
      <w:r w:rsidRPr="00AA40AB">
        <w:rPr>
          <w:lang w:val="en-GB"/>
        </w:rPr>
        <w:t>es no output.</w:t>
      </w:r>
    </w:p>
    <w:p w14:paraId="039B0857" w14:textId="77777777" w:rsidR="00AA40AB" w:rsidRPr="00AA40AB" w:rsidRDefault="00AA40AB" w:rsidP="00AA40AB">
      <w:pPr>
        <w:pStyle w:val="NormalPACKT"/>
        <w:rPr>
          <w:lang w:val="en-GB"/>
        </w:rPr>
      </w:pPr>
      <w:r w:rsidRPr="00AA40AB">
        <w:rPr>
          <w:lang w:val="en-GB"/>
        </w:rPr>
        <w:t xml:space="preserve">In </w:t>
      </w:r>
      <w:r w:rsidRPr="00AA40AB">
        <w:rPr>
          <w:rStyle w:val="ItalicsPACKT"/>
          <w:lang w:val="en-GB"/>
        </w:rPr>
        <w:t>step 2</w:t>
      </w:r>
      <w:r w:rsidRPr="00AA40AB">
        <w:rPr>
          <w:lang w:val="en-GB"/>
        </w:rPr>
        <w:t>, you add to the hash table you created in the previous step and create two new AD users. This step creates no output.</w:t>
      </w:r>
    </w:p>
    <w:p w14:paraId="6D9BB03E" w14:textId="2FAFD2B0" w:rsidR="00AA40AB" w:rsidRPr="00AA40AB" w:rsidRDefault="00AA40AB" w:rsidP="00AA40AB">
      <w:pPr>
        <w:pStyle w:val="NormalPACKT"/>
        <w:rPr>
          <w:lang w:val="en-GB"/>
        </w:rPr>
      </w:pPr>
      <w:r w:rsidRPr="00AA40AB">
        <w:rPr>
          <w:lang w:val="en-GB"/>
        </w:rPr>
        <w:t xml:space="preserve">With </w:t>
      </w:r>
      <w:r w:rsidRPr="00AA40AB">
        <w:rPr>
          <w:rStyle w:val="ItalicsPACKT"/>
          <w:lang w:val="en-GB"/>
        </w:rPr>
        <w:t>step 3</w:t>
      </w:r>
      <w:r w:rsidRPr="00AA40AB">
        <w:rPr>
          <w:lang w:val="en-GB"/>
        </w:rPr>
        <w:t xml:space="preserve">, you create a new Organizational Unit, </w:t>
      </w:r>
      <w:r w:rsidRPr="00AA40AB">
        <w:rPr>
          <w:rStyle w:val="CodeInTextPACKT"/>
          <w:lang w:val="en-GB"/>
        </w:rPr>
        <w:t>IT</w:t>
      </w:r>
      <w:r w:rsidRPr="00AA40AB">
        <w:rPr>
          <w:lang w:val="en-GB"/>
        </w:rPr>
        <w:t xml:space="preserve">, which </w:t>
      </w:r>
      <w:r w:rsidR="005E1E2D">
        <w:rPr>
          <w:lang w:val="en-GB"/>
        </w:rPr>
        <w:t>produc</w:t>
      </w:r>
      <w:r w:rsidRPr="00AA40AB">
        <w:rPr>
          <w:lang w:val="en-GB"/>
        </w:rPr>
        <w:t xml:space="preserve">es no output. </w:t>
      </w:r>
      <w:r w:rsidR="005E1E2D">
        <w:rPr>
          <w:lang w:val="en-GB"/>
        </w:rPr>
        <w:t xml:space="preserve">Next, in </w:t>
      </w:r>
      <w:r w:rsidR="005E1E2D" w:rsidRPr="005E1E2D">
        <w:rPr>
          <w:rStyle w:val="ItalicsPACKT"/>
        </w:rPr>
        <w:t>step 4</w:t>
      </w:r>
      <w:r w:rsidR="005E1E2D">
        <w:rPr>
          <w:lang w:val="en-GB"/>
        </w:rPr>
        <w:t xml:space="preserve">, which also creates no output, you move the two </w:t>
      </w:r>
      <w:r w:rsidR="00274BA8">
        <w:rPr>
          <w:lang w:val="en-GB"/>
        </w:rPr>
        <w:t>previously created users</w:t>
      </w:r>
      <w:r w:rsidR="005E1E2D">
        <w:rPr>
          <w:lang w:val="en-GB"/>
        </w:rPr>
        <w:t xml:space="preserve"> into the IT OU. You use this OU to collect user and computer objects for the IT Department of Reskit.Org</w:t>
      </w:r>
      <w:r w:rsidRPr="00AA40AB">
        <w:rPr>
          <w:lang w:val="en-GB"/>
        </w:rPr>
        <w:t xml:space="preserve">. </w:t>
      </w:r>
    </w:p>
    <w:p w14:paraId="08C53509" w14:textId="77777777" w:rsidR="00AA40AB" w:rsidRPr="00AA40AB" w:rsidRDefault="00AA40AB" w:rsidP="00AA40AB">
      <w:pPr>
        <w:pStyle w:val="NormalPACKT"/>
        <w:rPr>
          <w:lang w:val="en-GB"/>
        </w:rPr>
      </w:pPr>
      <w:r w:rsidRPr="00AA40AB">
        <w:rPr>
          <w:lang w:val="en-GB"/>
        </w:rPr>
        <w:t xml:space="preserve">Rather than creating a user (which by default places the new user object in the </w:t>
      </w:r>
      <w:r w:rsidRPr="00AA40AB">
        <w:rPr>
          <w:rStyle w:val="ItalicsPACKT"/>
          <w:lang w:val="en-GB"/>
        </w:rPr>
        <w:t>Users</w:t>
      </w:r>
      <w:r w:rsidRPr="00AA40AB">
        <w:rPr>
          <w:lang w:val="en-GB"/>
        </w:rPr>
        <w:t xml:space="preserve"> container in your AD) and later moving it to an OU, you can create a new user object directly in an OU. In </w:t>
      </w:r>
      <w:r w:rsidRPr="00AA40AB">
        <w:rPr>
          <w:rStyle w:val="ItalicsPACKT"/>
          <w:lang w:val="en-GB"/>
        </w:rPr>
        <w:t>step 5</w:t>
      </w:r>
      <w:r w:rsidRPr="00AA40AB">
        <w:rPr>
          <w:lang w:val="en-GB"/>
        </w:rPr>
        <w:t xml:space="preserve">, you create a third new user directly in the IT OU, which creates no output. </w:t>
      </w:r>
    </w:p>
    <w:p w14:paraId="244B6F31" w14:textId="2EA9203F" w:rsidR="00687FF6" w:rsidRDefault="00AA40AB" w:rsidP="00AA40AB">
      <w:pPr>
        <w:pStyle w:val="NormalPACKT"/>
        <w:rPr>
          <w:lang w:val="en-GB"/>
        </w:rPr>
      </w:pPr>
      <w:r w:rsidRPr="00AA40AB">
        <w:rPr>
          <w:lang w:val="en-GB"/>
        </w:rPr>
        <w:t xml:space="preserve">In </w:t>
      </w:r>
      <w:r w:rsidRPr="00AA40AB">
        <w:rPr>
          <w:rStyle w:val="ItalicsPACKT"/>
          <w:lang w:val="en-GB"/>
        </w:rPr>
        <w:t>step 6</w:t>
      </w:r>
      <w:r w:rsidRPr="00AA40AB">
        <w:rPr>
          <w:lang w:val="en-GB"/>
        </w:rPr>
        <w:t>, which generates no output, you create two additional users</w:t>
      </w:r>
      <w:r w:rsidR="005E1E2D">
        <w:rPr>
          <w:lang w:val="en-GB"/>
        </w:rPr>
        <w:t>,</w:t>
      </w:r>
      <w:r w:rsidRPr="00AA40AB">
        <w:rPr>
          <w:lang w:val="en-GB"/>
        </w:rPr>
        <w:t xml:space="preserve"> which you use later in the recipe.</w:t>
      </w:r>
    </w:p>
    <w:p w14:paraId="54298D6C" w14:textId="5658A73F" w:rsidR="00FD2C10" w:rsidRDefault="00FD2C10" w:rsidP="00AA40AB">
      <w:pPr>
        <w:pStyle w:val="NormalPACKT"/>
        <w:rPr>
          <w:lang w:val="en-GB"/>
        </w:rPr>
      </w:pPr>
      <w:r>
        <w:rPr>
          <w:lang w:val="en-GB"/>
        </w:rPr>
        <w:t xml:space="preserve">In </w:t>
      </w:r>
      <w:r w:rsidRPr="00FD2C10">
        <w:rPr>
          <w:rStyle w:val="ItalicsPACKT"/>
        </w:rPr>
        <w:t>step 7</w:t>
      </w:r>
      <w:r>
        <w:rPr>
          <w:lang w:val="en-GB"/>
        </w:rPr>
        <w:t xml:space="preserve">, you retrieve all the AD users and display their </w:t>
      </w:r>
      <w:r w:rsidRPr="00FD2C10">
        <w:rPr>
          <w:rStyle w:val="CodeInTextPACKT"/>
        </w:rPr>
        <w:t>Name</w:t>
      </w:r>
      <w:r>
        <w:rPr>
          <w:lang w:val="en-GB"/>
        </w:rPr>
        <w:t xml:space="preserve">, </w:t>
      </w:r>
      <w:r w:rsidRPr="00FD2C10">
        <w:rPr>
          <w:rStyle w:val="CodeInTextPACKT"/>
        </w:rPr>
        <w:t>DisplayName</w:t>
      </w:r>
      <w:r>
        <w:rPr>
          <w:lang w:val="en-GB"/>
        </w:rPr>
        <w:t xml:space="preserve">, and </w:t>
      </w:r>
      <w:r w:rsidRPr="00FD2C10">
        <w:rPr>
          <w:rStyle w:val="CodeInTextPACKT"/>
        </w:rPr>
        <w:t>SamAccountName</w:t>
      </w:r>
      <w:r>
        <w:rPr>
          <w:lang w:val="en-GB"/>
        </w:rPr>
        <w:t xml:space="preserve"> properties, with output like this:</w:t>
      </w:r>
    </w:p>
    <w:p w14:paraId="22150C5B" w14:textId="48E51430" w:rsidR="001D649B" w:rsidRDefault="001D649B" w:rsidP="001D649B">
      <w:pPr>
        <w:pStyle w:val="FigurePACKT"/>
      </w:pPr>
      <w:r w:rsidRPr="005C7C55">
        <w:rPr>
          <w:rStyle w:val="ItalicsPACKT"/>
          <w:noProof/>
        </w:rPr>
        <w:drawing>
          <wp:inline distT="0" distB="0" distL="0" distR="0" wp14:anchorId="3DD23537" wp14:editId="5F62FB6B">
            <wp:extent cx="2749343" cy="135330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5069" cy="1356122"/>
                    </a:xfrm>
                    <a:prstGeom prst="rect">
                      <a:avLst/>
                    </a:prstGeom>
                  </pic:spPr>
                </pic:pic>
              </a:graphicData>
            </a:graphic>
          </wp:inline>
        </w:drawing>
      </w:r>
    </w:p>
    <w:p w14:paraId="329C68B9" w14:textId="6A46F7EC" w:rsidR="001D649B" w:rsidRDefault="001D649B" w:rsidP="001D649B">
      <w:pPr>
        <w:pStyle w:val="FigurePACKT"/>
        <w:rPr>
          <w:szCs w:val="28"/>
        </w:rPr>
      </w:pPr>
      <w:r>
        <w:rPr>
          <w:szCs w:val="28"/>
        </w:rPr>
        <w:t>Figure 4.3</w:t>
      </w:r>
      <w:r>
        <w:rPr>
          <w:szCs w:val="28"/>
        </w:rPr>
        <w:tab/>
        <w:t>1: Viewing user accounts in the Reskit.Org domain</w:t>
      </w:r>
    </w:p>
    <w:p w14:paraId="356A62D7" w14:textId="2AD9BC7C" w:rsidR="001D649B" w:rsidRDefault="001D649B" w:rsidP="001D649B">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31</w:t>
      </w:r>
      <w:r w:rsidRPr="00764924">
        <w:rPr>
          <w:rFonts w:ascii="Arial" w:hAnsi="Arial"/>
          <w:b/>
          <w:color w:val="FF0000"/>
          <w:sz w:val="28"/>
          <w:szCs w:val="28"/>
        </w:rPr>
        <w:t>.png</w:t>
      </w:r>
    </w:p>
    <w:p w14:paraId="17444F21" w14:textId="051C01DF" w:rsidR="001D649B" w:rsidRDefault="00D051EF" w:rsidP="001D649B">
      <w:pPr>
        <w:pStyle w:val="NormalPACKT"/>
      </w:pPr>
      <w:r>
        <w:t xml:space="preserve">There are two broad </w:t>
      </w:r>
      <w:r w:rsidR="00CB1325">
        <w:t>patterns</w:t>
      </w:r>
      <w:r>
        <w:t xml:space="preserve"> for removing a user. The first pattern (</w:t>
      </w:r>
      <w:r w:rsidR="00CB1325">
        <w:t xml:space="preserve">known as </w:t>
      </w:r>
      <w:r>
        <w:t>Get|Rem</w:t>
      </w:r>
      <w:r w:rsidR="00CB1325">
        <w:t>o</w:t>
      </w:r>
      <w:r>
        <w:t xml:space="preserve">ve) has you find the AD user(s) you wish to remove and pipe them to the </w:t>
      </w:r>
      <w:r w:rsidR="00CB1325" w:rsidRPr="005C7C55">
        <w:rPr>
          <w:rStyle w:val="CodeInTextPACKT"/>
        </w:rPr>
        <w:t>Remove-ADuser</w:t>
      </w:r>
      <w:r w:rsidR="00CB1325">
        <w:t xml:space="preserve"> cmdlet. In </w:t>
      </w:r>
      <w:r w:rsidR="00CB1325" w:rsidRPr="005C7C55">
        <w:rPr>
          <w:rStyle w:val="ItalicsPACKT"/>
        </w:rPr>
        <w:t>step 8</w:t>
      </w:r>
      <w:r w:rsidR="00CB1325">
        <w:t xml:space="preserve">, you use this pattern to </w:t>
      </w:r>
      <w:r w:rsidR="005C7C55">
        <w:t xml:space="preserve">find, then </w:t>
      </w:r>
      <w:r w:rsidR="00CB1325">
        <w:t xml:space="preserve">remove the </w:t>
      </w:r>
      <w:r w:rsidR="00CB1325" w:rsidRPr="00CB1325">
        <w:rPr>
          <w:rStyle w:val="CodeInTextPACKT"/>
        </w:rPr>
        <w:t>TBR1</w:t>
      </w:r>
      <w:r w:rsidR="00CB1325">
        <w:t xml:space="preserve"> user. This step produces no output.</w:t>
      </w:r>
    </w:p>
    <w:p w14:paraId="1490CB98" w14:textId="328B4968" w:rsidR="005C7C55" w:rsidRDefault="005C7C55" w:rsidP="001D649B">
      <w:pPr>
        <w:pStyle w:val="NormalPACKT"/>
      </w:pPr>
      <w:r>
        <w:t xml:space="preserve">With </w:t>
      </w:r>
      <w:r w:rsidRPr="005C7C55">
        <w:rPr>
          <w:rStyle w:val="ItalicsPACKT"/>
        </w:rPr>
        <w:t>step 9</w:t>
      </w:r>
      <w:r>
        <w:t xml:space="preserve">, you remove a user by specifying the full distinguished name of the </w:t>
      </w:r>
      <w:r w:rsidRPr="005C7C55">
        <w:rPr>
          <w:rStyle w:val="CodeInTextPACKT"/>
        </w:rPr>
        <w:t>TBR2</w:t>
      </w:r>
      <w:r>
        <w:t xml:space="preserve"> user. This step also produces no output.</w:t>
      </w:r>
    </w:p>
    <w:p w14:paraId="60229D03" w14:textId="547D066B" w:rsidR="005C7C55" w:rsidRDefault="005C7C55" w:rsidP="001D649B">
      <w:pPr>
        <w:pStyle w:val="NormalPACKT"/>
      </w:pPr>
      <w:r>
        <w:t xml:space="preserve">In </w:t>
      </w:r>
      <w:r w:rsidRPr="005C7C55">
        <w:rPr>
          <w:rStyle w:val="ItalicsPACKT"/>
        </w:rPr>
        <w:t>step 10</w:t>
      </w:r>
      <w:r>
        <w:t xml:space="preserve">, you use the </w:t>
      </w:r>
      <w:r w:rsidRPr="005C7C55">
        <w:rPr>
          <w:rStyle w:val="CodeInTextPACKT"/>
        </w:rPr>
        <w:t>Set-ADUser</w:t>
      </w:r>
      <w:r>
        <w:t xml:space="preserve"> to update the properties of a user, such as an email address, office, and home page. This step also produces no console output. After updating the user, in </w:t>
      </w:r>
      <w:r w:rsidRPr="00E64CC9">
        <w:rPr>
          <w:rStyle w:val="ItalicsPACKT"/>
        </w:rPr>
        <w:t>step 11</w:t>
      </w:r>
      <w:r>
        <w:t>, you view details about the user, as you can see here:</w:t>
      </w:r>
    </w:p>
    <w:p w14:paraId="5B6C0B9D" w14:textId="69F2D3DE" w:rsidR="005C7C55" w:rsidRDefault="00E64CC9" w:rsidP="00E64CC9">
      <w:pPr>
        <w:pStyle w:val="FigurePACKT"/>
      </w:pPr>
      <w:r>
        <w:rPr>
          <w:noProof/>
        </w:rPr>
        <w:drawing>
          <wp:inline distT="0" distB="0" distL="0" distR="0" wp14:anchorId="23B6DB25" wp14:editId="7E7EE09A">
            <wp:extent cx="2948113" cy="886016"/>
            <wp:effectExtent l="0" t="0" r="508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6893" cy="900676"/>
                    </a:xfrm>
                    <a:prstGeom prst="rect">
                      <a:avLst/>
                    </a:prstGeom>
                  </pic:spPr>
                </pic:pic>
              </a:graphicData>
            </a:graphic>
          </wp:inline>
        </w:drawing>
      </w:r>
    </w:p>
    <w:p w14:paraId="7A14715D" w14:textId="6C025F76" w:rsidR="005C7C55" w:rsidRDefault="005C7C55" w:rsidP="005C7C55">
      <w:pPr>
        <w:pStyle w:val="FigurePACKT"/>
        <w:rPr>
          <w:szCs w:val="28"/>
        </w:rPr>
      </w:pPr>
      <w:r>
        <w:rPr>
          <w:szCs w:val="28"/>
        </w:rPr>
        <w:t>Figure 4.3</w:t>
      </w:r>
      <w:r>
        <w:rPr>
          <w:szCs w:val="28"/>
        </w:rPr>
        <w:tab/>
        <w:t>2: Viewing user accounts in the Reskit.Org domain</w:t>
      </w:r>
    </w:p>
    <w:p w14:paraId="7D4DF830" w14:textId="6D4686E0" w:rsidR="005C7C55" w:rsidRDefault="005C7C55" w:rsidP="005C7C55">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32</w:t>
      </w:r>
      <w:r w:rsidRPr="00764924">
        <w:rPr>
          <w:rFonts w:ascii="Arial" w:hAnsi="Arial"/>
          <w:b/>
          <w:color w:val="FF0000"/>
          <w:sz w:val="28"/>
          <w:szCs w:val="28"/>
        </w:rPr>
        <w:t>.png</w:t>
      </w:r>
    </w:p>
    <w:p w14:paraId="605762F0" w14:textId="2946E170" w:rsidR="00DF0601" w:rsidRDefault="00E64CC9" w:rsidP="001D649B">
      <w:pPr>
        <w:pStyle w:val="NormalPACKT"/>
      </w:pPr>
      <w:r>
        <w:lastRenderedPageBreak/>
        <w:t xml:space="preserve">In </w:t>
      </w:r>
      <w:r w:rsidRPr="00E64CC9">
        <w:rPr>
          <w:rStyle w:val="ItalicsPACKT"/>
        </w:rPr>
        <w:t>step 12</w:t>
      </w:r>
      <w:r>
        <w:t>, you create a new Domain Local Group called “</w:t>
      </w:r>
      <w:r w:rsidRPr="00E64CC9">
        <w:rPr>
          <w:rStyle w:val="CodeInTextPACKT"/>
        </w:rPr>
        <w:t>IT Team</w:t>
      </w:r>
      <w:r>
        <w:t xml:space="preserve">” within the </w:t>
      </w:r>
      <w:r w:rsidRPr="00E64CC9">
        <w:rPr>
          <w:rStyle w:val="CodeInTextPACKT"/>
        </w:rPr>
        <w:t>IT</w:t>
      </w:r>
      <w:r>
        <w:t xml:space="preserve"> OU. In </w:t>
      </w:r>
      <w:r w:rsidRPr="00DF0601">
        <w:rPr>
          <w:rStyle w:val="ItalicsPACKT"/>
        </w:rPr>
        <w:t>step 13</w:t>
      </w:r>
      <w:r>
        <w:t xml:space="preserve">, you add </w:t>
      </w:r>
      <w:r w:rsidR="00DF0601">
        <w:t xml:space="preserve">all the users within the </w:t>
      </w:r>
      <w:r w:rsidR="00DF0601" w:rsidRPr="00DF0601">
        <w:rPr>
          <w:rStyle w:val="CodeInTextPACKT"/>
        </w:rPr>
        <w:t>IT</w:t>
      </w:r>
      <w:r w:rsidR="00DF0601">
        <w:t xml:space="preserve"> OU to this new group. These two steps produce no output</w:t>
      </w:r>
    </w:p>
    <w:p w14:paraId="0528E5B3" w14:textId="71E0E0FA" w:rsidR="005C7C55" w:rsidRDefault="00DF0601" w:rsidP="001D649B">
      <w:pPr>
        <w:pStyle w:val="NormalPACKT"/>
      </w:pPr>
      <w:r>
        <w:t xml:space="preserve">In </w:t>
      </w:r>
      <w:r w:rsidRPr="00DF0601">
        <w:rPr>
          <w:rStyle w:val="ItalicsPACKT"/>
        </w:rPr>
        <w:t>step 14,</w:t>
      </w:r>
      <w:r>
        <w:t xml:space="preserve"> you use </w:t>
      </w:r>
      <w:r w:rsidRPr="00DF0601">
        <w:rPr>
          <w:rStyle w:val="CodeInTextPACKT"/>
        </w:rPr>
        <w:t>Get-ADGroupMember</w:t>
      </w:r>
      <w:r>
        <w:t xml:space="preserve"> to display details of the members of the group, with output like this:</w:t>
      </w:r>
    </w:p>
    <w:p w14:paraId="5B23C124" w14:textId="341AC21C" w:rsidR="00DF0601" w:rsidRDefault="00DF0601" w:rsidP="00DF0601">
      <w:pPr>
        <w:pStyle w:val="FigurePACKT"/>
      </w:pPr>
      <w:r>
        <w:rPr>
          <w:noProof/>
        </w:rPr>
        <w:drawing>
          <wp:inline distT="0" distB="0" distL="0" distR="0" wp14:anchorId="01956F9D" wp14:editId="1233D357">
            <wp:extent cx="3135810" cy="1059992"/>
            <wp:effectExtent l="0" t="0" r="762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60075" cy="1068194"/>
                    </a:xfrm>
                    <a:prstGeom prst="rect">
                      <a:avLst/>
                    </a:prstGeom>
                  </pic:spPr>
                </pic:pic>
              </a:graphicData>
            </a:graphic>
          </wp:inline>
        </w:drawing>
      </w:r>
    </w:p>
    <w:p w14:paraId="604F6639" w14:textId="05366366" w:rsidR="00DF0601" w:rsidRDefault="00DF0601" w:rsidP="00DF0601">
      <w:pPr>
        <w:pStyle w:val="FigurePACKT"/>
        <w:rPr>
          <w:szCs w:val="28"/>
        </w:rPr>
      </w:pPr>
      <w:r>
        <w:rPr>
          <w:szCs w:val="28"/>
        </w:rPr>
        <w:t>Figure 4.3</w:t>
      </w:r>
      <w:r>
        <w:rPr>
          <w:szCs w:val="28"/>
        </w:rPr>
        <w:tab/>
        <w:t>3: Viewing Group Members</w:t>
      </w:r>
    </w:p>
    <w:p w14:paraId="265E5D47" w14:textId="7887E8FA" w:rsidR="00DF0601" w:rsidRDefault="00DF0601" w:rsidP="001D649B">
      <w:pPr>
        <w:pStyle w:val="NormalPACKT"/>
      </w:pPr>
      <w:r w:rsidRPr="00764924">
        <w:rPr>
          <w:rFonts w:ascii="Arial" w:hAnsi="Arial"/>
          <w:b/>
          <w:color w:val="FF0000"/>
          <w:sz w:val="28"/>
          <w:szCs w:val="28"/>
        </w:rPr>
        <w:t>Insert image B18878_04_</w:t>
      </w:r>
      <w:r>
        <w:rPr>
          <w:rFonts w:ascii="Arial" w:hAnsi="Arial"/>
          <w:b/>
          <w:color w:val="FF0000"/>
          <w:sz w:val="28"/>
          <w:szCs w:val="28"/>
        </w:rPr>
        <w:t>33</w:t>
      </w:r>
      <w:r w:rsidRPr="00764924">
        <w:rPr>
          <w:rFonts w:ascii="Arial" w:hAnsi="Arial"/>
          <w:b/>
          <w:color w:val="FF0000"/>
          <w:sz w:val="28"/>
          <w:szCs w:val="28"/>
        </w:rPr>
        <w:t>.png</w:t>
      </w:r>
    </w:p>
    <w:p w14:paraId="1EA65160" w14:textId="77777777" w:rsidR="00680501" w:rsidRDefault="00680501" w:rsidP="00680501">
      <w:pPr>
        <w:pStyle w:val="Heading2"/>
      </w:pPr>
      <w:r>
        <w:t>There's more...</w:t>
      </w:r>
    </w:p>
    <w:p w14:paraId="24D7C22F" w14:textId="1CD49B04" w:rsidR="00DF0601" w:rsidRPr="00DF0601" w:rsidRDefault="00DF0601" w:rsidP="00DF0601">
      <w:pPr>
        <w:pStyle w:val="NormalPACKT"/>
        <w:rPr>
          <w:lang w:val="en-GB"/>
        </w:rPr>
      </w:pPr>
      <w:r w:rsidRPr="00DF0601">
        <w:rPr>
          <w:lang w:val="en-GB"/>
        </w:rPr>
        <w:t xml:space="preserve">In </w:t>
      </w:r>
      <w:r w:rsidRPr="00DF0601">
        <w:rPr>
          <w:rStyle w:val="ItalicsPACKT"/>
          <w:lang w:val="en-GB"/>
        </w:rPr>
        <w:t>step 7</w:t>
      </w:r>
      <w:r w:rsidRPr="00DF0601">
        <w:rPr>
          <w:lang w:val="en-GB"/>
        </w:rPr>
        <w:t xml:space="preserve">, you see the users in the Reskit.Org domain. Note the user </w:t>
      </w:r>
      <w:r w:rsidRPr="00DF0601">
        <w:rPr>
          <w:rStyle w:val="CodeInTextPACKT"/>
          <w:lang w:val="en-GB"/>
        </w:rPr>
        <w:t>UK$</w:t>
      </w:r>
      <w:r w:rsidRPr="00DF0601">
        <w:rPr>
          <w:lang w:val="en-GB"/>
        </w:rPr>
        <w:t>. This user relates to the child domain (</w:t>
      </w:r>
      <w:r w:rsidRPr="00DF0601">
        <w:rPr>
          <w:rStyle w:val="CodeInTextPACKT"/>
          <w:lang w:val="en-GB"/>
        </w:rPr>
        <w:t>UK.Reskit.Org</w:t>
      </w:r>
      <w:r w:rsidRPr="00DF0601">
        <w:rPr>
          <w:lang w:val="en-GB"/>
        </w:rPr>
        <w:t>). It is not, as such, an actual user. The $ character at the end of the username indicates it’s a hidden user but fundamental to supporting the child domain. Don’t be tempted to tidy up and remove this user account - that would break the child domain structure.</w:t>
      </w:r>
      <w:r w:rsidR="00080EB4">
        <w:rPr>
          <w:lang w:val="en-GB"/>
        </w:rPr>
        <w:t xml:space="preserve"> </w:t>
      </w:r>
    </w:p>
    <w:p w14:paraId="07768C72" w14:textId="62BC7B35" w:rsidR="00680501" w:rsidRDefault="00DF0601" w:rsidP="00DF0601">
      <w:pPr>
        <w:pStyle w:val="NormalPACKT"/>
        <w:rPr>
          <w:lang w:val="en-GB"/>
        </w:rPr>
      </w:pPr>
      <w:r w:rsidRPr="00DF0601">
        <w:rPr>
          <w:lang w:val="en-GB"/>
        </w:rPr>
        <w:t>As you see in this recipe, the cmdlets you use to add or modify a user, group, or OU create no output, which cuts down on the output you have to wade through. Some cmdlets and cmdlet sets would output details of the objects created, updated, or possibly deleted. Consider the lack of output for AD cmdlets as a feature</w:t>
      </w:r>
      <w:r w:rsidR="00080EB4">
        <w:rPr>
          <w:lang w:val="en-GB"/>
        </w:rPr>
        <w:t>!</w:t>
      </w:r>
    </w:p>
    <w:p w14:paraId="01AD3351" w14:textId="07B39D18" w:rsidR="00680501" w:rsidRDefault="00DE019B" w:rsidP="00680501">
      <w:pPr>
        <w:pStyle w:val="Heading1"/>
      </w:pPr>
      <w:r>
        <w:t>Managing AD computers</w:t>
      </w:r>
    </w:p>
    <w:p w14:paraId="15A505DF" w14:textId="00611A41" w:rsidR="00CB36B5" w:rsidRDefault="005E1E2D" w:rsidP="00CB36B5">
      <w:pPr>
        <w:pStyle w:val="NormalPACKT"/>
        <w:rPr>
          <w:lang w:val="en-GB"/>
        </w:rPr>
      </w:pPr>
      <w:r>
        <w:rPr>
          <w:lang w:val="en-GB"/>
        </w:rPr>
        <w:t xml:space="preserve">Before you can log in to a host as a domain user, such as </w:t>
      </w:r>
      <w:r w:rsidRPr="005E1E2D">
        <w:rPr>
          <w:rStyle w:val="CodeInTextPACKT"/>
        </w:rPr>
        <w:t>Reskit\JerryG</w:t>
      </w:r>
      <w:r>
        <w:rPr>
          <w:lang w:val="en-GB"/>
        </w:rPr>
        <w:t>, that host computer must be a domain member. In AD, computer objects represent domain-joined computers that can use the domain to authenticate user login</w:t>
      </w:r>
      <w:r w:rsidR="00CB36B5" w:rsidRPr="00CB36B5">
        <w:rPr>
          <w:lang w:val="en-GB"/>
        </w:rPr>
        <w:t xml:space="preserve">. When a domain-joined computer starts up, it contacts a domain controller to authenticate itself. </w:t>
      </w:r>
      <w:r>
        <w:rPr>
          <w:lang w:val="en-GB"/>
        </w:rPr>
        <w:t>T</w:t>
      </w:r>
      <w:r w:rsidR="00CB36B5" w:rsidRPr="00CB36B5">
        <w:rPr>
          <w:lang w:val="en-GB"/>
        </w:rPr>
        <w:t>he computer logs into the domain and creates a secure channel to the DC. Once Windows establishes this secure channel, Windows can log</w:t>
      </w:r>
      <w:r>
        <w:rPr>
          <w:lang w:val="en-GB"/>
        </w:rPr>
        <w:t xml:space="preserve"> </w:t>
      </w:r>
      <w:r w:rsidR="00CB36B5" w:rsidRPr="00CB36B5">
        <w:rPr>
          <w:lang w:val="en-GB"/>
        </w:rPr>
        <w:t xml:space="preserve">on a </w:t>
      </w:r>
      <w:r>
        <w:rPr>
          <w:lang w:val="en-GB"/>
        </w:rPr>
        <w:t>user</w:t>
      </w:r>
      <w:r w:rsidR="00CB36B5" w:rsidRPr="00CB36B5">
        <w:rPr>
          <w:lang w:val="en-GB"/>
        </w:rPr>
        <w:t xml:space="preserve">. Under the covers, Windows uses the secure channel to negotiate the user logon. </w:t>
      </w:r>
    </w:p>
    <w:p w14:paraId="7F8EC6C9" w14:textId="26BDC570" w:rsidR="00CB36B5" w:rsidRPr="00CB36B5" w:rsidRDefault="00CB36B5" w:rsidP="00CB36B5">
      <w:pPr>
        <w:pStyle w:val="NormalPACKT"/>
        <w:rPr>
          <w:lang w:val="en-GB"/>
        </w:rPr>
      </w:pPr>
      <w:r>
        <w:rPr>
          <w:lang w:val="en-GB"/>
        </w:rPr>
        <w:t xml:space="preserve">In terms of managing AD, computer objects are similar to user objects, albeit with different properties. The cmdlets to manage AD computer objects </w:t>
      </w:r>
      <w:r w:rsidR="005E1E2D">
        <w:rPr>
          <w:lang w:val="en-GB"/>
        </w:rPr>
        <w:t>are similar to those used to manage</w:t>
      </w:r>
      <w:r>
        <w:rPr>
          <w:lang w:val="en-GB"/>
        </w:rPr>
        <w:t xml:space="preserve"> AD user accounts.</w:t>
      </w:r>
    </w:p>
    <w:p w14:paraId="109E5AE4" w14:textId="2AD46908" w:rsidR="00CB36B5" w:rsidRPr="00CB36B5" w:rsidRDefault="005E1E2D" w:rsidP="00CB36B5">
      <w:pPr>
        <w:pStyle w:val="NormalPACKT"/>
        <w:rPr>
          <w:lang w:val="en-GB"/>
        </w:rPr>
      </w:pPr>
      <w:r>
        <w:rPr>
          <w:lang w:val="en-GB"/>
        </w:rPr>
        <w:t xml:space="preserve">You created and configured </w:t>
      </w:r>
      <w:r w:rsidRPr="005E1E2D">
        <w:rPr>
          <w:rStyle w:val="CodeInTextPACKT"/>
        </w:rPr>
        <w:t>SRV1</w:t>
      </w:r>
      <w:r>
        <w:rPr>
          <w:lang w:val="en-GB"/>
        </w:rPr>
        <w:t xml:space="preserve">, a work group computer, in the recipes in earlier chapters. In this recipe, you work with AD computers and add </w:t>
      </w:r>
      <w:r w:rsidRPr="005E1E2D">
        <w:rPr>
          <w:rStyle w:val="CodeInTextPACKT"/>
        </w:rPr>
        <w:t>SRV1</w:t>
      </w:r>
      <w:r>
        <w:rPr>
          <w:lang w:val="en-GB"/>
        </w:rPr>
        <w:t xml:space="preserve"> to the </w:t>
      </w:r>
      <w:r w:rsidRPr="005E1E2D">
        <w:rPr>
          <w:rStyle w:val="CodeInTextPACKT"/>
        </w:rPr>
        <w:t>Reskit.Org</w:t>
      </w:r>
      <w:r>
        <w:rPr>
          <w:lang w:val="en-GB"/>
        </w:rPr>
        <w:t xml:space="preserve"> domain</w:t>
      </w:r>
      <w:r w:rsidR="00CB36B5">
        <w:rPr>
          <w:lang w:val="en-GB"/>
        </w:rPr>
        <w:t>. For t</w:t>
      </w:r>
      <w:r>
        <w:rPr>
          <w:lang w:val="en-GB"/>
        </w:rPr>
        <w:t>h</w:t>
      </w:r>
      <w:r w:rsidR="00CB36B5">
        <w:rPr>
          <w:lang w:val="en-GB"/>
        </w:rPr>
        <w:t xml:space="preserve">e remainder of the chapters in this book, </w:t>
      </w:r>
      <w:r w:rsidR="00CB36B5" w:rsidRPr="005E1E2D">
        <w:rPr>
          <w:rStyle w:val="CodeInTextPACKT"/>
        </w:rPr>
        <w:t>SRV1</w:t>
      </w:r>
      <w:r w:rsidR="00CB36B5">
        <w:rPr>
          <w:lang w:val="en-GB"/>
        </w:rPr>
        <w:t xml:space="preserve"> is a member server, so you need to add this host to the </w:t>
      </w:r>
      <w:r w:rsidR="00CB36B5" w:rsidRPr="00CB36B5">
        <w:rPr>
          <w:rStyle w:val="CodeInTextPACKT"/>
        </w:rPr>
        <w:t>Reskit.Org</w:t>
      </w:r>
      <w:r w:rsidR="00CB36B5">
        <w:rPr>
          <w:lang w:val="en-GB"/>
        </w:rPr>
        <w:t xml:space="preserve"> domain.</w:t>
      </w:r>
    </w:p>
    <w:p w14:paraId="6C96573B" w14:textId="77777777" w:rsidR="00680501" w:rsidRDefault="00680501" w:rsidP="00680501">
      <w:pPr>
        <w:pStyle w:val="Heading2"/>
        <w:tabs>
          <w:tab w:val="left" w:pos="0"/>
        </w:tabs>
      </w:pPr>
      <w:r>
        <w:t>Getting ready</w:t>
      </w:r>
    </w:p>
    <w:p w14:paraId="5E9D641A" w14:textId="7820B359" w:rsidR="00680501" w:rsidRPr="009D0F10" w:rsidRDefault="00680501" w:rsidP="00680501">
      <w:pPr>
        <w:pStyle w:val="NormalPACKT"/>
        <w:rPr>
          <w:lang w:val="en-GB"/>
        </w:rPr>
      </w:pPr>
      <w:r>
        <w:rPr>
          <w:lang w:val="en-GB"/>
        </w:rPr>
        <w:t xml:space="preserve">You run this recipe on </w:t>
      </w:r>
      <w:r w:rsidR="002D655C" w:rsidRPr="002D655C">
        <w:rPr>
          <w:rStyle w:val="CodeInTextPACKT"/>
        </w:rPr>
        <w:t>DC1</w:t>
      </w:r>
      <w:r w:rsidR="002D655C" w:rsidRPr="002D655C">
        <w:rPr>
          <w:lang w:val="en-GB"/>
        </w:rPr>
        <w:t xml:space="preserve">, a domain controller in the </w:t>
      </w:r>
      <w:r w:rsidR="002D655C" w:rsidRPr="002D655C">
        <w:rPr>
          <w:rStyle w:val="CodeInTextPACKT"/>
          <w:lang w:val="en-GB"/>
        </w:rPr>
        <w:t>Reskit.Org</w:t>
      </w:r>
      <w:r w:rsidR="002D655C" w:rsidRPr="002D655C">
        <w:rPr>
          <w:lang w:val="en-GB"/>
        </w:rPr>
        <w:t xml:space="preserve"> domain. This recipe also uses </w:t>
      </w:r>
      <w:r w:rsidR="002D655C" w:rsidRPr="002D655C">
        <w:rPr>
          <w:rStyle w:val="CodeInTextPACKT"/>
          <w:lang w:val="en-GB"/>
        </w:rPr>
        <w:t>SRV1</w:t>
      </w:r>
      <w:r w:rsidR="005E1E2D">
        <w:rPr>
          <w:rStyle w:val="CodeInTextPACKT"/>
          <w:lang w:val="en-GB"/>
        </w:rPr>
        <w:t>,</w:t>
      </w:r>
      <w:r w:rsidR="002D655C">
        <w:rPr>
          <w:rStyle w:val="CodeInTextPACKT"/>
          <w:lang w:val="en-GB"/>
        </w:rPr>
        <w:t xml:space="preserve"> </w:t>
      </w:r>
      <w:r w:rsidR="002D655C" w:rsidRPr="002D655C">
        <w:t>which</w:t>
      </w:r>
      <w:r w:rsidR="005E1E2D">
        <w:t>,</w:t>
      </w:r>
      <w:r w:rsidR="002D655C" w:rsidRPr="002D655C">
        <w:t xml:space="preserve"> as noted above, </w:t>
      </w:r>
      <w:r w:rsidR="002D655C" w:rsidRPr="002D655C">
        <w:rPr>
          <w:lang w:val="en-GB"/>
        </w:rPr>
        <w:t>starts as a non-domain joined Windows Server 2022 host</w:t>
      </w:r>
      <w:r w:rsidR="002D655C">
        <w:rPr>
          <w:lang w:val="en-GB"/>
        </w:rPr>
        <w:t xml:space="preserve">. </w:t>
      </w:r>
      <w:r w:rsidR="00EC6C88">
        <w:rPr>
          <w:lang w:val="en-GB"/>
        </w:rPr>
        <w:t xml:space="preserve">The recipe also uses </w:t>
      </w:r>
      <w:r w:rsidR="00EC6C88" w:rsidRPr="00EC6C88">
        <w:rPr>
          <w:rStyle w:val="CodeInTextPACKT"/>
        </w:rPr>
        <w:t>UKDC1</w:t>
      </w:r>
      <w:r w:rsidR="00EC6C88">
        <w:rPr>
          <w:lang w:val="en-GB"/>
        </w:rPr>
        <w:t xml:space="preserve">, the child domain’s DC. </w:t>
      </w:r>
      <w:r w:rsidR="005E1E2D">
        <w:rPr>
          <w:lang w:val="en-GB"/>
        </w:rPr>
        <w:t xml:space="preserve">You have previously installed PowerShell 7 and VS Code </w:t>
      </w:r>
      <w:r w:rsidR="002D655C" w:rsidRPr="002D655C">
        <w:rPr>
          <w:lang w:val="en-GB"/>
        </w:rPr>
        <w:t>on each host</w:t>
      </w:r>
      <w:r w:rsidR="002D655C">
        <w:rPr>
          <w:lang w:val="en-GB"/>
        </w:rPr>
        <w:t xml:space="preserve"> and</w:t>
      </w:r>
      <w:r w:rsidR="005E1E2D">
        <w:rPr>
          <w:lang w:val="en-GB"/>
        </w:rPr>
        <w:t xml:space="preserve"> login </w:t>
      </w:r>
      <w:r w:rsidR="002D655C">
        <w:rPr>
          <w:lang w:val="en-GB"/>
        </w:rPr>
        <w:t xml:space="preserve">as </w:t>
      </w:r>
      <w:r w:rsidR="002D655C" w:rsidRPr="005E1E2D">
        <w:rPr>
          <w:rStyle w:val="CodeInTextPACKT"/>
        </w:rPr>
        <w:t>Reskit\Administrator</w:t>
      </w:r>
      <w:r w:rsidR="002D655C">
        <w:rPr>
          <w:lang w:val="en-GB"/>
        </w:rPr>
        <w:t>.</w:t>
      </w:r>
    </w:p>
    <w:p w14:paraId="571618FA" w14:textId="4006E55A" w:rsidR="00680501" w:rsidRDefault="00680501" w:rsidP="00680501">
      <w:pPr>
        <w:pStyle w:val="Heading2"/>
        <w:tabs>
          <w:tab w:val="left" w:pos="0"/>
        </w:tabs>
      </w:pPr>
      <w:r>
        <w:t>How to do it...</w:t>
      </w:r>
    </w:p>
    <w:p w14:paraId="7AAD17A4" w14:textId="33A5CF43" w:rsidR="00F81434" w:rsidRPr="00F81434" w:rsidRDefault="00F81434" w:rsidP="00F81434">
      <w:pPr>
        <w:pStyle w:val="NumberedBulletPACKT"/>
        <w:numPr>
          <w:ilvl w:val="0"/>
          <w:numId w:val="27"/>
        </w:numPr>
        <w:rPr>
          <w:color w:val="000000"/>
          <w:lang w:val="en-GB" w:eastAsia="en-GB"/>
        </w:rPr>
      </w:pPr>
      <w:r w:rsidRPr="00F81434">
        <w:rPr>
          <w:lang w:val="en-GB" w:eastAsia="en-GB"/>
        </w:rPr>
        <w:t>Getting computers in the Reskit Domain</w:t>
      </w:r>
    </w:p>
    <w:p w14:paraId="0799B45D" w14:textId="77777777" w:rsidR="00F81434" w:rsidRPr="00F81434" w:rsidRDefault="00F81434" w:rsidP="00F81434">
      <w:pPr>
        <w:pStyle w:val="CodePACKT"/>
      </w:pPr>
    </w:p>
    <w:p w14:paraId="5D70D83A" w14:textId="26A0F312" w:rsidR="00F81434" w:rsidRPr="00F81434" w:rsidRDefault="00F81434" w:rsidP="00F81434">
      <w:pPr>
        <w:pStyle w:val="CodePACKT"/>
      </w:pPr>
      <w:r w:rsidRPr="00F81434">
        <w:t>Get-ADComputer -Filter * |</w:t>
      </w:r>
    </w:p>
    <w:p w14:paraId="4D240768" w14:textId="77777777" w:rsidR="00F81434" w:rsidRPr="00F81434" w:rsidRDefault="00F81434" w:rsidP="00F81434">
      <w:pPr>
        <w:pStyle w:val="CodePACKT"/>
      </w:pPr>
      <w:r w:rsidRPr="00F81434">
        <w:t>  Format-Table -Property Name, DistinguishedName</w:t>
      </w:r>
    </w:p>
    <w:p w14:paraId="7A3CEE8E" w14:textId="77777777" w:rsidR="00F81434" w:rsidRPr="00F81434" w:rsidRDefault="00F81434" w:rsidP="00F81434">
      <w:pPr>
        <w:pStyle w:val="CodePACKT"/>
      </w:pPr>
    </w:p>
    <w:p w14:paraId="0E98AC42" w14:textId="00B4FCE2" w:rsidR="00F81434" w:rsidRPr="00F81434" w:rsidRDefault="00F81434" w:rsidP="00F81434">
      <w:pPr>
        <w:pStyle w:val="NumberedBulletPACKT"/>
        <w:rPr>
          <w:color w:val="000000"/>
        </w:rPr>
      </w:pPr>
      <w:r w:rsidRPr="00F81434">
        <w:t>Getting computers in the UK</w:t>
      </w:r>
      <w:r w:rsidRPr="00F81434">
        <w:rPr>
          <w:rStyle w:val="NormalPACKTChar"/>
        </w:rPr>
        <w:t xml:space="preserve"> Domain</w:t>
      </w:r>
    </w:p>
    <w:p w14:paraId="53B82A84" w14:textId="77777777" w:rsidR="00F81434" w:rsidRDefault="00F81434" w:rsidP="00F81434">
      <w:pPr>
        <w:pStyle w:val="CodePACKT"/>
      </w:pPr>
    </w:p>
    <w:p w14:paraId="12151E65" w14:textId="1824B81F" w:rsidR="00F81434" w:rsidRPr="00F81434" w:rsidRDefault="00F81434" w:rsidP="00F81434">
      <w:pPr>
        <w:pStyle w:val="CodePACKT"/>
      </w:pPr>
      <w:r w:rsidRPr="00F81434">
        <w:t>Get-ADComputer -Filter * -Server UKDC1.UK.Reskit.Org |</w:t>
      </w:r>
    </w:p>
    <w:p w14:paraId="4F3BC7EE" w14:textId="77777777" w:rsidR="00F81434" w:rsidRPr="00F81434" w:rsidRDefault="00F81434" w:rsidP="00F81434">
      <w:pPr>
        <w:pStyle w:val="CodePACKT"/>
      </w:pPr>
      <w:r w:rsidRPr="00F81434">
        <w:t>  Format-Table -Property Name, DistinguishedName</w:t>
      </w:r>
    </w:p>
    <w:p w14:paraId="4371DAFD" w14:textId="77777777" w:rsidR="00F81434" w:rsidRPr="00F81434" w:rsidRDefault="00F81434" w:rsidP="00F81434">
      <w:pPr>
        <w:pStyle w:val="CodePACKT"/>
      </w:pPr>
    </w:p>
    <w:p w14:paraId="01EAFA79" w14:textId="7E7885D7" w:rsidR="00F81434" w:rsidRPr="00F81434" w:rsidRDefault="00F81434" w:rsidP="00F81434">
      <w:pPr>
        <w:pStyle w:val="NumberedBulletPACKT"/>
        <w:rPr>
          <w:color w:val="000000"/>
          <w:lang w:val="en-GB" w:eastAsia="en-GB"/>
        </w:rPr>
      </w:pPr>
      <w:r w:rsidRPr="00F81434">
        <w:rPr>
          <w:lang w:val="en-GB" w:eastAsia="en-GB"/>
        </w:rPr>
        <w:t>Creating a new computer in the Reskit.Org domain</w:t>
      </w:r>
    </w:p>
    <w:p w14:paraId="4F44DEF6" w14:textId="77777777" w:rsidR="00F81434" w:rsidRPr="00F81434" w:rsidRDefault="00F81434" w:rsidP="00F81434">
      <w:pPr>
        <w:pStyle w:val="CodePACKT"/>
      </w:pPr>
    </w:p>
    <w:p w14:paraId="2E97B047" w14:textId="1A266D89" w:rsidR="00F81434" w:rsidRPr="00F81434" w:rsidRDefault="00F81434" w:rsidP="00F81434">
      <w:pPr>
        <w:pStyle w:val="CodePACKT"/>
      </w:pPr>
      <w:r w:rsidRPr="00F81434">
        <w:t>$NCHT = @{</w:t>
      </w:r>
    </w:p>
    <w:p w14:paraId="0C524FBE" w14:textId="77777777" w:rsidR="00F81434" w:rsidRPr="00F81434" w:rsidRDefault="00F81434" w:rsidP="00F81434">
      <w:pPr>
        <w:pStyle w:val="CodePACKT"/>
      </w:pPr>
      <w:r w:rsidRPr="00F81434">
        <w:t xml:space="preserve">    Name                   = 'Wolf' </w:t>
      </w:r>
    </w:p>
    <w:p w14:paraId="4CC9DC20" w14:textId="77777777" w:rsidR="00F81434" w:rsidRPr="00F81434" w:rsidRDefault="00F81434" w:rsidP="00F81434">
      <w:pPr>
        <w:pStyle w:val="CodePACKT"/>
      </w:pPr>
      <w:r w:rsidRPr="00F81434">
        <w:t>    DNSHostName            = 'Wolf.Reskit.Org'</w:t>
      </w:r>
    </w:p>
    <w:p w14:paraId="770EA8FD" w14:textId="77777777" w:rsidR="00F81434" w:rsidRPr="00F81434" w:rsidRDefault="00F81434" w:rsidP="00F81434">
      <w:pPr>
        <w:pStyle w:val="CodePACKT"/>
      </w:pPr>
      <w:r w:rsidRPr="00F81434">
        <w:t>    Description            = 'One for Jerry'</w:t>
      </w:r>
    </w:p>
    <w:p w14:paraId="0875EB4C" w14:textId="77777777" w:rsidR="00F81434" w:rsidRPr="00F81434" w:rsidRDefault="00F81434" w:rsidP="00F81434">
      <w:pPr>
        <w:pStyle w:val="CodePACKT"/>
      </w:pPr>
      <w:r w:rsidRPr="00F81434">
        <w:t>    Path                   = 'OU=IT,DC=Reskit,DC=Org'</w:t>
      </w:r>
    </w:p>
    <w:p w14:paraId="2ED07FFA" w14:textId="77777777" w:rsidR="00F81434" w:rsidRPr="00F81434" w:rsidRDefault="00F81434" w:rsidP="00F81434">
      <w:pPr>
        <w:pStyle w:val="CodePACKT"/>
      </w:pPr>
      <w:r w:rsidRPr="00F81434">
        <w:t>}</w:t>
      </w:r>
    </w:p>
    <w:p w14:paraId="0FCA6A99" w14:textId="77777777" w:rsidR="00F81434" w:rsidRPr="00F81434" w:rsidRDefault="00F81434" w:rsidP="00F81434">
      <w:pPr>
        <w:pStyle w:val="CodePACKT"/>
      </w:pPr>
      <w:r w:rsidRPr="00F81434">
        <w:t>New-ADComputer @NCHT</w:t>
      </w:r>
    </w:p>
    <w:p w14:paraId="63681BB7" w14:textId="77777777" w:rsidR="00F81434" w:rsidRPr="00F81434" w:rsidRDefault="00F81434" w:rsidP="00F81434">
      <w:pPr>
        <w:pStyle w:val="CodePACKT"/>
      </w:pPr>
    </w:p>
    <w:p w14:paraId="2BFC14CC" w14:textId="4C75B0A6" w:rsidR="00F81434" w:rsidRPr="00F81434" w:rsidRDefault="00F81434" w:rsidP="00F81434">
      <w:pPr>
        <w:pStyle w:val="NumberedBulletPACKT"/>
        <w:rPr>
          <w:color w:val="000000"/>
          <w:lang w:val="en-GB" w:eastAsia="en-GB"/>
        </w:rPr>
      </w:pPr>
      <w:r w:rsidRPr="00F81434">
        <w:rPr>
          <w:lang w:val="en-GB" w:eastAsia="en-GB"/>
        </w:rPr>
        <w:t xml:space="preserve">Creating Credential Object for </w:t>
      </w:r>
      <w:r w:rsidRPr="00F81434">
        <w:rPr>
          <w:rStyle w:val="CodeInTextPACKT"/>
        </w:rPr>
        <w:t>SRV1</w:t>
      </w:r>
    </w:p>
    <w:p w14:paraId="7DACB665" w14:textId="77777777" w:rsidR="00F81434" w:rsidRPr="00F81434" w:rsidRDefault="00F81434" w:rsidP="00F81434">
      <w:pPr>
        <w:pStyle w:val="CodePACKT"/>
      </w:pPr>
    </w:p>
    <w:p w14:paraId="00B69D5F" w14:textId="047AFF9C" w:rsidR="00F81434" w:rsidRPr="00F81434" w:rsidRDefault="00F81434" w:rsidP="00F81434">
      <w:pPr>
        <w:pStyle w:val="CodePACKT"/>
      </w:pPr>
      <w:r w:rsidRPr="00F81434">
        <w:t>$ASRV1    = 'SRV1\Administrator'</w:t>
      </w:r>
    </w:p>
    <w:p w14:paraId="78BFEF05" w14:textId="77777777" w:rsidR="00F81434" w:rsidRPr="00F81434" w:rsidRDefault="00F81434" w:rsidP="00F81434">
      <w:pPr>
        <w:pStyle w:val="CodePACKT"/>
      </w:pPr>
      <w:r w:rsidRPr="00F81434">
        <w:t>$PSRV1    = 'Pa$$w0rd'</w:t>
      </w:r>
    </w:p>
    <w:p w14:paraId="764184C8" w14:textId="77777777" w:rsidR="00F81434" w:rsidRPr="00F81434" w:rsidRDefault="00F81434" w:rsidP="00F81434">
      <w:pPr>
        <w:pStyle w:val="CodePACKT"/>
      </w:pPr>
      <w:r w:rsidRPr="00F81434">
        <w:t>$PSSRV1   = ConvertTo-SecureString -String $PSRV1 -AsPlainText -Force</w:t>
      </w:r>
    </w:p>
    <w:p w14:paraId="4A8FDCAC" w14:textId="77777777" w:rsidR="00F81434" w:rsidRPr="00F81434" w:rsidRDefault="00F81434" w:rsidP="00F81434">
      <w:pPr>
        <w:pStyle w:val="CodePACKT"/>
      </w:pPr>
      <w:r w:rsidRPr="00F81434">
        <w:t>$CredSRV1 = [pscredential]::New($ASRV1, $PSSRV1)</w:t>
      </w:r>
    </w:p>
    <w:p w14:paraId="0C11A19B" w14:textId="77777777" w:rsidR="00F81434" w:rsidRPr="00F81434" w:rsidRDefault="00F81434" w:rsidP="00F81434">
      <w:pPr>
        <w:pStyle w:val="CodePACKT"/>
      </w:pPr>
    </w:p>
    <w:p w14:paraId="1B717919" w14:textId="0BE362CE" w:rsidR="00F81434" w:rsidRPr="00F81434" w:rsidRDefault="00F81434" w:rsidP="00F81434">
      <w:pPr>
        <w:pStyle w:val="NumberedBulletPACKT"/>
        <w:rPr>
          <w:color w:val="000000"/>
          <w:lang w:val="en-GB" w:eastAsia="en-GB"/>
        </w:rPr>
      </w:pPr>
      <w:r w:rsidRPr="00F81434">
        <w:rPr>
          <w:lang w:val="en-GB" w:eastAsia="en-GB"/>
        </w:rPr>
        <w:t xml:space="preserve">Creating a script block to </w:t>
      </w:r>
      <w:r w:rsidR="002A21D9">
        <w:rPr>
          <w:lang w:val="en-GB" w:eastAsia="en-GB"/>
        </w:rPr>
        <w:t>j</w:t>
      </w:r>
      <w:r w:rsidRPr="00F81434">
        <w:rPr>
          <w:lang w:val="en-GB" w:eastAsia="en-GB"/>
        </w:rPr>
        <w:t xml:space="preserve">oin </w:t>
      </w:r>
      <w:r w:rsidRPr="00274BA8">
        <w:rPr>
          <w:rStyle w:val="CodeInTextPACKT"/>
        </w:rPr>
        <w:t>SRV1</w:t>
      </w:r>
      <w:r w:rsidR="002A21D9">
        <w:rPr>
          <w:lang w:val="en-GB" w:eastAsia="en-GB"/>
        </w:rPr>
        <w:t xml:space="preserve"> to the Resklt domain</w:t>
      </w:r>
    </w:p>
    <w:p w14:paraId="1D1B8E44" w14:textId="77777777" w:rsidR="00F81434" w:rsidRPr="00F81434" w:rsidRDefault="00F81434" w:rsidP="00F81434">
      <w:pPr>
        <w:pStyle w:val="CodePACKT"/>
      </w:pPr>
    </w:p>
    <w:p w14:paraId="6B3F79FD" w14:textId="7177D461" w:rsidR="00F81434" w:rsidRPr="00F81434" w:rsidRDefault="00F81434" w:rsidP="00F81434">
      <w:pPr>
        <w:pStyle w:val="CodePACKT"/>
      </w:pPr>
      <w:r w:rsidRPr="00F81434">
        <w:t>$SB = {</w:t>
      </w:r>
    </w:p>
    <w:p w14:paraId="7D37CACE" w14:textId="77777777" w:rsidR="00F81434" w:rsidRPr="00F81434" w:rsidRDefault="00F81434" w:rsidP="00F81434">
      <w:pPr>
        <w:pStyle w:val="CodePACKT"/>
      </w:pPr>
      <w:r w:rsidRPr="00F81434">
        <w:t>  $ARK    = 'Reskit\Administrator'</w:t>
      </w:r>
    </w:p>
    <w:p w14:paraId="606C3041" w14:textId="77777777" w:rsidR="00F81434" w:rsidRPr="00F81434" w:rsidRDefault="00F81434" w:rsidP="00F81434">
      <w:pPr>
        <w:pStyle w:val="CodePACKT"/>
      </w:pPr>
      <w:r w:rsidRPr="00F81434">
        <w:t>  $PRK    = 'Pa$$w0rd'</w:t>
      </w:r>
    </w:p>
    <w:p w14:paraId="31840B5A" w14:textId="77777777" w:rsidR="00F81434" w:rsidRPr="00F81434" w:rsidRDefault="00F81434" w:rsidP="00F81434">
      <w:pPr>
        <w:pStyle w:val="CodePACKT"/>
      </w:pPr>
      <w:r w:rsidRPr="00F81434">
        <w:t>  $PSRK   = ConvertTo-SecureString -String $PRK -AsPlainText -Force</w:t>
      </w:r>
    </w:p>
    <w:p w14:paraId="31B43817" w14:textId="77777777" w:rsidR="00F81434" w:rsidRPr="00F81434" w:rsidRDefault="00F81434" w:rsidP="00F81434">
      <w:pPr>
        <w:pStyle w:val="CodePACKT"/>
      </w:pPr>
      <w:r w:rsidRPr="00F81434">
        <w:t>  $CredRK = [pscredential]::New($ARK, $PSRK)</w:t>
      </w:r>
    </w:p>
    <w:p w14:paraId="69D88D44" w14:textId="77777777" w:rsidR="00F81434" w:rsidRPr="00F81434" w:rsidRDefault="00F81434" w:rsidP="00F81434">
      <w:pPr>
        <w:pStyle w:val="CodePACKT"/>
      </w:pPr>
      <w:r w:rsidRPr="00F81434">
        <w:t>  $DJHT = @{</w:t>
      </w:r>
    </w:p>
    <w:p w14:paraId="33B04B69" w14:textId="77777777" w:rsidR="00F81434" w:rsidRPr="00F81434" w:rsidRDefault="00F81434" w:rsidP="00F81434">
      <w:pPr>
        <w:pStyle w:val="CodePACKT"/>
      </w:pPr>
      <w:r w:rsidRPr="00F81434">
        <w:t>    DomainName  = 'Reskit.Org'</w:t>
      </w:r>
    </w:p>
    <w:p w14:paraId="0D49CF98" w14:textId="77777777" w:rsidR="00F81434" w:rsidRPr="00F81434" w:rsidRDefault="00F81434" w:rsidP="00F81434">
      <w:pPr>
        <w:pStyle w:val="CodePACKT"/>
      </w:pPr>
      <w:r w:rsidRPr="00F81434">
        <w:t>    OUPath      = 'OU=IT,DC=Reskit,DC=Org'</w:t>
      </w:r>
    </w:p>
    <w:p w14:paraId="63ADA287" w14:textId="77777777" w:rsidR="00F81434" w:rsidRPr="00F81434" w:rsidRDefault="00F81434" w:rsidP="00F81434">
      <w:pPr>
        <w:pStyle w:val="CodePACKT"/>
      </w:pPr>
      <w:r w:rsidRPr="00F81434">
        <w:t>    Credential  = $CredRK</w:t>
      </w:r>
    </w:p>
    <w:p w14:paraId="17410A9C" w14:textId="77777777" w:rsidR="00F81434" w:rsidRPr="00F81434" w:rsidRDefault="00F81434" w:rsidP="00F81434">
      <w:pPr>
        <w:pStyle w:val="CodePACKT"/>
      </w:pPr>
      <w:r w:rsidRPr="00F81434">
        <w:t>    Restart     = $false</w:t>
      </w:r>
    </w:p>
    <w:p w14:paraId="3540B5EC" w14:textId="77777777" w:rsidR="00F81434" w:rsidRPr="00F81434" w:rsidRDefault="00F81434" w:rsidP="00F81434">
      <w:pPr>
        <w:pStyle w:val="CodePACKT"/>
      </w:pPr>
      <w:r w:rsidRPr="00F81434">
        <w:t> }</w:t>
      </w:r>
    </w:p>
    <w:p w14:paraId="0E9001DE" w14:textId="77777777" w:rsidR="00F81434" w:rsidRPr="00F81434" w:rsidRDefault="00F81434" w:rsidP="00F81434">
      <w:pPr>
        <w:pStyle w:val="CodePACKT"/>
      </w:pPr>
      <w:r w:rsidRPr="00F81434">
        <w:t>    Add-Computer @DJHT</w:t>
      </w:r>
    </w:p>
    <w:p w14:paraId="45A4610A" w14:textId="77777777" w:rsidR="00F81434" w:rsidRPr="00F81434" w:rsidRDefault="00F81434" w:rsidP="00F81434">
      <w:pPr>
        <w:pStyle w:val="CodePACKT"/>
      </w:pPr>
      <w:r w:rsidRPr="00F81434">
        <w:t>}  </w:t>
      </w:r>
    </w:p>
    <w:p w14:paraId="4E2B89BC" w14:textId="77777777" w:rsidR="00F81434" w:rsidRPr="00F81434" w:rsidRDefault="00F81434" w:rsidP="00F81434">
      <w:pPr>
        <w:pStyle w:val="CodePACKT"/>
      </w:pPr>
    </w:p>
    <w:p w14:paraId="774FC79C" w14:textId="2D522EC9" w:rsidR="00F81434" w:rsidRPr="00F81434" w:rsidRDefault="00F81434" w:rsidP="00F81434">
      <w:pPr>
        <w:pStyle w:val="NumberedBulletPACKT"/>
        <w:rPr>
          <w:color w:val="000000"/>
          <w:lang w:val="en-GB" w:eastAsia="en-GB"/>
        </w:rPr>
      </w:pPr>
      <w:r w:rsidRPr="00F81434">
        <w:rPr>
          <w:lang w:val="en-GB" w:eastAsia="en-GB"/>
        </w:rPr>
        <w:t xml:space="preserve">Testing to ensure </w:t>
      </w:r>
      <w:r w:rsidRPr="00443C77">
        <w:rPr>
          <w:rStyle w:val="CodeInTextPACKT"/>
        </w:rPr>
        <w:t>SRV1</w:t>
      </w:r>
      <w:r w:rsidRPr="00F81434">
        <w:rPr>
          <w:lang w:val="en-GB" w:eastAsia="en-GB"/>
        </w:rPr>
        <w:t xml:space="preserve"> is online</w:t>
      </w:r>
    </w:p>
    <w:p w14:paraId="5B51EBEA" w14:textId="77777777" w:rsidR="00F81434" w:rsidRDefault="00F81434" w:rsidP="00F81434">
      <w:pPr>
        <w:pStyle w:val="CodePACKT"/>
      </w:pPr>
    </w:p>
    <w:p w14:paraId="4AA9B577" w14:textId="6E61AF0F" w:rsidR="00F81434" w:rsidRPr="00F81434" w:rsidRDefault="00F81434" w:rsidP="00F81434">
      <w:pPr>
        <w:pStyle w:val="CodePACKT"/>
      </w:pPr>
      <w:r w:rsidRPr="00F81434">
        <w:t>Test-NetConnection -ComputerName SRV1</w:t>
      </w:r>
    </w:p>
    <w:p w14:paraId="6BA37191" w14:textId="77777777" w:rsidR="00F81434" w:rsidRPr="00F81434" w:rsidRDefault="00F81434" w:rsidP="00F81434">
      <w:pPr>
        <w:pStyle w:val="CodePACKT"/>
      </w:pPr>
      <w:r w:rsidRPr="00F81434">
        <w:t xml:space="preserve">Test-NetConnection -ComputerName SRV1 -port </w:t>
      </w:r>
      <w:r w:rsidRPr="00F81434">
        <w:rPr>
          <w:color w:val="098658"/>
        </w:rPr>
        <w:t>5985</w:t>
      </w:r>
    </w:p>
    <w:p w14:paraId="7848B19F" w14:textId="77777777" w:rsidR="00F81434" w:rsidRPr="00F81434" w:rsidRDefault="00F81434" w:rsidP="00F81434">
      <w:pPr>
        <w:pStyle w:val="CodePACKT"/>
      </w:pPr>
    </w:p>
    <w:p w14:paraId="17D31AF9" w14:textId="0BE2A533" w:rsidR="00F81434" w:rsidRPr="00F81434" w:rsidRDefault="00F81434" w:rsidP="00F81434">
      <w:pPr>
        <w:pStyle w:val="NumberedBulletPACKT"/>
        <w:rPr>
          <w:color w:val="000000"/>
          <w:lang w:val="en-GB" w:eastAsia="en-GB"/>
        </w:rPr>
      </w:pPr>
      <w:r w:rsidRPr="00F81434">
        <w:rPr>
          <w:lang w:val="en-GB" w:eastAsia="en-GB"/>
        </w:rPr>
        <w:t>Joining the computer to the domain</w:t>
      </w:r>
    </w:p>
    <w:p w14:paraId="01FE99F6" w14:textId="77777777" w:rsidR="00F81434" w:rsidRPr="00F81434" w:rsidRDefault="00F81434" w:rsidP="00F81434">
      <w:pPr>
        <w:pStyle w:val="CodePACKT"/>
      </w:pPr>
    </w:p>
    <w:p w14:paraId="18BE7FD3" w14:textId="4558FD6A" w:rsidR="00F81434" w:rsidRPr="00F81434" w:rsidRDefault="00F81434" w:rsidP="00F81434">
      <w:pPr>
        <w:pStyle w:val="CodePACKT"/>
      </w:pPr>
      <w:r w:rsidRPr="00F81434">
        <w:t>Set-Item -Path WSMan:\localhost\Client\TrustedHosts -Value '*' -Force</w:t>
      </w:r>
    </w:p>
    <w:p w14:paraId="5F3A926C" w14:textId="77777777" w:rsidR="00F81434" w:rsidRPr="00F81434" w:rsidRDefault="00F81434" w:rsidP="00F81434">
      <w:pPr>
        <w:pStyle w:val="CodePACKT"/>
      </w:pPr>
      <w:r w:rsidRPr="00F81434">
        <w:t>Invoke-Command -ComputerName SRV1 -Credential $CredSRV1 -ScriptBlock $SB</w:t>
      </w:r>
    </w:p>
    <w:p w14:paraId="65103217" w14:textId="77777777" w:rsidR="00F81434" w:rsidRPr="00F81434" w:rsidRDefault="00F81434" w:rsidP="00F81434">
      <w:pPr>
        <w:pStyle w:val="CodePACKT"/>
      </w:pPr>
    </w:p>
    <w:p w14:paraId="395E9C09" w14:textId="31680E86" w:rsidR="00F81434" w:rsidRPr="00F81434" w:rsidRDefault="00F81434" w:rsidP="00F81434">
      <w:pPr>
        <w:pStyle w:val="NumberedBulletPACKT"/>
        <w:rPr>
          <w:color w:val="000000"/>
          <w:lang w:val="en-GB" w:eastAsia="en-GB"/>
        </w:rPr>
      </w:pPr>
      <w:r w:rsidRPr="00F81434">
        <w:rPr>
          <w:lang w:val="en-GB" w:eastAsia="en-GB"/>
        </w:rPr>
        <w:t xml:space="preserve">Restarting </w:t>
      </w:r>
      <w:r w:rsidRPr="00F81434">
        <w:rPr>
          <w:rStyle w:val="CodeInTextPACKT"/>
        </w:rPr>
        <w:t>SRV1</w:t>
      </w:r>
    </w:p>
    <w:p w14:paraId="0001F191" w14:textId="77777777" w:rsidR="00F81434" w:rsidRPr="00F81434" w:rsidRDefault="00F81434" w:rsidP="00F81434">
      <w:pPr>
        <w:pStyle w:val="CodePACKT"/>
      </w:pPr>
    </w:p>
    <w:p w14:paraId="7D94CC86" w14:textId="77777777" w:rsidR="00F81434" w:rsidRPr="00F81434" w:rsidRDefault="00F81434" w:rsidP="00F81434">
      <w:pPr>
        <w:pStyle w:val="CodePACKT"/>
      </w:pPr>
      <w:r w:rsidRPr="00F81434">
        <w:t>Restart-Computer -ComputerName SRV1 -Credential $CredSRV1 -Force</w:t>
      </w:r>
    </w:p>
    <w:p w14:paraId="507726EA" w14:textId="77777777" w:rsidR="00F81434" w:rsidRPr="00F81434" w:rsidRDefault="00F81434" w:rsidP="00F81434">
      <w:pPr>
        <w:pStyle w:val="CodePACKT"/>
      </w:pPr>
    </w:p>
    <w:p w14:paraId="061CD121" w14:textId="776B2582" w:rsidR="00F81434" w:rsidRPr="00F81434" w:rsidRDefault="00F81434" w:rsidP="00F81434">
      <w:pPr>
        <w:pStyle w:val="NumberedBulletPACKT"/>
        <w:rPr>
          <w:color w:val="000000"/>
          <w:lang w:val="en-GB" w:eastAsia="en-GB"/>
        </w:rPr>
      </w:pPr>
      <w:r w:rsidRPr="00F81434">
        <w:rPr>
          <w:lang w:val="en-GB" w:eastAsia="en-GB"/>
        </w:rPr>
        <w:lastRenderedPageBreak/>
        <w:t xml:space="preserve">Viewing the resulting computer accounts for </w:t>
      </w:r>
      <w:r w:rsidRPr="00274BA8">
        <w:rPr>
          <w:rStyle w:val="CodeInTextPACKT"/>
        </w:rPr>
        <w:t>Reskit.Org</w:t>
      </w:r>
    </w:p>
    <w:p w14:paraId="511BE8B9" w14:textId="77777777" w:rsidR="00F81434" w:rsidRPr="00F81434" w:rsidRDefault="00F81434" w:rsidP="00F81434">
      <w:pPr>
        <w:pStyle w:val="CodePACKT"/>
      </w:pPr>
    </w:p>
    <w:p w14:paraId="1A8F849B" w14:textId="39F6EE2C" w:rsidR="00F81434" w:rsidRPr="00F81434" w:rsidRDefault="00F81434" w:rsidP="00F81434">
      <w:pPr>
        <w:pStyle w:val="CodePACKT"/>
      </w:pPr>
      <w:r w:rsidRPr="00F81434">
        <w:t xml:space="preserve">Get-ADComputer -Filter * -Properties DNSHostName | </w:t>
      </w:r>
    </w:p>
    <w:p w14:paraId="639983DC" w14:textId="378E3EAE" w:rsidR="00F81434" w:rsidRPr="00F81434" w:rsidRDefault="00F81434" w:rsidP="00F81434">
      <w:pPr>
        <w:pStyle w:val="CodePACKT"/>
      </w:pPr>
      <w:r w:rsidRPr="00F81434">
        <w:t xml:space="preserve">  Format-Table </w:t>
      </w:r>
    </w:p>
    <w:p w14:paraId="05C91F5E" w14:textId="67076184" w:rsidR="00680501" w:rsidRDefault="00680501" w:rsidP="00680501">
      <w:pPr>
        <w:pStyle w:val="Heading2"/>
        <w:numPr>
          <w:ilvl w:val="1"/>
          <w:numId w:val="3"/>
        </w:numPr>
        <w:tabs>
          <w:tab w:val="left" w:pos="0"/>
        </w:tabs>
      </w:pPr>
      <w:r>
        <w:t>How it works...</w:t>
      </w:r>
    </w:p>
    <w:p w14:paraId="2134E9A9" w14:textId="2736E735" w:rsidR="00F81434" w:rsidRDefault="00F81434" w:rsidP="00F81434">
      <w:pPr>
        <w:pStyle w:val="NormalPACKT"/>
        <w:rPr>
          <w:lang w:val="en-GB"/>
        </w:rPr>
      </w:pPr>
      <w:r>
        <w:rPr>
          <w:lang w:val="en-GB"/>
        </w:rPr>
        <w:t xml:space="preserve">In </w:t>
      </w:r>
      <w:r w:rsidRPr="00F81434">
        <w:rPr>
          <w:rStyle w:val="ItalicsPACKT"/>
        </w:rPr>
        <w:t>step 1</w:t>
      </w:r>
      <w:r>
        <w:rPr>
          <w:lang w:val="en-GB"/>
        </w:rPr>
        <w:t xml:space="preserve">, you use </w:t>
      </w:r>
      <w:r w:rsidRPr="00F81434">
        <w:rPr>
          <w:rStyle w:val="CodeInTextPACKT"/>
        </w:rPr>
        <w:t>Get-ADComputer</w:t>
      </w:r>
      <w:r>
        <w:rPr>
          <w:lang w:val="en-GB"/>
        </w:rPr>
        <w:t xml:space="preserve"> to check the computers that you have added to the </w:t>
      </w:r>
      <w:r w:rsidRPr="00F81434">
        <w:rPr>
          <w:rStyle w:val="CodeInTextPACKT"/>
        </w:rPr>
        <w:t>Reskit</w:t>
      </w:r>
      <w:r>
        <w:rPr>
          <w:lang w:val="en-GB"/>
        </w:rPr>
        <w:t xml:space="preserve"> domain, with output like this:</w:t>
      </w:r>
    </w:p>
    <w:p w14:paraId="0050AF34" w14:textId="370AF6E8" w:rsidR="00E4012F" w:rsidRDefault="00E4012F" w:rsidP="00E4012F">
      <w:pPr>
        <w:pStyle w:val="FigurePACKT"/>
      </w:pPr>
      <w:r>
        <w:rPr>
          <w:noProof/>
        </w:rPr>
        <w:drawing>
          <wp:inline distT="0" distB="0" distL="0" distR="0" wp14:anchorId="3AAEE63E" wp14:editId="1446BDE6">
            <wp:extent cx="3151067" cy="1109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6920" cy="1115549"/>
                    </a:xfrm>
                    <a:prstGeom prst="rect">
                      <a:avLst/>
                    </a:prstGeom>
                  </pic:spPr>
                </pic:pic>
              </a:graphicData>
            </a:graphic>
          </wp:inline>
        </w:drawing>
      </w:r>
    </w:p>
    <w:p w14:paraId="0677403A" w14:textId="6387A13C" w:rsidR="00F81434" w:rsidRDefault="00F81434" w:rsidP="00F81434">
      <w:pPr>
        <w:pStyle w:val="FigurePACKT"/>
        <w:rPr>
          <w:szCs w:val="28"/>
        </w:rPr>
      </w:pPr>
      <w:r>
        <w:rPr>
          <w:szCs w:val="28"/>
        </w:rPr>
        <w:t>Figure 4.3</w:t>
      </w:r>
      <w:r>
        <w:rPr>
          <w:szCs w:val="28"/>
        </w:rPr>
        <w:tab/>
      </w:r>
      <w:r w:rsidR="00E4012F">
        <w:rPr>
          <w:szCs w:val="28"/>
        </w:rPr>
        <w:t>4</w:t>
      </w:r>
      <w:r>
        <w:rPr>
          <w:szCs w:val="28"/>
        </w:rPr>
        <w:t xml:space="preserve">: Viewing </w:t>
      </w:r>
      <w:r w:rsidR="00E4012F">
        <w:rPr>
          <w:szCs w:val="28"/>
        </w:rPr>
        <w:t>Computers in the Reskit domain</w:t>
      </w:r>
    </w:p>
    <w:p w14:paraId="27E7B110" w14:textId="32B53F61" w:rsidR="00F81434" w:rsidRDefault="00F81434" w:rsidP="00F81434">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w:t>
      </w:r>
      <w:r w:rsidR="00E4012F">
        <w:rPr>
          <w:rFonts w:ascii="Arial" w:hAnsi="Arial"/>
          <w:b/>
          <w:color w:val="FF0000"/>
          <w:sz w:val="28"/>
          <w:szCs w:val="28"/>
        </w:rPr>
        <w:t>4</w:t>
      </w:r>
      <w:r w:rsidRPr="00764924">
        <w:rPr>
          <w:rFonts w:ascii="Arial" w:hAnsi="Arial"/>
          <w:b/>
          <w:color w:val="FF0000"/>
          <w:sz w:val="28"/>
          <w:szCs w:val="28"/>
        </w:rPr>
        <w:t>.png</w:t>
      </w:r>
    </w:p>
    <w:p w14:paraId="4A4B2F18" w14:textId="5FFEFF03" w:rsidR="00E4012F" w:rsidRDefault="00E4012F" w:rsidP="00E4012F">
      <w:pPr>
        <w:pStyle w:val="NormalPACKT"/>
      </w:pPr>
      <w:r w:rsidRPr="00E4012F">
        <w:t xml:space="preserve">In </w:t>
      </w:r>
      <w:r w:rsidRPr="00E4012F">
        <w:rPr>
          <w:rStyle w:val="ItalicsPACKT"/>
        </w:rPr>
        <w:t>step 2</w:t>
      </w:r>
      <w:r w:rsidRPr="00E4012F">
        <w:t xml:space="preserve">, </w:t>
      </w:r>
      <w:r>
        <w:t xml:space="preserve">you use the </w:t>
      </w:r>
      <w:r w:rsidRPr="00E4012F">
        <w:rPr>
          <w:rStyle w:val="CodeInTextPACKT"/>
        </w:rPr>
        <w:t>Get-ADComputer</w:t>
      </w:r>
      <w:r>
        <w:t xml:space="preserve"> to get the computer accounts in the </w:t>
      </w:r>
      <w:r w:rsidRPr="00E4012F">
        <w:rPr>
          <w:rStyle w:val="CodeInTextPACKT"/>
        </w:rPr>
        <w:t>UK.Reskit.Org</w:t>
      </w:r>
      <w:r>
        <w:t xml:space="preserve"> domain, with output like this:</w:t>
      </w:r>
    </w:p>
    <w:p w14:paraId="5489F46C" w14:textId="102B0DB3" w:rsidR="00E4012F" w:rsidRPr="00E4012F" w:rsidRDefault="00375C14" w:rsidP="00375C14">
      <w:pPr>
        <w:pStyle w:val="FigurePACKT"/>
      </w:pPr>
      <w:r>
        <w:rPr>
          <w:noProof/>
        </w:rPr>
        <w:drawing>
          <wp:inline distT="0" distB="0" distL="0" distR="0" wp14:anchorId="5EB958D4" wp14:editId="13624376">
            <wp:extent cx="3763982" cy="103880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79288" cy="1043029"/>
                    </a:xfrm>
                    <a:prstGeom prst="rect">
                      <a:avLst/>
                    </a:prstGeom>
                  </pic:spPr>
                </pic:pic>
              </a:graphicData>
            </a:graphic>
          </wp:inline>
        </w:drawing>
      </w:r>
    </w:p>
    <w:p w14:paraId="22FD33FF" w14:textId="547BA0E9" w:rsidR="00E4012F" w:rsidRDefault="00E4012F" w:rsidP="00E4012F">
      <w:pPr>
        <w:pStyle w:val="FigurePACKT"/>
        <w:rPr>
          <w:szCs w:val="28"/>
        </w:rPr>
      </w:pPr>
      <w:r>
        <w:rPr>
          <w:szCs w:val="28"/>
        </w:rPr>
        <w:t>Figure 4.3</w:t>
      </w:r>
      <w:r>
        <w:rPr>
          <w:szCs w:val="28"/>
        </w:rPr>
        <w:tab/>
        <w:t>5: Viewing Computers in the UK child domain</w:t>
      </w:r>
    </w:p>
    <w:p w14:paraId="66C08EB5" w14:textId="59EDF1CE" w:rsidR="00E4012F" w:rsidRDefault="00E4012F" w:rsidP="00E4012F">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35</w:t>
      </w:r>
      <w:r w:rsidRPr="00764924">
        <w:rPr>
          <w:rFonts w:ascii="Arial" w:hAnsi="Arial"/>
          <w:b/>
          <w:color w:val="FF0000"/>
          <w:sz w:val="28"/>
          <w:szCs w:val="28"/>
        </w:rPr>
        <w:t>.png</w:t>
      </w:r>
    </w:p>
    <w:p w14:paraId="1E6867B9" w14:textId="17143709" w:rsidR="00F81434" w:rsidRDefault="002A21D9" w:rsidP="00F81434">
      <w:pPr>
        <w:pStyle w:val="NormalPACKT"/>
      </w:pPr>
      <w:r>
        <w:t xml:space="preserve">To demonstrate creating a compute account in the AD, in </w:t>
      </w:r>
      <w:r w:rsidRPr="002A21D9">
        <w:rPr>
          <w:rStyle w:val="ItalicsPACKT"/>
        </w:rPr>
        <w:t>step 3</w:t>
      </w:r>
      <w:r>
        <w:t xml:space="preserve">, you create a new computer object, </w:t>
      </w:r>
      <w:r w:rsidRPr="002A21D9">
        <w:rPr>
          <w:rStyle w:val="CodeInTextPACKT"/>
        </w:rPr>
        <w:t>Wolf</w:t>
      </w:r>
      <w:r>
        <w:t xml:space="preserve">, for the </w:t>
      </w:r>
      <w:r w:rsidRPr="002A21D9">
        <w:rPr>
          <w:rStyle w:val="CodeInTextPACKT"/>
        </w:rPr>
        <w:t>Reskit</w:t>
      </w:r>
      <w:r>
        <w:t xml:space="preserve"> domain. This step creates no console output.</w:t>
      </w:r>
    </w:p>
    <w:p w14:paraId="1294A2FF" w14:textId="6CD40E13" w:rsidR="002A21D9" w:rsidRDefault="002A21D9" w:rsidP="00F81434">
      <w:pPr>
        <w:pStyle w:val="NormalPACKT"/>
      </w:pPr>
      <w:r>
        <w:t xml:space="preserve">In </w:t>
      </w:r>
      <w:r w:rsidRPr="002A21D9">
        <w:rPr>
          <w:rStyle w:val="ItalicsPACKT"/>
        </w:rPr>
        <w:t>step 4</w:t>
      </w:r>
      <w:r>
        <w:t xml:space="preserve">, you create a credential object you use in the next step. </w:t>
      </w:r>
      <w:r w:rsidR="005E1E2D" w:rsidRPr="005E1E2D">
        <w:rPr>
          <w:rStyle w:val="ItalicsPACKT"/>
        </w:rPr>
        <w:t>Step 5</w:t>
      </w:r>
      <w:r w:rsidR="005E1E2D">
        <w:t xml:space="preserve"> creates</w:t>
      </w:r>
      <w:r>
        <w:t xml:space="preserve"> a script block you run on </w:t>
      </w:r>
      <w:r w:rsidRPr="005E1E2D">
        <w:rPr>
          <w:rStyle w:val="CodeInTextPACKT"/>
        </w:rPr>
        <w:t>SRV1</w:t>
      </w:r>
      <w:r>
        <w:t xml:space="preserve"> to make the host a domain member. These two steps produce no console output.</w:t>
      </w:r>
    </w:p>
    <w:p w14:paraId="5C9BDE28" w14:textId="17F2E1E1" w:rsidR="002A21D9" w:rsidRDefault="002A21D9" w:rsidP="00F81434">
      <w:pPr>
        <w:pStyle w:val="NormalPACKT"/>
      </w:pPr>
      <w:r>
        <w:t xml:space="preserve">In </w:t>
      </w:r>
      <w:r w:rsidRPr="002A21D9">
        <w:rPr>
          <w:rStyle w:val="ItalicsPACKT"/>
        </w:rPr>
        <w:t>step 6</w:t>
      </w:r>
      <w:r>
        <w:t xml:space="preserve">, you use </w:t>
      </w:r>
      <w:r w:rsidRPr="002A21D9">
        <w:rPr>
          <w:rStyle w:val="CodeInTextPACKT"/>
        </w:rPr>
        <w:t>Test-NetConnection</w:t>
      </w:r>
      <w:r>
        <w:t xml:space="preserve"> to check that </w:t>
      </w:r>
      <w:r w:rsidRPr="002A21D9">
        <w:rPr>
          <w:rStyle w:val="CodeInTextPACKT"/>
        </w:rPr>
        <w:t>SRV1</w:t>
      </w:r>
      <w:r>
        <w:t xml:space="preserve"> is online</w:t>
      </w:r>
      <w:r w:rsidR="005E1E2D">
        <w:t>,</w:t>
      </w:r>
      <w:r>
        <w:t xml:space="preserve"> and you can make a connection to the WinRM port, which produces output like this:</w:t>
      </w:r>
    </w:p>
    <w:p w14:paraId="53975B07" w14:textId="305D3713" w:rsidR="002A21D9" w:rsidRDefault="00443C77" w:rsidP="00443C77">
      <w:pPr>
        <w:pStyle w:val="FigurePACKT"/>
      </w:pPr>
      <w:r>
        <w:rPr>
          <w:noProof/>
        </w:rPr>
        <w:drawing>
          <wp:inline distT="0" distB="0" distL="0" distR="0" wp14:anchorId="0316A5F4" wp14:editId="0DFA856C">
            <wp:extent cx="2066098" cy="132309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70587" cy="1325972"/>
                    </a:xfrm>
                    <a:prstGeom prst="rect">
                      <a:avLst/>
                    </a:prstGeom>
                  </pic:spPr>
                </pic:pic>
              </a:graphicData>
            </a:graphic>
          </wp:inline>
        </w:drawing>
      </w:r>
    </w:p>
    <w:p w14:paraId="55B17F50" w14:textId="7069515A" w:rsidR="002A21D9" w:rsidRDefault="002A21D9" w:rsidP="002A21D9">
      <w:pPr>
        <w:pStyle w:val="FigurePACKT"/>
        <w:rPr>
          <w:szCs w:val="28"/>
        </w:rPr>
      </w:pPr>
      <w:r>
        <w:rPr>
          <w:szCs w:val="28"/>
        </w:rPr>
        <w:t>Figure 4.3</w:t>
      </w:r>
      <w:r>
        <w:rPr>
          <w:szCs w:val="28"/>
        </w:rPr>
        <w:tab/>
        <w:t>6: Testing the connection to SRV2</w:t>
      </w:r>
    </w:p>
    <w:p w14:paraId="156DF8B5" w14:textId="243C38F5" w:rsidR="002A21D9" w:rsidRDefault="002A21D9" w:rsidP="002A21D9">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36</w:t>
      </w:r>
      <w:r w:rsidRPr="00764924">
        <w:rPr>
          <w:rFonts w:ascii="Arial" w:hAnsi="Arial"/>
          <w:b/>
          <w:color w:val="FF0000"/>
          <w:sz w:val="28"/>
          <w:szCs w:val="28"/>
        </w:rPr>
        <w:t>.png</w:t>
      </w:r>
    </w:p>
    <w:p w14:paraId="3561C9D3" w14:textId="04A02E2A" w:rsidR="00443C77" w:rsidRPr="00443C77" w:rsidRDefault="00443C77" w:rsidP="00443C77">
      <w:pPr>
        <w:pStyle w:val="NormalPACKT"/>
      </w:pPr>
      <w:r>
        <w:lastRenderedPageBreak/>
        <w:t xml:space="preserve">In </w:t>
      </w:r>
      <w:r w:rsidRPr="00443C77">
        <w:rPr>
          <w:rStyle w:val="ItalicsPACKT"/>
        </w:rPr>
        <w:t>step 7</w:t>
      </w:r>
      <w:r>
        <w:t xml:space="preserve">, you invoke the script block </w:t>
      </w:r>
      <w:r w:rsidRPr="00443C77">
        <w:rPr>
          <w:rStyle w:val="CodeInTextPACKT"/>
        </w:rPr>
        <w:t>($SB</w:t>
      </w:r>
      <w:r>
        <w:t xml:space="preserve">) on </w:t>
      </w:r>
      <w:r w:rsidRPr="00443C77">
        <w:rPr>
          <w:rStyle w:val="CodeInTextPACKT"/>
        </w:rPr>
        <w:t>SRV1</w:t>
      </w:r>
      <w:r>
        <w:t xml:space="preserve"> to join that host to the </w:t>
      </w:r>
      <w:r w:rsidRPr="00443C77">
        <w:rPr>
          <w:rStyle w:val="CodeInTextPACKT"/>
        </w:rPr>
        <w:t>Reskit</w:t>
      </w:r>
      <w:r>
        <w:t xml:space="preserve"> domain. This step produces no output. In Step 8., you restart </w:t>
      </w:r>
      <w:r w:rsidRPr="00443C77">
        <w:rPr>
          <w:rStyle w:val="CodeInTextPACKT"/>
        </w:rPr>
        <w:t>SRV1</w:t>
      </w:r>
      <w:r>
        <w:t xml:space="preserve"> with no console output. If you are running </w:t>
      </w:r>
      <w:r w:rsidRPr="00443C77">
        <w:rPr>
          <w:rStyle w:val="CodeInTextPACKT"/>
        </w:rPr>
        <w:t>SRV1</w:t>
      </w:r>
      <w:r>
        <w:t xml:space="preserve"> as a VM</w:t>
      </w:r>
      <w:r w:rsidR="005E1E2D">
        <w:t xml:space="preserve"> and</w:t>
      </w:r>
      <w:r>
        <w:t xml:space="preserve"> connecting to the server using tool</w:t>
      </w:r>
      <w:r w:rsidR="005E1E2D">
        <w:t>s</w:t>
      </w:r>
      <w:r>
        <w:t xml:space="preserve"> such as </w:t>
      </w:r>
      <w:r w:rsidRPr="00443C77">
        <w:rPr>
          <w:rStyle w:val="CodeInTextPACKT"/>
        </w:rPr>
        <w:t>VMconnect</w:t>
      </w:r>
      <w:r>
        <w:t xml:space="preserve">, you should see the VM reboot. After the reboot – log in as </w:t>
      </w:r>
      <w:r w:rsidRPr="00443C77">
        <w:rPr>
          <w:rStyle w:val="CodeInTextPACKT"/>
        </w:rPr>
        <w:t>Reskit\Administrator</w:t>
      </w:r>
      <w:r>
        <w:t>.</w:t>
      </w:r>
    </w:p>
    <w:p w14:paraId="6001EAD3" w14:textId="45E53146" w:rsidR="002A21D9" w:rsidRDefault="00443C77" w:rsidP="00F81434">
      <w:pPr>
        <w:pStyle w:val="NormalPACKT"/>
      </w:pPr>
      <w:r>
        <w:t xml:space="preserve">In </w:t>
      </w:r>
      <w:r w:rsidRPr="00443C77">
        <w:rPr>
          <w:rStyle w:val="ItalicsPACKT"/>
        </w:rPr>
        <w:t>step 9</w:t>
      </w:r>
      <w:r>
        <w:t>, you use Get-ADComputer to check on the computers in the Reskit domain</w:t>
      </w:r>
      <w:r w:rsidR="005E1E2D">
        <w:t>,</w:t>
      </w:r>
      <w:r>
        <w:t xml:space="preserve"> which has output like this:</w:t>
      </w:r>
    </w:p>
    <w:p w14:paraId="73E6BBD6" w14:textId="19F7D94E" w:rsidR="00443C77" w:rsidRDefault="00F03B08" w:rsidP="00F03B08">
      <w:pPr>
        <w:pStyle w:val="FigurePACKT"/>
      </w:pPr>
      <w:r>
        <w:rPr>
          <w:noProof/>
        </w:rPr>
        <w:drawing>
          <wp:inline distT="0" distB="0" distL="0" distR="0" wp14:anchorId="54583451" wp14:editId="7DCC30FF">
            <wp:extent cx="2712952" cy="93661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34650" cy="944105"/>
                    </a:xfrm>
                    <a:prstGeom prst="rect">
                      <a:avLst/>
                    </a:prstGeom>
                  </pic:spPr>
                </pic:pic>
              </a:graphicData>
            </a:graphic>
          </wp:inline>
        </w:drawing>
      </w:r>
    </w:p>
    <w:p w14:paraId="0F9F1AB3" w14:textId="46BD5D94" w:rsidR="00443C77" w:rsidRDefault="00443C77" w:rsidP="00443C77">
      <w:pPr>
        <w:pStyle w:val="FigurePACKT"/>
        <w:rPr>
          <w:szCs w:val="28"/>
        </w:rPr>
      </w:pPr>
      <w:r>
        <w:rPr>
          <w:szCs w:val="28"/>
        </w:rPr>
        <w:t>Figure 4.37: Viewing Reskit AD computer objects</w:t>
      </w:r>
    </w:p>
    <w:p w14:paraId="65CFF188" w14:textId="6535FC5E" w:rsidR="00443C77" w:rsidRDefault="00443C77" w:rsidP="00443C77">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37</w:t>
      </w:r>
      <w:r w:rsidRPr="00764924">
        <w:rPr>
          <w:rFonts w:ascii="Arial" w:hAnsi="Arial"/>
          <w:b/>
          <w:color w:val="FF0000"/>
          <w:sz w:val="28"/>
          <w:szCs w:val="28"/>
        </w:rPr>
        <w:t>.png</w:t>
      </w:r>
    </w:p>
    <w:p w14:paraId="0FC505E2" w14:textId="4E33954C" w:rsidR="00680501" w:rsidRDefault="00680501" w:rsidP="00680501">
      <w:pPr>
        <w:pStyle w:val="Heading2"/>
      </w:pPr>
      <w:r>
        <w:t>There's more...</w:t>
      </w:r>
    </w:p>
    <w:p w14:paraId="5FF8DC2A" w14:textId="40E0B489" w:rsidR="00F03B08" w:rsidRDefault="00F03B08" w:rsidP="00F03B08">
      <w:pPr>
        <w:pStyle w:val="NormalPACKT"/>
        <w:rPr>
          <w:lang w:val="en-GB"/>
        </w:rPr>
      </w:pPr>
      <w:r>
        <w:rPr>
          <w:lang w:val="en-GB"/>
        </w:rPr>
        <w:t xml:space="preserve">There are two broad ways of adding a Windows computer to an AD domain. The first is to log on to the computer to be added and join the domain using Add-Computer. </w:t>
      </w:r>
      <w:r w:rsidR="005E1E2D">
        <w:rPr>
          <w:lang w:val="en-GB"/>
        </w:rPr>
        <w:t>Y</w:t>
      </w:r>
      <w:r>
        <w:rPr>
          <w:lang w:val="en-GB"/>
        </w:rPr>
        <w:t>ou must have login with credentials that have the permissions needed to add a computer to a domain (i.e.</w:t>
      </w:r>
      <w:r w:rsidR="005E1E2D">
        <w:rPr>
          <w:lang w:val="en-GB"/>
        </w:rPr>
        <w:t>,</w:t>
      </w:r>
      <w:r>
        <w:rPr>
          <w:lang w:val="en-GB"/>
        </w:rPr>
        <w:t xml:space="preserve"> the domain administrator). You also need the credentials that enable you to log on to the system itself. Alternatively, you can create a computer object </w:t>
      </w:r>
      <w:r w:rsidR="005E1E2D">
        <w:rPr>
          <w:lang w:val="en-GB"/>
        </w:rPr>
        <w:t xml:space="preserve">in </w:t>
      </w:r>
      <w:r w:rsidR="00071F64">
        <w:rPr>
          <w:lang w:val="en-GB"/>
        </w:rPr>
        <w:t xml:space="preserve">the AD </w:t>
      </w:r>
      <w:r>
        <w:rPr>
          <w:lang w:val="en-GB"/>
        </w:rPr>
        <w:t>in advance</w:t>
      </w:r>
      <w:r w:rsidR="00071F64">
        <w:rPr>
          <w:lang w:val="en-GB"/>
        </w:rPr>
        <w:t xml:space="preserve">. This approach </w:t>
      </w:r>
      <w:r>
        <w:rPr>
          <w:lang w:val="en-GB"/>
        </w:rPr>
        <w:t xml:space="preserve">is known as pre-staging. You need administrator credentials </w:t>
      </w:r>
      <w:r w:rsidR="00071F64">
        <w:rPr>
          <w:lang w:val="en-GB"/>
        </w:rPr>
        <w:t>to add the computer object to the domain</w:t>
      </w:r>
      <w:r>
        <w:rPr>
          <w:lang w:val="en-GB"/>
        </w:rPr>
        <w:t xml:space="preserve">, but once </w:t>
      </w:r>
      <w:r w:rsidR="00071F64">
        <w:rPr>
          <w:lang w:val="en-GB"/>
        </w:rPr>
        <w:t>you have pre-staged the account</w:t>
      </w:r>
      <w:r w:rsidR="005E1E2D">
        <w:rPr>
          <w:lang w:val="en-GB"/>
        </w:rPr>
        <w:t>,</w:t>
      </w:r>
      <w:r w:rsidR="00071F64">
        <w:rPr>
          <w:lang w:val="en-GB"/>
        </w:rPr>
        <w:t xml:space="preserve"> </w:t>
      </w:r>
      <w:r>
        <w:rPr>
          <w:lang w:val="en-GB"/>
        </w:rPr>
        <w:t xml:space="preserve">any user can join the computer to the domain. </w:t>
      </w:r>
    </w:p>
    <w:p w14:paraId="2052EDD4" w14:textId="4145A473" w:rsidR="00071F64" w:rsidRPr="00274BA8" w:rsidRDefault="00071F64" w:rsidP="00274BA8">
      <w:pPr>
        <w:pStyle w:val="NormalPACKT"/>
      </w:pPr>
      <w:commentRangeStart w:id="1"/>
      <w:r w:rsidRPr="00274BA8">
        <w:t xml:space="preserve">In </w:t>
      </w:r>
      <w:r w:rsidRPr="00274BA8">
        <w:rPr>
          <w:rStyle w:val="ItalicsPACKT"/>
        </w:rPr>
        <w:t>step</w:t>
      </w:r>
      <w:r w:rsidR="00274BA8">
        <w:rPr>
          <w:rStyle w:val="ItalicsPACKT"/>
        </w:rPr>
        <w:t>s</w:t>
      </w:r>
      <w:r w:rsidR="00274BA8" w:rsidRPr="00274BA8">
        <w:rPr>
          <w:rStyle w:val="ItalicsPACKT"/>
        </w:rPr>
        <w:t xml:space="preserve"> </w:t>
      </w:r>
      <w:r w:rsidRPr="00274BA8">
        <w:rPr>
          <w:rStyle w:val="ItalicsPACKT"/>
        </w:rPr>
        <w:t>1</w:t>
      </w:r>
      <w:r w:rsidRPr="00274BA8">
        <w:t xml:space="preserve"> and </w:t>
      </w:r>
      <w:r w:rsidR="00274BA8" w:rsidRPr="00274BA8">
        <w:rPr>
          <w:rStyle w:val="ItalicsPACKT"/>
        </w:rPr>
        <w:t xml:space="preserve">step </w:t>
      </w:r>
      <w:r w:rsidRPr="00274BA8">
        <w:rPr>
          <w:rStyle w:val="ItalicsPACKT"/>
        </w:rPr>
        <w:t>2</w:t>
      </w:r>
      <w:r w:rsidRPr="00274BA8">
        <w:t xml:space="preserve">, you use </w:t>
      </w:r>
      <w:r w:rsidRPr="00274BA8">
        <w:rPr>
          <w:rStyle w:val="CodeInTextPACKT"/>
          <w:rFonts w:ascii="Times New Roman" w:hAnsi="Times New Roman"/>
          <w:sz w:val="22"/>
          <w:szCs w:val="24"/>
        </w:rPr>
        <w:t>Get-ADComputer</w:t>
      </w:r>
      <w:r w:rsidRPr="00274BA8">
        <w:t xml:space="preserve"> to get the computer accounts in the Reskit and the UK (child) domain. Note that in parent domains (</w:t>
      </w:r>
      <w:r w:rsidRPr="00274BA8">
        <w:rPr>
          <w:rStyle w:val="CodeInTextPACKT"/>
        </w:rPr>
        <w:t>Reskit</w:t>
      </w:r>
      <w:r w:rsidRPr="00274BA8">
        <w:t xml:space="preserve">), you have a computer account </w:t>
      </w:r>
      <w:r w:rsidR="00274BA8" w:rsidRPr="00274BA8">
        <w:t>related</w:t>
      </w:r>
      <w:r w:rsidRPr="00274BA8">
        <w:t xml:space="preserve"> to the child domain (</w:t>
      </w:r>
      <w:r w:rsidRPr="00274BA8">
        <w:rPr>
          <w:rStyle w:val="CodeInTextPACKT"/>
        </w:rPr>
        <w:t>UK</w:t>
      </w:r>
      <w:r w:rsidRPr="00274BA8">
        <w:t>)</w:t>
      </w:r>
      <w:r w:rsidR="00274BA8" w:rsidRPr="00274BA8">
        <w:t>,</w:t>
      </w:r>
      <w:r w:rsidRPr="00274BA8">
        <w:t xml:space="preserve"> and in the child domain, you can see a computer account for the parent domain. These accounts are fundamental to the operation of a multi-domain forest – do NOT touch them unless you want to experiment within domain recovery!</w:t>
      </w:r>
      <w:commentRangeEnd w:id="1"/>
      <w:r w:rsidRPr="00274BA8">
        <w:rPr>
          <w:rStyle w:val="CommentReference"/>
          <w:sz w:val="22"/>
          <w:szCs w:val="24"/>
        </w:rPr>
        <w:commentReference w:id="1"/>
      </w:r>
    </w:p>
    <w:p w14:paraId="69232F11" w14:textId="77777777" w:rsidR="00F03B08" w:rsidRDefault="00F03B08" w:rsidP="00F03B08">
      <w:pPr>
        <w:pStyle w:val="NormalPACKT"/>
        <w:rPr>
          <w:lang w:val="en-GB"/>
        </w:rPr>
      </w:pPr>
      <w:r>
        <w:rPr>
          <w:lang w:val="en-GB"/>
        </w:rPr>
        <w:t xml:space="preserve">In </w:t>
      </w:r>
      <w:r>
        <w:rPr>
          <w:rStyle w:val="ItalicsPACKT"/>
        </w:rPr>
        <w:t>step 3</w:t>
      </w:r>
      <w:r>
        <w:rPr>
          <w:lang w:val="en-GB"/>
        </w:rPr>
        <w:t xml:space="preserve">, you pre-stage the </w:t>
      </w:r>
      <w:r>
        <w:rPr>
          <w:rStyle w:val="CodeInTextPACKT"/>
        </w:rPr>
        <w:t>Wolf</w:t>
      </w:r>
      <w:r>
        <w:rPr>
          <w:lang w:val="en-GB"/>
        </w:rPr>
        <w:t xml:space="preserve"> computer. A user able to log on to </w:t>
      </w:r>
      <w:r>
        <w:rPr>
          <w:rStyle w:val="CodeInTextPACKT"/>
        </w:rPr>
        <w:t>Wolf</w:t>
      </w:r>
      <w:r>
        <w:rPr>
          <w:lang w:val="en-GB"/>
        </w:rPr>
        <w:t xml:space="preserve"> could then use </w:t>
      </w:r>
      <w:r>
        <w:rPr>
          <w:rStyle w:val="CodeInTextPACKT"/>
        </w:rPr>
        <w:t>Add-Computer</w:t>
      </w:r>
      <w:r>
        <w:rPr>
          <w:lang w:val="en-GB"/>
        </w:rPr>
        <w:t xml:space="preserve"> (or the GUI) to add the host to the domain. In </w:t>
      </w:r>
      <w:r>
        <w:rPr>
          <w:rStyle w:val="ItalicsPACKT"/>
        </w:rPr>
        <w:t>step 4</w:t>
      </w:r>
      <w:r>
        <w:rPr>
          <w:lang w:val="en-GB"/>
        </w:rPr>
        <w:t xml:space="preserve">, you add a computer to a domain using domain administrator credentials. </w:t>
      </w:r>
    </w:p>
    <w:p w14:paraId="0D1D1EB9" w14:textId="1F311D21" w:rsidR="00AA7D1D" w:rsidRDefault="00E43D50" w:rsidP="00AA7D1D">
      <w:pPr>
        <w:pStyle w:val="Heading1"/>
        <w:tabs>
          <w:tab w:val="left" w:pos="0"/>
        </w:tabs>
      </w:pPr>
      <w:r>
        <w:t>Adding/Removing users using a CSV file</w:t>
      </w:r>
    </w:p>
    <w:p w14:paraId="3A375055" w14:textId="4E967D8C" w:rsidR="00AA7D1D" w:rsidRPr="00AA7D1D" w:rsidRDefault="00AA7D1D" w:rsidP="00AA7D1D">
      <w:pPr>
        <w:pStyle w:val="NormalPACKT"/>
        <w:rPr>
          <w:lang w:val="en-GB"/>
        </w:rPr>
      </w:pPr>
      <w:r>
        <w:rPr>
          <w:lang w:val="en-GB"/>
        </w:rPr>
        <w:t>Adding users (or computers) is straightforward</w:t>
      </w:r>
      <w:r w:rsidR="00274BA8">
        <w:rPr>
          <w:lang w:val="en-GB"/>
        </w:rPr>
        <w:t>,</w:t>
      </w:r>
      <w:r>
        <w:rPr>
          <w:lang w:val="en-GB"/>
        </w:rPr>
        <w:t xml:space="preserve"> as you saw in the two previous recipes. </w:t>
      </w:r>
      <w:r w:rsidR="00510331">
        <w:rPr>
          <w:lang w:val="en-GB"/>
        </w:rPr>
        <w:t xml:space="preserve">These methods are great </w:t>
      </w:r>
      <w:r w:rsidR="00274BA8">
        <w:rPr>
          <w:lang w:val="en-GB"/>
        </w:rPr>
        <w:t>for adding</w:t>
      </w:r>
      <w:r w:rsidR="00510331">
        <w:rPr>
          <w:lang w:val="en-GB"/>
        </w:rPr>
        <w:t xml:space="preserve"> one or two users/computers</w:t>
      </w:r>
      <w:r w:rsidR="00274BA8">
        <w:rPr>
          <w:lang w:val="en-GB"/>
        </w:rPr>
        <w:t>,</w:t>
      </w:r>
      <w:r w:rsidR="00510331">
        <w:rPr>
          <w:lang w:val="en-GB"/>
        </w:rPr>
        <w:t xml:space="preserve"> but if you have </w:t>
      </w:r>
      <w:r w:rsidR="00274BA8">
        <w:rPr>
          <w:lang w:val="en-GB"/>
        </w:rPr>
        <w:t xml:space="preserve">a </w:t>
      </w:r>
      <w:r w:rsidR="00510331">
        <w:rPr>
          <w:lang w:val="en-GB"/>
        </w:rPr>
        <w:t>larger number of users or computers to add, this can become long</w:t>
      </w:r>
      <w:r w:rsidR="00274BA8">
        <w:rPr>
          <w:lang w:val="en-GB"/>
        </w:rPr>
        <w:t>-</w:t>
      </w:r>
      <w:r w:rsidR="00510331">
        <w:rPr>
          <w:lang w:val="en-GB"/>
        </w:rPr>
        <w:t xml:space="preserve">winded. </w:t>
      </w:r>
    </w:p>
    <w:p w14:paraId="227E1783" w14:textId="7E5B4317" w:rsidR="00AB2814" w:rsidRDefault="00AA7D1D" w:rsidP="00AA7D1D">
      <w:pPr>
        <w:pStyle w:val="NormalPACKT"/>
        <w:rPr>
          <w:lang w:val="en-GB"/>
        </w:rPr>
      </w:pPr>
      <w:r w:rsidRPr="00AA7D1D">
        <w:rPr>
          <w:lang w:val="en-GB"/>
        </w:rPr>
        <w:t>Spiceworks (</w:t>
      </w:r>
      <w:r w:rsidRPr="00510331">
        <w:rPr>
          <w:rStyle w:val="URLPACKTChar"/>
          <w:lang w:val="en-GB"/>
        </w:rPr>
        <w:t>https://www.spiceworks.com</w:t>
      </w:r>
      <w:r w:rsidRPr="00AA7D1D">
        <w:rPr>
          <w:lang w:val="en-GB"/>
        </w:rPr>
        <w:t xml:space="preserve">/) is an excellent site for IT Professionals to learn more and get their problems solved. Spiceworks has a busy PowerShell support forum which you can access at </w:t>
      </w:r>
      <w:hyperlink r:id="rId50" w:history="1">
        <w:r w:rsidR="00AB2814" w:rsidRPr="00C67D25">
          <w:rPr>
            <w:rStyle w:val="Hyperlink"/>
            <w:rFonts w:ascii="Lucida Console" w:hAnsi="Lucida Console"/>
            <w:sz w:val="19"/>
            <w:lang w:val="en-GB"/>
          </w:rPr>
          <w:t>https://community.spiceworks.com/programming/powershell</w:t>
        </w:r>
      </w:hyperlink>
      <w:r w:rsidRPr="00AA7D1D">
        <w:rPr>
          <w:lang w:val="en-GB"/>
        </w:rPr>
        <w:t>.</w:t>
      </w:r>
      <w:r w:rsidR="00AB2814">
        <w:rPr>
          <w:lang w:val="en-GB"/>
        </w:rPr>
        <w:t xml:space="preserve"> </w:t>
      </w:r>
      <w:r w:rsidRPr="00AA7D1D">
        <w:rPr>
          <w:lang w:val="en-GB"/>
        </w:rPr>
        <w:t xml:space="preserve">A frequently asked (and answered) question </w:t>
      </w:r>
      <w:r w:rsidR="00510331">
        <w:rPr>
          <w:lang w:val="en-GB"/>
        </w:rPr>
        <w:t>at Spic</w:t>
      </w:r>
      <w:r w:rsidR="00274BA8">
        <w:rPr>
          <w:lang w:val="en-GB"/>
        </w:rPr>
        <w:t>e</w:t>
      </w:r>
      <w:r w:rsidR="00510331">
        <w:rPr>
          <w:lang w:val="en-GB"/>
        </w:rPr>
        <w:t xml:space="preserve">works </w:t>
      </w:r>
      <w:r w:rsidRPr="00AA7D1D">
        <w:rPr>
          <w:lang w:val="en-GB"/>
        </w:rPr>
        <w:t xml:space="preserve">is: How do I add multiple users using an input file? This recipe does just that. </w:t>
      </w:r>
    </w:p>
    <w:p w14:paraId="03D540C1" w14:textId="586F347D" w:rsidR="00AA7D1D" w:rsidRPr="00AA7D1D" w:rsidRDefault="00AA7D1D" w:rsidP="00AA7D1D">
      <w:pPr>
        <w:pStyle w:val="NormalPACKT"/>
        <w:rPr>
          <w:lang w:val="en-GB"/>
        </w:rPr>
      </w:pPr>
      <w:r w:rsidRPr="00AA7D1D">
        <w:rPr>
          <w:lang w:val="en-GB"/>
        </w:rPr>
        <w:t xml:space="preserve">You start </w:t>
      </w:r>
      <w:r w:rsidR="00AB2814">
        <w:rPr>
          <w:lang w:val="en-GB"/>
        </w:rPr>
        <w:t xml:space="preserve">by creating </w:t>
      </w:r>
      <w:r w:rsidRPr="00AA7D1D">
        <w:rPr>
          <w:lang w:val="en-GB"/>
        </w:rPr>
        <w:t xml:space="preserve">a CSV file containing details of the users you </w:t>
      </w:r>
      <w:r w:rsidR="00274BA8">
        <w:rPr>
          <w:lang w:val="en-GB"/>
        </w:rPr>
        <w:t xml:space="preserve">want to </w:t>
      </w:r>
      <w:r w:rsidRPr="00AA7D1D">
        <w:rPr>
          <w:lang w:val="en-GB"/>
        </w:rPr>
        <w:t xml:space="preserve">add. </w:t>
      </w:r>
      <w:r w:rsidR="00AB2814">
        <w:rPr>
          <w:lang w:val="en-GB"/>
        </w:rPr>
        <w:t>In production, you would add additional fields to the rows in the CSV and amend the recipe script to add these property values to each user you create.</w:t>
      </w:r>
      <w:r w:rsidR="00B264A7">
        <w:rPr>
          <w:lang w:val="en-GB"/>
        </w:rPr>
        <w:t xml:space="preserve"> </w:t>
      </w:r>
    </w:p>
    <w:p w14:paraId="10CB6AE7" w14:textId="3D3D8863" w:rsidR="000B69DA" w:rsidRPr="000B69DA" w:rsidRDefault="00AA7D1D" w:rsidP="00AA7D1D">
      <w:pPr>
        <w:pStyle w:val="NormalPACKT"/>
        <w:rPr>
          <w:lang w:val="en-GB"/>
        </w:rPr>
      </w:pPr>
      <w:r w:rsidRPr="00AA7D1D">
        <w:rPr>
          <w:lang w:val="en-GB"/>
        </w:rPr>
        <w:t xml:space="preserve">This recipe uses a CSV file of users to add to AD, with a limited set of properties and values. In production, you would most likely extend the information contained in the CSV based on your </w:t>
      </w:r>
      <w:r w:rsidRPr="00AA7D1D">
        <w:rPr>
          <w:lang w:val="en-GB"/>
        </w:rPr>
        <w:lastRenderedPageBreak/>
        <w:t>business needs and the information you want to store in AD.</w:t>
      </w:r>
      <w:r w:rsidR="00510331">
        <w:rPr>
          <w:lang w:val="en-GB"/>
        </w:rPr>
        <w:t xml:space="preserve"> You can extend this method to add computers to the AD and to create/populate AD groups.</w:t>
      </w:r>
    </w:p>
    <w:p w14:paraId="57BC4643" w14:textId="77777777" w:rsidR="00680501" w:rsidRDefault="00680501" w:rsidP="00680501">
      <w:pPr>
        <w:pStyle w:val="Heading2"/>
        <w:tabs>
          <w:tab w:val="left" w:pos="0"/>
        </w:tabs>
      </w:pPr>
      <w:r>
        <w:t>Getting ready</w:t>
      </w:r>
    </w:p>
    <w:p w14:paraId="25786F3A" w14:textId="29C6D459" w:rsidR="00073299" w:rsidRPr="00073299" w:rsidRDefault="00073299" w:rsidP="00073299">
      <w:pPr>
        <w:pStyle w:val="NormalPACKT"/>
        <w:rPr>
          <w:lang w:val="en-GB"/>
        </w:rPr>
      </w:pPr>
      <w:r w:rsidRPr="00073299">
        <w:rPr>
          <w:lang w:val="en-GB"/>
        </w:rPr>
        <w:t xml:space="preserve">You run this recipe on </w:t>
      </w:r>
      <w:r w:rsidR="00172F54" w:rsidRPr="00870121">
        <w:rPr>
          <w:rStyle w:val="CodeInTextPACKT"/>
        </w:rPr>
        <w:t>DC</w:t>
      </w:r>
      <w:r w:rsidRPr="00870121">
        <w:rPr>
          <w:rStyle w:val="CodeInTextPACKT"/>
          <w:lang w:val="en-GB"/>
        </w:rPr>
        <w:t>1</w:t>
      </w:r>
      <w:r w:rsidRPr="00073299">
        <w:rPr>
          <w:lang w:val="en-GB"/>
        </w:rPr>
        <w:t xml:space="preserve">, a domain </w:t>
      </w:r>
      <w:r w:rsidR="00172F54">
        <w:rPr>
          <w:lang w:val="en-GB"/>
        </w:rPr>
        <w:t xml:space="preserve">controller in the </w:t>
      </w:r>
      <w:r w:rsidR="00172F54" w:rsidRPr="00870121">
        <w:rPr>
          <w:rStyle w:val="CodeInTextPACKT"/>
        </w:rPr>
        <w:t>Reskit</w:t>
      </w:r>
      <w:r w:rsidR="00172F54">
        <w:rPr>
          <w:lang w:val="en-GB"/>
        </w:rPr>
        <w:t xml:space="preserve"> domain</w:t>
      </w:r>
      <w:r w:rsidRPr="00073299">
        <w:rPr>
          <w:lang w:val="en-GB"/>
        </w:rPr>
        <w:t xml:space="preserve"> on which you have installed PowerShell 7 and VS Code. Login </w:t>
      </w:r>
      <w:r w:rsidR="00172F54">
        <w:rPr>
          <w:lang w:val="en-GB"/>
        </w:rPr>
        <w:t xml:space="preserve">to </w:t>
      </w:r>
      <w:r w:rsidR="00172F54" w:rsidRPr="00870121">
        <w:rPr>
          <w:rStyle w:val="CodeInTextPACKT"/>
        </w:rPr>
        <w:t>DC1</w:t>
      </w:r>
      <w:r w:rsidR="00172F54">
        <w:rPr>
          <w:lang w:val="en-GB"/>
        </w:rPr>
        <w:t xml:space="preserve"> </w:t>
      </w:r>
      <w:r w:rsidRPr="00073299">
        <w:rPr>
          <w:lang w:val="en-GB"/>
        </w:rPr>
        <w:t xml:space="preserve">as </w:t>
      </w:r>
      <w:r w:rsidRPr="00870121">
        <w:rPr>
          <w:rStyle w:val="CodeInTextPACKT"/>
        </w:rPr>
        <w:t>Reskit\Administrator</w:t>
      </w:r>
      <w:r w:rsidRPr="00073299">
        <w:rPr>
          <w:lang w:val="en-GB"/>
        </w:rPr>
        <w:t xml:space="preserve">.You should also have </w:t>
      </w:r>
      <w:r w:rsidRPr="00870121">
        <w:rPr>
          <w:rStyle w:val="CodeInTextPACKT"/>
        </w:rPr>
        <w:t>DC1</w:t>
      </w:r>
      <w:r w:rsidRPr="00073299">
        <w:rPr>
          <w:lang w:val="en-GB"/>
        </w:rPr>
        <w:t xml:space="preserve"> and </w:t>
      </w:r>
      <w:r w:rsidRPr="00870121">
        <w:rPr>
          <w:rStyle w:val="CodeInTextPACKT"/>
        </w:rPr>
        <w:t>DC2 up</w:t>
      </w:r>
      <w:r w:rsidRPr="00073299">
        <w:rPr>
          <w:lang w:val="en-GB"/>
        </w:rPr>
        <w:t xml:space="preserve"> and running.</w:t>
      </w:r>
    </w:p>
    <w:p w14:paraId="184FD4FF" w14:textId="4D287F85" w:rsidR="00073299" w:rsidRPr="00073299" w:rsidRDefault="00073299" w:rsidP="00073299">
      <w:pPr>
        <w:pStyle w:val="NormalPACKT"/>
        <w:rPr>
          <w:lang w:val="en-GB"/>
        </w:rPr>
      </w:pPr>
      <w:r w:rsidRPr="00073299">
        <w:rPr>
          <w:lang w:val="en-GB"/>
        </w:rPr>
        <w:t xml:space="preserve">This recipe creates and uses a CSV file. As an alternative to using step1 in the recipe, you can also download the CSV from </w:t>
      </w:r>
      <w:r w:rsidR="00D925F6">
        <w:rPr>
          <w:lang w:val="en-GB"/>
        </w:rPr>
        <w:t xml:space="preserve">this book’s </w:t>
      </w:r>
      <w:r w:rsidRPr="00073299">
        <w:rPr>
          <w:lang w:val="en-GB"/>
        </w:rPr>
        <w:t xml:space="preserve">GitHub </w:t>
      </w:r>
      <w:r w:rsidR="00D925F6">
        <w:rPr>
          <w:lang w:val="en-GB"/>
        </w:rPr>
        <w:t xml:space="preserve">repository </w:t>
      </w:r>
      <w:r w:rsidRPr="00073299">
        <w:rPr>
          <w:lang w:val="en-GB"/>
        </w:rPr>
        <w:t>at</w:t>
      </w:r>
      <w:r w:rsidR="00D925F6">
        <w:rPr>
          <w:lang w:val="en-GB"/>
        </w:rPr>
        <w:t>:</w:t>
      </w:r>
      <w:r w:rsidRPr="00073299">
        <w:rPr>
          <w:lang w:val="en-GB"/>
        </w:rPr>
        <w:t xml:space="preserve"> </w:t>
      </w:r>
      <w:r w:rsidR="00D925F6" w:rsidRPr="00D925F6">
        <w:rPr>
          <w:rStyle w:val="URLPACKTChar"/>
          <w:lang w:val="en-GB"/>
        </w:rPr>
        <w:t>https://github.com/doctordns/PacktPS72/blob/main/Scripts/Goodies/Users.Csv</w:t>
      </w:r>
      <w:r w:rsidRPr="00073299">
        <w:rPr>
          <w:lang w:val="en-GB"/>
        </w:rPr>
        <w:t xml:space="preserve">. If you download it from Github, make sure you store it in </w:t>
      </w:r>
      <w:r w:rsidRPr="00D925F6">
        <w:rPr>
          <w:rStyle w:val="CodeInTextPACKT"/>
          <w:lang w:val="en-GB"/>
        </w:rPr>
        <w:t>C:\Foo\Users.CSV</w:t>
      </w:r>
      <w:r w:rsidRPr="00073299">
        <w:rPr>
          <w:lang w:val="en-GB"/>
        </w:rPr>
        <w:t>.</w:t>
      </w:r>
    </w:p>
    <w:p w14:paraId="76B489BF" w14:textId="4E43FC8E" w:rsidR="00680501" w:rsidRDefault="00680501" w:rsidP="00680501">
      <w:pPr>
        <w:pStyle w:val="Heading2"/>
        <w:tabs>
          <w:tab w:val="left" w:pos="0"/>
        </w:tabs>
      </w:pPr>
      <w:r>
        <w:t>How to do it...</w:t>
      </w:r>
    </w:p>
    <w:p w14:paraId="7CD975F0" w14:textId="1FE5233D" w:rsidR="00D925F6" w:rsidRPr="00D925F6" w:rsidRDefault="00D925F6" w:rsidP="00D925F6">
      <w:pPr>
        <w:pStyle w:val="NumberedBulletPACKT"/>
        <w:numPr>
          <w:ilvl w:val="0"/>
          <w:numId w:val="28"/>
        </w:numPr>
        <w:rPr>
          <w:color w:val="000000"/>
          <w:lang w:val="en-GB" w:eastAsia="en-GB"/>
        </w:rPr>
      </w:pPr>
      <w:r w:rsidRPr="00D925F6">
        <w:rPr>
          <w:lang w:val="en-GB" w:eastAsia="en-GB"/>
        </w:rPr>
        <w:t>Creating a CSV file</w:t>
      </w:r>
    </w:p>
    <w:p w14:paraId="40FC243D" w14:textId="77777777" w:rsidR="00D925F6" w:rsidRPr="00D925F6" w:rsidRDefault="00D925F6" w:rsidP="00D925F6">
      <w:pPr>
        <w:pStyle w:val="CodePACKT"/>
      </w:pPr>
    </w:p>
    <w:p w14:paraId="3D8E741F" w14:textId="11A34E36" w:rsidR="00D925F6" w:rsidRPr="00D925F6" w:rsidRDefault="00D925F6" w:rsidP="00D925F6">
      <w:pPr>
        <w:pStyle w:val="CodePACKT"/>
      </w:pPr>
      <w:r w:rsidRPr="00D925F6">
        <w:t>$CSVDATA = @'</w:t>
      </w:r>
    </w:p>
    <w:p w14:paraId="1D0998EA" w14:textId="77777777" w:rsidR="00D925F6" w:rsidRPr="00D925F6" w:rsidRDefault="00D925F6" w:rsidP="00D925F6">
      <w:pPr>
        <w:pStyle w:val="CodePACKT"/>
      </w:pPr>
      <w:r w:rsidRPr="00D925F6">
        <w:t>FirstName,Initials,LastName,UserPrincipalName,Alias,Description,Password</w:t>
      </w:r>
    </w:p>
    <w:p w14:paraId="143BFFB5" w14:textId="77777777" w:rsidR="00D925F6" w:rsidRPr="00D925F6" w:rsidRDefault="00D925F6" w:rsidP="00D925F6">
      <w:pPr>
        <w:pStyle w:val="CodePACKT"/>
      </w:pPr>
      <w:r w:rsidRPr="00D925F6">
        <w:t>P, D, Rowley, PDR, Peter, Data Team, Christmas42</w:t>
      </w:r>
    </w:p>
    <w:p w14:paraId="5CCD8D28" w14:textId="77777777" w:rsidR="00D925F6" w:rsidRPr="00D925F6" w:rsidRDefault="00D925F6" w:rsidP="00D925F6">
      <w:pPr>
        <w:pStyle w:val="CodePACKT"/>
      </w:pPr>
      <w:r w:rsidRPr="00D925F6">
        <w:t>C, F, Smith, CFS, Claire, Receptionist, Christmas42</w:t>
      </w:r>
    </w:p>
    <w:p w14:paraId="54AD1F88" w14:textId="77777777" w:rsidR="00D925F6" w:rsidRPr="00D925F6" w:rsidRDefault="00D925F6" w:rsidP="00D925F6">
      <w:pPr>
        <w:pStyle w:val="CodePACKT"/>
      </w:pPr>
      <w:r w:rsidRPr="00D925F6">
        <w:t>Billy, Bob, JoeBob, BBJB, BillyBob, One of the Bobs, Christmas42</w:t>
      </w:r>
    </w:p>
    <w:p w14:paraId="109F82BF" w14:textId="77777777" w:rsidR="00D925F6" w:rsidRPr="00D925F6" w:rsidRDefault="00D925F6" w:rsidP="00D925F6">
      <w:pPr>
        <w:pStyle w:val="CodePACKT"/>
      </w:pPr>
      <w:r w:rsidRPr="00D925F6">
        <w:t>Malcolm, D, Duewrong, Malcolm, Malcolm, Mr. Danger, Christmas42</w:t>
      </w:r>
    </w:p>
    <w:p w14:paraId="526780CC" w14:textId="77777777" w:rsidR="00D925F6" w:rsidRPr="00D925F6" w:rsidRDefault="00D925F6" w:rsidP="00D925F6">
      <w:pPr>
        <w:pStyle w:val="CodePACKT"/>
      </w:pPr>
      <w:r w:rsidRPr="00D925F6">
        <w:t>'@</w:t>
      </w:r>
    </w:p>
    <w:p w14:paraId="67C500C7" w14:textId="77777777" w:rsidR="00D925F6" w:rsidRPr="00D925F6" w:rsidRDefault="00D925F6" w:rsidP="00D925F6">
      <w:pPr>
        <w:pStyle w:val="CodePACKT"/>
      </w:pPr>
      <w:r w:rsidRPr="00D925F6">
        <w:t>$CSVDATA | Out-File -FilePath C:\Foo\Users.Csv</w:t>
      </w:r>
    </w:p>
    <w:p w14:paraId="0BBBB700" w14:textId="77777777" w:rsidR="00D925F6" w:rsidRPr="00D925F6" w:rsidRDefault="00D925F6" w:rsidP="00D925F6">
      <w:pPr>
        <w:pStyle w:val="CodePACKT"/>
      </w:pPr>
    </w:p>
    <w:p w14:paraId="3B683346" w14:textId="679C29E3" w:rsidR="00D925F6" w:rsidRPr="00D925F6" w:rsidRDefault="00D925F6" w:rsidP="00D925F6">
      <w:pPr>
        <w:pStyle w:val="NumberedBulletPACKT"/>
        <w:rPr>
          <w:color w:val="000000"/>
          <w:lang w:val="en-GB" w:eastAsia="en-GB"/>
        </w:rPr>
      </w:pPr>
      <w:r w:rsidRPr="00D925F6">
        <w:rPr>
          <w:lang w:val="en-GB" w:eastAsia="en-GB"/>
        </w:rPr>
        <w:t>Importing and displaying the CSV</w:t>
      </w:r>
    </w:p>
    <w:p w14:paraId="55BC6F4B" w14:textId="77777777" w:rsidR="00D925F6" w:rsidRPr="00D925F6" w:rsidRDefault="00D925F6" w:rsidP="00D925F6">
      <w:pPr>
        <w:pStyle w:val="CodePACKT"/>
      </w:pPr>
    </w:p>
    <w:p w14:paraId="2783C7B8" w14:textId="375BBF08" w:rsidR="00D925F6" w:rsidRPr="00D925F6" w:rsidRDefault="00D925F6" w:rsidP="00D925F6">
      <w:pPr>
        <w:pStyle w:val="CodePACKT"/>
      </w:pPr>
      <w:r w:rsidRPr="00D925F6">
        <w:t xml:space="preserve">$Users = Import-CSV -Path C:\Foo\Users.Csv | </w:t>
      </w:r>
    </w:p>
    <w:p w14:paraId="059195AB" w14:textId="77777777" w:rsidR="00D925F6" w:rsidRPr="00D925F6" w:rsidRDefault="00D925F6" w:rsidP="00D925F6">
      <w:pPr>
        <w:pStyle w:val="CodePACKT"/>
      </w:pPr>
      <w:r w:rsidRPr="00D925F6">
        <w:t>  Sort-Object -Property Alias</w:t>
      </w:r>
    </w:p>
    <w:p w14:paraId="3D2780F6" w14:textId="77777777" w:rsidR="00D925F6" w:rsidRPr="00D925F6" w:rsidRDefault="00D925F6" w:rsidP="00D925F6">
      <w:pPr>
        <w:pStyle w:val="CodePACKT"/>
      </w:pPr>
      <w:r w:rsidRPr="00D925F6">
        <w:t>$Users | Format-Table</w:t>
      </w:r>
    </w:p>
    <w:p w14:paraId="2F8B2DEB" w14:textId="77777777" w:rsidR="00D925F6" w:rsidRPr="00D925F6" w:rsidRDefault="00D925F6" w:rsidP="00D925F6">
      <w:pPr>
        <w:pStyle w:val="CodePACKT"/>
      </w:pPr>
    </w:p>
    <w:p w14:paraId="096D4DF7" w14:textId="21FA2745" w:rsidR="00D925F6" w:rsidRPr="00D925F6" w:rsidRDefault="00D925F6" w:rsidP="00D925F6">
      <w:pPr>
        <w:pStyle w:val="NumberedBulletPACKT"/>
        <w:rPr>
          <w:color w:val="000000"/>
          <w:lang w:val="en-GB" w:eastAsia="en-GB"/>
        </w:rPr>
      </w:pPr>
      <w:r w:rsidRPr="00D925F6">
        <w:rPr>
          <w:lang w:val="en-GB" w:eastAsia="en-GB"/>
        </w:rPr>
        <w:t>Adding the users using the CSV</w:t>
      </w:r>
    </w:p>
    <w:p w14:paraId="29BCDB52" w14:textId="77777777" w:rsidR="00D925F6" w:rsidRPr="00D925F6" w:rsidRDefault="00D925F6" w:rsidP="00D925F6">
      <w:pPr>
        <w:pStyle w:val="CodePACKT"/>
      </w:pPr>
    </w:p>
    <w:p w14:paraId="4154BC0C" w14:textId="350F5F04" w:rsidR="00D925F6" w:rsidRPr="00D925F6" w:rsidRDefault="00D925F6" w:rsidP="00D925F6">
      <w:pPr>
        <w:pStyle w:val="CodePACKT"/>
      </w:pPr>
      <w:r w:rsidRPr="00D925F6">
        <w:t xml:space="preserve">$Users | </w:t>
      </w:r>
    </w:p>
    <w:p w14:paraId="6ABEDE7D" w14:textId="77777777" w:rsidR="00D925F6" w:rsidRPr="00D925F6" w:rsidRDefault="00D925F6" w:rsidP="00D925F6">
      <w:pPr>
        <w:pStyle w:val="CodePACKT"/>
      </w:pPr>
      <w:r w:rsidRPr="00D925F6">
        <w:t>  ForEach-Object -Parallel {</w:t>
      </w:r>
    </w:p>
    <w:p w14:paraId="376A6236" w14:textId="77777777" w:rsidR="00D925F6" w:rsidRPr="00D925F6" w:rsidRDefault="00D925F6" w:rsidP="00D925F6">
      <w:pPr>
        <w:pStyle w:val="CodePACKT"/>
      </w:pPr>
      <w:r w:rsidRPr="00D925F6">
        <w:t xml:space="preserve">    $User = $_ </w:t>
      </w:r>
    </w:p>
    <w:p w14:paraId="074694AD" w14:textId="77777777" w:rsidR="00D925F6" w:rsidRPr="00D925F6" w:rsidRDefault="00D925F6" w:rsidP="00D925F6">
      <w:pPr>
        <w:pStyle w:val="CodePACKT"/>
      </w:pPr>
      <w:r w:rsidRPr="00D925F6">
        <w:t>    #  Create a hash table of properties to set on created user</w:t>
      </w:r>
    </w:p>
    <w:p w14:paraId="39C26945" w14:textId="77777777" w:rsidR="00D925F6" w:rsidRPr="00D925F6" w:rsidRDefault="00D925F6" w:rsidP="00D925F6">
      <w:pPr>
        <w:pStyle w:val="CodePACKT"/>
      </w:pPr>
      <w:r w:rsidRPr="00D925F6">
        <w:t>    $Prop = @{}</w:t>
      </w:r>
    </w:p>
    <w:p w14:paraId="724D4D49" w14:textId="77777777" w:rsidR="00D925F6" w:rsidRPr="00D925F6" w:rsidRDefault="00D925F6" w:rsidP="00D925F6">
      <w:pPr>
        <w:pStyle w:val="CodePACKT"/>
      </w:pPr>
      <w:r w:rsidRPr="00D925F6">
        <w:t>    #  Fill in values</w:t>
      </w:r>
    </w:p>
    <w:p w14:paraId="1A9AE5D4" w14:textId="77777777" w:rsidR="00D925F6" w:rsidRPr="00D925F6" w:rsidRDefault="00D925F6" w:rsidP="00D925F6">
      <w:pPr>
        <w:pStyle w:val="CodePACKT"/>
      </w:pPr>
      <w:r w:rsidRPr="00D925F6">
        <w:t>    $Prop.GivenName         = $User.FirstName</w:t>
      </w:r>
    </w:p>
    <w:p w14:paraId="436FB6AE" w14:textId="77777777" w:rsidR="00D925F6" w:rsidRPr="00D925F6" w:rsidRDefault="00D925F6" w:rsidP="00D925F6">
      <w:pPr>
        <w:pStyle w:val="CodePACKT"/>
      </w:pPr>
      <w:r w:rsidRPr="00D925F6">
        <w:t>    $Prop.Initials          = $User.Initials</w:t>
      </w:r>
    </w:p>
    <w:p w14:paraId="2FC001AF" w14:textId="77777777" w:rsidR="00D925F6" w:rsidRPr="00D925F6" w:rsidRDefault="00D925F6" w:rsidP="00D925F6">
      <w:pPr>
        <w:pStyle w:val="CodePACKT"/>
      </w:pPr>
      <w:r w:rsidRPr="00D925F6">
        <w:t>    $Prop.Surname           = $User.LastName</w:t>
      </w:r>
    </w:p>
    <w:p w14:paraId="740D738F" w14:textId="77777777" w:rsidR="00D925F6" w:rsidRPr="00D925F6" w:rsidRDefault="00D925F6" w:rsidP="00D925F6">
      <w:pPr>
        <w:pStyle w:val="CodePACKT"/>
      </w:pPr>
      <w:r w:rsidRPr="00D925F6">
        <w:t>    $Prop.UserPrincipalName = $User.UserPrincipalName + "@Reskit.Org"</w:t>
      </w:r>
    </w:p>
    <w:p w14:paraId="43171EC0" w14:textId="77777777" w:rsidR="00D925F6" w:rsidRPr="00D925F6" w:rsidRDefault="00D925F6" w:rsidP="00D925F6">
      <w:pPr>
        <w:pStyle w:val="CodePACKT"/>
      </w:pPr>
      <w:r w:rsidRPr="00D925F6">
        <w:t>    $Prop.Displayname       = $User.FirstName.Trim() + " " +</w:t>
      </w:r>
    </w:p>
    <w:p w14:paraId="69037182" w14:textId="77777777" w:rsidR="00D925F6" w:rsidRPr="00D925F6" w:rsidRDefault="00D925F6" w:rsidP="00D925F6">
      <w:pPr>
        <w:pStyle w:val="CodePACKT"/>
      </w:pPr>
      <w:r w:rsidRPr="00D925F6">
        <w:t>                              $User.LastName.Trim()</w:t>
      </w:r>
    </w:p>
    <w:p w14:paraId="44266630" w14:textId="77777777" w:rsidR="00D925F6" w:rsidRPr="00D925F6" w:rsidRDefault="00D925F6" w:rsidP="00D925F6">
      <w:pPr>
        <w:pStyle w:val="CodePACKT"/>
      </w:pPr>
      <w:r w:rsidRPr="00D925F6">
        <w:t>    $Prop.Description       = $User.Description</w:t>
      </w:r>
    </w:p>
    <w:p w14:paraId="102B10BD" w14:textId="77777777" w:rsidR="00D925F6" w:rsidRPr="00D925F6" w:rsidRDefault="00D925F6" w:rsidP="00D925F6">
      <w:pPr>
        <w:pStyle w:val="CodePACKT"/>
      </w:pPr>
      <w:r w:rsidRPr="00D925F6">
        <w:t>    $Prop.Name              = $User.Alias</w:t>
      </w:r>
    </w:p>
    <w:p w14:paraId="5F2DD935" w14:textId="77777777" w:rsidR="00D925F6" w:rsidRPr="00D925F6" w:rsidRDefault="00D925F6" w:rsidP="00D925F6">
      <w:pPr>
        <w:pStyle w:val="CodePACKT"/>
      </w:pPr>
      <w:r w:rsidRPr="00D925F6">
        <w:t>    $PW = ConvertTo-SecureString -AsPlainText $User.Password -Force</w:t>
      </w:r>
    </w:p>
    <w:p w14:paraId="7CF2A915" w14:textId="77777777" w:rsidR="00D925F6" w:rsidRPr="00D925F6" w:rsidRDefault="00D925F6" w:rsidP="00D925F6">
      <w:pPr>
        <w:pStyle w:val="CodePACKT"/>
      </w:pPr>
      <w:r w:rsidRPr="00D925F6">
        <w:t>    $Prop.AccountPassword   = $PW</w:t>
      </w:r>
    </w:p>
    <w:p w14:paraId="044D7AE0" w14:textId="77777777" w:rsidR="00D925F6" w:rsidRPr="00D925F6" w:rsidRDefault="00D925F6" w:rsidP="00D925F6">
      <w:pPr>
        <w:pStyle w:val="CodePACKT"/>
      </w:pPr>
      <w:r w:rsidRPr="00D925F6">
        <w:t>    $Prop.ChangePasswordAtLogon = $true</w:t>
      </w:r>
    </w:p>
    <w:p w14:paraId="2B6F9AC0" w14:textId="77777777" w:rsidR="00D925F6" w:rsidRPr="00D925F6" w:rsidRDefault="00D925F6" w:rsidP="00D925F6">
      <w:pPr>
        <w:pStyle w:val="CodePACKT"/>
      </w:pPr>
      <w:r w:rsidRPr="00D925F6">
        <w:t>    $Prop.Path                  = 'OU=IT,DC=Reskit,DC=ORG'</w:t>
      </w:r>
    </w:p>
    <w:p w14:paraId="73907424" w14:textId="77777777" w:rsidR="00D925F6" w:rsidRPr="00D925F6" w:rsidRDefault="00D925F6" w:rsidP="00D925F6">
      <w:pPr>
        <w:pStyle w:val="CodePACKT"/>
      </w:pPr>
      <w:r w:rsidRPr="00D925F6">
        <w:t>    $Prop.Enabled               = $true</w:t>
      </w:r>
    </w:p>
    <w:p w14:paraId="07C4725B" w14:textId="77777777" w:rsidR="00D925F6" w:rsidRPr="00D925F6" w:rsidRDefault="00D925F6" w:rsidP="00D925F6">
      <w:pPr>
        <w:pStyle w:val="CodePACKT"/>
      </w:pPr>
      <w:r w:rsidRPr="00D925F6">
        <w:t>    #  Now Create the User</w:t>
      </w:r>
    </w:p>
    <w:p w14:paraId="1663C87B" w14:textId="77777777" w:rsidR="00D925F6" w:rsidRPr="00D925F6" w:rsidRDefault="00D925F6" w:rsidP="00D925F6">
      <w:pPr>
        <w:pStyle w:val="CodePACKT"/>
      </w:pPr>
      <w:r w:rsidRPr="00D925F6">
        <w:t>    New-ADUser @Prop</w:t>
      </w:r>
    </w:p>
    <w:p w14:paraId="0D0ECBBC" w14:textId="77777777" w:rsidR="00D925F6" w:rsidRPr="00D925F6" w:rsidRDefault="00D925F6" w:rsidP="00D925F6">
      <w:pPr>
        <w:pStyle w:val="CodePACKT"/>
      </w:pPr>
      <w:r w:rsidRPr="00D925F6">
        <w:t>    # Finally, Display User Created</w:t>
      </w:r>
    </w:p>
    <w:p w14:paraId="0BAAB5DB" w14:textId="77777777" w:rsidR="00D925F6" w:rsidRPr="00D925F6" w:rsidRDefault="00D925F6" w:rsidP="00D925F6">
      <w:pPr>
        <w:pStyle w:val="CodePACKT"/>
      </w:pPr>
      <w:r w:rsidRPr="00D925F6">
        <w:lastRenderedPageBreak/>
        <w:t>    "Created $($Prop.Name)"</w:t>
      </w:r>
    </w:p>
    <w:p w14:paraId="2F0F3BC5" w14:textId="77777777" w:rsidR="00D925F6" w:rsidRPr="00D925F6" w:rsidRDefault="00D925F6" w:rsidP="00D925F6">
      <w:pPr>
        <w:pStyle w:val="CodePACKT"/>
      </w:pPr>
      <w:r w:rsidRPr="00D925F6">
        <w:t>}</w:t>
      </w:r>
    </w:p>
    <w:p w14:paraId="7674CAA8" w14:textId="77777777" w:rsidR="00D925F6" w:rsidRPr="00D925F6" w:rsidRDefault="00D925F6" w:rsidP="00D925F6">
      <w:pPr>
        <w:pStyle w:val="CodePACKT"/>
      </w:pPr>
    </w:p>
    <w:p w14:paraId="798F83EB" w14:textId="5DFE11B7" w:rsidR="00D925F6" w:rsidRPr="00D925F6" w:rsidRDefault="00D925F6" w:rsidP="00D925F6">
      <w:pPr>
        <w:pStyle w:val="NumberedBulletPACKT"/>
        <w:rPr>
          <w:color w:val="000000"/>
          <w:lang w:val="en-GB" w:eastAsia="en-GB"/>
        </w:rPr>
      </w:pPr>
      <w:r w:rsidRPr="00D925F6">
        <w:rPr>
          <w:lang w:val="en-GB" w:eastAsia="en-GB"/>
        </w:rPr>
        <w:t>Showing all users in AD (Reskit.Org)</w:t>
      </w:r>
    </w:p>
    <w:p w14:paraId="12D9CE5F" w14:textId="77777777" w:rsidR="00D925F6" w:rsidRDefault="00D925F6" w:rsidP="00D925F6">
      <w:pPr>
        <w:pStyle w:val="CodePACKT"/>
      </w:pPr>
    </w:p>
    <w:p w14:paraId="11C4B600" w14:textId="604A061F" w:rsidR="00D925F6" w:rsidRPr="00D925F6" w:rsidRDefault="00D925F6" w:rsidP="00D925F6">
      <w:pPr>
        <w:pStyle w:val="CodePACKT"/>
      </w:pPr>
      <w:r w:rsidRPr="00D925F6">
        <w:t xml:space="preserve">Get-ADUser -Filter * -Property Description | </w:t>
      </w:r>
    </w:p>
    <w:p w14:paraId="4286D991" w14:textId="77777777" w:rsidR="00D925F6" w:rsidRPr="00D925F6" w:rsidRDefault="00D925F6" w:rsidP="00D925F6">
      <w:pPr>
        <w:pStyle w:val="CodePACKT"/>
      </w:pPr>
      <w:r w:rsidRPr="00D925F6">
        <w:t>  Format-Table -Property Name, UserPrincipalName, Description</w:t>
      </w:r>
    </w:p>
    <w:p w14:paraId="07156BF0" w14:textId="2BA218B4" w:rsidR="00680501" w:rsidRDefault="00680501" w:rsidP="00680501">
      <w:pPr>
        <w:pStyle w:val="Heading2"/>
        <w:numPr>
          <w:ilvl w:val="1"/>
          <w:numId w:val="3"/>
        </w:numPr>
        <w:tabs>
          <w:tab w:val="left" w:pos="0"/>
        </w:tabs>
      </w:pPr>
      <w:r>
        <w:t>How it works...</w:t>
      </w:r>
    </w:p>
    <w:p w14:paraId="42250C7D" w14:textId="77777777" w:rsidR="00CE5B2A" w:rsidRPr="00CE5B2A" w:rsidRDefault="00CE5B2A" w:rsidP="00CE5B2A">
      <w:pPr>
        <w:pStyle w:val="NormalPACKT"/>
        <w:rPr>
          <w:lang w:val="en-GB"/>
        </w:rPr>
      </w:pPr>
      <w:r w:rsidRPr="00CE5B2A">
        <w:rPr>
          <w:lang w:val="en-GB"/>
        </w:rPr>
        <w:t xml:space="preserve">In </w:t>
      </w:r>
      <w:r w:rsidRPr="00CE5B2A">
        <w:rPr>
          <w:rStyle w:val="ItalicsPACKT"/>
          <w:lang w:val="en-GB"/>
        </w:rPr>
        <w:t>step 1</w:t>
      </w:r>
      <w:r w:rsidRPr="00CE5B2A">
        <w:rPr>
          <w:lang w:val="en-GB"/>
        </w:rPr>
        <w:t xml:space="preserve">, which produces no output, you create a simple CSV file which you save to </w:t>
      </w:r>
      <w:r w:rsidRPr="00CE5B2A">
        <w:rPr>
          <w:rStyle w:val="CodeInTextPACKT"/>
          <w:lang w:val="en-GB"/>
        </w:rPr>
        <w:t>C:\Foo\Users.CSV</w:t>
      </w:r>
      <w:r w:rsidRPr="00CE5B2A">
        <w:rPr>
          <w:lang w:val="en-GB"/>
        </w:rPr>
        <w:t xml:space="preserve">. </w:t>
      </w:r>
    </w:p>
    <w:p w14:paraId="225CF0F4" w14:textId="77777777" w:rsidR="00CE5B2A" w:rsidRPr="00CE5B2A" w:rsidRDefault="00CE5B2A" w:rsidP="00CE5B2A">
      <w:pPr>
        <w:pStyle w:val="NormalPACKT"/>
        <w:rPr>
          <w:lang w:val="en-GB"/>
        </w:rPr>
      </w:pPr>
      <w:r w:rsidRPr="00CE5B2A">
        <w:rPr>
          <w:lang w:val="en-GB"/>
        </w:rPr>
        <w:t xml:space="preserve">In </w:t>
      </w:r>
      <w:r w:rsidRPr="00CE5B2A">
        <w:rPr>
          <w:rStyle w:val="ItalicsPACKT"/>
          <w:lang w:val="en-GB"/>
        </w:rPr>
        <w:t>step 2</w:t>
      </w:r>
      <w:r w:rsidRPr="00CE5B2A">
        <w:rPr>
          <w:lang w:val="en-GB"/>
        </w:rPr>
        <w:t>, you import this newly created CSV file and display the information it contains, which looks like this:</w:t>
      </w:r>
    </w:p>
    <w:p w14:paraId="62947670" w14:textId="0F7121DF" w:rsidR="00CE5B2A" w:rsidRDefault="00063DA6" w:rsidP="00936A1A">
      <w:pPr>
        <w:pStyle w:val="FigurePACKT"/>
      </w:pPr>
      <w:r>
        <w:rPr>
          <w:noProof/>
        </w:rPr>
        <w:drawing>
          <wp:inline distT="0" distB="0" distL="0" distR="0" wp14:anchorId="022D2E39" wp14:editId="46B88F14">
            <wp:extent cx="3705948" cy="1102423"/>
            <wp:effectExtent l="0" t="0" r="889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52432" cy="1116251"/>
                    </a:xfrm>
                    <a:prstGeom prst="rect">
                      <a:avLst/>
                    </a:prstGeom>
                  </pic:spPr>
                </pic:pic>
              </a:graphicData>
            </a:graphic>
          </wp:inline>
        </w:drawing>
      </w:r>
      <w:r w:rsidR="00CE5B2A" w:rsidRPr="00CE5B2A">
        <w:t xml:space="preserve"> </w:t>
      </w:r>
    </w:p>
    <w:p w14:paraId="0ACE8979" w14:textId="6D0083A6" w:rsidR="00936A1A" w:rsidRDefault="00936A1A" w:rsidP="00936A1A">
      <w:pPr>
        <w:pStyle w:val="FigurePACKT"/>
        <w:rPr>
          <w:szCs w:val="28"/>
        </w:rPr>
      </w:pPr>
      <w:r>
        <w:rPr>
          <w:szCs w:val="28"/>
        </w:rPr>
        <w:t xml:space="preserve">Figure 4.38: </w:t>
      </w:r>
      <w:r w:rsidR="00063DA6">
        <w:rPr>
          <w:szCs w:val="28"/>
        </w:rPr>
        <w:t>Viewing CSV contents</w:t>
      </w:r>
    </w:p>
    <w:p w14:paraId="7E7287BE" w14:textId="07486078" w:rsidR="00936A1A" w:rsidRPr="00CE5B2A" w:rsidRDefault="00936A1A" w:rsidP="00794875">
      <w:pPr>
        <w:pStyle w:val="NormalPACKT"/>
      </w:pPr>
      <w:r w:rsidRPr="00764924">
        <w:rPr>
          <w:rFonts w:ascii="Arial" w:hAnsi="Arial"/>
          <w:b/>
          <w:color w:val="FF0000"/>
          <w:sz w:val="28"/>
          <w:szCs w:val="28"/>
        </w:rPr>
        <w:t>Insert image B18878_04_</w:t>
      </w:r>
      <w:r>
        <w:rPr>
          <w:rFonts w:ascii="Arial" w:hAnsi="Arial"/>
          <w:b/>
          <w:color w:val="FF0000"/>
          <w:sz w:val="28"/>
          <w:szCs w:val="28"/>
        </w:rPr>
        <w:t>38</w:t>
      </w:r>
      <w:r w:rsidRPr="00764924">
        <w:rPr>
          <w:rFonts w:ascii="Arial" w:hAnsi="Arial"/>
          <w:b/>
          <w:color w:val="FF0000"/>
          <w:sz w:val="28"/>
          <w:szCs w:val="28"/>
        </w:rPr>
        <w:t>.png</w:t>
      </w:r>
    </w:p>
    <w:p w14:paraId="049A8790" w14:textId="7965297D" w:rsidR="00CE5B2A" w:rsidRDefault="00CE5B2A" w:rsidP="00CE5B2A">
      <w:pPr>
        <w:pStyle w:val="NormalPACKT"/>
        <w:rPr>
          <w:lang w:val="en-GB"/>
        </w:rPr>
      </w:pPr>
      <w:r>
        <w:rPr>
          <w:lang w:val="en-GB"/>
        </w:rPr>
        <w:t>I</w:t>
      </w:r>
      <w:r w:rsidRPr="00CE5B2A">
        <w:rPr>
          <w:lang w:val="en-GB"/>
        </w:rPr>
        <w:t xml:space="preserve">n </w:t>
      </w:r>
      <w:r w:rsidRPr="00AA27A8">
        <w:rPr>
          <w:rStyle w:val="ItalicsPACKT"/>
          <w:lang w:val="en-GB"/>
        </w:rPr>
        <w:t>step 3</w:t>
      </w:r>
      <w:r w:rsidRPr="00CE5B2A">
        <w:rPr>
          <w:lang w:val="en-GB"/>
        </w:rPr>
        <w:t xml:space="preserve">, you add each user contained in the CSV into AD. You add the users using </w:t>
      </w:r>
      <w:r w:rsidRPr="00AA27A8">
        <w:rPr>
          <w:rStyle w:val="CodeInTextPACKT"/>
          <w:lang w:val="en-GB"/>
        </w:rPr>
        <w:t>New-ADUser</w:t>
      </w:r>
      <w:r w:rsidR="00274BA8">
        <w:rPr>
          <w:rStyle w:val="CodeInTextPACKT"/>
          <w:lang w:val="en-GB"/>
        </w:rPr>
        <w:t>,</w:t>
      </w:r>
      <w:r w:rsidRPr="00CE5B2A">
        <w:rPr>
          <w:lang w:val="en-GB"/>
        </w:rPr>
        <w:t xml:space="preserve"> which itself produces no output. This step </w:t>
      </w:r>
      <w:r w:rsidR="00063DA6">
        <w:rPr>
          <w:lang w:val="en-GB"/>
        </w:rPr>
        <w:t>also displays additional</w:t>
      </w:r>
      <w:r w:rsidRPr="00CE5B2A">
        <w:rPr>
          <w:lang w:val="en-GB"/>
        </w:rPr>
        <w:t xml:space="preserve"> output to show </w:t>
      </w:r>
      <w:r w:rsidR="00274BA8">
        <w:rPr>
          <w:lang w:val="en-GB"/>
        </w:rPr>
        <w:t xml:space="preserve">the </w:t>
      </w:r>
      <w:r w:rsidRPr="00CE5B2A">
        <w:rPr>
          <w:lang w:val="en-GB"/>
        </w:rPr>
        <w:t>users you added, which looks like this:</w:t>
      </w:r>
    </w:p>
    <w:p w14:paraId="31BF5C9A" w14:textId="16C3AFB6" w:rsidR="00063DA6" w:rsidRDefault="00312DCF" w:rsidP="00312DCF">
      <w:pPr>
        <w:pStyle w:val="FigurePACKT"/>
      </w:pPr>
      <w:r>
        <w:rPr>
          <w:noProof/>
        </w:rPr>
        <w:drawing>
          <wp:inline distT="0" distB="0" distL="0" distR="0" wp14:anchorId="6C38A6D1" wp14:editId="2C964EA2">
            <wp:extent cx="2967168" cy="2172614"/>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80619" cy="2182463"/>
                    </a:xfrm>
                    <a:prstGeom prst="rect">
                      <a:avLst/>
                    </a:prstGeom>
                  </pic:spPr>
                </pic:pic>
              </a:graphicData>
            </a:graphic>
          </wp:inline>
        </w:drawing>
      </w:r>
    </w:p>
    <w:p w14:paraId="074A766E" w14:textId="38F59BBE" w:rsidR="00936A1A" w:rsidRDefault="00936A1A" w:rsidP="00936A1A">
      <w:pPr>
        <w:pStyle w:val="FigurePACKT"/>
        <w:rPr>
          <w:szCs w:val="28"/>
        </w:rPr>
      </w:pPr>
      <w:r>
        <w:rPr>
          <w:szCs w:val="28"/>
        </w:rPr>
        <w:t>Figure 4.3</w:t>
      </w:r>
      <w:r w:rsidR="00063DA6">
        <w:rPr>
          <w:szCs w:val="28"/>
        </w:rPr>
        <w:t>9</w:t>
      </w:r>
      <w:r>
        <w:rPr>
          <w:szCs w:val="28"/>
        </w:rPr>
        <w:t xml:space="preserve">: </w:t>
      </w:r>
      <w:r w:rsidR="00063DA6">
        <w:rPr>
          <w:szCs w:val="28"/>
        </w:rPr>
        <w:t xml:space="preserve">Adding new users to </w:t>
      </w:r>
      <w:r w:rsidR="00274BA8">
        <w:rPr>
          <w:szCs w:val="28"/>
        </w:rPr>
        <w:t xml:space="preserve">the </w:t>
      </w:r>
      <w:r w:rsidR="00063DA6">
        <w:rPr>
          <w:szCs w:val="28"/>
        </w:rPr>
        <w:t>R</w:t>
      </w:r>
      <w:r>
        <w:rPr>
          <w:szCs w:val="28"/>
        </w:rPr>
        <w:t xml:space="preserve">eskit </w:t>
      </w:r>
      <w:r w:rsidR="00063DA6">
        <w:rPr>
          <w:szCs w:val="28"/>
        </w:rPr>
        <w:t>domain</w:t>
      </w:r>
    </w:p>
    <w:p w14:paraId="4EAE19CD" w14:textId="3163C3DE" w:rsidR="00936A1A" w:rsidRDefault="00936A1A" w:rsidP="00936A1A">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3</w:t>
      </w:r>
      <w:r w:rsidR="00063DA6">
        <w:rPr>
          <w:rFonts w:ascii="Arial" w:hAnsi="Arial"/>
          <w:b/>
          <w:color w:val="FF0000"/>
          <w:sz w:val="28"/>
          <w:szCs w:val="28"/>
        </w:rPr>
        <w:t>9</w:t>
      </w:r>
      <w:r w:rsidRPr="00764924">
        <w:rPr>
          <w:rFonts w:ascii="Arial" w:hAnsi="Arial"/>
          <w:b/>
          <w:color w:val="FF0000"/>
          <w:sz w:val="28"/>
          <w:szCs w:val="28"/>
        </w:rPr>
        <w:t>.png</w:t>
      </w:r>
    </w:p>
    <w:p w14:paraId="2BDE3957" w14:textId="0025012E" w:rsidR="00936A1A" w:rsidRDefault="00204B95" w:rsidP="00CE5B2A">
      <w:pPr>
        <w:pStyle w:val="NormalPACKT"/>
        <w:rPr>
          <w:lang w:val="en-GB"/>
        </w:rPr>
      </w:pPr>
      <w:r>
        <w:rPr>
          <w:lang w:val="en-GB"/>
        </w:rPr>
        <w:t xml:space="preserve">In </w:t>
      </w:r>
      <w:r w:rsidRPr="00204B95">
        <w:rPr>
          <w:rStyle w:val="ItalicsPACKT"/>
        </w:rPr>
        <w:t>step 4</w:t>
      </w:r>
      <w:r>
        <w:rPr>
          <w:lang w:val="en-GB"/>
        </w:rPr>
        <w:t xml:space="preserve">, you view the AD users in the </w:t>
      </w:r>
      <w:r w:rsidRPr="00204B95">
        <w:rPr>
          <w:rStyle w:val="CodeInTextPACKT"/>
        </w:rPr>
        <w:t>Reskit</w:t>
      </w:r>
      <w:r>
        <w:rPr>
          <w:lang w:val="en-GB"/>
        </w:rPr>
        <w:t xml:space="preserve"> domain, with output like this:</w:t>
      </w:r>
    </w:p>
    <w:p w14:paraId="26AAEAB3" w14:textId="0EF5C02A" w:rsidR="00204B95" w:rsidRDefault="00204B95" w:rsidP="00204B95">
      <w:pPr>
        <w:pStyle w:val="FigurePACKT"/>
      </w:pPr>
      <w:r>
        <w:rPr>
          <w:noProof/>
        </w:rPr>
        <w:lastRenderedPageBreak/>
        <w:drawing>
          <wp:inline distT="0" distB="0" distL="0" distR="0" wp14:anchorId="3CE2680D" wp14:editId="2FC35172">
            <wp:extent cx="3585682" cy="14905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19847" cy="1504727"/>
                    </a:xfrm>
                    <a:prstGeom prst="rect">
                      <a:avLst/>
                    </a:prstGeom>
                  </pic:spPr>
                </pic:pic>
              </a:graphicData>
            </a:graphic>
          </wp:inline>
        </w:drawing>
      </w:r>
    </w:p>
    <w:p w14:paraId="2EE775F2" w14:textId="4164A143" w:rsidR="00204B95" w:rsidRDefault="00204B95" w:rsidP="00204B95">
      <w:pPr>
        <w:pStyle w:val="FigurePACKT"/>
        <w:rPr>
          <w:szCs w:val="28"/>
        </w:rPr>
      </w:pPr>
      <w:r>
        <w:rPr>
          <w:szCs w:val="28"/>
        </w:rPr>
        <w:t xml:space="preserve">Figure 4.40: Adding new users to </w:t>
      </w:r>
      <w:r w:rsidR="00274BA8">
        <w:rPr>
          <w:szCs w:val="28"/>
        </w:rPr>
        <w:t xml:space="preserve">the </w:t>
      </w:r>
      <w:r>
        <w:rPr>
          <w:szCs w:val="28"/>
        </w:rPr>
        <w:t>Reskit domain</w:t>
      </w:r>
    </w:p>
    <w:p w14:paraId="00A49BAF" w14:textId="057181CA" w:rsidR="00204B95" w:rsidRDefault="00204B95" w:rsidP="00204B95">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40</w:t>
      </w:r>
      <w:r w:rsidRPr="00764924">
        <w:rPr>
          <w:rFonts w:ascii="Arial" w:hAnsi="Arial"/>
          <w:b/>
          <w:color w:val="FF0000"/>
          <w:sz w:val="28"/>
          <w:szCs w:val="28"/>
        </w:rPr>
        <w:t>.png</w:t>
      </w:r>
    </w:p>
    <w:p w14:paraId="5BDA79ED" w14:textId="77777777" w:rsidR="00680501" w:rsidRDefault="00680501" w:rsidP="00680501">
      <w:pPr>
        <w:pStyle w:val="Heading2"/>
      </w:pPr>
      <w:r>
        <w:t>There's more...</w:t>
      </w:r>
    </w:p>
    <w:p w14:paraId="787C5C56" w14:textId="21E5629C" w:rsidR="00680501" w:rsidRDefault="004C2980" w:rsidP="00680501">
      <w:pPr>
        <w:pStyle w:val="NormalPACKT"/>
        <w:rPr>
          <w:lang w:val="en-GB"/>
        </w:rPr>
      </w:pPr>
      <w:r w:rsidRPr="004C2980">
        <w:rPr>
          <w:lang w:val="en-GB"/>
        </w:rPr>
        <w:t xml:space="preserve">In </w:t>
      </w:r>
      <w:r w:rsidRPr="004C2980">
        <w:rPr>
          <w:rStyle w:val="ItalicsPACKT"/>
          <w:lang w:val="en-GB"/>
        </w:rPr>
        <w:t>step 3</w:t>
      </w:r>
      <w:r w:rsidRPr="004C2980">
        <w:rPr>
          <w:lang w:val="en-GB"/>
        </w:rPr>
        <w:t xml:space="preserve">, you add users based on the CSV. You add these users explicitly to the </w:t>
      </w:r>
      <w:r w:rsidRPr="004C2980">
        <w:rPr>
          <w:rStyle w:val="CodeInTextPACKT"/>
          <w:lang w:val="en-GB"/>
        </w:rPr>
        <w:t>IT</w:t>
      </w:r>
      <w:r w:rsidRPr="004C2980">
        <w:rPr>
          <w:lang w:val="en-GB"/>
        </w:rPr>
        <w:t xml:space="preserve"> OU, using the parameter </w:t>
      </w:r>
      <w:r w:rsidRPr="004C2980">
        <w:rPr>
          <w:rStyle w:val="CodeInTextPACKT"/>
          <w:lang w:val="en-GB"/>
        </w:rPr>
        <w:t>-Path</w:t>
      </w:r>
      <w:r w:rsidRPr="004C2980">
        <w:rPr>
          <w:lang w:val="en-GB"/>
        </w:rPr>
        <w:t xml:space="preserve"> (as specified in the </w:t>
      </w:r>
      <w:r w:rsidRPr="004C2980">
        <w:rPr>
          <w:rStyle w:val="CodeInTextPACKT"/>
          <w:lang w:val="en-GB"/>
        </w:rPr>
        <w:t>$Prop</w:t>
      </w:r>
      <w:r w:rsidRPr="004C2980">
        <w:rPr>
          <w:lang w:val="en-GB"/>
        </w:rPr>
        <w:t xml:space="preserve"> hash table). In production, when adding users that could reside in different OUs, you should extend the CSV to include the distinguished name of the OU into which you wish to add each user.</w:t>
      </w:r>
      <w:r>
        <w:rPr>
          <w:lang w:val="en-GB"/>
        </w:rPr>
        <w:t xml:space="preserve"> </w:t>
      </w:r>
    </w:p>
    <w:p w14:paraId="2FA19EB0" w14:textId="139A20AF" w:rsidR="00E43D50" w:rsidRDefault="00E43D50" w:rsidP="00E43D50">
      <w:pPr>
        <w:pStyle w:val="Heading1"/>
        <w:tabs>
          <w:tab w:val="left" w:pos="0"/>
        </w:tabs>
      </w:pPr>
      <w:r>
        <w:t>Creating Group Policy Objects</w:t>
      </w:r>
    </w:p>
    <w:p w14:paraId="2C40DA00" w14:textId="4BB394F6" w:rsidR="00C859CB" w:rsidRPr="00C859CB" w:rsidRDefault="00C859CB" w:rsidP="00C859CB">
      <w:pPr>
        <w:pStyle w:val="NormalPACKT"/>
        <w:rPr>
          <w:lang w:val="en-GB"/>
        </w:rPr>
      </w:pPr>
      <w:r>
        <w:rPr>
          <w:lang w:val="en-GB"/>
        </w:rPr>
        <w:t xml:space="preserve">In Windows AD, </w:t>
      </w:r>
      <w:r w:rsidRPr="00C859CB">
        <w:rPr>
          <w:lang w:val="en-GB"/>
        </w:rPr>
        <w:t xml:space="preserve">Group </w:t>
      </w:r>
      <w:r>
        <w:rPr>
          <w:lang w:val="en-GB"/>
        </w:rPr>
        <w:t>p</w:t>
      </w:r>
      <w:r w:rsidRPr="00C859CB">
        <w:rPr>
          <w:lang w:val="en-GB"/>
        </w:rPr>
        <w:t>olicy allows you to define computer and user configuration settings that</w:t>
      </w:r>
      <w:r>
        <w:rPr>
          <w:lang w:val="en-GB"/>
        </w:rPr>
        <w:t xml:space="preserve"> AD applies to each system/user. GPOs </w:t>
      </w:r>
      <w:r w:rsidRPr="00C859CB">
        <w:rPr>
          <w:lang w:val="en-GB"/>
        </w:rPr>
        <w:t xml:space="preserve">ensure a system remains configured per policy. Each time a domain-joined computer starts up </w:t>
      </w:r>
      <w:r w:rsidR="00274BA8">
        <w:rPr>
          <w:lang w:val="en-GB"/>
        </w:rPr>
        <w:t xml:space="preserve">or </w:t>
      </w:r>
      <w:r w:rsidRPr="00C859CB">
        <w:rPr>
          <w:lang w:val="en-GB"/>
        </w:rPr>
        <w:t xml:space="preserve">a domain user logs </w:t>
      </w:r>
      <w:r w:rsidR="00274BA8">
        <w:rPr>
          <w:lang w:val="en-GB"/>
        </w:rPr>
        <w:t>in</w:t>
      </w:r>
      <w:r w:rsidRPr="00C859CB">
        <w:rPr>
          <w:lang w:val="en-GB"/>
        </w:rPr>
        <w:t>, the local group policy agent on your computer obtains the group policy settings from AD and ensures they are applied.</w:t>
      </w:r>
      <w:r>
        <w:rPr>
          <w:lang w:val="en-GB"/>
        </w:rPr>
        <w:t xml:space="preserve"> Additionally, the group policy client regularly re-applies polic</w:t>
      </w:r>
      <w:r w:rsidR="00274BA8">
        <w:rPr>
          <w:lang w:val="en-GB"/>
        </w:rPr>
        <w:t>i</w:t>
      </w:r>
      <w:r>
        <w:rPr>
          <w:lang w:val="en-GB"/>
        </w:rPr>
        <w:t>es at a regular interval.</w:t>
      </w:r>
    </w:p>
    <w:p w14:paraId="4CF0887B" w14:textId="436674FD" w:rsidR="00C859CB" w:rsidRDefault="00C859CB" w:rsidP="00C859CB">
      <w:pPr>
        <w:pStyle w:val="NormalPACKT"/>
        <w:rPr>
          <w:lang w:val="en-GB"/>
        </w:rPr>
      </w:pPr>
      <w:r w:rsidRPr="00C859CB">
        <w:rPr>
          <w:lang w:val="en-GB"/>
        </w:rPr>
        <w:t xml:space="preserve">In this recipe, you </w:t>
      </w:r>
      <w:r>
        <w:rPr>
          <w:lang w:val="en-GB"/>
        </w:rPr>
        <w:t xml:space="preserve">start by </w:t>
      </w:r>
      <w:r w:rsidRPr="00C859CB">
        <w:rPr>
          <w:lang w:val="en-GB"/>
        </w:rPr>
        <w:t xml:space="preserve">creating a group policy object within the Active Directory. You then configure the GPO, enabling computers in the </w:t>
      </w:r>
      <w:r w:rsidRPr="00274BA8">
        <w:rPr>
          <w:rStyle w:val="CodeInTextPACKT"/>
        </w:rPr>
        <w:t>IT</w:t>
      </w:r>
      <w:r w:rsidRPr="00C859CB">
        <w:rPr>
          <w:lang w:val="en-GB"/>
        </w:rPr>
        <w:t xml:space="preserve"> organizational unit to use PowerShell scripts on those systems or set a specific screen saver. </w:t>
      </w:r>
    </w:p>
    <w:p w14:paraId="4EF7F56F" w14:textId="449D1EDA" w:rsidR="00C859CB" w:rsidRPr="00C859CB" w:rsidRDefault="00274BA8" w:rsidP="00C859CB">
      <w:pPr>
        <w:pStyle w:val="NormalPACKT"/>
        <w:rPr>
          <w:lang w:val="en-GB"/>
        </w:rPr>
      </w:pPr>
      <w:r>
        <w:rPr>
          <w:lang w:val="en-GB"/>
        </w:rPr>
        <w:t>You can configure thousands of settings</w:t>
      </w:r>
      <w:r w:rsidR="00C859CB" w:rsidRPr="00C859CB">
        <w:rPr>
          <w:lang w:val="en-GB"/>
        </w:rPr>
        <w:t xml:space="preserve"> for a user or computer through group policy. Microsoft has created a spreadsheet that lists the policy settings</w:t>
      </w:r>
      <w:r>
        <w:rPr>
          <w:lang w:val="en-GB"/>
        </w:rPr>
        <w:t>,</w:t>
      </w:r>
      <w:r w:rsidR="00C859CB" w:rsidRPr="00C859CB">
        <w:rPr>
          <w:lang w:val="en-GB"/>
        </w:rPr>
        <w:t xml:space="preserve"> which you can download from </w:t>
      </w:r>
      <w:r w:rsidR="00C859CB" w:rsidRPr="00C859CB">
        <w:rPr>
          <w:rStyle w:val="URLPACKTChar"/>
          <w:lang w:val="en-GB"/>
        </w:rPr>
        <w:t>https://www.microsoft.com/en-us/download/101451</w:t>
      </w:r>
      <w:r w:rsidR="00C859CB" w:rsidRPr="00C859CB">
        <w:rPr>
          <w:lang w:val="en-GB"/>
        </w:rPr>
        <w:t>. At the time of writing, the spreadsheet covers the Group Policy template files delivered with Windows 10 May 2020 Update (aka Windows 10 2004).</w:t>
      </w:r>
    </w:p>
    <w:p w14:paraId="198F8F73" w14:textId="3B0C869D" w:rsidR="00C859CB" w:rsidRPr="00C859CB" w:rsidRDefault="00C859CB" w:rsidP="00C859CB">
      <w:pPr>
        <w:pStyle w:val="NormalPACKT"/>
        <w:rPr>
          <w:lang w:val="en-GB"/>
        </w:rPr>
      </w:pPr>
      <w:r w:rsidRPr="00C859CB">
        <w:rPr>
          <w:lang w:val="en-GB"/>
        </w:rPr>
        <w:t xml:space="preserve">Once you </w:t>
      </w:r>
      <w:r>
        <w:rPr>
          <w:lang w:val="en-GB"/>
        </w:rPr>
        <w:t xml:space="preserve">create and </w:t>
      </w:r>
      <w:r w:rsidRPr="00C859CB">
        <w:rPr>
          <w:lang w:val="en-GB"/>
        </w:rPr>
        <w:t>configure your GPO object, you link the policy object to the OU you want to configure. You can apply a GPO to the domain, to a specific AD site, or to an OU</w:t>
      </w:r>
      <w:r>
        <w:rPr>
          <w:lang w:val="en-GB"/>
        </w:rPr>
        <w:t xml:space="preserve"> (or child OU)</w:t>
      </w:r>
      <w:r w:rsidRPr="00C859CB">
        <w:rPr>
          <w:lang w:val="en-GB"/>
        </w:rPr>
        <w:t>. You can also assign any GPO to multiple OUs</w:t>
      </w:r>
      <w:r w:rsidR="00274BA8">
        <w:rPr>
          <w:lang w:val="en-GB"/>
        </w:rPr>
        <w:t>,</w:t>
      </w:r>
      <w:r w:rsidRPr="00C859CB">
        <w:rPr>
          <w:lang w:val="en-GB"/>
        </w:rPr>
        <w:t xml:space="preserve"> </w:t>
      </w:r>
      <w:r w:rsidR="00274BA8">
        <w:rPr>
          <w:lang w:val="en-GB"/>
        </w:rPr>
        <w:t>simplifying</w:t>
      </w:r>
      <w:r w:rsidRPr="00C859CB">
        <w:rPr>
          <w:lang w:val="en-GB"/>
        </w:rPr>
        <w:t xml:space="preserve"> your OU design.</w:t>
      </w:r>
      <w:r>
        <w:rPr>
          <w:lang w:val="en-GB"/>
        </w:rPr>
        <w:t xml:space="preserve"> </w:t>
      </w:r>
    </w:p>
    <w:p w14:paraId="75432FED" w14:textId="77777777" w:rsidR="00C859CB" w:rsidRDefault="00C859CB" w:rsidP="00C859CB">
      <w:pPr>
        <w:pStyle w:val="NormalPACKT"/>
        <w:rPr>
          <w:lang w:val="en-GB"/>
        </w:rPr>
      </w:pPr>
      <w:r w:rsidRPr="00C859CB">
        <w:rPr>
          <w:lang w:val="en-GB"/>
        </w:rPr>
        <w:t xml:space="preserve">The configuration of a GPO typically results in Windows generating information that a host’s group policy agent (the code that applies the GPO objects) can access. This information tells the agent how to work. Settings made through administrative templates use registry settings inside </w:t>
      </w:r>
      <w:r w:rsidRPr="00274BA8">
        <w:rPr>
          <w:rStyle w:val="CodeInTextPACKT"/>
        </w:rPr>
        <w:t>Registry.POL</w:t>
      </w:r>
      <w:r w:rsidRPr="00C859CB">
        <w:rPr>
          <w:lang w:val="en-GB"/>
        </w:rPr>
        <w:t xml:space="preserve"> files. The group policy agent obtains the policy details from the SYSVOL share on a domain controller and applies them whenever a user logs on or off or when a computer starts up or shuts down. </w:t>
      </w:r>
    </w:p>
    <w:p w14:paraId="1AE492D2" w14:textId="0578023E" w:rsidR="00C859CB" w:rsidRPr="00C859CB" w:rsidRDefault="00C859CB" w:rsidP="00C859CB">
      <w:pPr>
        <w:pStyle w:val="NormalPACKT"/>
        <w:rPr>
          <w:lang w:val="en-GB"/>
        </w:rPr>
      </w:pPr>
      <w:r w:rsidRPr="00C859CB">
        <w:rPr>
          <w:lang w:val="en-GB"/>
        </w:rPr>
        <w:t xml:space="preserve">The group policy module also </w:t>
      </w:r>
      <w:r w:rsidR="00274BA8">
        <w:rPr>
          <w:lang w:val="en-GB"/>
        </w:rPr>
        <w:t xml:space="preserve">produces </w:t>
      </w:r>
      <w:r w:rsidRPr="00C859CB">
        <w:rPr>
          <w:lang w:val="en-GB"/>
        </w:rPr>
        <w:t>nice-looking reports describing the</w:t>
      </w:r>
      <w:r>
        <w:rPr>
          <w:lang w:val="en-GB"/>
        </w:rPr>
        <w:t xml:space="preserve"> </w:t>
      </w:r>
      <w:r w:rsidRPr="00C859CB">
        <w:rPr>
          <w:lang w:val="en-GB"/>
        </w:rPr>
        <w:t>group policy object</w:t>
      </w:r>
      <w:r>
        <w:rPr>
          <w:lang w:val="en-GB"/>
        </w:rPr>
        <w:t>s on your system</w:t>
      </w:r>
      <w:r w:rsidRPr="00C859CB">
        <w:rPr>
          <w:lang w:val="en-GB"/>
        </w:rPr>
        <w:t>.</w:t>
      </w:r>
      <w:r>
        <w:rPr>
          <w:lang w:val="en-GB"/>
        </w:rPr>
        <w:t xml:space="preserve"> There are default HTML reports that give you a quick look at the GPOs on your system. You can also get that same information as XML and create your own more customized reports.</w:t>
      </w:r>
    </w:p>
    <w:p w14:paraId="66519177" w14:textId="5A31F0CD" w:rsidR="00E43D50" w:rsidRDefault="00E43D50" w:rsidP="00E43D50">
      <w:pPr>
        <w:pStyle w:val="Heading2"/>
        <w:tabs>
          <w:tab w:val="left" w:pos="0"/>
        </w:tabs>
      </w:pPr>
      <w:r>
        <w:lastRenderedPageBreak/>
        <w:t>Getting ready</w:t>
      </w:r>
    </w:p>
    <w:p w14:paraId="48EFD9B0" w14:textId="66566335" w:rsidR="00C859CB" w:rsidRPr="00C859CB" w:rsidRDefault="00C859CB" w:rsidP="00C859CB">
      <w:pPr>
        <w:pStyle w:val="NormalPACKT"/>
        <w:rPr>
          <w:lang w:val="en-GB"/>
        </w:rPr>
      </w:pPr>
      <w:r w:rsidRPr="00C859CB">
        <w:rPr>
          <w:lang w:val="en-GB"/>
        </w:rPr>
        <w:t xml:space="preserve">You run this recipe on </w:t>
      </w:r>
      <w:r w:rsidRPr="00C859CB">
        <w:rPr>
          <w:rStyle w:val="CodeInTextPACKT"/>
          <w:lang w:val="en-GB"/>
        </w:rPr>
        <w:t>DC1</w:t>
      </w:r>
      <w:r w:rsidRPr="00C859CB">
        <w:rPr>
          <w:lang w:val="en-GB"/>
        </w:rPr>
        <w:t xml:space="preserve">, a domain controller in the </w:t>
      </w:r>
      <w:r w:rsidRPr="00C859CB">
        <w:rPr>
          <w:rStyle w:val="CodeInTextPACKT"/>
          <w:lang w:val="en-GB"/>
        </w:rPr>
        <w:t>Reskit.Org</w:t>
      </w:r>
      <w:r w:rsidRPr="00C859CB">
        <w:rPr>
          <w:lang w:val="en-GB"/>
        </w:rPr>
        <w:t xml:space="preserve"> domain. You created this DC in “</w:t>
      </w:r>
      <w:r w:rsidRPr="00C859CB">
        <w:rPr>
          <w:rStyle w:val="ItalicsPACKT"/>
          <w:lang w:val="en-GB"/>
        </w:rPr>
        <w:t>Installing an Active Directory forest root domain</w:t>
      </w:r>
      <w:r w:rsidRPr="00C859CB">
        <w:rPr>
          <w:lang w:val="en-GB"/>
        </w:rPr>
        <w:t xml:space="preserve">” and after creating </w:t>
      </w:r>
      <w:r>
        <w:rPr>
          <w:lang w:val="en-GB"/>
        </w:rPr>
        <w:t xml:space="preserve">and populating </w:t>
      </w:r>
      <w:r w:rsidRPr="00C859CB">
        <w:rPr>
          <w:lang w:val="en-GB"/>
        </w:rPr>
        <w:t>the IT OU.</w:t>
      </w:r>
    </w:p>
    <w:p w14:paraId="40D0EA01" w14:textId="34D34349" w:rsidR="00E43D50" w:rsidRDefault="00E43D50" w:rsidP="00E43D50">
      <w:pPr>
        <w:pStyle w:val="Heading2"/>
        <w:tabs>
          <w:tab w:val="left" w:pos="0"/>
        </w:tabs>
      </w:pPr>
      <w:r>
        <w:t>How to do it...</w:t>
      </w:r>
    </w:p>
    <w:p w14:paraId="761B2B27" w14:textId="4B45DE3F" w:rsidR="00C32485" w:rsidRPr="00C32485" w:rsidRDefault="00C32485" w:rsidP="00C32485">
      <w:pPr>
        <w:pStyle w:val="NumberedBulletPACKT"/>
        <w:numPr>
          <w:ilvl w:val="0"/>
          <w:numId w:val="29"/>
        </w:numPr>
        <w:rPr>
          <w:color w:val="000000"/>
          <w:lang w:val="en-GB" w:eastAsia="en-GB"/>
        </w:rPr>
      </w:pPr>
      <w:r w:rsidRPr="00C32485">
        <w:rPr>
          <w:lang w:val="en-GB" w:eastAsia="en-GB"/>
        </w:rPr>
        <w:t>Creating a new Group Policy object</w:t>
      </w:r>
    </w:p>
    <w:p w14:paraId="2442E9A5" w14:textId="77777777" w:rsidR="00C32485" w:rsidRDefault="00C32485" w:rsidP="00C32485">
      <w:pPr>
        <w:pStyle w:val="CodePACKT"/>
      </w:pPr>
    </w:p>
    <w:p w14:paraId="0B536C22" w14:textId="4B29F904" w:rsidR="00C32485" w:rsidRPr="00C32485" w:rsidRDefault="00C32485" w:rsidP="00C32485">
      <w:pPr>
        <w:pStyle w:val="CodePACKT"/>
      </w:pPr>
      <w:r w:rsidRPr="00C32485">
        <w:t xml:space="preserve">$Pol = New-GPO -Name ITPolicy -Comment </w:t>
      </w:r>
      <w:r w:rsidRPr="00C32485">
        <w:rPr>
          <w:color w:val="A31515"/>
        </w:rPr>
        <w:t>"IT GPO"</w:t>
      </w:r>
      <w:r w:rsidRPr="00C32485">
        <w:t xml:space="preserve"> -Domain Reskit.Org</w:t>
      </w:r>
    </w:p>
    <w:p w14:paraId="1A681CA9" w14:textId="77777777" w:rsidR="00C32485" w:rsidRPr="00C32485" w:rsidRDefault="00C32485" w:rsidP="00C32485">
      <w:pPr>
        <w:pStyle w:val="CodePACKT"/>
      </w:pPr>
    </w:p>
    <w:p w14:paraId="27203DBD" w14:textId="70A6FD22" w:rsidR="00C32485" w:rsidRPr="00C32485" w:rsidRDefault="00C32485" w:rsidP="00C32485">
      <w:pPr>
        <w:pStyle w:val="NumberedBulletPACKT"/>
        <w:rPr>
          <w:color w:val="000000"/>
          <w:lang w:val="en-GB" w:eastAsia="en-GB"/>
        </w:rPr>
      </w:pPr>
      <w:r w:rsidRPr="00C32485">
        <w:rPr>
          <w:lang w:val="en-GB" w:eastAsia="en-GB"/>
        </w:rPr>
        <w:t>Ensuring just computer settings are enabled</w:t>
      </w:r>
    </w:p>
    <w:p w14:paraId="3807863C" w14:textId="77777777" w:rsidR="00C32485" w:rsidRPr="00C32485" w:rsidRDefault="00C32485" w:rsidP="00C32485">
      <w:pPr>
        <w:pStyle w:val="CodePACKT"/>
      </w:pPr>
    </w:p>
    <w:p w14:paraId="1AED33EF" w14:textId="11E2774D" w:rsidR="00C32485" w:rsidRPr="00C32485" w:rsidRDefault="00C32485" w:rsidP="00C32485">
      <w:pPr>
        <w:pStyle w:val="CodePACKT"/>
      </w:pPr>
      <w:r w:rsidRPr="00C32485">
        <w:t>$Pol.GpoStatus = 'UserSettingsDisabled'</w:t>
      </w:r>
    </w:p>
    <w:p w14:paraId="18EE1B1D" w14:textId="77777777" w:rsidR="00C32485" w:rsidRPr="00C32485" w:rsidRDefault="00C32485" w:rsidP="00C32485">
      <w:pPr>
        <w:pStyle w:val="CodePACKT"/>
      </w:pPr>
    </w:p>
    <w:p w14:paraId="0192DF5C" w14:textId="1A2C55C2" w:rsidR="00C32485" w:rsidRPr="00C32485" w:rsidRDefault="00C32485" w:rsidP="00C32485">
      <w:pPr>
        <w:pStyle w:val="NumberedBulletPACKT"/>
        <w:rPr>
          <w:color w:val="000000"/>
          <w:lang w:val="en-GB" w:eastAsia="en-GB"/>
        </w:rPr>
      </w:pPr>
      <w:r w:rsidRPr="00C32485">
        <w:rPr>
          <w:lang w:val="en-GB" w:eastAsia="en-GB"/>
        </w:rPr>
        <w:t>Configuring the policy with two registry</w:t>
      </w:r>
      <w:r w:rsidR="00274BA8">
        <w:rPr>
          <w:lang w:val="en-GB" w:eastAsia="en-GB"/>
        </w:rPr>
        <w:t>-</w:t>
      </w:r>
      <w:r w:rsidRPr="00C32485">
        <w:rPr>
          <w:lang w:val="en-GB" w:eastAsia="en-GB"/>
        </w:rPr>
        <w:t>based settings</w:t>
      </w:r>
    </w:p>
    <w:p w14:paraId="236EBF97" w14:textId="77777777" w:rsidR="00C32485" w:rsidRPr="00C32485" w:rsidRDefault="00C32485" w:rsidP="00C32485">
      <w:pPr>
        <w:pStyle w:val="CodePACKT"/>
      </w:pPr>
    </w:p>
    <w:p w14:paraId="7A8F8C42" w14:textId="2CED3749" w:rsidR="00C32485" w:rsidRPr="00C32485" w:rsidRDefault="00C32485" w:rsidP="00C32485">
      <w:pPr>
        <w:pStyle w:val="CodePACKT"/>
      </w:pPr>
      <w:r w:rsidRPr="00C32485">
        <w:t>$EPHT1= @{</w:t>
      </w:r>
    </w:p>
    <w:p w14:paraId="7004B6E3" w14:textId="77777777" w:rsidR="00C32485" w:rsidRPr="00C32485" w:rsidRDefault="00C32485" w:rsidP="00C32485">
      <w:pPr>
        <w:pStyle w:val="CodePACKT"/>
      </w:pPr>
      <w:r w:rsidRPr="00C32485">
        <w:t>  Name   = 'ITPolicy'</w:t>
      </w:r>
    </w:p>
    <w:p w14:paraId="7FE91208" w14:textId="77777777" w:rsidR="00C32485" w:rsidRPr="00C32485" w:rsidRDefault="00C32485" w:rsidP="00C32485">
      <w:pPr>
        <w:pStyle w:val="CodePACKT"/>
      </w:pPr>
      <w:r w:rsidRPr="00C32485">
        <w:t>  Key    = 'HKLM\Software\Policies\Microsoft\Windows\PowerShell'</w:t>
      </w:r>
    </w:p>
    <w:p w14:paraId="2B65A894" w14:textId="77777777" w:rsidR="00C32485" w:rsidRPr="00C32485" w:rsidRDefault="00C32485" w:rsidP="00C32485">
      <w:pPr>
        <w:pStyle w:val="CodePACKT"/>
      </w:pPr>
      <w:r w:rsidRPr="00C32485">
        <w:t>  ValueName = 'ExecutionPolicy'</w:t>
      </w:r>
    </w:p>
    <w:p w14:paraId="7601105A" w14:textId="77777777" w:rsidR="00C32485" w:rsidRPr="00C32485" w:rsidRDefault="00C32485" w:rsidP="00C32485">
      <w:pPr>
        <w:pStyle w:val="CodePACKT"/>
      </w:pPr>
      <w:r w:rsidRPr="00C32485">
        <w:t xml:space="preserve">  Value  = 'Unrestricted' </w:t>
      </w:r>
    </w:p>
    <w:p w14:paraId="21DD3DB0" w14:textId="77777777" w:rsidR="00C32485" w:rsidRPr="00C32485" w:rsidRDefault="00C32485" w:rsidP="00C32485">
      <w:pPr>
        <w:pStyle w:val="CodePACKT"/>
      </w:pPr>
      <w:r w:rsidRPr="00C32485">
        <w:t>  Type   = 'String'</w:t>
      </w:r>
    </w:p>
    <w:p w14:paraId="3F945F7B" w14:textId="77777777" w:rsidR="00C32485" w:rsidRPr="00C32485" w:rsidRDefault="00C32485" w:rsidP="00C32485">
      <w:pPr>
        <w:pStyle w:val="CodePACKT"/>
      </w:pPr>
      <w:r w:rsidRPr="00C32485">
        <w:t>}</w:t>
      </w:r>
    </w:p>
    <w:p w14:paraId="3A1FC3A8" w14:textId="77777777" w:rsidR="00C32485" w:rsidRPr="00C32485" w:rsidRDefault="00C32485" w:rsidP="00C32485">
      <w:pPr>
        <w:pStyle w:val="CodePACKT"/>
      </w:pPr>
      <w:r w:rsidRPr="00C32485">
        <w:t>Set-GPRegistryValue @EPHT1 | Out-Null</w:t>
      </w:r>
    </w:p>
    <w:p w14:paraId="6FA1D2EE" w14:textId="77777777" w:rsidR="00C32485" w:rsidRPr="00C32485" w:rsidRDefault="00C32485" w:rsidP="00C32485">
      <w:pPr>
        <w:pStyle w:val="CodePACKT"/>
      </w:pPr>
      <w:r w:rsidRPr="00C32485">
        <w:t>$EPHT2= @{</w:t>
      </w:r>
    </w:p>
    <w:p w14:paraId="2E25D891" w14:textId="77777777" w:rsidR="00C32485" w:rsidRPr="00C32485" w:rsidRDefault="00C32485" w:rsidP="00C32485">
      <w:pPr>
        <w:pStyle w:val="CodePACKT"/>
      </w:pPr>
      <w:r w:rsidRPr="00C32485">
        <w:t>  Name   = 'ITPolicy'</w:t>
      </w:r>
    </w:p>
    <w:p w14:paraId="7CF1FFEC" w14:textId="77777777" w:rsidR="00C32485" w:rsidRPr="00C32485" w:rsidRDefault="00C32485" w:rsidP="00C32485">
      <w:pPr>
        <w:pStyle w:val="CodePACKT"/>
      </w:pPr>
      <w:r w:rsidRPr="00C32485">
        <w:t>  Key    = 'HKLM\Software\Policies\Microsoft\Windows\PowerShell'</w:t>
      </w:r>
    </w:p>
    <w:p w14:paraId="6AF40B59" w14:textId="77777777" w:rsidR="00C32485" w:rsidRPr="00C32485" w:rsidRDefault="00C32485" w:rsidP="00C32485">
      <w:pPr>
        <w:pStyle w:val="CodePACKT"/>
      </w:pPr>
      <w:r w:rsidRPr="00C32485">
        <w:t>  ValueName = 'EnableScripts'</w:t>
      </w:r>
    </w:p>
    <w:p w14:paraId="2F645709" w14:textId="77777777" w:rsidR="00C32485" w:rsidRPr="00C32485" w:rsidRDefault="00C32485" w:rsidP="00C32485">
      <w:pPr>
        <w:pStyle w:val="CodePACKT"/>
      </w:pPr>
      <w:r w:rsidRPr="00C32485">
        <w:t>  Type   = 'DWord'</w:t>
      </w:r>
    </w:p>
    <w:p w14:paraId="376BB7EE" w14:textId="77777777" w:rsidR="00C32485" w:rsidRPr="00C32485" w:rsidRDefault="00C32485" w:rsidP="00C32485">
      <w:pPr>
        <w:pStyle w:val="CodePACKT"/>
      </w:pPr>
      <w:r w:rsidRPr="00C32485">
        <w:t xml:space="preserve">  Value  = 1 </w:t>
      </w:r>
    </w:p>
    <w:p w14:paraId="3A7C0020" w14:textId="77777777" w:rsidR="00C32485" w:rsidRPr="00C32485" w:rsidRDefault="00C32485" w:rsidP="00C32485">
      <w:pPr>
        <w:pStyle w:val="CodePACKT"/>
      </w:pPr>
      <w:r w:rsidRPr="00C32485">
        <w:t>}</w:t>
      </w:r>
    </w:p>
    <w:p w14:paraId="421D9D39" w14:textId="77777777" w:rsidR="00C32485" w:rsidRPr="00C32485" w:rsidRDefault="00C32485" w:rsidP="00C32485">
      <w:pPr>
        <w:pStyle w:val="CodePACKT"/>
      </w:pPr>
      <w:r w:rsidRPr="00C32485">
        <w:t>Set-GPRegistryValue @EPHT2 | Out-Null</w:t>
      </w:r>
    </w:p>
    <w:p w14:paraId="05256622" w14:textId="77777777" w:rsidR="00C32485" w:rsidRPr="00C32485" w:rsidRDefault="00C32485" w:rsidP="00C32485">
      <w:pPr>
        <w:pStyle w:val="CodePACKT"/>
      </w:pPr>
    </w:p>
    <w:p w14:paraId="06CBD257" w14:textId="3CEAA3D0" w:rsidR="00C32485" w:rsidRPr="00C32485" w:rsidRDefault="00C32485" w:rsidP="00C32485">
      <w:pPr>
        <w:pStyle w:val="NumberedBulletPACKT"/>
        <w:rPr>
          <w:color w:val="000000"/>
          <w:lang w:val="en-GB" w:eastAsia="en-GB"/>
        </w:rPr>
      </w:pPr>
      <w:r w:rsidRPr="00C32485">
        <w:rPr>
          <w:lang w:val="en-GB" w:eastAsia="en-GB"/>
        </w:rPr>
        <w:t xml:space="preserve">Creating a screen saver GPO </w:t>
      </w:r>
    </w:p>
    <w:p w14:paraId="34E67BF2" w14:textId="77777777" w:rsidR="00C32485" w:rsidRDefault="00C32485" w:rsidP="00C32485">
      <w:pPr>
        <w:pStyle w:val="CodePACKT"/>
      </w:pPr>
    </w:p>
    <w:p w14:paraId="5450F89E" w14:textId="1145915E" w:rsidR="00C32485" w:rsidRPr="006F13B1" w:rsidRDefault="00C32485" w:rsidP="006F13B1">
      <w:pPr>
        <w:pStyle w:val="CodePACKT"/>
      </w:pPr>
      <w:r w:rsidRPr="006F13B1">
        <w:t xml:space="preserve">$Pol2 = New-GPO -Name 'Screen Saver Time Out' </w:t>
      </w:r>
    </w:p>
    <w:p w14:paraId="415EBB43" w14:textId="77777777" w:rsidR="00C32485" w:rsidRPr="006F13B1" w:rsidRDefault="00C32485" w:rsidP="006F13B1">
      <w:pPr>
        <w:pStyle w:val="CodePACKT"/>
      </w:pPr>
      <w:r w:rsidRPr="006F13B1">
        <w:t>$Pol2.GpoStatus   = 'ComputerSettingsDisabled'</w:t>
      </w:r>
    </w:p>
    <w:p w14:paraId="6A42C876" w14:textId="77777777" w:rsidR="00C32485" w:rsidRPr="006F13B1" w:rsidRDefault="00C32485" w:rsidP="006F13B1">
      <w:pPr>
        <w:pStyle w:val="CodePACKT"/>
      </w:pPr>
      <w:r w:rsidRPr="006F13B1">
        <w:t>$Pol2.Description = '15 minute timeout'</w:t>
      </w:r>
    </w:p>
    <w:p w14:paraId="1F114FE1" w14:textId="77777777" w:rsidR="00C32485" w:rsidRPr="00C32485" w:rsidRDefault="00C32485" w:rsidP="00C32485">
      <w:pPr>
        <w:pStyle w:val="CodePACKT"/>
      </w:pPr>
    </w:p>
    <w:p w14:paraId="76322BA0" w14:textId="4FD88868" w:rsidR="00C32485" w:rsidRPr="00C32485" w:rsidRDefault="00C32485" w:rsidP="00C32485">
      <w:pPr>
        <w:pStyle w:val="NumberedBulletPACKT"/>
        <w:rPr>
          <w:color w:val="000000"/>
          <w:lang w:val="en-GB" w:eastAsia="en-GB"/>
        </w:rPr>
      </w:pPr>
      <w:r w:rsidRPr="00C32485">
        <w:rPr>
          <w:lang w:val="en-GB" w:eastAsia="en-GB"/>
        </w:rPr>
        <w:t>Setting a Group Policy enforced registry value</w:t>
      </w:r>
    </w:p>
    <w:p w14:paraId="618CBC2F" w14:textId="77777777" w:rsidR="00C32485" w:rsidRPr="00C32485" w:rsidRDefault="00C32485" w:rsidP="00C32485">
      <w:pPr>
        <w:pStyle w:val="CodePACKT"/>
      </w:pPr>
    </w:p>
    <w:p w14:paraId="7DC07E80" w14:textId="206F1BDD" w:rsidR="00C32485" w:rsidRPr="00C32485" w:rsidRDefault="00C32485" w:rsidP="00C32485">
      <w:pPr>
        <w:pStyle w:val="CodePACKT"/>
      </w:pPr>
      <w:r w:rsidRPr="00C32485">
        <w:t>$EPHT3= @{</w:t>
      </w:r>
    </w:p>
    <w:p w14:paraId="5CC1EB8F" w14:textId="77777777" w:rsidR="00C32485" w:rsidRPr="00C32485" w:rsidRDefault="00C32485" w:rsidP="00C32485">
      <w:pPr>
        <w:pStyle w:val="CodePACKT"/>
      </w:pPr>
      <w:r w:rsidRPr="00C32485">
        <w:t>  Name   = 'Screen Saver Time Out'</w:t>
      </w:r>
    </w:p>
    <w:p w14:paraId="1676BEEB" w14:textId="77777777" w:rsidR="00C32485" w:rsidRPr="00C32485" w:rsidRDefault="00C32485" w:rsidP="00C32485">
      <w:pPr>
        <w:pStyle w:val="CodePACKT"/>
      </w:pPr>
      <w:r w:rsidRPr="00C32485">
        <w:t>  Key    = 'HKCU\Software\Policies\Microsoft\Windows\'+</w:t>
      </w:r>
    </w:p>
    <w:p w14:paraId="6486FB69" w14:textId="77777777" w:rsidR="00C32485" w:rsidRPr="00C32485" w:rsidRDefault="00C32485" w:rsidP="00C32485">
      <w:pPr>
        <w:pStyle w:val="CodePACKT"/>
      </w:pPr>
      <w:r w:rsidRPr="00C32485">
        <w:t>              'Control Panel\Desktop'</w:t>
      </w:r>
    </w:p>
    <w:p w14:paraId="2967D445" w14:textId="77777777" w:rsidR="00C32485" w:rsidRPr="00C32485" w:rsidRDefault="00C32485" w:rsidP="00C32485">
      <w:pPr>
        <w:pStyle w:val="CodePACKT"/>
      </w:pPr>
      <w:r w:rsidRPr="00C32485">
        <w:t>  ValueName = 'ScreenSaveTimeOut'</w:t>
      </w:r>
    </w:p>
    <w:p w14:paraId="0F472ED7" w14:textId="77777777" w:rsidR="00C32485" w:rsidRPr="00C32485" w:rsidRDefault="00C32485" w:rsidP="00C32485">
      <w:pPr>
        <w:pStyle w:val="CodePACKT"/>
      </w:pPr>
      <w:r w:rsidRPr="00C32485">
        <w:t xml:space="preserve">  Value  = 900 </w:t>
      </w:r>
    </w:p>
    <w:p w14:paraId="38DCA46E" w14:textId="77777777" w:rsidR="00C32485" w:rsidRPr="00C32485" w:rsidRDefault="00C32485" w:rsidP="00C32485">
      <w:pPr>
        <w:pStyle w:val="CodePACKT"/>
      </w:pPr>
      <w:r w:rsidRPr="00C32485">
        <w:t>  Type   = 'DWord'</w:t>
      </w:r>
    </w:p>
    <w:p w14:paraId="039CDDE4" w14:textId="77777777" w:rsidR="00C32485" w:rsidRPr="00C32485" w:rsidRDefault="00C32485" w:rsidP="00C32485">
      <w:pPr>
        <w:pStyle w:val="CodePACKT"/>
      </w:pPr>
      <w:r w:rsidRPr="00C32485">
        <w:t xml:space="preserve">} </w:t>
      </w:r>
    </w:p>
    <w:p w14:paraId="33F923B5" w14:textId="77777777" w:rsidR="00C32485" w:rsidRPr="00C32485" w:rsidRDefault="00C32485" w:rsidP="00C32485">
      <w:pPr>
        <w:pStyle w:val="CodePACKT"/>
      </w:pPr>
      <w:r w:rsidRPr="00C32485">
        <w:t>Set-GPRegistryValue @EPHT3 | Out-Null</w:t>
      </w:r>
    </w:p>
    <w:p w14:paraId="77DBB336" w14:textId="77777777" w:rsidR="00C32485" w:rsidRPr="00C32485" w:rsidRDefault="00C32485" w:rsidP="00C32485">
      <w:pPr>
        <w:pStyle w:val="CodePACKT"/>
      </w:pPr>
    </w:p>
    <w:p w14:paraId="4277245D" w14:textId="5CAB7D54" w:rsidR="00C32485" w:rsidRPr="00C32485" w:rsidRDefault="00C32485" w:rsidP="00C32485">
      <w:pPr>
        <w:pStyle w:val="NumberedBulletPACKT"/>
        <w:rPr>
          <w:color w:val="000000"/>
          <w:lang w:val="en-GB" w:eastAsia="en-GB"/>
        </w:rPr>
      </w:pPr>
      <w:r w:rsidRPr="00C32485">
        <w:rPr>
          <w:lang w:val="en-GB" w:eastAsia="en-GB"/>
        </w:rPr>
        <w:t>Linking both GPOs to the IT OU</w:t>
      </w:r>
    </w:p>
    <w:p w14:paraId="3D3DCF54" w14:textId="77777777" w:rsidR="00C32485" w:rsidRPr="00C32485" w:rsidRDefault="00C32485" w:rsidP="00C32485">
      <w:pPr>
        <w:pStyle w:val="CodePACKT"/>
      </w:pPr>
    </w:p>
    <w:p w14:paraId="6FBAE677" w14:textId="11672687" w:rsidR="00C32485" w:rsidRPr="00C32485" w:rsidRDefault="00C32485" w:rsidP="00C32485">
      <w:pPr>
        <w:pStyle w:val="CodePACKT"/>
      </w:pPr>
      <w:r w:rsidRPr="00C32485">
        <w:t>$GPLHT1 = @{</w:t>
      </w:r>
    </w:p>
    <w:p w14:paraId="70284589" w14:textId="77777777" w:rsidR="00C32485" w:rsidRPr="00C32485" w:rsidRDefault="00C32485" w:rsidP="00C32485">
      <w:pPr>
        <w:pStyle w:val="CodePACKT"/>
      </w:pPr>
      <w:r w:rsidRPr="00C32485">
        <w:t>  Name     = 'ITPolicy'</w:t>
      </w:r>
    </w:p>
    <w:p w14:paraId="54007E99" w14:textId="77777777" w:rsidR="00C32485" w:rsidRPr="00C32485" w:rsidRDefault="00C32485" w:rsidP="00C32485">
      <w:pPr>
        <w:pStyle w:val="CodePACKT"/>
      </w:pPr>
      <w:r w:rsidRPr="00C32485">
        <w:lastRenderedPageBreak/>
        <w:t>  Target   = 'OU=IT,DC=Reskit,DC=org'</w:t>
      </w:r>
    </w:p>
    <w:p w14:paraId="320587BA" w14:textId="77777777" w:rsidR="00C32485" w:rsidRPr="00C32485" w:rsidRDefault="00C32485" w:rsidP="00C32485">
      <w:pPr>
        <w:pStyle w:val="CodePACKT"/>
      </w:pPr>
      <w:r w:rsidRPr="00C32485">
        <w:t>}</w:t>
      </w:r>
    </w:p>
    <w:p w14:paraId="1934C3BD" w14:textId="77777777" w:rsidR="00C32485" w:rsidRPr="00C32485" w:rsidRDefault="00C32485" w:rsidP="00C32485">
      <w:pPr>
        <w:pStyle w:val="CodePACKT"/>
      </w:pPr>
      <w:r w:rsidRPr="00C32485">
        <w:t>New-GPLink @GPLHT1 | Out-Null</w:t>
      </w:r>
    </w:p>
    <w:p w14:paraId="1845E2FC" w14:textId="77777777" w:rsidR="00C32485" w:rsidRPr="00C32485" w:rsidRDefault="00C32485" w:rsidP="00C32485">
      <w:pPr>
        <w:pStyle w:val="CodePACKT"/>
      </w:pPr>
      <w:r w:rsidRPr="00C32485">
        <w:t>$GPLHT2 = @{</w:t>
      </w:r>
    </w:p>
    <w:p w14:paraId="4C218F4D" w14:textId="77777777" w:rsidR="00C32485" w:rsidRPr="00C32485" w:rsidRDefault="00C32485" w:rsidP="00C32485">
      <w:pPr>
        <w:pStyle w:val="CodePACKT"/>
      </w:pPr>
      <w:r w:rsidRPr="00C32485">
        <w:t>  Name     = 'Screen Saver Time Out'</w:t>
      </w:r>
    </w:p>
    <w:p w14:paraId="3E8347D4" w14:textId="77777777" w:rsidR="00C32485" w:rsidRPr="00C32485" w:rsidRDefault="00C32485" w:rsidP="00C32485">
      <w:pPr>
        <w:pStyle w:val="CodePACKT"/>
      </w:pPr>
      <w:r w:rsidRPr="00C32485">
        <w:t>  Target   = 'OU=IT,DC=Reskit,DC=org'</w:t>
      </w:r>
    </w:p>
    <w:p w14:paraId="4D675519" w14:textId="77777777" w:rsidR="00C32485" w:rsidRPr="00C32485" w:rsidRDefault="00C32485" w:rsidP="00C32485">
      <w:pPr>
        <w:pStyle w:val="CodePACKT"/>
      </w:pPr>
      <w:r w:rsidRPr="00C32485">
        <w:t>}</w:t>
      </w:r>
    </w:p>
    <w:p w14:paraId="10388C0F" w14:textId="77777777" w:rsidR="00C32485" w:rsidRPr="00C32485" w:rsidRDefault="00C32485" w:rsidP="00C32485">
      <w:pPr>
        <w:pStyle w:val="CodePACKT"/>
      </w:pPr>
      <w:r w:rsidRPr="00C32485">
        <w:t>New-GPLink @GPLHT2 | Out-Null</w:t>
      </w:r>
    </w:p>
    <w:p w14:paraId="6461C51C" w14:textId="77777777" w:rsidR="00C32485" w:rsidRPr="00C32485" w:rsidRDefault="00C32485" w:rsidP="00C32485">
      <w:pPr>
        <w:pStyle w:val="CodePACKT"/>
      </w:pPr>
    </w:p>
    <w:p w14:paraId="15D39CB7" w14:textId="1814879B" w:rsidR="00C32485" w:rsidRPr="00C32485" w:rsidRDefault="00C32485" w:rsidP="00C32485">
      <w:pPr>
        <w:pStyle w:val="NumberedBulletPACKT"/>
        <w:rPr>
          <w:color w:val="000000"/>
          <w:lang w:val="en-GB" w:eastAsia="en-GB"/>
        </w:rPr>
      </w:pPr>
      <w:r w:rsidRPr="00C32485">
        <w:rPr>
          <w:lang w:val="en-GB" w:eastAsia="en-GB"/>
        </w:rPr>
        <w:t>Displaying the GPOs in the domain</w:t>
      </w:r>
    </w:p>
    <w:p w14:paraId="5DF525A1" w14:textId="77777777" w:rsidR="00C32485" w:rsidRPr="00C32485" w:rsidRDefault="00C32485" w:rsidP="00C32485">
      <w:pPr>
        <w:pStyle w:val="CodePACKT"/>
      </w:pPr>
    </w:p>
    <w:p w14:paraId="722FCE47" w14:textId="440DBC14" w:rsidR="00C32485" w:rsidRPr="00C32485" w:rsidRDefault="00C32485" w:rsidP="00C32485">
      <w:pPr>
        <w:pStyle w:val="CodePACKT"/>
      </w:pPr>
      <w:r w:rsidRPr="00C32485">
        <w:t>Get-GPO -All -Domain Reskit.Org |</w:t>
      </w:r>
    </w:p>
    <w:p w14:paraId="2F0963AB" w14:textId="77777777" w:rsidR="00C32485" w:rsidRPr="00C32485" w:rsidRDefault="00C32485" w:rsidP="00C32485">
      <w:pPr>
        <w:pStyle w:val="CodePACKT"/>
      </w:pPr>
      <w:r w:rsidRPr="00C32485">
        <w:t>  Sort-Object -Property DisplayName |</w:t>
      </w:r>
    </w:p>
    <w:p w14:paraId="164163ED" w14:textId="77777777" w:rsidR="00C32485" w:rsidRPr="00C32485" w:rsidRDefault="00C32485" w:rsidP="00C32485">
      <w:pPr>
        <w:pStyle w:val="CodePACKT"/>
      </w:pPr>
      <w:r w:rsidRPr="00C32485">
        <w:t>    Format-Table -Property Displayname, Description, GpoStatus</w:t>
      </w:r>
    </w:p>
    <w:p w14:paraId="65A3358A" w14:textId="77777777" w:rsidR="00C32485" w:rsidRPr="00C32485" w:rsidRDefault="00C32485" w:rsidP="00C32485">
      <w:pPr>
        <w:pStyle w:val="CodePACKT"/>
      </w:pPr>
    </w:p>
    <w:p w14:paraId="4149E30C" w14:textId="3B43DCC9" w:rsidR="00C32485" w:rsidRPr="00C32485" w:rsidRDefault="00C32485" w:rsidP="00C32485">
      <w:pPr>
        <w:pStyle w:val="NumberedBulletPACKT"/>
        <w:rPr>
          <w:color w:val="000000"/>
          <w:lang w:val="en-GB" w:eastAsia="en-GB"/>
        </w:rPr>
      </w:pPr>
      <w:r w:rsidRPr="00C32485">
        <w:rPr>
          <w:lang w:val="en-GB" w:eastAsia="en-GB"/>
        </w:rPr>
        <w:t>Creating and view</w:t>
      </w:r>
      <w:r>
        <w:rPr>
          <w:lang w:val="en-GB" w:eastAsia="en-GB"/>
        </w:rPr>
        <w:t>ing</w:t>
      </w:r>
      <w:r w:rsidRPr="00C32485">
        <w:rPr>
          <w:lang w:val="en-GB" w:eastAsia="en-GB"/>
        </w:rPr>
        <w:t xml:space="preserve"> a GPO Report</w:t>
      </w:r>
    </w:p>
    <w:p w14:paraId="20DC6FD8" w14:textId="77777777" w:rsidR="00C32485" w:rsidRPr="006F13B1" w:rsidRDefault="00C32485" w:rsidP="006F13B1">
      <w:pPr>
        <w:pStyle w:val="CodePACKT"/>
      </w:pPr>
    </w:p>
    <w:p w14:paraId="4A981D20" w14:textId="5500F5A4" w:rsidR="00C32485" w:rsidRPr="006F13B1" w:rsidRDefault="00C32485" w:rsidP="006F13B1">
      <w:pPr>
        <w:pStyle w:val="CodePACKT"/>
      </w:pPr>
      <w:r w:rsidRPr="006F13B1">
        <w:t>$RPath = 'C:\Foo\GPOReport1.HTML'</w:t>
      </w:r>
    </w:p>
    <w:p w14:paraId="48A21F54" w14:textId="77777777" w:rsidR="00C32485" w:rsidRPr="00C32485" w:rsidRDefault="00C32485" w:rsidP="00C32485">
      <w:pPr>
        <w:pStyle w:val="CodePACKT"/>
      </w:pPr>
      <w:r w:rsidRPr="00C32485">
        <w:t>Get-GPOReport -All -ReportType Html -Path $RPath</w:t>
      </w:r>
    </w:p>
    <w:p w14:paraId="0E98B708" w14:textId="77777777" w:rsidR="00C32485" w:rsidRPr="00C32485" w:rsidRDefault="00C32485" w:rsidP="00C32485">
      <w:pPr>
        <w:pStyle w:val="CodePACKT"/>
      </w:pPr>
      <w:r w:rsidRPr="00C32485">
        <w:t>Invoke-Item -Path $RPath</w:t>
      </w:r>
    </w:p>
    <w:p w14:paraId="13B25566" w14:textId="77777777" w:rsidR="00C32485" w:rsidRPr="00C32485" w:rsidRDefault="00C32485" w:rsidP="00C32485">
      <w:pPr>
        <w:pStyle w:val="CodePACKT"/>
      </w:pPr>
    </w:p>
    <w:p w14:paraId="3B82D2F7" w14:textId="512A7AFF" w:rsidR="00C32485" w:rsidRPr="00C32485" w:rsidRDefault="00C32485" w:rsidP="00C32485">
      <w:pPr>
        <w:pStyle w:val="NumberedBulletPACKT"/>
        <w:rPr>
          <w:color w:val="000000"/>
          <w:lang w:val="en-GB" w:eastAsia="en-GB"/>
        </w:rPr>
      </w:pPr>
      <w:r w:rsidRPr="00C32485">
        <w:rPr>
          <w:lang w:val="en-GB" w:eastAsia="en-GB"/>
        </w:rPr>
        <w:t>Getting report in XML format</w:t>
      </w:r>
    </w:p>
    <w:p w14:paraId="1F460988" w14:textId="77777777" w:rsidR="00C32485" w:rsidRDefault="00C32485" w:rsidP="00C32485">
      <w:pPr>
        <w:pStyle w:val="CodePACKT"/>
      </w:pPr>
    </w:p>
    <w:p w14:paraId="24E42E51" w14:textId="44A8EAD7" w:rsidR="00C32485" w:rsidRPr="006F13B1" w:rsidRDefault="00C32485" w:rsidP="006F13B1">
      <w:pPr>
        <w:pStyle w:val="CodePACKT"/>
      </w:pPr>
      <w:r w:rsidRPr="006F13B1">
        <w:t>$RPath2 = 'C:\Foo\GPOReport2.XML'</w:t>
      </w:r>
    </w:p>
    <w:p w14:paraId="60D19212" w14:textId="77777777" w:rsidR="00C32485" w:rsidRPr="006F13B1" w:rsidRDefault="00C32485" w:rsidP="006F13B1">
      <w:pPr>
        <w:pStyle w:val="CodePACKT"/>
      </w:pPr>
      <w:r w:rsidRPr="006F13B1">
        <w:t>Get-GPOReport -All -ReportType XML -Path $RPath2</w:t>
      </w:r>
    </w:p>
    <w:p w14:paraId="62DDA2AA" w14:textId="77777777" w:rsidR="00C32485" w:rsidRPr="006F13B1" w:rsidRDefault="00C32485" w:rsidP="006F13B1">
      <w:pPr>
        <w:pStyle w:val="CodePACKT"/>
      </w:pPr>
      <w:r w:rsidRPr="006F13B1">
        <w:t>$XML = [xml] (Get-Content -Path $RPath2)</w:t>
      </w:r>
    </w:p>
    <w:p w14:paraId="6BB643B3" w14:textId="77777777" w:rsidR="00C32485" w:rsidRPr="00C32485" w:rsidRDefault="00C32485" w:rsidP="00C32485">
      <w:pPr>
        <w:pStyle w:val="CodePACKT"/>
      </w:pPr>
    </w:p>
    <w:p w14:paraId="4A50121A" w14:textId="0B2B2551" w:rsidR="00C32485" w:rsidRPr="00C32485" w:rsidRDefault="00C32485" w:rsidP="00C32485">
      <w:pPr>
        <w:pStyle w:val="NumberedBulletPACKT"/>
        <w:rPr>
          <w:color w:val="000000"/>
          <w:lang w:val="en-GB" w:eastAsia="en-GB"/>
        </w:rPr>
      </w:pPr>
      <w:r w:rsidRPr="00C32485">
        <w:rPr>
          <w:lang w:val="en-GB" w:eastAsia="en-GB"/>
        </w:rPr>
        <w:t xml:space="preserve">Creating </w:t>
      </w:r>
      <w:r w:rsidR="006F13B1">
        <w:rPr>
          <w:lang w:val="en-GB" w:eastAsia="en-GB"/>
        </w:rPr>
        <w:t xml:space="preserve">a </w:t>
      </w:r>
      <w:r w:rsidRPr="00C32485">
        <w:rPr>
          <w:lang w:val="en-GB" w:eastAsia="en-GB"/>
        </w:rPr>
        <w:t>simple GPO report</w:t>
      </w:r>
    </w:p>
    <w:p w14:paraId="106DB731" w14:textId="77777777" w:rsidR="00C32485" w:rsidRPr="00C32485" w:rsidRDefault="00C32485" w:rsidP="00C32485">
      <w:pPr>
        <w:pStyle w:val="CodePACKT"/>
      </w:pPr>
    </w:p>
    <w:p w14:paraId="7CD354D2" w14:textId="25678BDF" w:rsidR="00C32485" w:rsidRPr="00C32485" w:rsidRDefault="00C32485" w:rsidP="00C32485">
      <w:pPr>
        <w:pStyle w:val="CodePACKT"/>
      </w:pPr>
      <w:r w:rsidRPr="00C32485">
        <w:t>$RPath2 = 'C:\Foo\GPOReport2.XML'</w:t>
      </w:r>
    </w:p>
    <w:p w14:paraId="5269F346" w14:textId="77777777" w:rsidR="00C32485" w:rsidRPr="00C32485" w:rsidRDefault="00C32485" w:rsidP="00C32485">
      <w:pPr>
        <w:pStyle w:val="CodePACKT"/>
      </w:pPr>
      <w:r w:rsidRPr="00C32485">
        <w:t>$FMTS = "{0,-33}  {1,-30} {2,-10} {3}"</w:t>
      </w:r>
    </w:p>
    <w:p w14:paraId="45A6AF5A" w14:textId="77777777" w:rsidR="00C32485" w:rsidRPr="00C32485" w:rsidRDefault="00C32485" w:rsidP="00C32485">
      <w:pPr>
        <w:pStyle w:val="CodePACKT"/>
      </w:pPr>
      <w:r w:rsidRPr="00C32485">
        <w:t>$FMTS -f 'Name','Linked To', 'Enabled', 'No Override'</w:t>
      </w:r>
    </w:p>
    <w:p w14:paraId="26A1F141" w14:textId="77777777" w:rsidR="00C32485" w:rsidRPr="00C32485" w:rsidRDefault="00C32485" w:rsidP="00C32485">
      <w:pPr>
        <w:pStyle w:val="CodePACKT"/>
      </w:pPr>
      <w:r w:rsidRPr="00C32485">
        <w:t>$FMTS -f '----','---------', '-------', '-----------'</w:t>
      </w:r>
    </w:p>
    <w:p w14:paraId="2DB1111F" w14:textId="77777777" w:rsidR="00C32485" w:rsidRPr="00C32485" w:rsidRDefault="00C32485" w:rsidP="00C32485">
      <w:pPr>
        <w:pStyle w:val="CodePACKT"/>
      </w:pPr>
      <w:r w:rsidRPr="00C32485">
        <w:t xml:space="preserve">$XML.report.GPO | </w:t>
      </w:r>
    </w:p>
    <w:p w14:paraId="7CEAA92D" w14:textId="77777777" w:rsidR="00C32485" w:rsidRPr="00C32485" w:rsidRDefault="00C32485" w:rsidP="00C32485">
      <w:pPr>
        <w:pStyle w:val="CodePACKT"/>
      </w:pPr>
      <w:r w:rsidRPr="00C32485">
        <w:t>  Sort-Object -Property Name |</w:t>
      </w:r>
    </w:p>
    <w:p w14:paraId="51691829" w14:textId="77777777" w:rsidR="00C32485" w:rsidRPr="00C32485" w:rsidRDefault="00C32485" w:rsidP="00C32485">
      <w:pPr>
        <w:pStyle w:val="CodePACKT"/>
      </w:pPr>
      <w:r w:rsidRPr="00C32485">
        <w:t>    ForEach-Object {</w:t>
      </w:r>
    </w:p>
    <w:p w14:paraId="47D0BDA0" w14:textId="77777777" w:rsidR="00C32485" w:rsidRPr="00C32485" w:rsidRDefault="00C32485" w:rsidP="00C32485">
      <w:pPr>
        <w:pStyle w:val="CodePACKT"/>
      </w:pPr>
      <w:r w:rsidRPr="00C32485">
        <w:t>     $Gname = $_.Name</w:t>
      </w:r>
    </w:p>
    <w:p w14:paraId="2E079012" w14:textId="77777777" w:rsidR="00C32485" w:rsidRPr="00C32485" w:rsidRDefault="00C32485" w:rsidP="00C32485">
      <w:pPr>
        <w:pStyle w:val="CodePACKT"/>
      </w:pPr>
      <w:r w:rsidRPr="00C32485">
        <w:t>     $SOM = $_.linksto.SomPath</w:t>
      </w:r>
    </w:p>
    <w:p w14:paraId="732EE06C" w14:textId="77777777" w:rsidR="00C32485" w:rsidRPr="00C32485" w:rsidRDefault="00C32485" w:rsidP="00C32485">
      <w:pPr>
        <w:pStyle w:val="CodePACKT"/>
      </w:pPr>
      <w:r w:rsidRPr="00C32485">
        <w:t>     $ENA = $_.linksto.enabled</w:t>
      </w:r>
    </w:p>
    <w:p w14:paraId="68647FED" w14:textId="77777777" w:rsidR="00C32485" w:rsidRPr="00C32485" w:rsidRDefault="00C32485" w:rsidP="00C32485">
      <w:pPr>
        <w:pStyle w:val="CodePACKT"/>
      </w:pPr>
      <w:r w:rsidRPr="00C32485">
        <w:t>     $NOO = $_.linksto.nooverride</w:t>
      </w:r>
    </w:p>
    <w:p w14:paraId="728C8821" w14:textId="77777777" w:rsidR="00C32485" w:rsidRPr="00C32485" w:rsidRDefault="00C32485" w:rsidP="00C32485">
      <w:pPr>
        <w:pStyle w:val="CodePACKT"/>
      </w:pPr>
      <w:r w:rsidRPr="00C32485">
        <w:t>     $FMTS -f $Gname, $SOM, $ENA, $NOO</w:t>
      </w:r>
    </w:p>
    <w:p w14:paraId="27C926FB" w14:textId="7C241D61" w:rsidR="00C32485" w:rsidRPr="00C32485" w:rsidRDefault="00C32485" w:rsidP="00DB6D33">
      <w:pPr>
        <w:pStyle w:val="CodePACKT"/>
      </w:pPr>
      <w:r w:rsidRPr="00C32485">
        <w:t>   }</w:t>
      </w:r>
    </w:p>
    <w:p w14:paraId="29ADFBC3" w14:textId="1088143E" w:rsidR="00E43D50" w:rsidRDefault="00E43D50" w:rsidP="00E43D50">
      <w:pPr>
        <w:pStyle w:val="Heading2"/>
        <w:numPr>
          <w:ilvl w:val="1"/>
          <w:numId w:val="3"/>
        </w:numPr>
        <w:tabs>
          <w:tab w:val="left" w:pos="0"/>
        </w:tabs>
      </w:pPr>
      <w:r>
        <w:t>How it works...</w:t>
      </w:r>
    </w:p>
    <w:p w14:paraId="68F2A7B6" w14:textId="61BB12D3" w:rsidR="00A822F5" w:rsidRPr="00A822F5" w:rsidRDefault="00274BA8" w:rsidP="00A822F5">
      <w:pPr>
        <w:pStyle w:val="NormalPACKT"/>
        <w:rPr>
          <w:lang w:val="en-GB"/>
        </w:rPr>
      </w:pPr>
      <w:r>
        <w:rPr>
          <w:lang w:val="en-GB"/>
        </w:rPr>
        <w:t>L</w:t>
      </w:r>
      <w:r w:rsidR="00A822F5" w:rsidRPr="00A822F5">
        <w:rPr>
          <w:lang w:val="en-GB"/>
        </w:rPr>
        <w:t xml:space="preserve">ike many AD-related cmdlets, the cmdlets you use to manage Group Policy objects do not produce much output. </w:t>
      </w:r>
    </w:p>
    <w:p w14:paraId="4018F06C" w14:textId="5D1C8C98" w:rsidR="00A822F5" w:rsidRPr="00A822F5" w:rsidRDefault="00A822F5" w:rsidP="00A822F5">
      <w:pPr>
        <w:pStyle w:val="NormalPACKT"/>
        <w:rPr>
          <w:lang w:val="en-GB"/>
        </w:rPr>
      </w:pPr>
      <w:r w:rsidRPr="00A822F5">
        <w:rPr>
          <w:lang w:val="en-GB"/>
        </w:rPr>
        <w:t xml:space="preserve">In </w:t>
      </w:r>
      <w:r w:rsidRPr="00A822F5">
        <w:rPr>
          <w:rStyle w:val="ItalicsPACKT"/>
          <w:lang w:val="en-GB"/>
        </w:rPr>
        <w:t>step 1</w:t>
      </w:r>
      <w:r w:rsidRPr="00A822F5">
        <w:rPr>
          <w:lang w:val="en-GB"/>
        </w:rPr>
        <w:t xml:space="preserve">, you create a new GPO in the </w:t>
      </w:r>
      <w:r w:rsidRPr="00A822F5">
        <w:rPr>
          <w:rStyle w:val="CodeInTextPACKT"/>
          <w:lang w:val="en-GB"/>
        </w:rPr>
        <w:t>Reskit.Org</w:t>
      </w:r>
      <w:r w:rsidRPr="00A822F5">
        <w:rPr>
          <w:lang w:val="en-GB"/>
        </w:rPr>
        <w:t xml:space="preserve"> domain. This step creates an empty GPO</w:t>
      </w:r>
      <w:r>
        <w:rPr>
          <w:lang w:val="en-GB"/>
        </w:rPr>
        <w:t xml:space="preserve"> in the domain </w:t>
      </w:r>
      <w:r w:rsidR="00274BA8">
        <w:rPr>
          <w:lang w:val="en-GB"/>
        </w:rPr>
        <w:t>that is not yet linked to any OU and thus does not apply</w:t>
      </w:r>
      <w:r>
        <w:rPr>
          <w:lang w:val="en-GB"/>
        </w:rPr>
        <w:t xml:space="preserve"> to any computer or user</w:t>
      </w:r>
      <w:r w:rsidRPr="00A822F5">
        <w:rPr>
          <w:lang w:val="en-GB"/>
        </w:rPr>
        <w:t>.</w:t>
      </w:r>
    </w:p>
    <w:p w14:paraId="17CC2A04" w14:textId="006D4FB2" w:rsidR="00A822F5" w:rsidRPr="00A822F5" w:rsidRDefault="00A822F5" w:rsidP="00A822F5">
      <w:pPr>
        <w:pStyle w:val="NormalPACKT"/>
        <w:rPr>
          <w:lang w:val="en-GB"/>
        </w:rPr>
      </w:pPr>
      <w:r w:rsidRPr="00A822F5">
        <w:rPr>
          <w:lang w:val="en-GB"/>
        </w:rPr>
        <w:t xml:space="preserve">In </w:t>
      </w:r>
      <w:r w:rsidRPr="00A822F5">
        <w:rPr>
          <w:rStyle w:val="ItalicsPACKT"/>
          <w:lang w:val="en-GB"/>
        </w:rPr>
        <w:t>step 2</w:t>
      </w:r>
      <w:r w:rsidRPr="00A822F5">
        <w:rPr>
          <w:lang w:val="en-GB"/>
        </w:rPr>
        <w:t xml:space="preserve">, you disable user settings, which allows the GPO client to ignore any user settings. Doing so can make the </w:t>
      </w:r>
      <w:r>
        <w:rPr>
          <w:lang w:val="en-GB"/>
        </w:rPr>
        <w:t>client’s</w:t>
      </w:r>
      <w:r w:rsidRPr="00A822F5">
        <w:rPr>
          <w:lang w:val="en-GB"/>
        </w:rPr>
        <w:t xml:space="preserve"> GPO processing a bit faster. </w:t>
      </w:r>
    </w:p>
    <w:p w14:paraId="0E749992" w14:textId="0C5987C7" w:rsidR="00A822F5" w:rsidRPr="00A822F5" w:rsidRDefault="00A822F5" w:rsidP="00A822F5">
      <w:pPr>
        <w:pStyle w:val="NormalPACKT"/>
        <w:rPr>
          <w:lang w:val="en-GB"/>
        </w:rPr>
      </w:pPr>
      <w:r w:rsidRPr="00A822F5">
        <w:rPr>
          <w:lang w:val="en-GB"/>
        </w:rPr>
        <w:t xml:space="preserve">In </w:t>
      </w:r>
      <w:r w:rsidRPr="00A822F5">
        <w:rPr>
          <w:rStyle w:val="ItalicsPACKT"/>
          <w:lang w:val="en-GB"/>
        </w:rPr>
        <w:t>step 3</w:t>
      </w:r>
      <w:r w:rsidRPr="00A822F5">
        <w:rPr>
          <w:lang w:val="en-GB"/>
        </w:rPr>
        <w:t>, you set this GPO to have two specific registry-based values. When a computer starts up, the GPO processing on that client computer ensures that these two registry values are set on the client. During Group Policy refresh (which happens approximately every 2 hours)</w:t>
      </w:r>
      <w:r w:rsidR="00274BA8">
        <w:rPr>
          <w:lang w:val="en-GB"/>
        </w:rPr>
        <w:t>,</w:t>
      </w:r>
      <w:r w:rsidRPr="00A822F5">
        <w:rPr>
          <w:lang w:val="en-GB"/>
        </w:rPr>
        <w:t xml:space="preserve"> the group policy agent </w:t>
      </w:r>
      <w:r w:rsidR="00274BA8">
        <w:rPr>
          <w:lang w:val="en-GB"/>
        </w:rPr>
        <w:t xml:space="preserve">enforces </w:t>
      </w:r>
      <w:r w:rsidRPr="00A822F5">
        <w:rPr>
          <w:lang w:val="en-GB"/>
        </w:rPr>
        <w:t xml:space="preserve">the value </w:t>
      </w:r>
      <w:r>
        <w:rPr>
          <w:lang w:val="en-GB"/>
        </w:rPr>
        <w:t xml:space="preserve">contained </w:t>
      </w:r>
      <w:r w:rsidRPr="00A822F5">
        <w:rPr>
          <w:lang w:val="en-GB"/>
        </w:rPr>
        <w:t xml:space="preserve">in the policy. </w:t>
      </w:r>
    </w:p>
    <w:p w14:paraId="2A343FC5" w14:textId="77777777" w:rsidR="00A822F5" w:rsidRPr="00A822F5" w:rsidRDefault="00A822F5" w:rsidP="00A822F5">
      <w:pPr>
        <w:pStyle w:val="NormalPACKT"/>
        <w:rPr>
          <w:lang w:val="en-GB"/>
        </w:rPr>
      </w:pPr>
      <w:r w:rsidRPr="00A822F5">
        <w:rPr>
          <w:lang w:val="en-GB"/>
        </w:rPr>
        <w:lastRenderedPageBreak/>
        <w:t xml:space="preserve">In </w:t>
      </w:r>
      <w:r w:rsidRPr="00A822F5">
        <w:rPr>
          <w:rStyle w:val="ItalicsPACKT"/>
          <w:lang w:val="en-GB"/>
        </w:rPr>
        <w:t>step 4</w:t>
      </w:r>
      <w:r w:rsidRPr="00A822F5">
        <w:rPr>
          <w:lang w:val="en-GB"/>
        </w:rPr>
        <w:t xml:space="preserve"> and </w:t>
      </w:r>
      <w:r w:rsidRPr="006F13B1">
        <w:rPr>
          <w:rStyle w:val="ItalicsPACKT"/>
          <w:lang w:val="en-GB"/>
        </w:rPr>
        <w:t>step 5</w:t>
      </w:r>
      <w:r w:rsidRPr="00A822F5">
        <w:rPr>
          <w:lang w:val="en-GB"/>
        </w:rPr>
        <w:t xml:space="preserve">, you create a new GPO and set a screen saver timeout of 900 seconds. </w:t>
      </w:r>
    </w:p>
    <w:p w14:paraId="317F3837" w14:textId="4B1DB86A" w:rsidR="00A822F5" w:rsidRPr="00A822F5" w:rsidRDefault="00A822F5" w:rsidP="00A822F5">
      <w:pPr>
        <w:pStyle w:val="NormalPACKT"/>
        <w:rPr>
          <w:lang w:val="en-GB"/>
        </w:rPr>
      </w:pPr>
      <w:r w:rsidRPr="00A822F5">
        <w:rPr>
          <w:lang w:val="en-GB"/>
        </w:rPr>
        <w:t xml:space="preserve">In </w:t>
      </w:r>
      <w:r w:rsidRPr="006F13B1">
        <w:rPr>
          <w:rStyle w:val="ItalicsPACKT"/>
          <w:lang w:val="en-GB"/>
        </w:rPr>
        <w:t>step 6</w:t>
      </w:r>
      <w:r w:rsidRPr="00A822F5">
        <w:rPr>
          <w:lang w:val="en-GB"/>
        </w:rPr>
        <w:t xml:space="preserve">, you link the two GPOs to the IT Organizational unit. </w:t>
      </w:r>
      <w:r w:rsidR="00274BA8">
        <w:rPr>
          <w:lang w:val="en-GB"/>
        </w:rPr>
        <w:t>GPO processing ignores the GPO until you link the GPOs to an OU (or to the domain or a domain site)</w:t>
      </w:r>
      <w:r w:rsidRPr="00A822F5">
        <w:rPr>
          <w:lang w:val="en-GB"/>
        </w:rPr>
        <w:t xml:space="preserve">. </w:t>
      </w:r>
    </w:p>
    <w:p w14:paraId="789C730A" w14:textId="4E3887AF" w:rsidR="00A822F5" w:rsidRPr="00A822F5" w:rsidRDefault="00A822F5" w:rsidP="00A822F5">
      <w:pPr>
        <w:pStyle w:val="NormalPACKT"/>
        <w:rPr>
          <w:lang w:val="en-GB"/>
        </w:rPr>
      </w:pPr>
      <w:r w:rsidRPr="00A822F5">
        <w:rPr>
          <w:lang w:val="en-GB"/>
        </w:rPr>
        <w:t xml:space="preserve">In this recipe, </w:t>
      </w:r>
      <w:r w:rsidRPr="006F13B1">
        <w:rPr>
          <w:rStyle w:val="ItalicsPACKT"/>
          <w:lang w:val="en-GB"/>
        </w:rPr>
        <w:t>step 1</w:t>
      </w:r>
      <w:r w:rsidRPr="00A822F5">
        <w:rPr>
          <w:lang w:val="en-GB"/>
        </w:rPr>
        <w:t xml:space="preserve"> through </w:t>
      </w:r>
      <w:r w:rsidRPr="006F13B1">
        <w:rPr>
          <w:rStyle w:val="ItalicsPACKT"/>
          <w:lang w:val="en-GB"/>
        </w:rPr>
        <w:t>step 6</w:t>
      </w:r>
      <w:r w:rsidRPr="00A822F5">
        <w:rPr>
          <w:lang w:val="en-GB"/>
        </w:rPr>
        <w:t xml:space="preserve"> produce</w:t>
      </w:r>
      <w:r w:rsidR="00274BA8">
        <w:rPr>
          <w:lang w:val="en-GB"/>
        </w:rPr>
        <w:t>s</w:t>
      </w:r>
      <w:r w:rsidRPr="00A822F5">
        <w:rPr>
          <w:lang w:val="en-GB"/>
        </w:rPr>
        <w:t xml:space="preserve"> no output. </w:t>
      </w:r>
    </w:p>
    <w:p w14:paraId="4F7D47B1" w14:textId="1AFA91F7" w:rsidR="00DB6D33" w:rsidRDefault="00A822F5" w:rsidP="00A822F5">
      <w:pPr>
        <w:pStyle w:val="NormalPACKT"/>
        <w:rPr>
          <w:lang w:val="en-GB"/>
        </w:rPr>
      </w:pPr>
      <w:r w:rsidRPr="00A822F5">
        <w:rPr>
          <w:lang w:val="en-GB"/>
        </w:rPr>
        <w:t xml:space="preserve">In </w:t>
      </w:r>
      <w:r w:rsidRPr="006F13B1">
        <w:rPr>
          <w:rStyle w:val="ItalicsPACKT"/>
          <w:lang w:val="en-GB"/>
        </w:rPr>
        <w:t>step 7</w:t>
      </w:r>
      <w:r w:rsidRPr="00A822F5">
        <w:rPr>
          <w:lang w:val="en-GB"/>
        </w:rPr>
        <w:t xml:space="preserve">, you use </w:t>
      </w:r>
      <w:r w:rsidRPr="006F13B1">
        <w:rPr>
          <w:rStyle w:val="CodeInTextPACKT"/>
          <w:lang w:val="en-GB"/>
        </w:rPr>
        <w:t>Get-GPO</w:t>
      </w:r>
      <w:r w:rsidRPr="00A822F5">
        <w:rPr>
          <w:lang w:val="en-GB"/>
        </w:rPr>
        <w:t xml:space="preserve"> to </w:t>
      </w:r>
      <w:r w:rsidR="006F13B1">
        <w:rPr>
          <w:lang w:val="en-GB"/>
        </w:rPr>
        <w:t xml:space="preserve">get and display the details of </w:t>
      </w:r>
      <w:r w:rsidRPr="00A822F5">
        <w:rPr>
          <w:lang w:val="en-GB"/>
        </w:rPr>
        <w:t>the GPOs in the domain, which looks like this:</w:t>
      </w:r>
    </w:p>
    <w:p w14:paraId="19BE7AFD" w14:textId="6F8548B0" w:rsidR="006F13B1" w:rsidRDefault="00684370" w:rsidP="00684370">
      <w:pPr>
        <w:pStyle w:val="FigurePACKT"/>
      </w:pPr>
      <w:r>
        <w:rPr>
          <w:noProof/>
        </w:rPr>
        <w:drawing>
          <wp:inline distT="0" distB="0" distL="0" distR="0" wp14:anchorId="67426CDD" wp14:editId="345E17C4">
            <wp:extent cx="3621441" cy="116114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30342" cy="1163994"/>
                    </a:xfrm>
                    <a:prstGeom prst="rect">
                      <a:avLst/>
                    </a:prstGeom>
                  </pic:spPr>
                </pic:pic>
              </a:graphicData>
            </a:graphic>
          </wp:inline>
        </w:drawing>
      </w:r>
    </w:p>
    <w:p w14:paraId="0EAB19A2" w14:textId="69BA21DC" w:rsidR="006F13B1" w:rsidRDefault="006F13B1" w:rsidP="006F13B1">
      <w:pPr>
        <w:pStyle w:val="FigurePACKT"/>
        <w:rPr>
          <w:szCs w:val="28"/>
        </w:rPr>
      </w:pPr>
      <w:r>
        <w:rPr>
          <w:szCs w:val="28"/>
        </w:rPr>
        <w:t xml:space="preserve">Figure 4.41: Adding new users to </w:t>
      </w:r>
      <w:r w:rsidR="00274BA8">
        <w:rPr>
          <w:szCs w:val="28"/>
        </w:rPr>
        <w:t xml:space="preserve">the </w:t>
      </w:r>
      <w:r>
        <w:rPr>
          <w:szCs w:val="28"/>
        </w:rPr>
        <w:t>Reskit domain</w:t>
      </w:r>
    </w:p>
    <w:p w14:paraId="55031060" w14:textId="144D4564" w:rsidR="006F13B1" w:rsidRDefault="006F13B1" w:rsidP="006F13B1">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41</w:t>
      </w:r>
      <w:r w:rsidRPr="00764924">
        <w:rPr>
          <w:rFonts w:ascii="Arial" w:hAnsi="Arial"/>
          <w:b/>
          <w:color w:val="FF0000"/>
          <w:sz w:val="28"/>
          <w:szCs w:val="28"/>
        </w:rPr>
        <w:t>.png</w:t>
      </w:r>
    </w:p>
    <w:p w14:paraId="37353125" w14:textId="541A2AC0" w:rsidR="006F13B1" w:rsidRDefault="00684370" w:rsidP="00A822F5">
      <w:pPr>
        <w:pStyle w:val="NormalPACKT"/>
        <w:rPr>
          <w:lang w:val="en-GB"/>
        </w:rPr>
      </w:pPr>
      <w:r>
        <w:rPr>
          <w:lang w:val="en-GB"/>
        </w:rPr>
        <w:t xml:space="preserve">In </w:t>
      </w:r>
      <w:r w:rsidRPr="00684370">
        <w:rPr>
          <w:rStyle w:val="ItalicsPACKT"/>
        </w:rPr>
        <w:t>step 8</w:t>
      </w:r>
      <w:r>
        <w:rPr>
          <w:lang w:val="en-GB"/>
        </w:rPr>
        <w:t xml:space="preserve">, you use the </w:t>
      </w:r>
      <w:r w:rsidRPr="00684370">
        <w:rPr>
          <w:rStyle w:val="CodeInTextPACKT"/>
        </w:rPr>
        <w:t>Get-GPOReport</w:t>
      </w:r>
      <w:r>
        <w:rPr>
          <w:lang w:val="en-GB"/>
        </w:rPr>
        <w:t xml:space="preserve"> cmdlet to generate an HTML report on policy objects in the domain. This step displays the results: creates a nicely formatted report, which looks like this:</w:t>
      </w:r>
    </w:p>
    <w:p w14:paraId="6E52DC9F" w14:textId="085BEBA9" w:rsidR="00684370" w:rsidRDefault="004073C9" w:rsidP="004073C9">
      <w:pPr>
        <w:pStyle w:val="FigurePACKT"/>
      </w:pPr>
      <w:r w:rsidRPr="004073C9">
        <w:rPr>
          <w:noProof/>
        </w:rPr>
        <w:drawing>
          <wp:inline distT="0" distB="0" distL="0" distR="0" wp14:anchorId="496C63C6" wp14:editId="1659C3A8">
            <wp:extent cx="2714102" cy="2452495"/>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26688" cy="2463868"/>
                    </a:xfrm>
                    <a:prstGeom prst="rect">
                      <a:avLst/>
                    </a:prstGeom>
                  </pic:spPr>
                </pic:pic>
              </a:graphicData>
            </a:graphic>
          </wp:inline>
        </w:drawing>
      </w:r>
    </w:p>
    <w:p w14:paraId="75CDECCA" w14:textId="1FE8891B" w:rsidR="00684370" w:rsidRDefault="00684370" w:rsidP="00684370">
      <w:pPr>
        <w:pStyle w:val="FigurePACKT"/>
        <w:rPr>
          <w:szCs w:val="28"/>
        </w:rPr>
      </w:pPr>
      <w:r>
        <w:rPr>
          <w:szCs w:val="28"/>
        </w:rPr>
        <w:t>Figure 4.42: Viewing a GPO report</w:t>
      </w:r>
    </w:p>
    <w:p w14:paraId="780206D4" w14:textId="60959B4A" w:rsidR="00684370" w:rsidRDefault="00684370" w:rsidP="00684370">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42</w:t>
      </w:r>
      <w:r w:rsidRPr="00764924">
        <w:rPr>
          <w:rFonts w:ascii="Arial" w:hAnsi="Arial"/>
          <w:b/>
          <w:color w:val="FF0000"/>
          <w:sz w:val="28"/>
          <w:szCs w:val="28"/>
        </w:rPr>
        <w:t>.png</w:t>
      </w:r>
    </w:p>
    <w:p w14:paraId="04ADCF14" w14:textId="24B1D43C" w:rsidR="00A85728" w:rsidRDefault="004073C9" w:rsidP="00A822F5">
      <w:pPr>
        <w:pStyle w:val="NormalPACKT"/>
        <w:rPr>
          <w:lang w:val="en-GB"/>
        </w:rPr>
      </w:pPr>
      <w:r>
        <w:rPr>
          <w:lang w:val="en-GB"/>
        </w:rPr>
        <w:t xml:space="preserve">In </w:t>
      </w:r>
      <w:r w:rsidRPr="00A85728">
        <w:rPr>
          <w:rStyle w:val="ItalicsPACKT"/>
        </w:rPr>
        <w:t>step 9</w:t>
      </w:r>
      <w:r>
        <w:rPr>
          <w:lang w:val="en-GB"/>
        </w:rPr>
        <w:t xml:space="preserve">, you use the </w:t>
      </w:r>
      <w:r w:rsidRPr="00A85728">
        <w:rPr>
          <w:rStyle w:val="CodeInTextPACKT"/>
        </w:rPr>
        <w:t>Get-GPOReport</w:t>
      </w:r>
      <w:r>
        <w:rPr>
          <w:lang w:val="en-GB"/>
        </w:rPr>
        <w:t xml:space="preserve"> cmdlet to get information about the GPOs on your system and return this information as XML. </w:t>
      </w:r>
      <w:r w:rsidR="00A85728">
        <w:rPr>
          <w:lang w:val="en-GB"/>
        </w:rPr>
        <w:t>This step produces no console output.</w:t>
      </w:r>
    </w:p>
    <w:p w14:paraId="62EB3E9D" w14:textId="6FA70CFF" w:rsidR="00684370" w:rsidRDefault="00A85728" w:rsidP="00A822F5">
      <w:pPr>
        <w:pStyle w:val="NormalPACKT"/>
        <w:rPr>
          <w:lang w:val="en-GB"/>
        </w:rPr>
      </w:pPr>
      <w:r>
        <w:rPr>
          <w:lang w:val="en-GB"/>
        </w:rPr>
        <w:t xml:space="preserve">Then, in </w:t>
      </w:r>
      <w:r w:rsidRPr="00A85728">
        <w:rPr>
          <w:rStyle w:val="ItalicsPACKT"/>
        </w:rPr>
        <w:t>step 10</w:t>
      </w:r>
      <w:r>
        <w:rPr>
          <w:lang w:val="en-GB"/>
        </w:rPr>
        <w:t>, y</w:t>
      </w:r>
      <w:r w:rsidR="004073C9">
        <w:rPr>
          <w:lang w:val="en-GB"/>
        </w:rPr>
        <w:t>ou use PowerShell to produce a nicely formatted report customi</w:t>
      </w:r>
      <w:r w:rsidR="00274BA8">
        <w:rPr>
          <w:lang w:val="en-GB"/>
        </w:rPr>
        <w:t>z</w:t>
      </w:r>
      <w:r w:rsidR="004073C9">
        <w:rPr>
          <w:lang w:val="en-GB"/>
        </w:rPr>
        <w:t>ed for your needs</w:t>
      </w:r>
      <w:r>
        <w:rPr>
          <w:lang w:val="en-GB"/>
        </w:rPr>
        <w:t xml:space="preserve"> which looks like this:</w:t>
      </w:r>
    </w:p>
    <w:p w14:paraId="4851DBB0" w14:textId="0B9ACC2D" w:rsidR="00A85728" w:rsidRPr="00DB6D33" w:rsidRDefault="00A85728" w:rsidP="00A85728">
      <w:pPr>
        <w:pStyle w:val="FigurePACKT"/>
      </w:pPr>
      <w:r>
        <w:rPr>
          <w:noProof/>
        </w:rPr>
        <w:lastRenderedPageBreak/>
        <w:drawing>
          <wp:inline distT="0" distB="0" distL="0" distR="0" wp14:anchorId="4C97A43A" wp14:editId="60A71023">
            <wp:extent cx="2792745" cy="145547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04648" cy="1461673"/>
                    </a:xfrm>
                    <a:prstGeom prst="rect">
                      <a:avLst/>
                    </a:prstGeom>
                  </pic:spPr>
                </pic:pic>
              </a:graphicData>
            </a:graphic>
          </wp:inline>
        </w:drawing>
      </w:r>
    </w:p>
    <w:p w14:paraId="1160ABA3" w14:textId="616E22E5" w:rsidR="00A85728" w:rsidRDefault="00A85728" w:rsidP="00A85728">
      <w:pPr>
        <w:pStyle w:val="FigurePACKT"/>
        <w:rPr>
          <w:szCs w:val="28"/>
        </w:rPr>
      </w:pPr>
      <w:r>
        <w:rPr>
          <w:szCs w:val="28"/>
        </w:rPr>
        <w:t>Figure 4.43: Creating a customized GPO report</w:t>
      </w:r>
    </w:p>
    <w:p w14:paraId="44A54E27" w14:textId="5ABF8FE4" w:rsidR="00A85728" w:rsidRDefault="00A85728" w:rsidP="00A85728">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43</w:t>
      </w:r>
      <w:r w:rsidRPr="00764924">
        <w:rPr>
          <w:rFonts w:ascii="Arial" w:hAnsi="Arial"/>
          <w:b/>
          <w:color w:val="FF0000"/>
          <w:sz w:val="28"/>
          <w:szCs w:val="28"/>
        </w:rPr>
        <w:t>.png</w:t>
      </w:r>
    </w:p>
    <w:p w14:paraId="3D84F52E" w14:textId="33082F98" w:rsidR="00E43D50" w:rsidRDefault="00E43D50" w:rsidP="00E43D50">
      <w:pPr>
        <w:pStyle w:val="Heading2"/>
      </w:pPr>
      <w:r>
        <w:t>There's more...</w:t>
      </w:r>
    </w:p>
    <w:p w14:paraId="095FDEE0" w14:textId="75F23819" w:rsidR="00C32485" w:rsidRPr="00C32485" w:rsidRDefault="00C32485" w:rsidP="00C32485">
      <w:pPr>
        <w:pStyle w:val="NormalPACKT"/>
        <w:rPr>
          <w:lang w:val="en-GB"/>
        </w:rPr>
      </w:pPr>
      <w:r w:rsidRPr="00C32485">
        <w:rPr>
          <w:lang w:val="en-GB"/>
        </w:rPr>
        <w:t xml:space="preserve">In </w:t>
      </w:r>
      <w:r w:rsidRPr="00A85728">
        <w:rPr>
          <w:rStyle w:val="ItalicsPACKT"/>
          <w:lang w:val="en-GB"/>
        </w:rPr>
        <w:t>step 8</w:t>
      </w:r>
      <w:r w:rsidRPr="00C32485">
        <w:rPr>
          <w:lang w:val="en-GB"/>
        </w:rPr>
        <w:t>, you see the output from the Get-GPOReport cmdlet</w:t>
      </w:r>
      <w:r w:rsidR="00A85728">
        <w:rPr>
          <w:lang w:val="en-GB"/>
        </w:rPr>
        <w:t xml:space="preserve"> from Internet Explorer</w:t>
      </w:r>
      <w:r w:rsidRPr="00C32485">
        <w:rPr>
          <w:lang w:val="en-GB"/>
        </w:rPr>
        <w:t>. At the time of writing, the Edge browser does not render the output as nicely as you might want. What may look like a bug in the graphic is just how Edge (again at the time of writing) renders this HTML document.</w:t>
      </w:r>
    </w:p>
    <w:p w14:paraId="386DF7A9" w14:textId="038803E1" w:rsidR="00A85728" w:rsidRDefault="00C32485" w:rsidP="00C32485">
      <w:pPr>
        <w:pStyle w:val="NormalPACKT"/>
        <w:rPr>
          <w:lang w:val="en-GB"/>
        </w:rPr>
      </w:pPr>
      <w:r w:rsidRPr="00C32485">
        <w:rPr>
          <w:lang w:val="en-GB"/>
        </w:rPr>
        <w:t xml:space="preserve">In </w:t>
      </w:r>
      <w:r w:rsidRPr="00A85728">
        <w:rPr>
          <w:rStyle w:val="ItalicsPACKT"/>
          <w:lang w:val="en-GB"/>
        </w:rPr>
        <w:t>step 9</w:t>
      </w:r>
      <w:r w:rsidR="00A85728" w:rsidRPr="00A85728">
        <w:t>,</w:t>
      </w:r>
      <w:r w:rsidRPr="00C32485">
        <w:rPr>
          <w:lang w:val="en-GB"/>
        </w:rPr>
        <w:t xml:space="preserve"> you use the </w:t>
      </w:r>
      <w:r w:rsidRPr="00A85728">
        <w:rPr>
          <w:rStyle w:val="CodeInTextPACKT"/>
          <w:lang w:val="en-GB"/>
        </w:rPr>
        <w:t>Get-GPOReport</w:t>
      </w:r>
      <w:r w:rsidRPr="00C32485">
        <w:rPr>
          <w:lang w:val="en-GB"/>
        </w:rPr>
        <w:t xml:space="preserve"> command to obtain a report of all GPOs in the domain returned as XML. </w:t>
      </w:r>
      <w:r w:rsidR="00DC109C">
        <w:rPr>
          <w:lang w:val="en-GB"/>
        </w:rPr>
        <w:t>T</w:t>
      </w:r>
      <w:r w:rsidRPr="00C32485">
        <w:rPr>
          <w:lang w:val="en-GB"/>
        </w:rPr>
        <w:t xml:space="preserve">he XML returned contains details of the GPO links as a property </w:t>
      </w:r>
      <w:r w:rsidR="00DC109C">
        <w:rPr>
          <w:lang w:val="en-GB"/>
        </w:rPr>
        <w:t xml:space="preserve">which </w:t>
      </w:r>
      <w:r w:rsidR="00274BA8">
        <w:rPr>
          <w:lang w:val="en-GB"/>
        </w:rPr>
        <w:t>include</w:t>
      </w:r>
      <w:r w:rsidR="00DC109C">
        <w:rPr>
          <w:lang w:val="en-GB"/>
        </w:rPr>
        <w:t xml:space="preserve">s </w:t>
      </w:r>
      <w:r w:rsidR="00274BA8">
        <w:rPr>
          <w:lang w:val="en-GB"/>
        </w:rPr>
        <w:t>many</w:t>
      </w:r>
      <w:r w:rsidR="00DC109C">
        <w:rPr>
          <w:lang w:val="en-GB"/>
        </w:rPr>
        <w:t xml:space="preserve"> </w:t>
      </w:r>
      <w:r w:rsidRPr="00C32485">
        <w:rPr>
          <w:lang w:val="en-GB"/>
        </w:rPr>
        <w:t xml:space="preserve">sub-properties. To create nice looking output, you create a format string you use to display each row of your report, including report header lines. You first use this format string to </w:t>
      </w:r>
      <w:r w:rsidR="00274BA8">
        <w:rPr>
          <w:lang w:val="en-GB"/>
        </w:rPr>
        <w:t>mak</w:t>
      </w:r>
      <w:r w:rsidRPr="00C32485">
        <w:rPr>
          <w:lang w:val="en-GB"/>
        </w:rPr>
        <w:t xml:space="preserve">e the two report header lines for the report. </w:t>
      </w:r>
      <w:r w:rsidR="00A85728">
        <w:rPr>
          <w:lang w:val="en-GB"/>
        </w:rPr>
        <w:t>In practice, you might need to adjust the composite formatting strings (</w:t>
      </w:r>
      <w:r w:rsidR="00A85728" w:rsidRPr="00A85728">
        <w:rPr>
          <w:rStyle w:val="CodeInTextPACKT"/>
        </w:rPr>
        <w:t>$FMTS</w:t>
      </w:r>
      <w:r w:rsidR="00A85728">
        <w:rPr>
          <w:lang w:val="en-GB"/>
        </w:rPr>
        <w:t>) to ensure the widths of each column are appropriate for your environment</w:t>
      </w:r>
    </w:p>
    <w:p w14:paraId="1FE8EBBB" w14:textId="30001643" w:rsidR="00C32485" w:rsidRPr="00C32485" w:rsidRDefault="00DC109C" w:rsidP="00C32485">
      <w:pPr>
        <w:pStyle w:val="NormalPACKT"/>
        <w:rPr>
          <w:lang w:val="en-GB"/>
        </w:rPr>
      </w:pPr>
      <w:r w:rsidRPr="00C32485">
        <w:rPr>
          <w:lang w:val="en-GB"/>
        </w:rPr>
        <w:t xml:space="preserve">In </w:t>
      </w:r>
      <w:r w:rsidRPr="00A85728">
        <w:rPr>
          <w:rStyle w:val="ItalicsPACKT"/>
          <w:lang w:val="en-GB"/>
        </w:rPr>
        <w:t>step 10</w:t>
      </w:r>
      <w:r w:rsidRPr="00C32485">
        <w:rPr>
          <w:lang w:val="en-GB"/>
        </w:rPr>
        <w:t>, you report on the GPOs in the Reskit Domain using .NET composite string formatting using the -f operator.</w:t>
      </w:r>
      <w:r>
        <w:rPr>
          <w:lang w:val="en-GB"/>
        </w:rPr>
        <w:t xml:space="preserve"> </w:t>
      </w:r>
      <w:r w:rsidRPr="00C32485">
        <w:rPr>
          <w:lang w:val="en-GB"/>
        </w:rPr>
        <w:t xml:space="preserve">Using .NET composite formatting </w:t>
      </w:r>
      <w:r w:rsidR="00274BA8">
        <w:rPr>
          <w:lang w:val="en-GB"/>
        </w:rPr>
        <w:t xml:space="preserve">enables you to </w:t>
      </w:r>
      <w:r w:rsidRPr="00C32485">
        <w:rPr>
          <w:lang w:val="en-GB"/>
        </w:rPr>
        <w:t>create nice</w:t>
      </w:r>
      <w:r w:rsidR="00274BA8">
        <w:rPr>
          <w:lang w:val="en-GB"/>
        </w:rPr>
        <w:t>-</w:t>
      </w:r>
      <w:r w:rsidRPr="00C32485">
        <w:rPr>
          <w:lang w:val="en-GB"/>
        </w:rPr>
        <w:t>looking</w:t>
      </w:r>
      <w:r w:rsidR="00274BA8">
        <w:rPr>
          <w:lang w:val="en-GB"/>
        </w:rPr>
        <w:t xml:space="preserve"> customized</w:t>
      </w:r>
      <w:r w:rsidRPr="00C32485">
        <w:rPr>
          <w:lang w:val="en-GB"/>
        </w:rPr>
        <w:t xml:space="preserve"> output when the objects returned by a cmdlet are not in a form to be used directly with </w:t>
      </w:r>
      <w:r w:rsidRPr="00DC109C">
        <w:rPr>
          <w:rStyle w:val="CodeInTextPACKT"/>
          <w:lang w:val="en-GB"/>
        </w:rPr>
        <w:t>Format-Table</w:t>
      </w:r>
      <w:r w:rsidRPr="00C32485">
        <w:rPr>
          <w:lang w:val="en-GB"/>
        </w:rPr>
        <w:t>.</w:t>
      </w:r>
    </w:p>
    <w:p w14:paraId="5C16AC0A" w14:textId="20047B99" w:rsidR="00C32485" w:rsidRPr="00C32485" w:rsidRDefault="00C32485" w:rsidP="00C32485">
      <w:pPr>
        <w:pStyle w:val="NormalPACKT"/>
        <w:rPr>
          <w:lang w:val="en-GB"/>
        </w:rPr>
      </w:pPr>
      <w:r w:rsidRPr="00C32485">
        <w:rPr>
          <w:lang w:val="en-GB"/>
        </w:rPr>
        <w:t xml:space="preserve">The </w:t>
      </w:r>
      <w:r w:rsidRPr="00DC109C">
        <w:rPr>
          <w:rStyle w:val="CodeInTextPACKT"/>
          <w:lang w:val="en-GB"/>
        </w:rPr>
        <w:t>Format-Table</w:t>
      </w:r>
      <w:r w:rsidRPr="00C32485">
        <w:rPr>
          <w:lang w:val="en-GB"/>
        </w:rPr>
        <w:t xml:space="preserve"> and </w:t>
      </w:r>
      <w:r w:rsidRPr="00DC109C">
        <w:rPr>
          <w:rStyle w:val="CodeInTextPACKT"/>
          <w:lang w:val="en-GB"/>
        </w:rPr>
        <w:t>Format-List</w:t>
      </w:r>
      <w:r w:rsidRPr="00C32485">
        <w:rPr>
          <w:lang w:val="en-GB"/>
        </w:rPr>
        <w:t xml:space="preserve"> cmdlets are of most use when each object has simple properties. When an object has </w:t>
      </w:r>
      <w:r w:rsidR="00DC109C">
        <w:rPr>
          <w:lang w:val="en-GB"/>
        </w:rPr>
        <w:t xml:space="preserve">properties that are </w:t>
      </w:r>
      <w:r w:rsidRPr="00C32485">
        <w:rPr>
          <w:lang w:val="en-GB"/>
        </w:rPr>
        <w:t>object</w:t>
      </w:r>
      <w:r w:rsidR="00DC109C">
        <w:rPr>
          <w:lang w:val="en-GB"/>
        </w:rPr>
        <w:t>s</w:t>
      </w:r>
      <w:r w:rsidRPr="00C32485">
        <w:rPr>
          <w:lang w:val="en-GB"/>
        </w:rPr>
        <w:t xml:space="preserve"> </w:t>
      </w:r>
      <w:r w:rsidR="00DC109C">
        <w:rPr>
          <w:lang w:val="en-GB"/>
        </w:rPr>
        <w:t xml:space="preserve">which also have </w:t>
      </w:r>
      <w:r w:rsidRPr="00C32485">
        <w:rPr>
          <w:lang w:val="en-GB"/>
        </w:rPr>
        <w:t xml:space="preserve">properties, the format commands do not surface these (sub) properties. In this case, you must obtain the details manually of the GPO links for each GPO and generate your report lines based on those results. While the report layout works well for this specific set of GPOs, - should you have GPOs with longer names, or linked to deeper organizational units, you may need to adjust the format string you set in </w:t>
      </w:r>
      <w:r w:rsidRPr="00DC109C">
        <w:rPr>
          <w:rStyle w:val="ItalicsPACKT"/>
          <w:lang w:val="en-GB"/>
        </w:rPr>
        <w:t>Step 10</w:t>
      </w:r>
      <w:r w:rsidRPr="00C32485">
        <w:rPr>
          <w:lang w:val="en-GB"/>
        </w:rPr>
        <w:t xml:space="preserve">.  </w:t>
      </w:r>
    </w:p>
    <w:p w14:paraId="1C20824C" w14:textId="1DE0F13F" w:rsidR="00680501" w:rsidRDefault="00DE019B" w:rsidP="00680501">
      <w:pPr>
        <w:pStyle w:val="Heading1"/>
        <w:tabs>
          <w:tab w:val="left" w:pos="0"/>
        </w:tabs>
      </w:pPr>
      <w:r>
        <w:t>Reporting on AD Users</w:t>
      </w:r>
    </w:p>
    <w:p w14:paraId="14450401" w14:textId="2825D33A" w:rsidR="00B27311" w:rsidRDefault="00B27311" w:rsidP="00B27311">
      <w:pPr>
        <w:pStyle w:val="NormalPACKT"/>
      </w:pPr>
      <w:r>
        <w:t xml:space="preserve">Monitoring the Active Directory is a necessary albeit time-consuming task. With larger numbers of users and computers to manage, you need all the help you can get, and PowerShell makes it easy to keep track of things. </w:t>
      </w:r>
    </w:p>
    <w:p w14:paraId="58CF466F" w14:textId="64A4781D" w:rsidR="00B27311" w:rsidRDefault="00B27311" w:rsidP="00B27311">
      <w:pPr>
        <w:pStyle w:val="NormalPACKT"/>
      </w:pPr>
      <w:r>
        <w:t xml:space="preserve">If a user has not logged on for a reasonable period, the account could be a security risk. Likewise, a user with membership in a privileged account (for example, Enterprise Admins) could be used by an attacker. IT professionals know how easy it is </w:t>
      </w:r>
      <w:r w:rsidR="00274BA8">
        <w:t>to put someone in</w:t>
      </w:r>
      <w:r>
        <w:t xml:space="preserve"> a high privilege group </w:t>
      </w:r>
      <w:r w:rsidR="00274BA8">
        <w:t xml:space="preserve">rather </w:t>
      </w:r>
      <w:r>
        <w:t>than set up more fine-grained permissions using something like Just Enough Administration (see “</w:t>
      </w:r>
      <w:r w:rsidRPr="00B27311">
        <w:rPr>
          <w:rStyle w:val="ItalicsPACKT"/>
        </w:rPr>
        <w:t>Implementing JEA</w:t>
      </w:r>
      <w:r>
        <w:t xml:space="preserve">” in Chapter 8).    </w:t>
      </w:r>
    </w:p>
    <w:p w14:paraId="22CE07B0" w14:textId="406BE851" w:rsidR="00B27311" w:rsidRDefault="00B27311" w:rsidP="00B27311">
      <w:pPr>
        <w:pStyle w:val="NormalPACKT"/>
      </w:pPr>
      <w:r>
        <w:t>Regular reporting can help focus on accounts that could be usefully de-activated, removed from a security group, or possibly removed altogether.</w:t>
      </w:r>
    </w:p>
    <w:p w14:paraId="4E252BFE" w14:textId="5509ABF9" w:rsidR="00B27311" w:rsidRDefault="00B27311" w:rsidP="00B27311">
      <w:pPr>
        <w:pStyle w:val="NormalPACKT"/>
      </w:pPr>
      <w:r>
        <w:t>In this recipe, you obtain all the accounts in the AD and examine potential security risks.</w:t>
      </w:r>
    </w:p>
    <w:p w14:paraId="2633616C" w14:textId="77777777" w:rsidR="00680501" w:rsidRDefault="00680501" w:rsidP="00680501">
      <w:pPr>
        <w:pStyle w:val="Heading2"/>
        <w:tabs>
          <w:tab w:val="left" w:pos="0"/>
        </w:tabs>
      </w:pPr>
      <w:r>
        <w:lastRenderedPageBreak/>
        <w:t>Getting ready</w:t>
      </w:r>
    </w:p>
    <w:p w14:paraId="674A460D" w14:textId="7C6E7DC5" w:rsidR="00B27311" w:rsidRDefault="00274BA8" w:rsidP="008C1235">
      <w:pPr>
        <w:pStyle w:val="NormalPACKT"/>
        <w:rPr>
          <w:b/>
          <w:bCs/>
          <w:iCs/>
        </w:rPr>
      </w:pPr>
      <w:r>
        <w:t xml:space="preserve">After running the recipes in this chapter, you run this recipe on </w:t>
      </w:r>
      <w:r w:rsidRPr="00274BA8">
        <w:rPr>
          <w:rStyle w:val="CodeInTextPACKT"/>
        </w:rPr>
        <w:t>DC1</w:t>
      </w:r>
      <w:r>
        <w:t>, a DC in the Reskit.Org domain</w:t>
      </w:r>
      <w:r w:rsidR="00B27311" w:rsidRPr="00B27311">
        <w:t>. You should also have installed PowerShell 7 and VS Code on this host.</w:t>
      </w:r>
    </w:p>
    <w:p w14:paraId="0C5CA151" w14:textId="22BE00FE" w:rsidR="00680501" w:rsidRDefault="00680501" w:rsidP="00680501">
      <w:pPr>
        <w:pStyle w:val="Heading2"/>
        <w:tabs>
          <w:tab w:val="left" w:pos="0"/>
        </w:tabs>
      </w:pPr>
      <w:r>
        <w:t>How to do it...</w:t>
      </w:r>
    </w:p>
    <w:p w14:paraId="4EE5E877" w14:textId="35DBE840" w:rsidR="008C1235" w:rsidRPr="008C1235" w:rsidRDefault="008C1235" w:rsidP="008C1235">
      <w:pPr>
        <w:pStyle w:val="NumberedBulletPACKT"/>
        <w:numPr>
          <w:ilvl w:val="0"/>
          <w:numId w:val="30"/>
        </w:numPr>
        <w:rPr>
          <w:color w:val="000000"/>
          <w:lang w:val="en-GB" w:eastAsia="en-GB"/>
        </w:rPr>
      </w:pPr>
      <w:r w:rsidRPr="008C1235">
        <w:rPr>
          <w:lang w:val="en-GB" w:eastAsia="en-GB"/>
        </w:rPr>
        <w:t xml:space="preserve">Defining a function </w:t>
      </w:r>
      <w:r w:rsidRPr="008C1235">
        <w:rPr>
          <w:rStyle w:val="CodeInTextPACKT"/>
          <w:lang w:val="en-GB" w:eastAsia="en-GB"/>
        </w:rPr>
        <w:t>Get-ReskitUser</w:t>
      </w:r>
      <w:r w:rsidRPr="008C1235">
        <w:rPr>
          <w:lang w:val="en-GB" w:eastAsia="en-GB"/>
        </w:rPr>
        <w:t xml:space="preserve"> to return objects related to users in </w:t>
      </w:r>
      <w:r w:rsidR="00274BA8">
        <w:rPr>
          <w:lang w:val="en-GB" w:eastAsia="en-GB"/>
        </w:rPr>
        <w:t xml:space="preserve">the </w:t>
      </w:r>
      <w:r w:rsidRPr="00274BA8">
        <w:rPr>
          <w:rStyle w:val="CodeInTextPACKT"/>
        </w:rPr>
        <w:t>Reskit.Org</w:t>
      </w:r>
      <w:r w:rsidRPr="008C1235">
        <w:rPr>
          <w:lang w:val="en-GB" w:eastAsia="en-GB"/>
        </w:rPr>
        <w:t xml:space="preserve"> domain </w:t>
      </w:r>
    </w:p>
    <w:p w14:paraId="6287DDB4" w14:textId="77777777" w:rsidR="008C1235" w:rsidRPr="008C1235" w:rsidRDefault="008C1235" w:rsidP="008C1235">
      <w:pPr>
        <w:pStyle w:val="CodePACKT"/>
      </w:pPr>
    </w:p>
    <w:p w14:paraId="6513ECCD" w14:textId="7E2B69D4" w:rsidR="008C1235" w:rsidRPr="008C1235" w:rsidRDefault="008C1235" w:rsidP="008C1235">
      <w:pPr>
        <w:pStyle w:val="CodePACKT"/>
      </w:pPr>
      <w:r w:rsidRPr="008C1235">
        <w:t>Function Get-ReskitUser {</w:t>
      </w:r>
    </w:p>
    <w:p w14:paraId="487070EE" w14:textId="77777777" w:rsidR="008C1235" w:rsidRPr="008C1235" w:rsidRDefault="008C1235" w:rsidP="008C1235">
      <w:pPr>
        <w:pStyle w:val="CodePACKT"/>
      </w:pPr>
      <w:r w:rsidRPr="008C1235">
        <w:t># Get PDC Emulator DC</w:t>
      </w:r>
    </w:p>
    <w:p w14:paraId="1CA928FD" w14:textId="77777777" w:rsidR="008C1235" w:rsidRPr="008C1235" w:rsidRDefault="008C1235" w:rsidP="008C1235">
      <w:pPr>
        <w:pStyle w:val="CodePACKT"/>
      </w:pPr>
      <w:r w:rsidRPr="008C1235">
        <w:t>$PrimaryDC = Get-ADDomainController -Discover -Service PrimaryDC</w:t>
      </w:r>
    </w:p>
    <w:p w14:paraId="2096332D" w14:textId="77777777" w:rsidR="008C1235" w:rsidRPr="008C1235" w:rsidRDefault="008C1235" w:rsidP="008C1235">
      <w:pPr>
        <w:pStyle w:val="CodePACKT"/>
      </w:pPr>
      <w:r w:rsidRPr="008C1235">
        <w:t># Get Users</w:t>
      </w:r>
    </w:p>
    <w:p w14:paraId="3D3600D7" w14:textId="77777777" w:rsidR="008C1235" w:rsidRPr="008C1235" w:rsidRDefault="008C1235" w:rsidP="008C1235">
      <w:pPr>
        <w:pStyle w:val="CodePACKT"/>
      </w:pPr>
      <w:r w:rsidRPr="008C1235">
        <w:t>$ADUsers = Get-ADUser -Filter * -Properties * -Server $PrimaryDC</w:t>
      </w:r>
    </w:p>
    <w:p w14:paraId="5BCB1A7C" w14:textId="77777777" w:rsidR="008C1235" w:rsidRPr="008C1235" w:rsidRDefault="008C1235" w:rsidP="008C1235">
      <w:pPr>
        <w:pStyle w:val="CodePACKT"/>
      </w:pPr>
      <w:r w:rsidRPr="008C1235">
        <w:t># Iterate through them and create $Userinfo hash table:</w:t>
      </w:r>
    </w:p>
    <w:p w14:paraId="19C3F3D8" w14:textId="77777777" w:rsidR="008C1235" w:rsidRPr="008C1235" w:rsidRDefault="008C1235" w:rsidP="008C1235">
      <w:pPr>
        <w:pStyle w:val="CodePACKT"/>
      </w:pPr>
      <w:r w:rsidRPr="008C1235">
        <w:t>Foreach ($ADUser in $ADUsers) {</w:t>
      </w:r>
    </w:p>
    <w:p w14:paraId="0D6E756C" w14:textId="77777777" w:rsidR="008C1235" w:rsidRPr="008C1235" w:rsidRDefault="008C1235" w:rsidP="008C1235">
      <w:pPr>
        <w:pStyle w:val="CodePACKT"/>
      </w:pPr>
      <w:r w:rsidRPr="008C1235">
        <w:t>    # Create a userinfo HT</w:t>
      </w:r>
    </w:p>
    <w:p w14:paraId="619B5C71" w14:textId="77777777" w:rsidR="008C1235" w:rsidRPr="008C1235" w:rsidRDefault="008C1235" w:rsidP="008C1235">
      <w:pPr>
        <w:pStyle w:val="CodePACKT"/>
      </w:pPr>
      <w:r w:rsidRPr="008C1235">
        <w:t>    $UserInfo = [Ordered] @{}</w:t>
      </w:r>
    </w:p>
    <w:p w14:paraId="20363B56" w14:textId="77777777" w:rsidR="008C1235" w:rsidRPr="008C1235" w:rsidRDefault="008C1235" w:rsidP="008C1235">
      <w:pPr>
        <w:pStyle w:val="CodePACKT"/>
      </w:pPr>
      <w:r w:rsidRPr="008C1235">
        <w:t>    $UserInfo.SamAccountname = $ADUser.SamAccountName</w:t>
      </w:r>
    </w:p>
    <w:p w14:paraId="5B8F1560" w14:textId="77777777" w:rsidR="008C1235" w:rsidRPr="008C1235" w:rsidRDefault="008C1235" w:rsidP="008C1235">
      <w:pPr>
        <w:pStyle w:val="CodePACKT"/>
      </w:pPr>
      <w:r w:rsidRPr="008C1235">
        <w:t>    $Userinfo.DisplayName    = $ADUser.DisplayName</w:t>
      </w:r>
    </w:p>
    <w:p w14:paraId="1B33FA7D" w14:textId="77777777" w:rsidR="008C1235" w:rsidRPr="008C1235" w:rsidRDefault="008C1235" w:rsidP="008C1235">
      <w:pPr>
        <w:pStyle w:val="CodePACKT"/>
      </w:pPr>
      <w:r w:rsidRPr="008C1235">
        <w:t>    $UserInfo.Office         = $ADUser.Office</w:t>
      </w:r>
    </w:p>
    <w:p w14:paraId="341D557E" w14:textId="77777777" w:rsidR="008C1235" w:rsidRPr="008C1235" w:rsidRDefault="008C1235" w:rsidP="008C1235">
      <w:pPr>
        <w:pStyle w:val="CodePACKT"/>
      </w:pPr>
      <w:r w:rsidRPr="008C1235">
        <w:t>    $Userinfo.Enabled        = $ADUser.Enabled</w:t>
      </w:r>
    </w:p>
    <w:p w14:paraId="64659292" w14:textId="77777777" w:rsidR="008C1235" w:rsidRPr="008C1235" w:rsidRDefault="008C1235" w:rsidP="008C1235">
      <w:pPr>
        <w:pStyle w:val="CodePACKT"/>
      </w:pPr>
      <w:r w:rsidRPr="008C1235">
        <w:t>    $userinfo.LastLogonDate  = $ADUser.LastLogonDate</w:t>
      </w:r>
    </w:p>
    <w:p w14:paraId="27B4D60A" w14:textId="77777777" w:rsidR="008C1235" w:rsidRPr="008C1235" w:rsidRDefault="008C1235" w:rsidP="008C1235">
      <w:pPr>
        <w:pStyle w:val="CodePACKT"/>
      </w:pPr>
      <w:r w:rsidRPr="008C1235">
        <w:t>    $UserInfo.ProfilePath    = $ADUser.ProfilePath</w:t>
      </w:r>
    </w:p>
    <w:p w14:paraId="5F83FFCB" w14:textId="77777777" w:rsidR="008C1235" w:rsidRPr="008C1235" w:rsidRDefault="008C1235" w:rsidP="008C1235">
      <w:pPr>
        <w:pStyle w:val="CodePACKT"/>
      </w:pPr>
      <w:r w:rsidRPr="008C1235">
        <w:t>    $Userinfo.ScriptPath     = $ADUser.ScriptPath</w:t>
      </w:r>
    </w:p>
    <w:p w14:paraId="65F8F77E" w14:textId="77777777" w:rsidR="008C1235" w:rsidRPr="008C1235" w:rsidRDefault="008C1235" w:rsidP="008C1235">
      <w:pPr>
        <w:pStyle w:val="CodePACKT"/>
      </w:pPr>
      <w:r w:rsidRPr="008C1235">
        <w:t>    $UserInfo.BadPWDCount    = $ADUser.badPwdCount</w:t>
      </w:r>
    </w:p>
    <w:p w14:paraId="1B3B9A6E" w14:textId="77777777" w:rsidR="008C1235" w:rsidRPr="008C1235" w:rsidRDefault="008C1235" w:rsidP="008C1235">
      <w:pPr>
        <w:pStyle w:val="CodePACKT"/>
      </w:pPr>
      <w:r w:rsidRPr="008C1235">
        <w:t>    New-Object -TypeName PSObject -Property $UserInfo</w:t>
      </w:r>
    </w:p>
    <w:p w14:paraId="58A038E3" w14:textId="77777777" w:rsidR="008C1235" w:rsidRPr="008C1235" w:rsidRDefault="008C1235" w:rsidP="008C1235">
      <w:pPr>
        <w:pStyle w:val="CodePACKT"/>
      </w:pPr>
      <w:r w:rsidRPr="008C1235">
        <w:t>    }</w:t>
      </w:r>
    </w:p>
    <w:p w14:paraId="15B34EE2" w14:textId="77777777" w:rsidR="008C1235" w:rsidRPr="008C1235" w:rsidRDefault="008C1235" w:rsidP="008C1235">
      <w:pPr>
        <w:pStyle w:val="CodePACKT"/>
      </w:pPr>
      <w:r w:rsidRPr="008C1235">
        <w:t>} # end of function</w:t>
      </w:r>
    </w:p>
    <w:p w14:paraId="1AE5F597" w14:textId="77777777" w:rsidR="008C1235" w:rsidRPr="008C1235" w:rsidRDefault="008C1235" w:rsidP="008C1235">
      <w:pPr>
        <w:pStyle w:val="CodePACKT"/>
      </w:pPr>
    </w:p>
    <w:p w14:paraId="030B7242" w14:textId="68D3BC11" w:rsidR="008C1235" w:rsidRPr="008C1235" w:rsidRDefault="008C1235" w:rsidP="008C1235">
      <w:pPr>
        <w:pStyle w:val="NumberedBulletPACKT"/>
        <w:rPr>
          <w:color w:val="000000"/>
          <w:lang w:val="en-GB" w:eastAsia="en-GB"/>
        </w:rPr>
      </w:pPr>
      <w:r w:rsidRPr="008C1235">
        <w:rPr>
          <w:lang w:val="en-GB" w:eastAsia="en-GB"/>
        </w:rPr>
        <w:t>Getting the users</w:t>
      </w:r>
    </w:p>
    <w:p w14:paraId="04E866ED" w14:textId="77777777" w:rsidR="008C1235" w:rsidRDefault="008C1235" w:rsidP="008C1235">
      <w:pPr>
        <w:pStyle w:val="CodePACKT"/>
      </w:pPr>
    </w:p>
    <w:p w14:paraId="692AFDA1" w14:textId="3C9A4225" w:rsidR="008C1235" w:rsidRPr="008C1235" w:rsidRDefault="008C1235" w:rsidP="008C1235">
      <w:pPr>
        <w:pStyle w:val="CodePACKT"/>
      </w:pPr>
      <w:r w:rsidRPr="008C1235">
        <w:t>$RKUsers = Get-ReskitUser</w:t>
      </w:r>
    </w:p>
    <w:p w14:paraId="3150F769" w14:textId="77777777" w:rsidR="008C1235" w:rsidRPr="008C1235" w:rsidRDefault="008C1235" w:rsidP="008C1235">
      <w:pPr>
        <w:pStyle w:val="CodePACKT"/>
      </w:pPr>
    </w:p>
    <w:p w14:paraId="0A305389" w14:textId="5E331AF6" w:rsidR="008C1235" w:rsidRPr="008C1235" w:rsidRDefault="008C1235" w:rsidP="008C1235">
      <w:pPr>
        <w:pStyle w:val="NumberedBulletPACKT"/>
        <w:rPr>
          <w:color w:val="000000"/>
          <w:lang w:val="en-GB" w:eastAsia="en-GB"/>
        </w:rPr>
      </w:pPr>
      <w:r w:rsidRPr="008C1235">
        <w:rPr>
          <w:lang w:val="en-GB" w:eastAsia="en-GB"/>
        </w:rPr>
        <w:t>Building the report header</w:t>
      </w:r>
    </w:p>
    <w:p w14:paraId="44648A7B" w14:textId="77777777" w:rsidR="008C1235" w:rsidRPr="008C1235" w:rsidRDefault="008C1235" w:rsidP="008C1235">
      <w:pPr>
        <w:pStyle w:val="CodePACKT"/>
      </w:pPr>
    </w:p>
    <w:p w14:paraId="7B0160D1" w14:textId="1E1C7295" w:rsidR="008C1235" w:rsidRPr="008C1235" w:rsidRDefault="008C1235" w:rsidP="008C1235">
      <w:pPr>
        <w:pStyle w:val="CodePACKT"/>
      </w:pPr>
      <w:r w:rsidRPr="008C1235">
        <w:t>$RKReport = ''  # first line of the report</w:t>
      </w:r>
    </w:p>
    <w:p w14:paraId="7EEC3F03" w14:textId="77777777" w:rsidR="008C1235" w:rsidRPr="008C1235" w:rsidRDefault="008C1235" w:rsidP="008C1235">
      <w:pPr>
        <w:pStyle w:val="CodePACKT"/>
      </w:pPr>
      <w:r w:rsidRPr="008C1235">
        <w:t>$RkReport += "*** Reskit.Org AD Report`n"</w:t>
      </w:r>
    </w:p>
    <w:p w14:paraId="483A577E" w14:textId="77777777" w:rsidR="008C1235" w:rsidRPr="008C1235" w:rsidRDefault="008C1235" w:rsidP="008C1235">
      <w:pPr>
        <w:pStyle w:val="CodePACKT"/>
      </w:pPr>
      <w:r w:rsidRPr="008C1235">
        <w:t>$RKReport += "*** Generated [$(Get-Date)]`n"</w:t>
      </w:r>
    </w:p>
    <w:p w14:paraId="013B4AEE" w14:textId="77777777" w:rsidR="008C1235" w:rsidRPr="008C1235" w:rsidRDefault="008C1235" w:rsidP="008C1235">
      <w:pPr>
        <w:pStyle w:val="CodePACKT"/>
      </w:pPr>
      <w:r w:rsidRPr="008C1235">
        <w:t>$RKReport += "*******************************`n`n"</w:t>
      </w:r>
    </w:p>
    <w:p w14:paraId="5AB62AE1" w14:textId="77777777" w:rsidR="008C1235" w:rsidRPr="008C1235" w:rsidRDefault="008C1235" w:rsidP="008C1235">
      <w:pPr>
        <w:pStyle w:val="CodePACKT"/>
      </w:pPr>
    </w:p>
    <w:p w14:paraId="1997F034" w14:textId="657DB629" w:rsidR="008C1235" w:rsidRPr="008C1235" w:rsidRDefault="008C1235" w:rsidP="008C1235">
      <w:pPr>
        <w:pStyle w:val="NumberedBulletPACKT"/>
        <w:rPr>
          <w:color w:val="000000"/>
          <w:lang w:val="en-GB" w:eastAsia="en-GB"/>
        </w:rPr>
      </w:pPr>
      <w:r w:rsidRPr="008C1235">
        <w:rPr>
          <w:lang w:val="en-GB" w:eastAsia="en-GB"/>
        </w:rPr>
        <w:t>Reporting on disabled users</w:t>
      </w:r>
    </w:p>
    <w:p w14:paraId="4586846E" w14:textId="77777777" w:rsidR="008C1235" w:rsidRPr="008C1235" w:rsidRDefault="008C1235" w:rsidP="008C1235">
      <w:pPr>
        <w:pStyle w:val="CodePACKT"/>
      </w:pPr>
    </w:p>
    <w:p w14:paraId="74E6C07F" w14:textId="7BA35F28" w:rsidR="008C1235" w:rsidRPr="008C1235" w:rsidRDefault="008C1235" w:rsidP="008C1235">
      <w:pPr>
        <w:pStyle w:val="CodePACKT"/>
      </w:pPr>
      <w:r w:rsidRPr="008C1235">
        <w:t>$RkReport += "*** Disabled Users`n"</w:t>
      </w:r>
    </w:p>
    <w:p w14:paraId="5373BE86" w14:textId="77777777" w:rsidR="008C1235" w:rsidRPr="008C1235" w:rsidRDefault="008C1235" w:rsidP="008C1235">
      <w:pPr>
        <w:pStyle w:val="CodePACKT"/>
      </w:pPr>
      <w:r w:rsidRPr="008C1235">
        <w:t>$RKReport += $RKUsers |</w:t>
      </w:r>
    </w:p>
    <w:p w14:paraId="1A60F439" w14:textId="77777777" w:rsidR="008C1235" w:rsidRPr="008C1235" w:rsidRDefault="008C1235" w:rsidP="008C1235">
      <w:pPr>
        <w:pStyle w:val="CodePACKT"/>
      </w:pPr>
      <w:r w:rsidRPr="008C1235">
        <w:t>    Where-Object {$_.Enabled -NE $true} |</w:t>
      </w:r>
    </w:p>
    <w:p w14:paraId="1485E482" w14:textId="77777777" w:rsidR="008C1235" w:rsidRPr="008C1235" w:rsidRDefault="008C1235" w:rsidP="008C1235">
      <w:pPr>
        <w:pStyle w:val="CodePACKT"/>
      </w:pPr>
      <w:r w:rsidRPr="008C1235">
        <w:t>        Format-Table -Property SamAccountName, Displayname |</w:t>
      </w:r>
    </w:p>
    <w:p w14:paraId="6F9C12BC" w14:textId="77777777" w:rsidR="008C1235" w:rsidRPr="008C1235" w:rsidRDefault="008C1235" w:rsidP="008C1235">
      <w:pPr>
        <w:pStyle w:val="CodePACKT"/>
      </w:pPr>
      <w:r w:rsidRPr="008C1235">
        <w:t>            Out-String</w:t>
      </w:r>
    </w:p>
    <w:p w14:paraId="5187A963" w14:textId="77777777" w:rsidR="008C1235" w:rsidRPr="008C1235" w:rsidRDefault="008C1235" w:rsidP="008C1235">
      <w:pPr>
        <w:pStyle w:val="CodePACKT"/>
      </w:pPr>
    </w:p>
    <w:p w14:paraId="5C7A14CD" w14:textId="4564176A" w:rsidR="008C1235" w:rsidRPr="008C1235" w:rsidRDefault="008C1235" w:rsidP="008C1235">
      <w:pPr>
        <w:pStyle w:val="NumberedBulletPACKT"/>
        <w:rPr>
          <w:color w:val="000000"/>
          <w:lang w:val="en-GB" w:eastAsia="en-GB"/>
        </w:rPr>
      </w:pPr>
      <w:r w:rsidRPr="008C1235">
        <w:rPr>
          <w:lang w:val="en-GB" w:eastAsia="en-GB"/>
        </w:rPr>
        <w:t>Reporting on users who have not recently logged on</w:t>
      </w:r>
    </w:p>
    <w:p w14:paraId="664416E6" w14:textId="77777777" w:rsidR="008C1235" w:rsidRPr="008C1235" w:rsidRDefault="008C1235" w:rsidP="008C1235">
      <w:pPr>
        <w:pStyle w:val="CodePACKT"/>
      </w:pPr>
    </w:p>
    <w:p w14:paraId="527CF482" w14:textId="475D6DA4" w:rsidR="008C1235" w:rsidRPr="008C1235" w:rsidRDefault="008C1235" w:rsidP="008C1235">
      <w:pPr>
        <w:pStyle w:val="CodePACKT"/>
      </w:pPr>
      <w:r w:rsidRPr="008C1235">
        <w:t>$OneWeekAgo = (Get-Date).AddDays(-7)</w:t>
      </w:r>
    </w:p>
    <w:p w14:paraId="1EBCF89E" w14:textId="77777777" w:rsidR="008C1235" w:rsidRPr="008C1235" w:rsidRDefault="008C1235" w:rsidP="008C1235">
      <w:pPr>
        <w:pStyle w:val="CodePACKT"/>
      </w:pPr>
      <w:r w:rsidRPr="008C1235">
        <w:t>$RKReport += "`n*** Users Not logged in since $OneWeekAgo`n"</w:t>
      </w:r>
    </w:p>
    <w:p w14:paraId="529A939F" w14:textId="77777777" w:rsidR="008C1235" w:rsidRPr="008C1235" w:rsidRDefault="008C1235" w:rsidP="008C1235">
      <w:pPr>
        <w:pStyle w:val="CodePACKT"/>
      </w:pPr>
      <w:r w:rsidRPr="008C1235">
        <w:t>$RkReport += $RKUsers |</w:t>
      </w:r>
    </w:p>
    <w:p w14:paraId="0F1E2CE1" w14:textId="77777777" w:rsidR="008C1235" w:rsidRPr="008C1235" w:rsidRDefault="008C1235" w:rsidP="008C1235">
      <w:pPr>
        <w:pStyle w:val="CodePACKT"/>
      </w:pPr>
      <w:r w:rsidRPr="008C1235">
        <w:t>    Where-Object {$_.Enabled -and $_.LastLogonDate -le $OneWeekAgo} |</w:t>
      </w:r>
    </w:p>
    <w:p w14:paraId="13AC7FB8" w14:textId="77777777" w:rsidR="008C1235" w:rsidRPr="008C1235" w:rsidRDefault="008C1235" w:rsidP="008C1235">
      <w:pPr>
        <w:pStyle w:val="CodePACKT"/>
      </w:pPr>
      <w:r w:rsidRPr="008C1235">
        <w:t>        Sort-Object -Property LastlogonDate |</w:t>
      </w:r>
    </w:p>
    <w:p w14:paraId="5BAC705D" w14:textId="77777777" w:rsidR="008C1235" w:rsidRPr="008C1235" w:rsidRDefault="008C1235" w:rsidP="008C1235">
      <w:pPr>
        <w:pStyle w:val="CodePACKT"/>
      </w:pPr>
      <w:r w:rsidRPr="008C1235">
        <w:lastRenderedPageBreak/>
        <w:t>            Format-Table -Property SamAccountName,lastlogondate |</w:t>
      </w:r>
    </w:p>
    <w:p w14:paraId="015F744F" w14:textId="77777777" w:rsidR="008C1235" w:rsidRPr="008C1235" w:rsidRDefault="008C1235" w:rsidP="008C1235">
      <w:pPr>
        <w:pStyle w:val="CodePACKT"/>
      </w:pPr>
      <w:r w:rsidRPr="008C1235">
        <w:t>                Out-String</w:t>
      </w:r>
    </w:p>
    <w:p w14:paraId="45FDA9FB" w14:textId="77777777" w:rsidR="008C1235" w:rsidRPr="008C1235" w:rsidRDefault="008C1235" w:rsidP="008C1235">
      <w:pPr>
        <w:pStyle w:val="CodePACKT"/>
      </w:pPr>
    </w:p>
    <w:p w14:paraId="2F6ECD44" w14:textId="4A0E81C5" w:rsidR="008C1235" w:rsidRPr="008C1235" w:rsidRDefault="008C1235" w:rsidP="00BF34B2">
      <w:pPr>
        <w:pStyle w:val="NumberedBulletPACKT"/>
        <w:rPr>
          <w:color w:val="000000"/>
          <w:lang w:val="en-GB" w:eastAsia="en-GB"/>
        </w:rPr>
      </w:pPr>
      <w:r w:rsidRPr="008C1235">
        <w:rPr>
          <w:lang w:val="en-GB" w:eastAsia="en-GB"/>
        </w:rPr>
        <w:t>Discovering users with a high number of invalid password attempts</w:t>
      </w:r>
    </w:p>
    <w:p w14:paraId="35EA4A24" w14:textId="77777777" w:rsidR="00BF34B2" w:rsidRPr="00BF34B2" w:rsidRDefault="00BF34B2" w:rsidP="00BF34B2">
      <w:pPr>
        <w:pStyle w:val="CodePACKT"/>
      </w:pPr>
    </w:p>
    <w:p w14:paraId="48C568CB" w14:textId="2849E531" w:rsidR="008C1235" w:rsidRPr="00BF34B2" w:rsidRDefault="008C1235" w:rsidP="00BF34B2">
      <w:pPr>
        <w:pStyle w:val="CodePACKT"/>
      </w:pPr>
      <w:r w:rsidRPr="00BF34B2">
        <w:t>$RKReport += "`n*** High Number of Bad Password Attempts`n"</w:t>
      </w:r>
    </w:p>
    <w:p w14:paraId="58520B56" w14:textId="77777777" w:rsidR="008C1235" w:rsidRPr="00BF34B2" w:rsidRDefault="008C1235" w:rsidP="00BF34B2">
      <w:pPr>
        <w:pStyle w:val="CodePACKT"/>
      </w:pPr>
      <w:r w:rsidRPr="00BF34B2">
        <w:t>$RKReport += $RKUsers | Where-Object BadPwdCount -ge 5 |</w:t>
      </w:r>
    </w:p>
    <w:p w14:paraId="5E89C90B" w14:textId="77777777" w:rsidR="008C1235" w:rsidRPr="00BF34B2" w:rsidRDefault="008C1235" w:rsidP="00BF34B2">
      <w:pPr>
        <w:pStyle w:val="CodePACKT"/>
      </w:pPr>
      <w:r w:rsidRPr="00BF34B2">
        <w:t>  Format-Table -Property SamAccountName, BadPwdCount |</w:t>
      </w:r>
    </w:p>
    <w:p w14:paraId="66F28CED" w14:textId="77777777" w:rsidR="008C1235" w:rsidRPr="00BF34B2" w:rsidRDefault="008C1235" w:rsidP="00BF34B2">
      <w:pPr>
        <w:pStyle w:val="CodePACKT"/>
      </w:pPr>
      <w:r w:rsidRPr="00BF34B2">
        <w:t>    Out-String</w:t>
      </w:r>
    </w:p>
    <w:p w14:paraId="02154973" w14:textId="77777777" w:rsidR="008C1235" w:rsidRPr="00BF34B2" w:rsidRDefault="008C1235" w:rsidP="00BF34B2">
      <w:pPr>
        <w:pStyle w:val="CodePACKT"/>
      </w:pPr>
    </w:p>
    <w:p w14:paraId="3944D9AF" w14:textId="29212796" w:rsidR="008C1235" w:rsidRPr="00BF34B2" w:rsidRDefault="008C1235" w:rsidP="00BF34B2">
      <w:pPr>
        <w:pStyle w:val="NumberedBulletPACKT"/>
      </w:pPr>
      <w:r w:rsidRPr="00BF34B2">
        <w:t xml:space="preserve">Adding </w:t>
      </w:r>
      <w:r w:rsidR="00BF34B2">
        <w:t>a</w:t>
      </w:r>
      <w:r w:rsidRPr="00BF34B2">
        <w:t>nother report header line for this part of the report and creat</w:t>
      </w:r>
      <w:r w:rsidR="00274BA8">
        <w:t>ing</w:t>
      </w:r>
      <w:r w:rsidRPr="00BF34B2">
        <w:t xml:space="preserve"> an empty array </w:t>
      </w:r>
      <w:r w:rsidR="00BF34B2">
        <w:t>of privileged</w:t>
      </w:r>
      <w:r w:rsidRPr="00BF34B2">
        <w:t xml:space="preserve"> users</w:t>
      </w:r>
    </w:p>
    <w:p w14:paraId="08B7BBE2" w14:textId="77777777" w:rsidR="00BF34B2" w:rsidRPr="00BF34B2" w:rsidRDefault="00BF34B2" w:rsidP="00BF34B2">
      <w:pPr>
        <w:pStyle w:val="CodePACKT"/>
      </w:pPr>
    </w:p>
    <w:p w14:paraId="215FCE42" w14:textId="12314F31" w:rsidR="008C1235" w:rsidRPr="00BF34B2" w:rsidRDefault="008C1235" w:rsidP="00BF34B2">
      <w:pPr>
        <w:pStyle w:val="CodePACKT"/>
      </w:pPr>
      <w:r w:rsidRPr="00BF34B2">
        <w:t>$RKReport += "`n*** Privileged  User Report`n"</w:t>
      </w:r>
    </w:p>
    <w:p w14:paraId="73786D4D" w14:textId="77777777" w:rsidR="008C1235" w:rsidRPr="00BF34B2" w:rsidRDefault="008C1235" w:rsidP="00BF34B2">
      <w:pPr>
        <w:pStyle w:val="CodePACKT"/>
      </w:pPr>
      <w:r w:rsidRPr="00BF34B2">
        <w:t>$PUsers = @()</w:t>
      </w:r>
    </w:p>
    <w:p w14:paraId="6E060D12" w14:textId="77777777" w:rsidR="008C1235" w:rsidRPr="00BF34B2" w:rsidRDefault="008C1235" w:rsidP="00BF34B2">
      <w:pPr>
        <w:pStyle w:val="CodePACKT"/>
      </w:pPr>
    </w:p>
    <w:p w14:paraId="4D0D5E89" w14:textId="311740AF" w:rsidR="008C1235" w:rsidRPr="008C1235" w:rsidRDefault="008C1235" w:rsidP="00BF34B2">
      <w:pPr>
        <w:pStyle w:val="NumberedBulletPACKT"/>
        <w:rPr>
          <w:color w:val="000000"/>
          <w:lang w:val="en-GB" w:eastAsia="en-GB"/>
        </w:rPr>
      </w:pPr>
      <w:r w:rsidRPr="008C1235">
        <w:rPr>
          <w:lang w:val="en-GB" w:eastAsia="en-GB"/>
        </w:rPr>
        <w:t>Querying the Enterprise Admins/Domain Admins/Scheme Admins</w:t>
      </w:r>
      <w:r w:rsidR="00BF34B2">
        <w:rPr>
          <w:bCs/>
          <w:color w:val="000000"/>
          <w:lang w:val="en-GB" w:eastAsia="en-GB"/>
        </w:rPr>
        <w:t xml:space="preserve"> </w:t>
      </w:r>
      <w:r w:rsidRPr="008C1235">
        <w:rPr>
          <w:lang w:val="en-GB" w:eastAsia="en-GB"/>
        </w:rPr>
        <w:t>groups for members and adding them to the $Pusers array</w:t>
      </w:r>
    </w:p>
    <w:p w14:paraId="26F68FB6" w14:textId="77777777" w:rsidR="00BF34B2" w:rsidRPr="00BF34B2" w:rsidRDefault="00BF34B2" w:rsidP="00BF34B2">
      <w:pPr>
        <w:pStyle w:val="CodePACKT"/>
      </w:pPr>
    </w:p>
    <w:p w14:paraId="14F0879D" w14:textId="327754A2" w:rsidR="008C1235" w:rsidRPr="00BF34B2" w:rsidRDefault="008C1235" w:rsidP="00BF34B2">
      <w:pPr>
        <w:pStyle w:val="CodePACKT"/>
      </w:pPr>
      <w:r w:rsidRPr="00BF34B2">
        <w:t># Get Enterprise Admins group members</w:t>
      </w:r>
    </w:p>
    <w:p w14:paraId="6A8F3D57" w14:textId="77777777" w:rsidR="008C1235" w:rsidRPr="00BF34B2" w:rsidRDefault="008C1235" w:rsidP="00BF34B2">
      <w:pPr>
        <w:pStyle w:val="CodePACKT"/>
      </w:pPr>
      <w:r w:rsidRPr="00BF34B2">
        <w:t>$Members = Get-ADGroupMember -Identity 'Enterprise Admins' -Recursive |</w:t>
      </w:r>
    </w:p>
    <w:p w14:paraId="1431325C" w14:textId="77777777" w:rsidR="008C1235" w:rsidRPr="00BF34B2" w:rsidRDefault="008C1235" w:rsidP="00BF34B2">
      <w:pPr>
        <w:pStyle w:val="CodePACKT"/>
      </w:pPr>
      <w:r w:rsidRPr="00BF34B2">
        <w:t>    Sort-Object -Property Name</w:t>
      </w:r>
    </w:p>
    <w:p w14:paraId="3E65C1A6" w14:textId="77777777" w:rsidR="008C1235" w:rsidRPr="00BF34B2" w:rsidRDefault="008C1235" w:rsidP="00BF34B2">
      <w:pPr>
        <w:pStyle w:val="CodePACKT"/>
      </w:pPr>
      <w:r w:rsidRPr="00BF34B2">
        <w:t>$PUsers += foreach ($Member in $Members) {</w:t>
      </w:r>
    </w:p>
    <w:p w14:paraId="60C2C90E" w14:textId="77777777" w:rsidR="008C1235" w:rsidRPr="00BF34B2" w:rsidRDefault="008C1235" w:rsidP="00BF34B2">
      <w:pPr>
        <w:pStyle w:val="CodePACKT"/>
      </w:pPr>
      <w:r w:rsidRPr="00BF34B2">
        <w:t>    Get-ADUser -Identity $Member.SID -Properties * |</w:t>
      </w:r>
    </w:p>
    <w:p w14:paraId="2BA8106E" w14:textId="77777777" w:rsidR="008C1235" w:rsidRPr="00BF34B2" w:rsidRDefault="008C1235" w:rsidP="00BF34B2">
      <w:pPr>
        <w:pStyle w:val="CodePACKT"/>
      </w:pPr>
      <w:r w:rsidRPr="00BF34B2">
        <w:t>        Select-Object -Property Name,</w:t>
      </w:r>
    </w:p>
    <w:p w14:paraId="698B067A" w14:textId="77777777" w:rsidR="008C1235" w:rsidRPr="00BF34B2" w:rsidRDefault="008C1235" w:rsidP="00BF34B2">
      <w:pPr>
        <w:pStyle w:val="CodePACKT"/>
      </w:pPr>
      <w:r w:rsidRPr="00BF34B2">
        <w:t>               @{Name='Group';expression={'Enterprise Admins'}},</w:t>
      </w:r>
    </w:p>
    <w:p w14:paraId="15847135" w14:textId="77777777" w:rsidR="008C1235" w:rsidRPr="00BF34B2" w:rsidRDefault="008C1235" w:rsidP="00BF34B2">
      <w:pPr>
        <w:pStyle w:val="CodePACKT"/>
      </w:pPr>
      <w:r w:rsidRPr="00BF34B2">
        <w:t>               whenCreated,LastLogonDate</w:t>
      </w:r>
    </w:p>
    <w:p w14:paraId="14F7AD89" w14:textId="77777777" w:rsidR="008C1235" w:rsidRPr="00BF34B2" w:rsidRDefault="008C1235" w:rsidP="00BF34B2">
      <w:pPr>
        <w:pStyle w:val="CodePACKT"/>
      </w:pPr>
      <w:r w:rsidRPr="00BF34B2">
        <w:t>}</w:t>
      </w:r>
    </w:p>
    <w:p w14:paraId="7CC92BD8" w14:textId="77777777" w:rsidR="008C1235" w:rsidRPr="00BF34B2" w:rsidRDefault="008C1235" w:rsidP="00BF34B2">
      <w:pPr>
        <w:pStyle w:val="CodePACKT"/>
      </w:pPr>
      <w:r w:rsidRPr="00BF34B2">
        <w:t># Get Domain Admins group members</w:t>
      </w:r>
    </w:p>
    <w:p w14:paraId="4CA3FDD2" w14:textId="77777777" w:rsidR="008C1235" w:rsidRPr="00BF34B2" w:rsidRDefault="008C1235" w:rsidP="00BF34B2">
      <w:pPr>
        <w:pStyle w:val="CodePACKT"/>
      </w:pPr>
      <w:r w:rsidRPr="00BF34B2">
        <w:t xml:space="preserve">$Members = </w:t>
      </w:r>
    </w:p>
    <w:p w14:paraId="4A4D40F9" w14:textId="77777777" w:rsidR="008C1235" w:rsidRPr="00BF34B2" w:rsidRDefault="008C1235" w:rsidP="00BF34B2">
      <w:pPr>
        <w:pStyle w:val="CodePACKT"/>
      </w:pPr>
      <w:r w:rsidRPr="00BF34B2">
        <w:t>  Get-ADGroupMember -Identity 'Domain Admins' -Recursive |</w:t>
      </w:r>
    </w:p>
    <w:p w14:paraId="10C26893" w14:textId="77777777" w:rsidR="008C1235" w:rsidRPr="00BF34B2" w:rsidRDefault="008C1235" w:rsidP="00BF34B2">
      <w:pPr>
        <w:pStyle w:val="CodePACKT"/>
      </w:pPr>
      <w:r w:rsidRPr="00BF34B2">
        <w:t>    Sort-Object -Property Name</w:t>
      </w:r>
    </w:p>
    <w:p w14:paraId="0D329A42" w14:textId="77777777" w:rsidR="008C1235" w:rsidRPr="00BF34B2" w:rsidRDefault="008C1235" w:rsidP="00BF34B2">
      <w:pPr>
        <w:pStyle w:val="CodePACKT"/>
      </w:pPr>
      <w:r w:rsidRPr="00BF34B2">
        <w:t>$PUsers += Foreach ($Member in $Members)</w:t>
      </w:r>
    </w:p>
    <w:p w14:paraId="69549B0F" w14:textId="77777777" w:rsidR="008C1235" w:rsidRPr="00BF34B2" w:rsidRDefault="008C1235" w:rsidP="00BF34B2">
      <w:pPr>
        <w:pStyle w:val="CodePACKT"/>
      </w:pPr>
      <w:r w:rsidRPr="00BF34B2">
        <w:t>    {Get-ADUser -Identity $member.SID -Properties * |</w:t>
      </w:r>
    </w:p>
    <w:p w14:paraId="6DCD7A6B" w14:textId="77777777" w:rsidR="008C1235" w:rsidRPr="00BF34B2" w:rsidRDefault="008C1235" w:rsidP="00BF34B2">
      <w:pPr>
        <w:pStyle w:val="CodePACKT"/>
      </w:pPr>
      <w:r w:rsidRPr="00BF34B2">
        <w:t>        Select-Object -Property Name,</w:t>
      </w:r>
    </w:p>
    <w:p w14:paraId="7EDE5141" w14:textId="77777777" w:rsidR="008C1235" w:rsidRPr="00BF34B2" w:rsidRDefault="008C1235" w:rsidP="00BF34B2">
      <w:pPr>
        <w:pStyle w:val="CodePACKT"/>
      </w:pPr>
      <w:r w:rsidRPr="00BF34B2">
        <w:t>                @{Name='Group';expression={'Domain Admins'}},</w:t>
      </w:r>
    </w:p>
    <w:p w14:paraId="31E02A84" w14:textId="77777777" w:rsidR="008C1235" w:rsidRPr="00BF34B2" w:rsidRDefault="008C1235" w:rsidP="00BF34B2">
      <w:pPr>
        <w:pStyle w:val="CodePACKT"/>
      </w:pPr>
      <w:r w:rsidRPr="00BF34B2">
        <w:t>                WhenCreated, Lastlogondate,SamAccountName</w:t>
      </w:r>
    </w:p>
    <w:p w14:paraId="7FCBE630" w14:textId="77777777" w:rsidR="008C1235" w:rsidRPr="00BF34B2" w:rsidRDefault="008C1235" w:rsidP="00BF34B2">
      <w:pPr>
        <w:pStyle w:val="CodePACKT"/>
      </w:pPr>
      <w:r w:rsidRPr="00BF34B2">
        <w:t>}</w:t>
      </w:r>
    </w:p>
    <w:p w14:paraId="4C4AB047" w14:textId="77777777" w:rsidR="008C1235" w:rsidRPr="00BF34B2" w:rsidRDefault="008C1235" w:rsidP="00BF34B2">
      <w:pPr>
        <w:pStyle w:val="CodePACKT"/>
      </w:pPr>
      <w:r w:rsidRPr="00BF34B2">
        <w:t># Get Schema Admins members</w:t>
      </w:r>
    </w:p>
    <w:p w14:paraId="685982E9" w14:textId="77777777" w:rsidR="008C1235" w:rsidRPr="00BF34B2" w:rsidRDefault="008C1235" w:rsidP="00BF34B2">
      <w:pPr>
        <w:pStyle w:val="CodePACKT"/>
      </w:pPr>
      <w:r w:rsidRPr="00BF34B2">
        <w:t xml:space="preserve">$Members = </w:t>
      </w:r>
    </w:p>
    <w:p w14:paraId="4D000CCB" w14:textId="77777777" w:rsidR="008C1235" w:rsidRPr="00BF34B2" w:rsidRDefault="008C1235" w:rsidP="00BF34B2">
      <w:pPr>
        <w:pStyle w:val="CodePACKT"/>
      </w:pPr>
      <w:r w:rsidRPr="00BF34B2">
        <w:t>  Get-ADGroupMember -Identity 'Schema Admins' -Recursive |</w:t>
      </w:r>
    </w:p>
    <w:p w14:paraId="15F7B405" w14:textId="77777777" w:rsidR="008C1235" w:rsidRPr="00BF34B2" w:rsidRDefault="008C1235" w:rsidP="00BF34B2">
      <w:pPr>
        <w:pStyle w:val="CodePACKT"/>
      </w:pPr>
      <w:r w:rsidRPr="00BF34B2">
        <w:t>    Sort-Object Name</w:t>
      </w:r>
    </w:p>
    <w:p w14:paraId="5AC1E959" w14:textId="77777777" w:rsidR="008C1235" w:rsidRPr="00BF34B2" w:rsidRDefault="008C1235" w:rsidP="00BF34B2">
      <w:pPr>
        <w:pStyle w:val="CodePACKT"/>
      </w:pPr>
      <w:r w:rsidRPr="00BF34B2">
        <w:t>$PUsers += Foreach ($Member in $Members) {</w:t>
      </w:r>
    </w:p>
    <w:p w14:paraId="5C21EAC0" w14:textId="77777777" w:rsidR="008C1235" w:rsidRPr="00BF34B2" w:rsidRDefault="008C1235" w:rsidP="00BF34B2">
      <w:pPr>
        <w:pStyle w:val="CodePACKT"/>
      </w:pPr>
      <w:r w:rsidRPr="00BF34B2">
        <w:t>    Get-ADUser -Identity $member.SID -Properties * |</w:t>
      </w:r>
    </w:p>
    <w:p w14:paraId="1C37A56A" w14:textId="77777777" w:rsidR="008C1235" w:rsidRPr="00BF34B2" w:rsidRDefault="008C1235" w:rsidP="00BF34B2">
      <w:pPr>
        <w:pStyle w:val="CodePACKT"/>
      </w:pPr>
      <w:r w:rsidRPr="00BF34B2">
        <w:t>        Select-Object -Property Name,</w:t>
      </w:r>
    </w:p>
    <w:p w14:paraId="1DD188EF" w14:textId="77777777" w:rsidR="008C1235" w:rsidRPr="00BF34B2" w:rsidRDefault="008C1235" w:rsidP="00BF34B2">
      <w:pPr>
        <w:pStyle w:val="CodePACKT"/>
      </w:pPr>
      <w:r w:rsidRPr="00BF34B2">
        <w:t xml:space="preserve">            @{Name='Group';expression={'Schema Admins'}}, </w:t>
      </w:r>
    </w:p>
    <w:p w14:paraId="0A7EFFDC" w14:textId="77777777" w:rsidR="008C1235" w:rsidRPr="00BF34B2" w:rsidRDefault="008C1235" w:rsidP="00BF34B2">
      <w:pPr>
        <w:pStyle w:val="CodePACKT"/>
      </w:pPr>
      <w:r w:rsidRPr="00BF34B2">
        <w:t>            WhenCreated, LastLogonDate,SamAccountName</w:t>
      </w:r>
    </w:p>
    <w:p w14:paraId="452A55E4" w14:textId="77777777" w:rsidR="008C1235" w:rsidRPr="00BF34B2" w:rsidRDefault="008C1235" w:rsidP="00BF34B2">
      <w:pPr>
        <w:pStyle w:val="CodePACKT"/>
      </w:pPr>
      <w:r w:rsidRPr="00BF34B2">
        <w:t>}</w:t>
      </w:r>
    </w:p>
    <w:p w14:paraId="042DE3CC" w14:textId="77777777" w:rsidR="008C1235" w:rsidRPr="00BF34B2" w:rsidRDefault="008C1235" w:rsidP="00BF34B2">
      <w:pPr>
        <w:pStyle w:val="CodePACKT"/>
      </w:pPr>
    </w:p>
    <w:p w14:paraId="6F88C606" w14:textId="5683C477" w:rsidR="008C1235" w:rsidRPr="008C1235" w:rsidRDefault="008C1235" w:rsidP="00BF34B2">
      <w:pPr>
        <w:pStyle w:val="NumberedBulletPACKT"/>
        <w:rPr>
          <w:color w:val="000000"/>
          <w:lang w:val="en-GB" w:eastAsia="en-GB"/>
        </w:rPr>
      </w:pPr>
      <w:r w:rsidRPr="008C1235">
        <w:rPr>
          <w:lang w:val="en-GB" w:eastAsia="en-GB"/>
        </w:rPr>
        <w:t>Adding the special users to the report</w:t>
      </w:r>
    </w:p>
    <w:p w14:paraId="53118D00" w14:textId="77777777" w:rsidR="00BF34B2" w:rsidRDefault="00BF34B2" w:rsidP="00BF34B2">
      <w:pPr>
        <w:pStyle w:val="CodePACKT"/>
      </w:pPr>
    </w:p>
    <w:p w14:paraId="6D21C7DE" w14:textId="28229DEE" w:rsidR="008C1235" w:rsidRPr="008C1235" w:rsidRDefault="008C1235" w:rsidP="00BF34B2">
      <w:pPr>
        <w:pStyle w:val="CodePACKT"/>
      </w:pPr>
      <w:r w:rsidRPr="008C1235">
        <w:t>$RKReport += $PUsers | Out-String</w:t>
      </w:r>
    </w:p>
    <w:p w14:paraId="43FD7ADF" w14:textId="77777777" w:rsidR="008C1235" w:rsidRPr="008C1235" w:rsidRDefault="008C1235" w:rsidP="00BF34B2">
      <w:pPr>
        <w:pStyle w:val="CodePACKT"/>
      </w:pPr>
    </w:p>
    <w:p w14:paraId="6E5F9427" w14:textId="44F37B03" w:rsidR="008C1235" w:rsidRPr="008C1235" w:rsidRDefault="008C1235" w:rsidP="00BF34B2">
      <w:pPr>
        <w:pStyle w:val="NumberedBulletPACKT"/>
        <w:rPr>
          <w:color w:val="000000"/>
          <w:lang w:val="en-GB" w:eastAsia="en-GB"/>
        </w:rPr>
      </w:pPr>
      <w:r w:rsidRPr="008C1235">
        <w:rPr>
          <w:lang w:val="en-GB" w:eastAsia="en-GB"/>
        </w:rPr>
        <w:t>Displaying the final report</w:t>
      </w:r>
    </w:p>
    <w:p w14:paraId="6B062636" w14:textId="77777777" w:rsidR="00BF34B2" w:rsidRDefault="00BF34B2" w:rsidP="00BF34B2">
      <w:pPr>
        <w:pStyle w:val="CodePACKT"/>
      </w:pPr>
    </w:p>
    <w:p w14:paraId="6E38D505" w14:textId="6DC5665E" w:rsidR="008C1235" w:rsidRPr="008C1235" w:rsidRDefault="008C1235" w:rsidP="00BF34B2">
      <w:pPr>
        <w:pStyle w:val="CodePACKT"/>
      </w:pPr>
      <w:r w:rsidRPr="008C1235">
        <w:t>$RKReport</w:t>
      </w:r>
    </w:p>
    <w:p w14:paraId="58A54D3B" w14:textId="7B46C830" w:rsidR="00680501" w:rsidRDefault="00680501" w:rsidP="00680501">
      <w:pPr>
        <w:pStyle w:val="Heading2"/>
        <w:numPr>
          <w:ilvl w:val="1"/>
          <w:numId w:val="3"/>
        </w:numPr>
        <w:tabs>
          <w:tab w:val="left" w:pos="0"/>
        </w:tabs>
      </w:pPr>
      <w:r>
        <w:lastRenderedPageBreak/>
        <w:t>How it works...</w:t>
      </w:r>
    </w:p>
    <w:p w14:paraId="1FA2A207" w14:textId="117385FD" w:rsidR="00571280" w:rsidRPr="00571280" w:rsidRDefault="00274BA8" w:rsidP="00571280">
      <w:pPr>
        <w:pStyle w:val="NormalPACKT"/>
        <w:rPr>
          <w:lang w:val="en-GB"/>
        </w:rPr>
      </w:pPr>
      <w:r>
        <w:rPr>
          <w:lang w:val="en-GB"/>
        </w:rPr>
        <w:t>All the steps except the last one produce no output in this recipe</w:t>
      </w:r>
      <w:r w:rsidR="00571280" w:rsidRPr="00571280">
        <w:rPr>
          <w:lang w:val="en-GB"/>
        </w:rPr>
        <w:t xml:space="preserve">. The </w:t>
      </w:r>
      <w:r w:rsidR="00571280">
        <w:rPr>
          <w:lang w:val="en-GB"/>
        </w:rPr>
        <w:t xml:space="preserve">first </w:t>
      </w:r>
      <w:r w:rsidR="00571280" w:rsidRPr="00571280">
        <w:rPr>
          <w:lang w:val="en-GB"/>
        </w:rPr>
        <w:t>steps create a report which you view in the final step.</w:t>
      </w:r>
    </w:p>
    <w:p w14:paraId="3D2E9D04" w14:textId="3777A039" w:rsidR="00571280" w:rsidRPr="00571280" w:rsidRDefault="00571280" w:rsidP="00571280">
      <w:pPr>
        <w:pStyle w:val="NormalPACKT"/>
        <w:rPr>
          <w:lang w:val="en-GB"/>
        </w:rPr>
      </w:pPr>
      <w:r w:rsidRPr="00571280">
        <w:rPr>
          <w:lang w:val="en-GB"/>
        </w:rPr>
        <w:t xml:space="preserve">In </w:t>
      </w:r>
      <w:r w:rsidRPr="00571280">
        <w:rPr>
          <w:rStyle w:val="ItalicsPACKT"/>
          <w:lang w:val="en-GB"/>
        </w:rPr>
        <w:t>step 1</w:t>
      </w:r>
      <w:r w:rsidRPr="00571280">
        <w:rPr>
          <w:lang w:val="en-GB"/>
        </w:rPr>
        <w:t xml:space="preserve">, you create a function, </w:t>
      </w:r>
      <w:r w:rsidRPr="00571280">
        <w:rPr>
          <w:rStyle w:val="CodeInTextPACKT"/>
          <w:lang w:val="en-GB"/>
        </w:rPr>
        <w:t>Get-ReskitUser</w:t>
      </w:r>
      <w:r w:rsidRPr="00571280">
        <w:rPr>
          <w:lang w:val="en-GB"/>
        </w:rPr>
        <w:t xml:space="preserve">, which creates a set of user objects related to each </w:t>
      </w:r>
      <w:r w:rsidR="00274BA8">
        <w:rPr>
          <w:lang w:val="en-GB"/>
        </w:rPr>
        <w:t>user</w:t>
      </w:r>
      <w:r w:rsidRPr="00571280">
        <w:rPr>
          <w:lang w:val="en-GB"/>
        </w:rPr>
        <w:t xml:space="preserve"> in your AD. In </w:t>
      </w:r>
      <w:r w:rsidRPr="00571280">
        <w:rPr>
          <w:rStyle w:val="ItalicsPACKT"/>
          <w:lang w:val="en-GB"/>
        </w:rPr>
        <w:t>step 2</w:t>
      </w:r>
      <w:r w:rsidRPr="00571280">
        <w:rPr>
          <w:lang w:val="en-GB"/>
        </w:rPr>
        <w:t xml:space="preserve">, you use the function to populate an array, </w:t>
      </w:r>
      <w:r w:rsidRPr="00571280">
        <w:rPr>
          <w:rStyle w:val="CodeInTextPACKT"/>
          <w:lang w:val="en-GB"/>
        </w:rPr>
        <w:t>$RKUsers</w:t>
      </w:r>
      <w:r w:rsidRPr="00571280">
        <w:rPr>
          <w:lang w:val="en-GB"/>
        </w:rPr>
        <w:t>, containing users and necessary details needed for your report.</w:t>
      </w:r>
    </w:p>
    <w:p w14:paraId="404A7E51" w14:textId="54713788" w:rsidR="00571280" w:rsidRPr="00571280" w:rsidRDefault="00571280" w:rsidP="00571280">
      <w:pPr>
        <w:pStyle w:val="NormalPACKT"/>
        <w:rPr>
          <w:lang w:val="en-GB"/>
        </w:rPr>
      </w:pPr>
      <w:r>
        <w:rPr>
          <w:lang w:val="en-GB"/>
        </w:rPr>
        <w:t>In</w:t>
      </w:r>
      <w:r w:rsidRPr="00571280">
        <w:rPr>
          <w:lang w:val="en-GB"/>
        </w:rPr>
        <w:t xml:space="preserve"> </w:t>
      </w:r>
      <w:r w:rsidRPr="00571280">
        <w:rPr>
          <w:rStyle w:val="ItalicsPACKT"/>
          <w:lang w:val="en-GB"/>
        </w:rPr>
        <w:t>step 3</w:t>
      </w:r>
      <w:r w:rsidRPr="00571280">
        <w:rPr>
          <w:lang w:val="en-GB"/>
        </w:rPr>
        <w:t xml:space="preserve">, you build the header for the report, and then in </w:t>
      </w:r>
      <w:r w:rsidRPr="00571280">
        <w:rPr>
          <w:rStyle w:val="ItalicsPACKT"/>
          <w:lang w:val="en-GB"/>
        </w:rPr>
        <w:t>step 4</w:t>
      </w:r>
      <w:r w:rsidRPr="00571280">
        <w:rPr>
          <w:lang w:val="en-GB"/>
        </w:rPr>
        <w:t>, you build a report section on disabled users</w:t>
      </w:r>
      <w:r>
        <w:rPr>
          <w:lang w:val="en-GB"/>
        </w:rPr>
        <w:t xml:space="preserve">, </w:t>
      </w:r>
      <w:r w:rsidRPr="00571280">
        <w:rPr>
          <w:lang w:val="en-GB"/>
        </w:rPr>
        <w:t>add</w:t>
      </w:r>
      <w:r>
        <w:rPr>
          <w:lang w:val="en-GB"/>
        </w:rPr>
        <w:t>ing</w:t>
      </w:r>
      <w:r w:rsidRPr="00571280">
        <w:rPr>
          <w:lang w:val="en-GB"/>
        </w:rPr>
        <w:t xml:space="preserve"> details of disabled user accounts. In </w:t>
      </w:r>
      <w:r w:rsidRPr="00571280">
        <w:rPr>
          <w:rStyle w:val="ItalicsPACKT"/>
          <w:lang w:val="en-GB"/>
        </w:rPr>
        <w:t>step 5</w:t>
      </w:r>
      <w:r w:rsidRPr="00571280">
        <w:rPr>
          <w:lang w:val="en-GB"/>
        </w:rPr>
        <w:t xml:space="preserve">, you add details of users that have not logged on within the last </w:t>
      </w:r>
      <w:r w:rsidR="00274BA8">
        <w:rPr>
          <w:lang w:val="en-GB"/>
        </w:rPr>
        <w:t>seven</w:t>
      </w:r>
      <w:r w:rsidRPr="00571280">
        <w:rPr>
          <w:lang w:val="en-GB"/>
        </w:rPr>
        <w:t xml:space="preserve"> days. In </w:t>
      </w:r>
      <w:r w:rsidRPr="00571280">
        <w:rPr>
          <w:rStyle w:val="ItalicsPACKT"/>
          <w:lang w:val="en-GB"/>
        </w:rPr>
        <w:t>step 6</w:t>
      </w:r>
      <w:r w:rsidRPr="00571280">
        <w:rPr>
          <w:lang w:val="en-GB"/>
        </w:rPr>
        <w:t xml:space="preserve">, you add details of users who have had more than </w:t>
      </w:r>
      <w:r w:rsidR="00274BA8">
        <w:rPr>
          <w:lang w:val="en-GB"/>
        </w:rPr>
        <w:t>five</w:t>
      </w:r>
      <w:r w:rsidRPr="00571280">
        <w:rPr>
          <w:lang w:val="en-GB"/>
        </w:rPr>
        <w:t xml:space="preserve"> unsuccessful login attempts. </w:t>
      </w:r>
    </w:p>
    <w:p w14:paraId="04DCB76E" w14:textId="166C3520" w:rsidR="00571280" w:rsidRPr="00571280" w:rsidRDefault="00571280" w:rsidP="00571280">
      <w:pPr>
        <w:pStyle w:val="NormalPACKT"/>
        <w:rPr>
          <w:lang w:val="en-GB"/>
        </w:rPr>
      </w:pPr>
      <w:r w:rsidRPr="00571280">
        <w:rPr>
          <w:lang w:val="en-GB"/>
        </w:rPr>
        <w:t xml:space="preserve">The final section of the report lists members of crucial AD groups. With </w:t>
      </w:r>
      <w:r w:rsidRPr="00571280">
        <w:rPr>
          <w:rStyle w:val="ItalicsPACKT"/>
          <w:lang w:val="en-GB"/>
        </w:rPr>
        <w:t>step 7,</w:t>
      </w:r>
      <w:r w:rsidRPr="00571280">
        <w:rPr>
          <w:lang w:val="en-GB"/>
        </w:rPr>
        <w:t xml:space="preserve"> you create a header for this section. Then with </w:t>
      </w:r>
      <w:r w:rsidRPr="00571280">
        <w:rPr>
          <w:rStyle w:val="ItalicsPACKT"/>
          <w:lang w:val="en-GB"/>
        </w:rPr>
        <w:t xml:space="preserve">step </w:t>
      </w:r>
      <w:r w:rsidRPr="00571280">
        <w:rPr>
          <w:lang w:val="en-GB"/>
        </w:rPr>
        <w:t xml:space="preserve">8 and </w:t>
      </w:r>
      <w:r w:rsidRPr="00571280">
        <w:rPr>
          <w:rStyle w:val="ItalicsPACKT"/>
          <w:lang w:val="en-GB"/>
        </w:rPr>
        <w:t>step 9</w:t>
      </w:r>
      <w:r w:rsidRPr="00571280">
        <w:rPr>
          <w:lang w:val="en-GB"/>
        </w:rPr>
        <w:t xml:space="preserve">, you add details of members of these groups.   </w:t>
      </w:r>
    </w:p>
    <w:p w14:paraId="657ADDE9" w14:textId="665E816C" w:rsidR="00571280" w:rsidRDefault="00571280" w:rsidP="00571280">
      <w:pPr>
        <w:pStyle w:val="NormalPACKT"/>
        <w:rPr>
          <w:lang w:val="en-GB"/>
        </w:rPr>
      </w:pPr>
      <w:r w:rsidRPr="00571280">
        <w:rPr>
          <w:lang w:val="en-GB"/>
        </w:rPr>
        <w:t xml:space="preserve">Once these steps are complete, in step </w:t>
      </w:r>
      <w:r w:rsidRPr="00571280">
        <w:rPr>
          <w:rStyle w:val="ItalicsPACKT"/>
          <w:lang w:val="en-GB"/>
        </w:rPr>
        <w:t>10</w:t>
      </w:r>
      <w:r w:rsidRPr="00571280">
        <w:rPr>
          <w:lang w:val="en-GB"/>
        </w:rPr>
        <w:t>, you can view the output of the report, which looks like this:</w:t>
      </w:r>
    </w:p>
    <w:p w14:paraId="529803AB" w14:textId="403EE574" w:rsidR="005D42B3" w:rsidRDefault="0055006B" w:rsidP="005D42B3">
      <w:pPr>
        <w:pStyle w:val="FigurePACKT"/>
      </w:pPr>
      <w:r>
        <w:rPr>
          <w:noProof/>
        </w:rPr>
        <w:drawing>
          <wp:inline distT="0" distB="0" distL="0" distR="0" wp14:anchorId="47F56018" wp14:editId="11D7810C">
            <wp:extent cx="3635693" cy="4762734"/>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43981" cy="4773591"/>
                    </a:xfrm>
                    <a:prstGeom prst="rect">
                      <a:avLst/>
                    </a:prstGeom>
                  </pic:spPr>
                </pic:pic>
              </a:graphicData>
            </a:graphic>
          </wp:inline>
        </w:drawing>
      </w:r>
    </w:p>
    <w:p w14:paraId="451D0C58" w14:textId="503EC27F" w:rsidR="005D42B3" w:rsidRDefault="005D42B3" w:rsidP="005D42B3">
      <w:pPr>
        <w:pStyle w:val="FigurePACKT"/>
        <w:rPr>
          <w:szCs w:val="28"/>
        </w:rPr>
      </w:pPr>
      <w:r>
        <w:rPr>
          <w:szCs w:val="28"/>
        </w:rPr>
        <w:t xml:space="preserve">Figure 4.44: Viewing </w:t>
      </w:r>
      <w:r w:rsidR="00274BA8">
        <w:rPr>
          <w:szCs w:val="28"/>
        </w:rPr>
        <w:t xml:space="preserve">the </w:t>
      </w:r>
      <w:r>
        <w:rPr>
          <w:szCs w:val="28"/>
        </w:rPr>
        <w:t>final Users report</w:t>
      </w:r>
    </w:p>
    <w:p w14:paraId="36A3CDDB" w14:textId="53509877" w:rsidR="005D42B3" w:rsidRPr="005D42B3" w:rsidRDefault="005D42B3" w:rsidP="005D42B3">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44</w:t>
      </w:r>
      <w:r w:rsidRPr="00764924">
        <w:rPr>
          <w:rFonts w:ascii="Arial" w:hAnsi="Arial"/>
          <w:b/>
          <w:color w:val="FF0000"/>
          <w:sz w:val="28"/>
          <w:szCs w:val="28"/>
        </w:rPr>
        <w:t>.png</w:t>
      </w:r>
    </w:p>
    <w:p w14:paraId="5890C219" w14:textId="77777777" w:rsidR="00680501" w:rsidRDefault="00680501" w:rsidP="00680501">
      <w:pPr>
        <w:pStyle w:val="Heading2"/>
      </w:pPr>
      <w:r>
        <w:t>There's more...</w:t>
      </w:r>
    </w:p>
    <w:p w14:paraId="4B7A6686" w14:textId="184387CE" w:rsidR="0055006B" w:rsidRPr="0055006B" w:rsidRDefault="0055006B" w:rsidP="0055006B">
      <w:pPr>
        <w:pStyle w:val="NormalPACKT"/>
        <w:rPr>
          <w:lang w:val="en-GB"/>
        </w:rPr>
      </w:pPr>
      <w:r w:rsidRPr="0055006B">
        <w:rPr>
          <w:lang w:val="en-GB"/>
        </w:rPr>
        <w:t xml:space="preserve">In </w:t>
      </w:r>
      <w:r w:rsidRPr="0055006B">
        <w:rPr>
          <w:rStyle w:val="ItalicsPACKT"/>
          <w:lang w:val="en-GB"/>
        </w:rPr>
        <w:t>step 1</w:t>
      </w:r>
      <w:r w:rsidRPr="0055006B">
        <w:rPr>
          <w:lang w:val="en-GB"/>
        </w:rPr>
        <w:t>, you create a function to retrieve users. This function allows you to reformat the properties as needed, improving the output in your report.</w:t>
      </w:r>
    </w:p>
    <w:p w14:paraId="31BBED76" w14:textId="64735298" w:rsidR="0055006B" w:rsidRPr="0055006B" w:rsidRDefault="0055006B" w:rsidP="0055006B">
      <w:pPr>
        <w:pStyle w:val="NormalPACKT"/>
        <w:rPr>
          <w:lang w:val="en-GB"/>
        </w:rPr>
      </w:pPr>
      <w:r w:rsidRPr="0055006B">
        <w:rPr>
          <w:lang w:val="en-GB"/>
        </w:rPr>
        <w:lastRenderedPageBreak/>
        <w:t xml:space="preserve">In </w:t>
      </w:r>
      <w:r w:rsidRPr="0055006B">
        <w:rPr>
          <w:rStyle w:val="ItalicsPACKT"/>
          <w:lang w:val="en-GB"/>
        </w:rPr>
        <w:t>step</w:t>
      </w:r>
      <w:r w:rsidR="00274BA8">
        <w:rPr>
          <w:rStyle w:val="ItalicsPACKT"/>
          <w:lang w:val="en-GB"/>
        </w:rPr>
        <w:t>s</w:t>
      </w:r>
      <w:r w:rsidRPr="0055006B">
        <w:rPr>
          <w:rStyle w:val="ItalicsPACKT"/>
          <w:lang w:val="en-GB"/>
        </w:rPr>
        <w:t xml:space="preserve"> </w:t>
      </w:r>
      <w:r>
        <w:rPr>
          <w:rStyle w:val="ItalicsPACKT"/>
          <w:lang w:val="en-GB"/>
        </w:rPr>
        <w:t>3</w:t>
      </w:r>
      <w:r w:rsidRPr="0055006B">
        <w:rPr>
          <w:lang w:val="en-GB"/>
        </w:rPr>
        <w:t xml:space="preserve"> through </w:t>
      </w:r>
      <w:r w:rsidRPr="0055006B">
        <w:rPr>
          <w:rStyle w:val="ItalicsPACKT"/>
          <w:lang w:val="en-GB"/>
        </w:rPr>
        <w:t>step</w:t>
      </w:r>
      <w:r>
        <w:rPr>
          <w:rStyle w:val="ItalicsPACKT"/>
          <w:lang w:val="en-GB"/>
        </w:rPr>
        <w:t xml:space="preserve"> 9</w:t>
      </w:r>
      <w:r w:rsidRPr="0055006B">
        <w:rPr>
          <w:lang w:val="en-GB"/>
        </w:rPr>
        <w:t>, you build the report contents</w:t>
      </w:r>
      <w:r>
        <w:rPr>
          <w:lang w:val="en-GB"/>
        </w:rPr>
        <w:t xml:space="preserve"> by adding to a variable holding the report. These steps show you how </w:t>
      </w:r>
      <w:r w:rsidR="00274BA8">
        <w:rPr>
          <w:lang w:val="en-GB"/>
        </w:rPr>
        <w:t>to</w:t>
      </w:r>
      <w:r>
        <w:rPr>
          <w:lang w:val="en-GB"/>
        </w:rPr>
        <w:t xml:space="preserve"> create highly customized reports for your domain. </w:t>
      </w:r>
    </w:p>
    <w:p w14:paraId="14C31C47" w14:textId="1D81D091" w:rsidR="00680501" w:rsidRDefault="0055006B" w:rsidP="0055006B">
      <w:pPr>
        <w:pStyle w:val="NormalPACKT"/>
        <w:rPr>
          <w:lang w:val="en-GB"/>
        </w:rPr>
      </w:pPr>
      <w:r w:rsidRPr="0055006B">
        <w:rPr>
          <w:lang w:val="en-GB"/>
        </w:rPr>
        <w:t xml:space="preserve">In </w:t>
      </w:r>
      <w:r w:rsidRPr="0055006B">
        <w:rPr>
          <w:rStyle w:val="ItalicsPACKT"/>
          <w:lang w:val="en-GB"/>
        </w:rPr>
        <w:t xml:space="preserve">step </w:t>
      </w:r>
      <w:r w:rsidRPr="0055006B">
        <w:rPr>
          <w:rStyle w:val="ItalicsPACKT"/>
        </w:rPr>
        <w:t>10</w:t>
      </w:r>
      <w:r w:rsidRPr="0055006B">
        <w:rPr>
          <w:lang w:val="en-GB"/>
        </w:rPr>
        <w:t>, you see the final report. Note that the user</w:t>
      </w:r>
      <w:r w:rsidR="0057580B">
        <w:rPr>
          <w:lang w:val="en-GB"/>
        </w:rPr>
        <w:t>s</w:t>
      </w:r>
      <w:r w:rsidRPr="0055006B">
        <w:rPr>
          <w:lang w:val="en-GB"/>
        </w:rPr>
        <w:t xml:space="preserve"> Malcolm</w:t>
      </w:r>
      <w:r w:rsidR="0057580B">
        <w:rPr>
          <w:lang w:val="en-GB"/>
        </w:rPr>
        <w:t xml:space="preserve"> and ThomasL </w:t>
      </w:r>
      <w:r w:rsidR="00BD2A5A">
        <w:rPr>
          <w:lang w:val="en-GB"/>
        </w:rPr>
        <w:t>have</w:t>
      </w:r>
      <w:r w:rsidRPr="0055006B">
        <w:rPr>
          <w:lang w:val="en-GB"/>
        </w:rPr>
        <w:t xml:space="preserve"> a high number of failed login attempts </w:t>
      </w:r>
      <w:r w:rsidR="0057580B">
        <w:rPr>
          <w:lang w:val="en-GB"/>
        </w:rPr>
        <w:t>but</w:t>
      </w:r>
      <w:r w:rsidRPr="0055006B">
        <w:rPr>
          <w:lang w:val="en-GB"/>
        </w:rPr>
        <w:t xml:space="preserve"> logged in at some point successfully. If you log in using a domain account and an incorrect password, AD rejects the login and increases the bad attempt count. </w:t>
      </w:r>
      <w:r w:rsidR="00274BA8">
        <w:rPr>
          <w:lang w:val="en-GB"/>
        </w:rPr>
        <w:t>However, the AD zeros the bad logon count once you log in successfully</w:t>
      </w:r>
      <w:r w:rsidRPr="0055006B">
        <w:rPr>
          <w:lang w:val="en-GB"/>
        </w:rPr>
        <w:t>.</w:t>
      </w:r>
      <w:r w:rsidR="0057580B">
        <w:rPr>
          <w:lang w:val="en-GB"/>
        </w:rPr>
        <w:t xml:space="preserve"> You might also ask why both those users are members of the Enterprise Admins group!</w:t>
      </w:r>
    </w:p>
    <w:p w14:paraId="692EC11F" w14:textId="39FF05F7" w:rsidR="001631D9" w:rsidRDefault="001631D9" w:rsidP="001631D9">
      <w:pPr>
        <w:pStyle w:val="Heading1"/>
        <w:tabs>
          <w:tab w:val="left" w:pos="0"/>
        </w:tabs>
      </w:pPr>
      <w:r>
        <w:t>Reporting on AD Computers</w:t>
      </w:r>
    </w:p>
    <w:p w14:paraId="393FA4F4" w14:textId="0ED2907B" w:rsidR="00C301A5" w:rsidRPr="00C301A5" w:rsidRDefault="009B156D" w:rsidP="00C301A5">
      <w:pPr>
        <w:pStyle w:val="NormalPACKT"/>
        <w:rPr>
          <w:lang w:val="en-GB"/>
        </w:rPr>
      </w:pPr>
      <w:r>
        <w:rPr>
          <w:lang w:val="en-GB"/>
        </w:rPr>
        <w:t>M</w:t>
      </w:r>
      <w:r w:rsidR="00C301A5">
        <w:rPr>
          <w:lang w:val="en-GB"/>
        </w:rPr>
        <w:t xml:space="preserve">onitoring </w:t>
      </w:r>
      <w:r>
        <w:rPr>
          <w:lang w:val="en-GB"/>
        </w:rPr>
        <w:t xml:space="preserve">AD </w:t>
      </w:r>
      <w:r w:rsidR="00C301A5">
        <w:rPr>
          <w:lang w:val="en-GB"/>
        </w:rPr>
        <w:t>user</w:t>
      </w:r>
      <w:r>
        <w:rPr>
          <w:lang w:val="en-GB"/>
        </w:rPr>
        <w:t xml:space="preserve"> account</w:t>
      </w:r>
      <w:r w:rsidR="00C301A5">
        <w:rPr>
          <w:lang w:val="en-GB"/>
        </w:rPr>
        <w:t>s is an important task</w:t>
      </w:r>
      <w:r w:rsidR="00274BA8">
        <w:rPr>
          <w:lang w:val="en-GB"/>
        </w:rPr>
        <w:t>,</w:t>
      </w:r>
      <w:r>
        <w:rPr>
          <w:lang w:val="en-GB"/>
        </w:rPr>
        <w:t xml:space="preserve"> and as you saw in “</w:t>
      </w:r>
      <w:r w:rsidRPr="00BD2A5A">
        <w:rPr>
          <w:rStyle w:val="ItalicsPACKT"/>
        </w:rPr>
        <w:t>Reporting on AD Users</w:t>
      </w:r>
      <w:r>
        <w:rPr>
          <w:lang w:val="en-GB"/>
        </w:rPr>
        <w:t xml:space="preserve">” </w:t>
      </w:r>
      <w:r w:rsidR="00274BA8">
        <w:rPr>
          <w:lang w:val="en-GB"/>
        </w:rPr>
        <w:t xml:space="preserve">you </w:t>
      </w:r>
      <w:r>
        <w:rPr>
          <w:lang w:val="en-GB"/>
        </w:rPr>
        <w:t>can automat</w:t>
      </w:r>
      <w:r w:rsidR="00274BA8">
        <w:rPr>
          <w:lang w:val="en-GB"/>
        </w:rPr>
        <w:t>e monitoring</w:t>
      </w:r>
      <w:r>
        <w:rPr>
          <w:lang w:val="en-GB"/>
        </w:rPr>
        <w:t xml:space="preserve"> with PowerShell. M</w:t>
      </w:r>
      <w:r w:rsidR="00C301A5" w:rsidRPr="00C301A5">
        <w:rPr>
          <w:lang w:val="en-GB"/>
        </w:rPr>
        <w:t xml:space="preserve">onitoring </w:t>
      </w:r>
      <w:r w:rsidR="00C301A5">
        <w:rPr>
          <w:lang w:val="en-GB"/>
        </w:rPr>
        <w:t xml:space="preserve">computer accounts </w:t>
      </w:r>
      <w:r w:rsidR="001A7E18">
        <w:rPr>
          <w:lang w:val="en-GB"/>
        </w:rPr>
        <w:t>can</w:t>
      </w:r>
      <w:r w:rsidR="00C301A5">
        <w:rPr>
          <w:lang w:val="en-GB"/>
        </w:rPr>
        <w:t xml:space="preserve"> </w:t>
      </w:r>
      <w:r>
        <w:rPr>
          <w:lang w:val="en-GB"/>
        </w:rPr>
        <w:t xml:space="preserve">also be </w:t>
      </w:r>
      <w:r w:rsidR="00C301A5">
        <w:rPr>
          <w:lang w:val="en-GB"/>
        </w:rPr>
        <w:t xml:space="preserve">useful. </w:t>
      </w:r>
      <w:r>
        <w:rPr>
          <w:lang w:val="en-GB"/>
        </w:rPr>
        <w:t>And w</w:t>
      </w:r>
      <w:r w:rsidR="00C301A5" w:rsidRPr="00C301A5">
        <w:rPr>
          <w:lang w:val="en-GB"/>
        </w:rPr>
        <w:t>ith larger numbers of computers to manage, you need all the help you can get</w:t>
      </w:r>
      <w:r>
        <w:rPr>
          <w:lang w:val="en-GB"/>
        </w:rPr>
        <w:t>.</w:t>
      </w:r>
    </w:p>
    <w:p w14:paraId="59A7F410" w14:textId="1A9311C5" w:rsidR="00C301A5" w:rsidRPr="00C301A5" w:rsidRDefault="00C301A5" w:rsidP="00C301A5">
      <w:pPr>
        <w:pStyle w:val="NormalPACKT"/>
        <w:rPr>
          <w:lang w:val="en-GB"/>
        </w:rPr>
      </w:pPr>
      <w:r w:rsidRPr="00C301A5">
        <w:rPr>
          <w:lang w:val="en-GB"/>
        </w:rPr>
        <w:t xml:space="preserve">A computer that has not logged on for an extended period could represent a security risk or could be a lost/stolen computer. It could also be a system </w:t>
      </w:r>
      <w:r w:rsidR="00274BA8">
        <w:rPr>
          <w:lang w:val="en-GB"/>
        </w:rPr>
        <w:t>you have not rebooted after applying</w:t>
      </w:r>
      <w:r w:rsidRPr="00C301A5">
        <w:rPr>
          <w:lang w:val="en-GB"/>
        </w:rPr>
        <w:t xml:space="preserve"> patches and updates.</w:t>
      </w:r>
    </w:p>
    <w:p w14:paraId="1B4AF856" w14:textId="171D709C" w:rsidR="00C301A5" w:rsidRPr="00C301A5" w:rsidRDefault="00C301A5" w:rsidP="00C301A5">
      <w:pPr>
        <w:pStyle w:val="NormalPACKT"/>
        <w:rPr>
          <w:lang w:val="en-GB"/>
        </w:rPr>
      </w:pPr>
      <w:r w:rsidRPr="00C301A5">
        <w:rPr>
          <w:lang w:val="en-GB"/>
        </w:rPr>
        <w:t xml:space="preserve">This recipe creates a report of computers that have not logged on or that you have not rebooted for a while.  </w:t>
      </w:r>
    </w:p>
    <w:p w14:paraId="0794A223" w14:textId="2E1FBBED" w:rsidR="00C301A5" w:rsidRPr="00C301A5" w:rsidRDefault="00C301A5" w:rsidP="00C301A5">
      <w:pPr>
        <w:pStyle w:val="NormalPACKT"/>
        <w:rPr>
          <w:lang w:val="en-GB"/>
        </w:rPr>
      </w:pPr>
      <w:r w:rsidRPr="00C301A5">
        <w:rPr>
          <w:lang w:val="en-GB"/>
        </w:rPr>
        <w:t xml:space="preserve">One challenge in developing scripts like this is creating meaningful test data. If you wish to generate a test report showing a system that has not logged in for over 6 months, you might have to wait for 6 months to get the necessary data. This recipe </w:t>
      </w:r>
      <w:r w:rsidR="00274BA8">
        <w:rPr>
          <w:lang w:val="en-GB"/>
        </w:rPr>
        <w:t>offer</w:t>
      </w:r>
      <w:r w:rsidRPr="00C301A5">
        <w:rPr>
          <w:lang w:val="en-GB"/>
        </w:rPr>
        <w:t>s a way around that</w:t>
      </w:r>
      <w:r w:rsidR="00274BA8">
        <w:rPr>
          <w:lang w:val="en-GB"/>
        </w:rPr>
        <w:t>, if only</w:t>
      </w:r>
      <w:r w:rsidRPr="00C301A5">
        <w:rPr>
          <w:lang w:val="en-GB"/>
        </w:rPr>
        <w:t xml:space="preserve"> for testing purposes.</w:t>
      </w:r>
    </w:p>
    <w:p w14:paraId="41B3ACF6" w14:textId="77777777" w:rsidR="001631D9" w:rsidRDefault="001631D9" w:rsidP="001631D9">
      <w:pPr>
        <w:pStyle w:val="Heading2"/>
        <w:tabs>
          <w:tab w:val="left" w:pos="0"/>
        </w:tabs>
      </w:pPr>
      <w:r>
        <w:t>Getting ready</w:t>
      </w:r>
    </w:p>
    <w:p w14:paraId="24FF2605" w14:textId="77777777" w:rsidR="001631D9" w:rsidRPr="009D0F10" w:rsidRDefault="001631D9" w:rsidP="001631D9">
      <w:pPr>
        <w:pStyle w:val="NormalPACKT"/>
        <w:rPr>
          <w:lang w:val="en-GB"/>
        </w:rPr>
      </w:pPr>
      <w:r>
        <w:rPr>
          <w:lang w:val="en-GB"/>
        </w:rPr>
        <w:t xml:space="preserve">You run this recipe on </w:t>
      </w:r>
      <w:r w:rsidRPr="00274BA8">
        <w:rPr>
          <w:rStyle w:val="CodeInTextPACKT"/>
        </w:rPr>
        <w:t>SRV1</w:t>
      </w:r>
      <w:r>
        <w:rPr>
          <w:lang w:val="en-GB"/>
        </w:rPr>
        <w:t xml:space="preserve"> after you have installed PowerShell 7.</w:t>
      </w:r>
    </w:p>
    <w:p w14:paraId="6B6260AF" w14:textId="6B10DA61" w:rsidR="001631D9" w:rsidRDefault="001631D9" w:rsidP="001631D9">
      <w:pPr>
        <w:pStyle w:val="Heading2"/>
        <w:tabs>
          <w:tab w:val="left" w:pos="0"/>
        </w:tabs>
      </w:pPr>
      <w:r>
        <w:t>How to do it...</w:t>
      </w:r>
    </w:p>
    <w:p w14:paraId="6E51D107" w14:textId="02C59486" w:rsidR="002725B9" w:rsidRPr="00E42740" w:rsidRDefault="002725B9" w:rsidP="00E42740">
      <w:pPr>
        <w:pStyle w:val="NumberedBulletPACKT"/>
        <w:numPr>
          <w:ilvl w:val="0"/>
          <w:numId w:val="31"/>
        </w:numPr>
        <w:rPr>
          <w:color w:val="000000"/>
          <w:lang w:val="en-GB" w:eastAsia="en-GB"/>
        </w:rPr>
      </w:pPr>
      <w:r w:rsidRPr="00E42740">
        <w:rPr>
          <w:lang w:val="en-GB" w:eastAsia="en-GB"/>
        </w:rPr>
        <w:t>Creating example computer accounts in the AD</w:t>
      </w:r>
    </w:p>
    <w:p w14:paraId="34E07457" w14:textId="77777777" w:rsidR="00E42740" w:rsidRDefault="00E42740" w:rsidP="00E42740">
      <w:pPr>
        <w:pStyle w:val="CodePACKT"/>
      </w:pPr>
    </w:p>
    <w:p w14:paraId="53CCF5D9" w14:textId="3B0B203C" w:rsidR="002725B9" w:rsidRPr="002725B9" w:rsidRDefault="002725B9" w:rsidP="00E42740">
      <w:pPr>
        <w:pStyle w:val="CodePACKT"/>
      </w:pPr>
      <w:r w:rsidRPr="002725B9">
        <w:t xml:space="preserve">$NCHT1 = </w:t>
      </w:r>
      <w:r w:rsidRPr="002725B9">
        <w:rPr>
          <w:color w:val="0000FF"/>
        </w:rPr>
        <w:t>@</w:t>
      </w:r>
      <w:r w:rsidRPr="002725B9">
        <w:t>{</w:t>
      </w:r>
    </w:p>
    <w:p w14:paraId="79006CDB" w14:textId="77777777" w:rsidR="002725B9" w:rsidRPr="002725B9" w:rsidRDefault="002725B9" w:rsidP="00E42740">
      <w:pPr>
        <w:pStyle w:val="CodePACKT"/>
      </w:pPr>
      <w:r w:rsidRPr="002725B9">
        <w:t xml:space="preserve">    Name        = </w:t>
      </w:r>
      <w:r w:rsidRPr="002725B9">
        <w:rPr>
          <w:color w:val="A31515"/>
        </w:rPr>
        <w:t>'NLIComputer1_1week'</w:t>
      </w:r>
    </w:p>
    <w:p w14:paraId="205D0466" w14:textId="77777777" w:rsidR="002725B9" w:rsidRPr="002725B9" w:rsidRDefault="002725B9" w:rsidP="00E42740">
      <w:pPr>
        <w:pStyle w:val="CodePACKT"/>
      </w:pPr>
      <w:r w:rsidRPr="002725B9">
        <w:t xml:space="preserve">    Description = </w:t>
      </w:r>
      <w:r w:rsidRPr="002725B9">
        <w:rPr>
          <w:color w:val="A31515"/>
        </w:rPr>
        <w:t>'Computer last logged in 1 week ago'</w:t>
      </w:r>
    </w:p>
    <w:p w14:paraId="2B7E73D4" w14:textId="77777777" w:rsidR="002725B9" w:rsidRPr="002725B9" w:rsidRDefault="002725B9" w:rsidP="00E42740">
      <w:pPr>
        <w:pStyle w:val="CodePACKT"/>
      </w:pPr>
      <w:r w:rsidRPr="002725B9">
        <w:t>}</w:t>
      </w:r>
    </w:p>
    <w:p w14:paraId="2D2E5D64" w14:textId="77777777" w:rsidR="002725B9" w:rsidRPr="002725B9" w:rsidRDefault="002725B9" w:rsidP="00E42740">
      <w:pPr>
        <w:pStyle w:val="CodePACKT"/>
      </w:pPr>
      <w:r w:rsidRPr="002725B9">
        <w:t>New-ADComputer @NCHT1</w:t>
      </w:r>
    </w:p>
    <w:p w14:paraId="66C182D8" w14:textId="77777777" w:rsidR="002725B9" w:rsidRPr="002725B9" w:rsidRDefault="002725B9" w:rsidP="00E42740">
      <w:pPr>
        <w:pStyle w:val="CodePACKT"/>
      </w:pPr>
      <w:r w:rsidRPr="002725B9">
        <w:t xml:space="preserve">$NCHT2 = </w:t>
      </w:r>
      <w:r w:rsidRPr="002725B9">
        <w:rPr>
          <w:color w:val="0000FF"/>
        </w:rPr>
        <w:t>@</w:t>
      </w:r>
      <w:r w:rsidRPr="002725B9">
        <w:t>{</w:t>
      </w:r>
    </w:p>
    <w:p w14:paraId="28C5772E" w14:textId="77777777" w:rsidR="002725B9" w:rsidRPr="002725B9" w:rsidRDefault="002725B9" w:rsidP="00E42740">
      <w:pPr>
        <w:pStyle w:val="CodePACKT"/>
      </w:pPr>
      <w:r w:rsidRPr="002725B9">
        <w:t xml:space="preserve">  Name        = </w:t>
      </w:r>
      <w:r w:rsidRPr="002725B9">
        <w:rPr>
          <w:color w:val="A31515"/>
        </w:rPr>
        <w:t>'NLIComputer2_1month'</w:t>
      </w:r>
    </w:p>
    <w:p w14:paraId="3A79E9F7" w14:textId="77777777" w:rsidR="002725B9" w:rsidRPr="002725B9" w:rsidRDefault="002725B9" w:rsidP="00E42740">
      <w:pPr>
        <w:pStyle w:val="CodePACKT"/>
      </w:pPr>
      <w:r w:rsidRPr="002725B9">
        <w:t xml:space="preserve">  Description = </w:t>
      </w:r>
      <w:r w:rsidRPr="002725B9">
        <w:rPr>
          <w:color w:val="A31515"/>
        </w:rPr>
        <w:t>'Computer last logged in 1 week ago'</w:t>
      </w:r>
    </w:p>
    <w:p w14:paraId="721182CB" w14:textId="77777777" w:rsidR="002725B9" w:rsidRPr="002725B9" w:rsidRDefault="002725B9" w:rsidP="00E42740">
      <w:pPr>
        <w:pStyle w:val="CodePACKT"/>
      </w:pPr>
      <w:r w:rsidRPr="002725B9">
        <w:t>}</w:t>
      </w:r>
    </w:p>
    <w:p w14:paraId="24D38C53" w14:textId="77777777" w:rsidR="002725B9" w:rsidRPr="002725B9" w:rsidRDefault="002725B9" w:rsidP="00E42740">
      <w:pPr>
        <w:pStyle w:val="CodePACKT"/>
      </w:pPr>
      <w:r w:rsidRPr="002725B9">
        <w:t>New-ADComputer @NCHT2</w:t>
      </w:r>
    </w:p>
    <w:p w14:paraId="62BB1940" w14:textId="77777777" w:rsidR="002725B9" w:rsidRPr="002725B9" w:rsidRDefault="002725B9" w:rsidP="00E42740">
      <w:pPr>
        <w:pStyle w:val="CodePACKT"/>
      </w:pPr>
      <w:r w:rsidRPr="002725B9">
        <w:t xml:space="preserve">$NCHT3 = </w:t>
      </w:r>
      <w:r w:rsidRPr="002725B9">
        <w:rPr>
          <w:color w:val="0000FF"/>
        </w:rPr>
        <w:t>@</w:t>
      </w:r>
      <w:r w:rsidRPr="002725B9">
        <w:t>{</w:t>
      </w:r>
    </w:p>
    <w:p w14:paraId="3EC4A8EE" w14:textId="77777777" w:rsidR="002725B9" w:rsidRPr="002725B9" w:rsidRDefault="002725B9" w:rsidP="00E42740">
      <w:pPr>
        <w:pStyle w:val="CodePACKT"/>
      </w:pPr>
      <w:r w:rsidRPr="002725B9">
        <w:t xml:space="preserve">  Name        = </w:t>
      </w:r>
      <w:r w:rsidRPr="002725B9">
        <w:rPr>
          <w:color w:val="A31515"/>
        </w:rPr>
        <w:t>'NLIComputer3_6month'</w:t>
      </w:r>
    </w:p>
    <w:p w14:paraId="199195E5" w14:textId="77777777" w:rsidR="002725B9" w:rsidRPr="002725B9" w:rsidRDefault="002725B9" w:rsidP="00E42740">
      <w:pPr>
        <w:pStyle w:val="CodePACKT"/>
      </w:pPr>
      <w:r w:rsidRPr="002725B9">
        <w:t xml:space="preserve">  Description = </w:t>
      </w:r>
      <w:r w:rsidRPr="002725B9">
        <w:rPr>
          <w:color w:val="A31515"/>
        </w:rPr>
        <w:t>'Computer last logged in 1 week ago'</w:t>
      </w:r>
    </w:p>
    <w:p w14:paraId="01302718" w14:textId="77777777" w:rsidR="002725B9" w:rsidRPr="002725B9" w:rsidRDefault="002725B9" w:rsidP="00E42740">
      <w:pPr>
        <w:pStyle w:val="CodePACKT"/>
      </w:pPr>
      <w:r w:rsidRPr="002725B9">
        <w:t>}</w:t>
      </w:r>
    </w:p>
    <w:p w14:paraId="2F588056" w14:textId="77777777" w:rsidR="002725B9" w:rsidRPr="002725B9" w:rsidRDefault="002725B9" w:rsidP="00E42740">
      <w:pPr>
        <w:pStyle w:val="CodePACKT"/>
      </w:pPr>
      <w:r w:rsidRPr="002725B9">
        <w:t>New-ADComputer @NCHT3</w:t>
      </w:r>
    </w:p>
    <w:p w14:paraId="71403B0E" w14:textId="77777777" w:rsidR="002725B9" w:rsidRPr="002725B9" w:rsidRDefault="002725B9" w:rsidP="00E42740">
      <w:pPr>
        <w:pStyle w:val="CodePACKT"/>
      </w:pPr>
    </w:p>
    <w:p w14:paraId="48268F4B" w14:textId="5A4F96F7" w:rsidR="002725B9" w:rsidRPr="002725B9" w:rsidRDefault="002725B9" w:rsidP="00E42740">
      <w:pPr>
        <w:pStyle w:val="NumberedBulletPACKT"/>
        <w:rPr>
          <w:color w:val="000000"/>
          <w:lang w:val="en-GB" w:eastAsia="en-GB"/>
        </w:rPr>
      </w:pPr>
      <w:r w:rsidRPr="002725B9">
        <w:rPr>
          <w:lang w:val="en-GB" w:eastAsia="en-GB"/>
        </w:rPr>
        <w:t>Creating some constants for later comparison</w:t>
      </w:r>
    </w:p>
    <w:p w14:paraId="385626AF" w14:textId="77777777" w:rsidR="00E42740" w:rsidRPr="00E42740" w:rsidRDefault="00E42740" w:rsidP="00E42740">
      <w:pPr>
        <w:pStyle w:val="CodePACKT"/>
      </w:pPr>
    </w:p>
    <w:p w14:paraId="0A541494" w14:textId="2C5AF42D" w:rsidR="002725B9" w:rsidRPr="00E42740" w:rsidRDefault="002725B9" w:rsidP="00E42740">
      <w:pPr>
        <w:pStyle w:val="CodePACKT"/>
      </w:pPr>
      <w:r w:rsidRPr="00E42740">
        <w:t>$OneWeekAgo   = (Get-Date).AddDays(-7)</w:t>
      </w:r>
    </w:p>
    <w:p w14:paraId="56A62D8F" w14:textId="77777777" w:rsidR="002725B9" w:rsidRPr="00E42740" w:rsidRDefault="002725B9" w:rsidP="00E42740">
      <w:pPr>
        <w:pStyle w:val="CodePACKT"/>
      </w:pPr>
      <w:r w:rsidRPr="00E42740">
        <w:t>$OneMonthAgo  = (Get-Date).AddMonths(-1)</w:t>
      </w:r>
    </w:p>
    <w:p w14:paraId="402E9ED7" w14:textId="77777777" w:rsidR="002725B9" w:rsidRPr="00E42740" w:rsidRDefault="002725B9" w:rsidP="00E42740">
      <w:pPr>
        <w:pStyle w:val="CodePACKT"/>
      </w:pPr>
      <w:r w:rsidRPr="00E42740">
        <w:t>$SixMonthsAgo = (Get-Date).AddMonths(-6)</w:t>
      </w:r>
    </w:p>
    <w:p w14:paraId="57907A6A" w14:textId="77777777" w:rsidR="002725B9" w:rsidRPr="00E42740" w:rsidRDefault="002725B9" w:rsidP="00E42740">
      <w:pPr>
        <w:pStyle w:val="CodePACKT"/>
      </w:pPr>
    </w:p>
    <w:p w14:paraId="5CB52C51" w14:textId="06AA36C3" w:rsidR="002725B9" w:rsidRPr="002725B9" w:rsidRDefault="002725B9" w:rsidP="00E42740">
      <w:pPr>
        <w:pStyle w:val="NumberedBulletPACKT"/>
        <w:rPr>
          <w:color w:val="000000"/>
          <w:lang w:val="en-GB" w:eastAsia="en-GB"/>
        </w:rPr>
      </w:pPr>
      <w:r w:rsidRPr="002725B9">
        <w:rPr>
          <w:lang w:val="en-GB" w:eastAsia="en-GB"/>
        </w:rPr>
        <w:t>Defining a function to create sample data</w:t>
      </w:r>
    </w:p>
    <w:p w14:paraId="19CF7D5A" w14:textId="77777777" w:rsidR="00E42740" w:rsidRPr="00E42740" w:rsidRDefault="00E42740" w:rsidP="00E42740">
      <w:pPr>
        <w:pStyle w:val="CodePACKT"/>
      </w:pPr>
    </w:p>
    <w:p w14:paraId="2D720A46" w14:textId="4D142B57" w:rsidR="002725B9" w:rsidRPr="00E42740" w:rsidRDefault="002725B9" w:rsidP="00E42740">
      <w:pPr>
        <w:pStyle w:val="CodePACKT"/>
      </w:pPr>
      <w:r w:rsidRPr="00E42740">
        <w:lastRenderedPageBreak/>
        <w:t>Function Get-RKComputers {</w:t>
      </w:r>
    </w:p>
    <w:p w14:paraId="0B00FA06" w14:textId="77777777" w:rsidR="002725B9" w:rsidRPr="00E42740" w:rsidRDefault="002725B9" w:rsidP="00E42740">
      <w:pPr>
        <w:pStyle w:val="CodePACKT"/>
      </w:pPr>
      <w:r w:rsidRPr="00E42740">
        <w:t>$ADComputers = Get-ADComputer -Filter * -Properties LastLogonDate</w:t>
      </w:r>
    </w:p>
    <w:p w14:paraId="3F845C72" w14:textId="77777777" w:rsidR="002725B9" w:rsidRPr="00E42740" w:rsidRDefault="002725B9" w:rsidP="00E42740">
      <w:pPr>
        <w:pStyle w:val="CodePACKT"/>
      </w:pPr>
      <w:r w:rsidRPr="00E42740">
        <w:t>$Computers = @()</w:t>
      </w:r>
    </w:p>
    <w:p w14:paraId="53DB57F5" w14:textId="77777777" w:rsidR="002725B9" w:rsidRPr="00E42740" w:rsidRDefault="002725B9" w:rsidP="00E42740">
      <w:pPr>
        <w:pStyle w:val="CodePACKT"/>
      </w:pPr>
      <w:r w:rsidRPr="00E42740">
        <w:t>foreach ($ADComputer in $ADComputers) {</w:t>
      </w:r>
    </w:p>
    <w:p w14:paraId="20CA23FA" w14:textId="77777777" w:rsidR="002725B9" w:rsidRPr="00E42740" w:rsidRDefault="002725B9" w:rsidP="00E42740">
      <w:pPr>
        <w:pStyle w:val="CodePACKT"/>
      </w:pPr>
      <w:r w:rsidRPr="00E42740">
        <w:t>  $Name = $ADComputer.Name</w:t>
      </w:r>
    </w:p>
    <w:p w14:paraId="05D2FCB9" w14:textId="77777777" w:rsidR="002725B9" w:rsidRPr="00E42740" w:rsidRDefault="002725B9" w:rsidP="00E42740">
      <w:pPr>
        <w:pStyle w:val="CodePACKT"/>
      </w:pPr>
      <w:r w:rsidRPr="00E42740">
        <w:t>  # Real computers and last logon date</w:t>
      </w:r>
    </w:p>
    <w:p w14:paraId="0A3602F4" w14:textId="77777777" w:rsidR="002725B9" w:rsidRPr="00E42740" w:rsidRDefault="002725B9" w:rsidP="00E42740">
      <w:pPr>
        <w:pStyle w:val="CodePACKT"/>
      </w:pPr>
      <w:r w:rsidRPr="00E42740">
        <w:t>  if ($adComputer.name -NotMatch "^NLI") {</w:t>
      </w:r>
    </w:p>
    <w:p w14:paraId="551BF187" w14:textId="77777777" w:rsidR="002725B9" w:rsidRPr="00E42740" w:rsidRDefault="002725B9" w:rsidP="00E42740">
      <w:pPr>
        <w:pStyle w:val="CodePACKT"/>
      </w:pPr>
      <w:r w:rsidRPr="00E42740">
        <w:t xml:space="preserve">    $LLD = $ADComputer.LastLogonDate       </w:t>
      </w:r>
    </w:p>
    <w:p w14:paraId="2C0DAC4C" w14:textId="77777777" w:rsidR="002725B9" w:rsidRPr="00E42740" w:rsidRDefault="002725B9" w:rsidP="00E42740">
      <w:pPr>
        <w:pStyle w:val="CodePACKT"/>
      </w:pPr>
      <w:r w:rsidRPr="00E42740">
        <w:t>  }</w:t>
      </w:r>
    </w:p>
    <w:p w14:paraId="2397BACD" w14:textId="77777777" w:rsidR="002725B9" w:rsidRPr="00E42740" w:rsidRDefault="002725B9" w:rsidP="00E42740">
      <w:pPr>
        <w:pStyle w:val="CodePACKT"/>
      </w:pPr>
      <w:r w:rsidRPr="00E42740">
        <w:t>  Elseif ($ADComputer.Name -eq "NLIComputer1_1week")  {</w:t>
      </w:r>
    </w:p>
    <w:p w14:paraId="0EE60020" w14:textId="77777777" w:rsidR="002725B9" w:rsidRPr="00E42740" w:rsidRDefault="002725B9" w:rsidP="00E42740">
      <w:pPr>
        <w:pStyle w:val="CodePACKT"/>
      </w:pPr>
      <w:r w:rsidRPr="00E42740">
        <w:t>    $LLD = $OneWeekAgo.AddMinutes(-30)</w:t>
      </w:r>
    </w:p>
    <w:p w14:paraId="289F8133" w14:textId="77777777" w:rsidR="002725B9" w:rsidRPr="00E42740" w:rsidRDefault="002725B9" w:rsidP="00E42740">
      <w:pPr>
        <w:pStyle w:val="CodePACKT"/>
      </w:pPr>
      <w:r w:rsidRPr="00E42740">
        <w:t>  }</w:t>
      </w:r>
    </w:p>
    <w:p w14:paraId="0A2C5680" w14:textId="77777777" w:rsidR="002725B9" w:rsidRPr="00E42740" w:rsidRDefault="002725B9" w:rsidP="00E42740">
      <w:pPr>
        <w:pStyle w:val="CodePACKT"/>
      </w:pPr>
      <w:r w:rsidRPr="00E42740">
        <w:t>  Elseif ($ADComputer.Name -eq "NLIComputer2_1month")  {</w:t>
      </w:r>
    </w:p>
    <w:p w14:paraId="61FF1F3A" w14:textId="77777777" w:rsidR="002725B9" w:rsidRPr="00E42740" w:rsidRDefault="002725B9" w:rsidP="00E42740">
      <w:pPr>
        <w:pStyle w:val="CodePACKT"/>
      </w:pPr>
      <w:r w:rsidRPr="00E42740">
        <w:t>    $LLD = $OneMonthAgo.AddMinutes(-30)</w:t>
      </w:r>
    </w:p>
    <w:p w14:paraId="135DCCCA" w14:textId="77777777" w:rsidR="002725B9" w:rsidRPr="00E42740" w:rsidRDefault="002725B9" w:rsidP="00E42740">
      <w:pPr>
        <w:pStyle w:val="CodePACKT"/>
      </w:pPr>
      <w:r w:rsidRPr="00E42740">
        <w:t>  }</w:t>
      </w:r>
    </w:p>
    <w:p w14:paraId="10861742" w14:textId="77777777" w:rsidR="002725B9" w:rsidRPr="00E42740" w:rsidRDefault="002725B9" w:rsidP="00E42740">
      <w:pPr>
        <w:pStyle w:val="CodePACKT"/>
      </w:pPr>
      <w:r w:rsidRPr="00E42740">
        <w:t>  Elseif ($ADComputer.Name -eq "NLIComputer3_6month")  {</w:t>
      </w:r>
    </w:p>
    <w:p w14:paraId="03370976" w14:textId="77777777" w:rsidR="002725B9" w:rsidRPr="00E42740" w:rsidRDefault="002725B9" w:rsidP="00E42740">
      <w:pPr>
        <w:pStyle w:val="CodePACKT"/>
      </w:pPr>
      <w:r w:rsidRPr="00E42740">
        <w:t>    $LLD = $SixMonthsAgo.AddMinutes(-30)</w:t>
      </w:r>
    </w:p>
    <w:p w14:paraId="7172961B" w14:textId="77777777" w:rsidR="002725B9" w:rsidRPr="00E42740" w:rsidRDefault="002725B9" w:rsidP="00E42740">
      <w:pPr>
        <w:pStyle w:val="CodePACKT"/>
      </w:pPr>
      <w:r w:rsidRPr="00E42740">
        <w:t>  }</w:t>
      </w:r>
    </w:p>
    <w:p w14:paraId="53F58A63" w14:textId="77777777" w:rsidR="002725B9" w:rsidRPr="00E42740" w:rsidRDefault="002725B9" w:rsidP="00E42740">
      <w:pPr>
        <w:pStyle w:val="CodePACKT"/>
      </w:pPr>
      <w:r w:rsidRPr="00E42740">
        <w:t>  $Computers += [pscustomobject] @{</w:t>
      </w:r>
    </w:p>
    <w:p w14:paraId="0DCADD32" w14:textId="77777777" w:rsidR="002725B9" w:rsidRPr="00E42740" w:rsidRDefault="002725B9" w:rsidP="00E42740">
      <w:pPr>
        <w:pStyle w:val="CodePACKT"/>
      </w:pPr>
      <w:r w:rsidRPr="00E42740">
        <w:t>    Name = $Name</w:t>
      </w:r>
    </w:p>
    <w:p w14:paraId="3A9489DA" w14:textId="77777777" w:rsidR="002725B9" w:rsidRPr="00E42740" w:rsidRDefault="002725B9" w:rsidP="00E42740">
      <w:pPr>
        <w:pStyle w:val="CodePACKT"/>
      </w:pPr>
      <w:r w:rsidRPr="00E42740">
        <w:t>    LastLogonDate = $LLD</w:t>
      </w:r>
    </w:p>
    <w:p w14:paraId="6F793CFF" w14:textId="77777777" w:rsidR="002725B9" w:rsidRPr="00E42740" w:rsidRDefault="002725B9" w:rsidP="00E42740">
      <w:pPr>
        <w:pStyle w:val="CodePACKT"/>
      </w:pPr>
      <w:r w:rsidRPr="00E42740">
        <w:t>  }</w:t>
      </w:r>
    </w:p>
    <w:p w14:paraId="1925E372" w14:textId="77777777" w:rsidR="002725B9" w:rsidRPr="00E42740" w:rsidRDefault="002725B9" w:rsidP="00E42740">
      <w:pPr>
        <w:pStyle w:val="CodePACKT"/>
      </w:pPr>
      <w:r w:rsidRPr="00E42740">
        <w:t>}</w:t>
      </w:r>
    </w:p>
    <w:p w14:paraId="5D9359F7" w14:textId="77777777" w:rsidR="002725B9" w:rsidRPr="00E42740" w:rsidRDefault="002725B9" w:rsidP="00E42740">
      <w:pPr>
        <w:pStyle w:val="CodePACKT"/>
      </w:pPr>
      <w:r w:rsidRPr="00E42740">
        <w:t>$Computers</w:t>
      </w:r>
    </w:p>
    <w:p w14:paraId="78EF327E" w14:textId="77777777" w:rsidR="002725B9" w:rsidRPr="00E42740" w:rsidRDefault="002725B9" w:rsidP="00E42740">
      <w:pPr>
        <w:pStyle w:val="CodePACKT"/>
      </w:pPr>
      <w:r w:rsidRPr="00E42740">
        <w:t>}</w:t>
      </w:r>
    </w:p>
    <w:p w14:paraId="0B70FCD8" w14:textId="77777777" w:rsidR="002725B9" w:rsidRPr="00E42740" w:rsidRDefault="002725B9" w:rsidP="00E42740">
      <w:pPr>
        <w:pStyle w:val="CodePACKT"/>
      </w:pPr>
    </w:p>
    <w:p w14:paraId="08A0A1B2" w14:textId="0B01B0B5" w:rsidR="002725B9" w:rsidRPr="002725B9" w:rsidRDefault="002725B9" w:rsidP="00E42740">
      <w:pPr>
        <w:pStyle w:val="NumberedBulletPACKT"/>
        <w:rPr>
          <w:color w:val="000000"/>
          <w:lang w:val="en-GB" w:eastAsia="en-GB"/>
        </w:rPr>
      </w:pPr>
      <w:r w:rsidRPr="002725B9">
        <w:rPr>
          <w:lang w:val="en-GB" w:eastAsia="en-GB"/>
        </w:rPr>
        <w:t>Building the report header</w:t>
      </w:r>
    </w:p>
    <w:p w14:paraId="0EB012AD" w14:textId="77777777" w:rsidR="00E42740" w:rsidRPr="00E42740" w:rsidRDefault="00E42740" w:rsidP="00E42740">
      <w:pPr>
        <w:pStyle w:val="CodePACKT"/>
      </w:pPr>
    </w:p>
    <w:p w14:paraId="1567D81F" w14:textId="1C589DF2" w:rsidR="002725B9" w:rsidRPr="00E42740" w:rsidRDefault="002725B9" w:rsidP="00E42740">
      <w:pPr>
        <w:pStyle w:val="CodePACKT"/>
      </w:pPr>
      <w:r w:rsidRPr="00E42740">
        <w:t>$RKReport = ''           # Start of report</w:t>
      </w:r>
    </w:p>
    <w:p w14:paraId="4BDAE86A" w14:textId="77777777" w:rsidR="002725B9" w:rsidRPr="00E42740" w:rsidRDefault="002725B9" w:rsidP="00E42740">
      <w:pPr>
        <w:pStyle w:val="CodePACKT"/>
      </w:pPr>
      <w:r w:rsidRPr="00E42740">
        <w:t>$RKReport += "*** Reskit.Org AD Daily AD Computer Report`n"</w:t>
      </w:r>
    </w:p>
    <w:p w14:paraId="28130B78" w14:textId="77777777" w:rsidR="002725B9" w:rsidRPr="00E42740" w:rsidRDefault="002725B9" w:rsidP="00E42740">
      <w:pPr>
        <w:pStyle w:val="CodePACKT"/>
      </w:pPr>
      <w:r w:rsidRPr="00E42740">
        <w:t>$RKReport += "*** Generated [$(Get-Date)]`n"</w:t>
      </w:r>
    </w:p>
    <w:p w14:paraId="7DABAFB7" w14:textId="77777777" w:rsidR="002725B9" w:rsidRPr="00E42740" w:rsidRDefault="002725B9" w:rsidP="00E42740">
      <w:pPr>
        <w:pStyle w:val="CodePACKT"/>
      </w:pPr>
      <w:r w:rsidRPr="00E42740">
        <w:t>$RKReport += "***********************************`n`n"</w:t>
      </w:r>
    </w:p>
    <w:p w14:paraId="3E80F75E" w14:textId="77777777" w:rsidR="002725B9" w:rsidRPr="00E42740" w:rsidRDefault="002725B9" w:rsidP="00E42740">
      <w:pPr>
        <w:pStyle w:val="CodePACKT"/>
      </w:pPr>
    </w:p>
    <w:p w14:paraId="749E9C99" w14:textId="6A2472F8" w:rsidR="002725B9" w:rsidRPr="002725B9" w:rsidRDefault="002725B9" w:rsidP="00E42740">
      <w:pPr>
        <w:pStyle w:val="NumberedBulletPACKT"/>
        <w:rPr>
          <w:color w:val="000000"/>
          <w:lang w:val="en-GB" w:eastAsia="en-GB"/>
        </w:rPr>
      </w:pPr>
      <w:r w:rsidRPr="002725B9">
        <w:rPr>
          <w:lang w:val="en-GB" w:eastAsia="en-GB"/>
        </w:rPr>
        <w:t>Getting Computers in RK AD using Get-RKComputers</w:t>
      </w:r>
    </w:p>
    <w:p w14:paraId="6E648579" w14:textId="77777777" w:rsidR="00E42740" w:rsidRPr="00E42740" w:rsidRDefault="00E42740" w:rsidP="00E42740">
      <w:pPr>
        <w:pStyle w:val="CodePACKT"/>
      </w:pPr>
    </w:p>
    <w:p w14:paraId="03EA966B" w14:textId="134237D4" w:rsidR="002725B9" w:rsidRPr="00E42740" w:rsidRDefault="002725B9" w:rsidP="00E42740">
      <w:pPr>
        <w:pStyle w:val="CodePACKT"/>
      </w:pPr>
      <w:r w:rsidRPr="00E42740">
        <w:t>$Computers = Get-RKComputers</w:t>
      </w:r>
    </w:p>
    <w:p w14:paraId="59992BA9" w14:textId="77777777" w:rsidR="002725B9" w:rsidRPr="00E42740" w:rsidRDefault="002725B9" w:rsidP="00E42740">
      <w:pPr>
        <w:pStyle w:val="CodePACKT"/>
      </w:pPr>
    </w:p>
    <w:p w14:paraId="642CD35A" w14:textId="7B92AD75" w:rsidR="002725B9" w:rsidRPr="002725B9" w:rsidRDefault="002725B9" w:rsidP="00EA129B">
      <w:pPr>
        <w:pStyle w:val="NumberedBulletPACKT"/>
        <w:rPr>
          <w:color w:val="000000"/>
          <w:lang w:val="en-GB" w:eastAsia="en-GB"/>
        </w:rPr>
      </w:pPr>
      <w:r w:rsidRPr="002725B9">
        <w:rPr>
          <w:lang w:val="en-GB" w:eastAsia="en-GB"/>
        </w:rPr>
        <w:t>Getting computers that have never logged on</w:t>
      </w:r>
    </w:p>
    <w:p w14:paraId="726A582E" w14:textId="77777777" w:rsidR="00EA129B" w:rsidRPr="00EA129B" w:rsidRDefault="00EA129B" w:rsidP="00EA129B">
      <w:pPr>
        <w:pStyle w:val="CodePACKT"/>
      </w:pPr>
    </w:p>
    <w:p w14:paraId="26B4FF2F" w14:textId="676D97ED" w:rsidR="002725B9" w:rsidRPr="00EA129B" w:rsidRDefault="002725B9" w:rsidP="00EA129B">
      <w:pPr>
        <w:pStyle w:val="CodePACKT"/>
      </w:pPr>
      <w:r w:rsidRPr="00EA129B">
        <w:t>$RKReport += "Computers that have never logged on`n"</w:t>
      </w:r>
    </w:p>
    <w:p w14:paraId="08AE7F9A" w14:textId="77777777" w:rsidR="002725B9" w:rsidRPr="00EA129B" w:rsidRDefault="002725B9" w:rsidP="00EA129B">
      <w:pPr>
        <w:pStyle w:val="CodePACKT"/>
      </w:pPr>
      <w:r w:rsidRPr="00EA129B">
        <w:t>$RkReport += "Name                    LastLogonDate`n"</w:t>
      </w:r>
    </w:p>
    <w:p w14:paraId="2961DC09" w14:textId="77777777" w:rsidR="002725B9" w:rsidRPr="00EA129B" w:rsidRDefault="002725B9" w:rsidP="00EA129B">
      <w:pPr>
        <w:pStyle w:val="CodePACKT"/>
      </w:pPr>
      <w:r w:rsidRPr="00EA129B">
        <w:t>$RkReport += "----                    -------------`n"</w:t>
      </w:r>
    </w:p>
    <w:p w14:paraId="2A431BBD" w14:textId="77777777" w:rsidR="002725B9" w:rsidRPr="00EA129B" w:rsidRDefault="002725B9" w:rsidP="00EA129B">
      <w:pPr>
        <w:pStyle w:val="CodePACKT"/>
      </w:pPr>
      <w:r w:rsidRPr="00EA129B">
        <w:t>$RKReport += Foreach($Computer in $Computers) {</w:t>
      </w:r>
    </w:p>
    <w:p w14:paraId="6B8BECA9" w14:textId="77777777" w:rsidR="002725B9" w:rsidRPr="00EA129B" w:rsidRDefault="002725B9" w:rsidP="00EA129B">
      <w:pPr>
        <w:pStyle w:val="CodePACKT"/>
      </w:pPr>
      <w:r w:rsidRPr="00EA129B">
        <w:t>  If ($null -eq $Computer.LastLogonDate) {</w:t>
      </w:r>
    </w:p>
    <w:p w14:paraId="720308C7" w14:textId="77777777" w:rsidR="002725B9" w:rsidRPr="00EA129B" w:rsidRDefault="002725B9" w:rsidP="00EA129B">
      <w:pPr>
        <w:pStyle w:val="CodePACKT"/>
      </w:pPr>
      <w:r w:rsidRPr="00EA129B">
        <w:t>   "{0,-22}  {1}  `n" -f $Computer.Name, "Never"</w:t>
      </w:r>
    </w:p>
    <w:p w14:paraId="79749E05" w14:textId="77777777" w:rsidR="002725B9" w:rsidRPr="00EA129B" w:rsidRDefault="002725B9" w:rsidP="00EA129B">
      <w:pPr>
        <w:pStyle w:val="CodePACKT"/>
      </w:pPr>
      <w:r w:rsidRPr="00EA129B">
        <w:t>  }</w:t>
      </w:r>
    </w:p>
    <w:p w14:paraId="09DF1D08" w14:textId="77777777" w:rsidR="002725B9" w:rsidRPr="00EA129B" w:rsidRDefault="002725B9" w:rsidP="00EA129B">
      <w:pPr>
        <w:pStyle w:val="CodePACKT"/>
      </w:pPr>
      <w:r w:rsidRPr="00EA129B">
        <w:t>}</w:t>
      </w:r>
    </w:p>
    <w:p w14:paraId="4F696F15" w14:textId="77777777" w:rsidR="002725B9" w:rsidRPr="00EA129B" w:rsidRDefault="002725B9" w:rsidP="00EA129B">
      <w:pPr>
        <w:pStyle w:val="CodePACKT"/>
      </w:pPr>
    </w:p>
    <w:p w14:paraId="1AD754CB" w14:textId="47FB0D06" w:rsidR="002725B9" w:rsidRPr="002725B9" w:rsidRDefault="002725B9" w:rsidP="00EA129B">
      <w:pPr>
        <w:pStyle w:val="NumberedBulletPACKT"/>
        <w:rPr>
          <w:color w:val="000000"/>
          <w:lang w:val="en-GB" w:eastAsia="en-GB"/>
        </w:rPr>
      </w:pPr>
      <w:r w:rsidRPr="002725B9">
        <w:rPr>
          <w:lang w:val="en-GB" w:eastAsia="en-GB"/>
        </w:rPr>
        <w:t>Reporting on computers who have not logged on in over 6 months</w:t>
      </w:r>
    </w:p>
    <w:p w14:paraId="2E7495BF" w14:textId="77777777" w:rsidR="00EA129B" w:rsidRPr="00EA129B" w:rsidRDefault="00EA129B" w:rsidP="00EA129B">
      <w:pPr>
        <w:pStyle w:val="CodePACKT"/>
      </w:pPr>
    </w:p>
    <w:p w14:paraId="51DCB341" w14:textId="48E258C7" w:rsidR="002725B9" w:rsidRPr="00EA129B" w:rsidRDefault="002725B9" w:rsidP="00EA129B">
      <w:pPr>
        <w:pStyle w:val="CodePACKT"/>
      </w:pPr>
      <w:r w:rsidRPr="00EA129B">
        <w:t>$RKReport += "`nComputers that have not logged in over 6 months`n"</w:t>
      </w:r>
    </w:p>
    <w:p w14:paraId="1AD5B7B5" w14:textId="77777777" w:rsidR="002725B9" w:rsidRPr="00EA129B" w:rsidRDefault="002725B9" w:rsidP="00EA129B">
      <w:pPr>
        <w:pStyle w:val="CodePACKT"/>
      </w:pPr>
      <w:r w:rsidRPr="00EA129B">
        <w:t>$RkReport += "Name                    LastLogonDate`n"</w:t>
      </w:r>
    </w:p>
    <w:p w14:paraId="13F54E3C" w14:textId="77777777" w:rsidR="002725B9" w:rsidRPr="00EA129B" w:rsidRDefault="002725B9" w:rsidP="00EA129B">
      <w:pPr>
        <w:pStyle w:val="CodePACKT"/>
      </w:pPr>
      <w:r w:rsidRPr="00EA129B">
        <w:t>$RkReport += "----                    -------------`n"</w:t>
      </w:r>
    </w:p>
    <w:p w14:paraId="44C6FF1B" w14:textId="77777777" w:rsidR="002725B9" w:rsidRPr="00EA129B" w:rsidRDefault="002725B9" w:rsidP="00EA129B">
      <w:pPr>
        <w:pStyle w:val="CodePACKT"/>
      </w:pPr>
      <w:r w:rsidRPr="00EA129B">
        <w:t>$RKReport +=</w:t>
      </w:r>
    </w:p>
    <w:p w14:paraId="21358833" w14:textId="77777777" w:rsidR="002725B9" w:rsidRPr="00EA129B" w:rsidRDefault="002725B9" w:rsidP="00EA129B">
      <w:pPr>
        <w:pStyle w:val="CodePACKT"/>
      </w:pPr>
      <w:r w:rsidRPr="00EA129B">
        <w:t>foreach($Computer in $Computers) {</w:t>
      </w:r>
    </w:p>
    <w:p w14:paraId="1DB6DAC1" w14:textId="77777777" w:rsidR="002725B9" w:rsidRPr="00EA129B" w:rsidRDefault="002725B9" w:rsidP="00EA129B">
      <w:pPr>
        <w:pStyle w:val="CodePACKT"/>
      </w:pPr>
      <w:r w:rsidRPr="00EA129B">
        <w:t xml:space="preserve">  If (($Computer.LastLogonDate -lt $SixMonthsAgo) -and </w:t>
      </w:r>
    </w:p>
    <w:p w14:paraId="0AF2E9DF" w14:textId="77777777" w:rsidR="002725B9" w:rsidRPr="00EA129B" w:rsidRDefault="002725B9" w:rsidP="00EA129B">
      <w:pPr>
        <w:pStyle w:val="CodePACKT"/>
      </w:pPr>
      <w:r w:rsidRPr="00EA129B">
        <w:t>      ($null -ne $Computer.LastLogonDate)) {</w:t>
      </w:r>
    </w:p>
    <w:p w14:paraId="2402B5A1" w14:textId="77777777" w:rsidR="002725B9" w:rsidRPr="00EA129B" w:rsidRDefault="002725B9" w:rsidP="00EA129B">
      <w:pPr>
        <w:pStyle w:val="CodePACKT"/>
      </w:pPr>
      <w:r w:rsidRPr="00EA129B">
        <w:lastRenderedPageBreak/>
        <w:t>("`n{0,-23}  {1}  `n" -f $Computer.Name, $Computer.LastLogonDate)</w:t>
      </w:r>
    </w:p>
    <w:p w14:paraId="16FE9C03" w14:textId="77777777" w:rsidR="002725B9" w:rsidRPr="00EA129B" w:rsidRDefault="002725B9" w:rsidP="00EA129B">
      <w:pPr>
        <w:pStyle w:val="CodePACKT"/>
      </w:pPr>
      <w:r w:rsidRPr="00EA129B">
        <w:t>  }</w:t>
      </w:r>
    </w:p>
    <w:p w14:paraId="40B3CD3F" w14:textId="77777777" w:rsidR="002725B9" w:rsidRPr="00EA129B" w:rsidRDefault="002725B9" w:rsidP="00EA129B">
      <w:pPr>
        <w:pStyle w:val="CodePACKT"/>
      </w:pPr>
      <w:r w:rsidRPr="00EA129B">
        <w:t>}</w:t>
      </w:r>
    </w:p>
    <w:p w14:paraId="4CD5BF88" w14:textId="77777777" w:rsidR="002725B9" w:rsidRPr="00EA129B" w:rsidRDefault="002725B9" w:rsidP="00EA129B">
      <w:pPr>
        <w:pStyle w:val="CodePACKT"/>
      </w:pPr>
    </w:p>
    <w:p w14:paraId="3F218F7C" w14:textId="18229B76" w:rsidR="002725B9" w:rsidRPr="002725B9" w:rsidRDefault="002725B9" w:rsidP="00EA129B">
      <w:pPr>
        <w:pStyle w:val="NumberedBulletPACKT"/>
        <w:rPr>
          <w:color w:val="000000"/>
          <w:lang w:val="en-GB" w:eastAsia="en-GB"/>
        </w:rPr>
      </w:pPr>
      <w:r w:rsidRPr="002725B9">
        <w:rPr>
          <w:lang w:val="en-GB" w:eastAsia="en-GB"/>
        </w:rPr>
        <w:t>Reporting on computer accounts that have not logged in 1-6 months ago</w:t>
      </w:r>
    </w:p>
    <w:p w14:paraId="4DC8FEF6" w14:textId="77777777" w:rsidR="00EA129B" w:rsidRPr="00EA129B" w:rsidRDefault="00EA129B" w:rsidP="00EA129B">
      <w:pPr>
        <w:pStyle w:val="CodePACKT"/>
      </w:pPr>
    </w:p>
    <w:p w14:paraId="058A620A" w14:textId="4A843A9A" w:rsidR="002725B9" w:rsidRPr="00EA129B" w:rsidRDefault="002725B9" w:rsidP="00EA129B">
      <w:pPr>
        <w:pStyle w:val="CodePACKT"/>
      </w:pPr>
      <w:r w:rsidRPr="00EA129B">
        <w:t>$RKReport += "`n`nComputers that have not logged in 1-6 months`n"</w:t>
      </w:r>
    </w:p>
    <w:p w14:paraId="28DFD2E1" w14:textId="77777777" w:rsidR="002725B9" w:rsidRPr="00EA129B" w:rsidRDefault="002725B9" w:rsidP="00EA129B">
      <w:pPr>
        <w:pStyle w:val="CodePACKT"/>
      </w:pPr>
      <w:r w:rsidRPr="00EA129B">
        <w:t>$RkReport += "Name                    LastLogonDate`n"</w:t>
      </w:r>
    </w:p>
    <w:p w14:paraId="2DA9D2E3" w14:textId="77777777" w:rsidR="002725B9" w:rsidRPr="00EA129B" w:rsidRDefault="002725B9" w:rsidP="00EA129B">
      <w:pPr>
        <w:pStyle w:val="CodePACKT"/>
      </w:pPr>
      <w:r w:rsidRPr="00EA129B">
        <w:t>$RkReport += "----                    -------------"</w:t>
      </w:r>
    </w:p>
    <w:p w14:paraId="670C1D70" w14:textId="77777777" w:rsidR="002725B9" w:rsidRPr="00EA129B" w:rsidRDefault="002725B9" w:rsidP="00EA129B">
      <w:pPr>
        <w:pStyle w:val="CodePACKT"/>
      </w:pPr>
      <w:r w:rsidRPr="00EA129B">
        <w:t>$RKReport +=</w:t>
      </w:r>
    </w:p>
    <w:p w14:paraId="56D23CC2" w14:textId="77777777" w:rsidR="002725B9" w:rsidRPr="00EA129B" w:rsidRDefault="002725B9" w:rsidP="00EA129B">
      <w:pPr>
        <w:pStyle w:val="CodePACKT"/>
      </w:pPr>
      <w:r w:rsidRPr="00EA129B">
        <w:t>foreach($Computer in $Computers) {</w:t>
      </w:r>
    </w:p>
    <w:p w14:paraId="5A71CDF8" w14:textId="77777777" w:rsidR="002725B9" w:rsidRPr="00EA129B" w:rsidRDefault="002725B9" w:rsidP="00EA129B">
      <w:pPr>
        <w:pStyle w:val="CodePACKT"/>
      </w:pPr>
      <w:r w:rsidRPr="00EA129B">
        <w:t>  If (($Computer.LastLogonDate -ge $SixMonthsAgo) -and</w:t>
      </w:r>
    </w:p>
    <w:p w14:paraId="5AF787B9" w14:textId="77777777" w:rsidR="002725B9" w:rsidRPr="00EA129B" w:rsidRDefault="002725B9" w:rsidP="00EA129B">
      <w:pPr>
        <w:pStyle w:val="CodePACKT"/>
      </w:pPr>
      <w:r w:rsidRPr="00EA129B">
        <w:t xml:space="preserve">     ($Computer.LastLogonDate -lt $OneMonthAgo) -and     </w:t>
      </w:r>
    </w:p>
    <w:p w14:paraId="651E9BDF" w14:textId="77777777" w:rsidR="002725B9" w:rsidRPr="00EA129B" w:rsidRDefault="002725B9" w:rsidP="00EA129B">
      <w:pPr>
        <w:pStyle w:val="CodePACKT"/>
      </w:pPr>
      <w:r w:rsidRPr="00EA129B">
        <w:t>       ($null -ne $Computer.LastLogonDate)) {</w:t>
      </w:r>
    </w:p>
    <w:p w14:paraId="624EA7C8" w14:textId="77777777" w:rsidR="002725B9" w:rsidRPr="00EA129B" w:rsidRDefault="002725B9" w:rsidP="00EA129B">
      <w:pPr>
        <w:pStyle w:val="CodePACKT"/>
      </w:pPr>
      <w:r w:rsidRPr="00EA129B">
        <w:t>   "`n{0,-22}  {1}  " -f $Computer.Name, $Computer.LastLogonDate</w:t>
      </w:r>
    </w:p>
    <w:p w14:paraId="7E878177" w14:textId="77777777" w:rsidR="002725B9" w:rsidRPr="00EA129B" w:rsidRDefault="002725B9" w:rsidP="00EA129B">
      <w:pPr>
        <w:pStyle w:val="CodePACKT"/>
      </w:pPr>
      <w:r w:rsidRPr="00EA129B">
        <w:t>  }</w:t>
      </w:r>
    </w:p>
    <w:p w14:paraId="2F7E9BF5" w14:textId="77777777" w:rsidR="002725B9" w:rsidRPr="00EA129B" w:rsidRDefault="002725B9" w:rsidP="00EA129B">
      <w:pPr>
        <w:pStyle w:val="CodePACKT"/>
      </w:pPr>
      <w:r w:rsidRPr="00EA129B">
        <w:t>}</w:t>
      </w:r>
    </w:p>
    <w:p w14:paraId="2731C4DF" w14:textId="77777777" w:rsidR="002725B9" w:rsidRPr="00EA129B" w:rsidRDefault="002725B9" w:rsidP="00EA129B">
      <w:pPr>
        <w:pStyle w:val="CodePACKT"/>
      </w:pPr>
    </w:p>
    <w:p w14:paraId="1562DCD5" w14:textId="29932E32" w:rsidR="002725B9" w:rsidRPr="002725B9" w:rsidRDefault="002725B9" w:rsidP="00EA129B">
      <w:pPr>
        <w:pStyle w:val="NumberedBulletPACKT"/>
        <w:rPr>
          <w:color w:val="000000"/>
          <w:lang w:val="en-GB" w:eastAsia="en-GB"/>
        </w:rPr>
      </w:pPr>
      <w:r w:rsidRPr="002725B9">
        <w:rPr>
          <w:lang w:val="en-GB" w:eastAsia="en-GB"/>
        </w:rPr>
        <w:t>Reporting on computer accounts that have not logged in</w:t>
      </w:r>
      <w:r w:rsidR="00EA129B">
        <w:rPr>
          <w:bCs/>
          <w:color w:val="000000"/>
          <w:lang w:val="en-GB" w:eastAsia="en-GB"/>
        </w:rPr>
        <w:t xml:space="preserve"> </w:t>
      </w:r>
      <w:r w:rsidRPr="002725B9">
        <w:rPr>
          <w:lang w:val="en-GB" w:eastAsia="en-GB"/>
        </w:rPr>
        <w:t>the past 1 week to one month ago</w:t>
      </w:r>
    </w:p>
    <w:p w14:paraId="180AF3E2" w14:textId="77777777" w:rsidR="00EA129B" w:rsidRDefault="00EA129B" w:rsidP="00EA129B">
      <w:pPr>
        <w:pStyle w:val="CodePACKT"/>
      </w:pPr>
    </w:p>
    <w:p w14:paraId="0CBE91D4" w14:textId="4C2DE730" w:rsidR="002725B9" w:rsidRPr="002725B9" w:rsidRDefault="002725B9" w:rsidP="00EA129B">
      <w:pPr>
        <w:pStyle w:val="CodePACKT"/>
      </w:pPr>
      <w:r w:rsidRPr="002725B9">
        <w:t xml:space="preserve">$RKReport += </w:t>
      </w:r>
      <w:r w:rsidRPr="002725B9">
        <w:rPr>
          <w:color w:val="A31515"/>
        </w:rPr>
        <w:t>"`n`nComputers that have between one week "</w:t>
      </w:r>
    </w:p>
    <w:p w14:paraId="05ED1935" w14:textId="77777777" w:rsidR="002725B9" w:rsidRPr="002725B9" w:rsidRDefault="002725B9" w:rsidP="00EA129B">
      <w:pPr>
        <w:pStyle w:val="CodePACKT"/>
      </w:pPr>
      <w:r w:rsidRPr="002725B9">
        <w:t xml:space="preserve">$RKReport += </w:t>
      </w:r>
      <w:r w:rsidRPr="002725B9">
        <w:rPr>
          <w:color w:val="A31515"/>
        </w:rPr>
        <w:t>"and one month ago`n"</w:t>
      </w:r>
    </w:p>
    <w:p w14:paraId="73ECB9A7" w14:textId="77777777" w:rsidR="002725B9" w:rsidRPr="002725B9" w:rsidRDefault="002725B9" w:rsidP="00EA129B">
      <w:pPr>
        <w:pStyle w:val="CodePACKT"/>
      </w:pPr>
      <w:r w:rsidRPr="002725B9">
        <w:t xml:space="preserve">$RkReport += </w:t>
      </w:r>
      <w:r w:rsidRPr="002725B9">
        <w:rPr>
          <w:color w:val="A31515"/>
        </w:rPr>
        <w:t>"Name                    LastLogonDate`n"</w:t>
      </w:r>
    </w:p>
    <w:p w14:paraId="5B9B2CBC" w14:textId="77777777" w:rsidR="002725B9" w:rsidRPr="002725B9" w:rsidRDefault="002725B9" w:rsidP="00EA129B">
      <w:pPr>
        <w:pStyle w:val="CodePACKT"/>
      </w:pPr>
      <w:r w:rsidRPr="002725B9">
        <w:t xml:space="preserve">$RkReport += </w:t>
      </w:r>
      <w:r w:rsidRPr="002725B9">
        <w:rPr>
          <w:color w:val="A31515"/>
        </w:rPr>
        <w:t>"----                    -------------"</w:t>
      </w:r>
    </w:p>
    <w:p w14:paraId="6B1005E1" w14:textId="77777777" w:rsidR="002725B9" w:rsidRPr="002725B9" w:rsidRDefault="002725B9" w:rsidP="00EA129B">
      <w:pPr>
        <w:pStyle w:val="CodePACKT"/>
      </w:pPr>
      <w:r w:rsidRPr="002725B9">
        <w:t>$RKReport +=</w:t>
      </w:r>
    </w:p>
    <w:p w14:paraId="60BE83EB" w14:textId="77777777" w:rsidR="002725B9" w:rsidRPr="002725B9" w:rsidRDefault="002725B9" w:rsidP="00EA129B">
      <w:pPr>
        <w:pStyle w:val="CodePACKT"/>
      </w:pPr>
      <w:r w:rsidRPr="002725B9">
        <w:rPr>
          <w:color w:val="0000FF"/>
        </w:rPr>
        <w:t>foreach</w:t>
      </w:r>
      <w:r w:rsidRPr="002725B9">
        <w:t xml:space="preserve">($Computer </w:t>
      </w:r>
      <w:r w:rsidRPr="002725B9">
        <w:rPr>
          <w:color w:val="0000FF"/>
        </w:rPr>
        <w:t>in</w:t>
      </w:r>
      <w:r w:rsidRPr="002725B9">
        <w:t xml:space="preserve"> $Computers) {</w:t>
      </w:r>
    </w:p>
    <w:p w14:paraId="07D7BFE4" w14:textId="77777777" w:rsidR="002725B9" w:rsidRPr="002725B9" w:rsidRDefault="002725B9" w:rsidP="00EA129B">
      <w:pPr>
        <w:pStyle w:val="CodePACKT"/>
      </w:pPr>
      <w:r w:rsidRPr="002725B9">
        <w:t xml:space="preserve">  </w:t>
      </w:r>
      <w:r w:rsidRPr="002725B9">
        <w:rPr>
          <w:color w:val="0000FF"/>
        </w:rPr>
        <w:t>If</w:t>
      </w:r>
      <w:r w:rsidRPr="002725B9">
        <w:t xml:space="preserve"> (($Computer.LastLogonDate -ge $OneMonthAgo) -and</w:t>
      </w:r>
    </w:p>
    <w:p w14:paraId="7AE9486B" w14:textId="77777777" w:rsidR="002725B9" w:rsidRPr="002725B9" w:rsidRDefault="002725B9" w:rsidP="00EA129B">
      <w:pPr>
        <w:pStyle w:val="CodePACKT"/>
      </w:pPr>
      <w:r w:rsidRPr="002725B9">
        <w:t xml:space="preserve">     ($Computer.LastLogonDate -lt $OneWeekAgo) -and     </w:t>
      </w:r>
    </w:p>
    <w:p w14:paraId="628C32B8" w14:textId="77777777" w:rsidR="002725B9" w:rsidRPr="002725B9" w:rsidRDefault="002725B9" w:rsidP="00EA129B">
      <w:pPr>
        <w:pStyle w:val="CodePACKT"/>
      </w:pPr>
      <w:r w:rsidRPr="002725B9">
        <w:t>       (</w:t>
      </w:r>
      <w:r w:rsidRPr="002725B9">
        <w:rPr>
          <w:color w:val="0000FF"/>
        </w:rPr>
        <w:t>$null</w:t>
      </w:r>
      <w:r w:rsidRPr="002725B9">
        <w:t xml:space="preserve"> -ne $Computer.LastLogonDate)) {</w:t>
      </w:r>
    </w:p>
    <w:p w14:paraId="3782B4CE" w14:textId="77777777" w:rsidR="002725B9" w:rsidRPr="002725B9" w:rsidRDefault="002725B9" w:rsidP="00EA129B">
      <w:pPr>
        <w:pStyle w:val="CodePACKT"/>
      </w:pPr>
      <w:r w:rsidRPr="002725B9">
        <w:t>   </w:t>
      </w:r>
      <w:r w:rsidRPr="002725B9">
        <w:rPr>
          <w:color w:val="A31515"/>
        </w:rPr>
        <w:t>"`n{0,-22}  {1}  "</w:t>
      </w:r>
      <w:r w:rsidRPr="002725B9">
        <w:t xml:space="preserve"> -f $Computer.Name, $Computer.LastLogonDate</w:t>
      </w:r>
    </w:p>
    <w:p w14:paraId="2C5F1542" w14:textId="77777777" w:rsidR="002725B9" w:rsidRPr="002725B9" w:rsidRDefault="002725B9" w:rsidP="00EA129B">
      <w:pPr>
        <w:pStyle w:val="CodePACKT"/>
      </w:pPr>
      <w:r w:rsidRPr="002725B9">
        <w:t>  }</w:t>
      </w:r>
    </w:p>
    <w:p w14:paraId="56BF5752" w14:textId="77777777" w:rsidR="002725B9" w:rsidRPr="002725B9" w:rsidRDefault="002725B9" w:rsidP="00EA129B">
      <w:pPr>
        <w:pStyle w:val="CodePACKT"/>
      </w:pPr>
      <w:r w:rsidRPr="002725B9">
        <w:t>}</w:t>
      </w:r>
    </w:p>
    <w:p w14:paraId="0585D689" w14:textId="77777777" w:rsidR="002725B9" w:rsidRPr="002725B9" w:rsidRDefault="002725B9" w:rsidP="00EA129B">
      <w:pPr>
        <w:pStyle w:val="CodePACKT"/>
      </w:pPr>
    </w:p>
    <w:p w14:paraId="7A83EEE7" w14:textId="4459357B" w:rsidR="002725B9" w:rsidRPr="002725B9" w:rsidRDefault="002725B9" w:rsidP="00EA129B">
      <w:pPr>
        <w:pStyle w:val="NumberedBulletPACKT"/>
        <w:rPr>
          <w:color w:val="000000"/>
          <w:lang w:val="en-GB" w:eastAsia="en-GB"/>
        </w:rPr>
      </w:pPr>
      <w:r w:rsidRPr="002725B9">
        <w:rPr>
          <w:lang w:val="en-GB" w:eastAsia="en-GB"/>
        </w:rPr>
        <w:t>Displaying the report</w:t>
      </w:r>
    </w:p>
    <w:p w14:paraId="02106112" w14:textId="4968A915" w:rsidR="00EA129B" w:rsidRDefault="00EA129B" w:rsidP="00EA129B">
      <w:pPr>
        <w:pStyle w:val="CodePACKT"/>
      </w:pPr>
    </w:p>
    <w:p w14:paraId="32710968" w14:textId="63384DDF" w:rsidR="002725B9" w:rsidRPr="002725B9" w:rsidRDefault="002725B9" w:rsidP="00EA129B">
      <w:pPr>
        <w:pStyle w:val="CodePACKT"/>
      </w:pPr>
      <w:r w:rsidRPr="002725B9">
        <w:t>$RKReport</w:t>
      </w:r>
    </w:p>
    <w:p w14:paraId="382415BB" w14:textId="77777777" w:rsidR="001631D9" w:rsidRDefault="001631D9" w:rsidP="001631D9">
      <w:pPr>
        <w:pStyle w:val="Heading2"/>
        <w:numPr>
          <w:ilvl w:val="1"/>
          <w:numId w:val="3"/>
        </w:numPr>
        <w:tabs>
          <w:tab w:val="left" w:pos="0"/>
        </w:tabs>
      </w:pPr>
      <w:r>
        <w:t>How it works...</w:t>
      </w:r>
    </w:p>
    <w:p w14:paraId="19618704" w14:textId="77777777" w:rsidR="00C50F84" w:rsidRDefault="00C50F84" w:rsidP="00C50F84">
      <w:pPr>
        <w:pStyle w:val="NormalPACKT"/>
      </w:pPr>
      <w:r>
        <w:t xml:space="preserve">In this recipe, all but the final step produce no output. Some of the steps exist to enable you to test the report that this recipe generates. Some of these steps might not be necessary for real life, as you already have enough real-life data to create a complete report. </w:t>
      </w:r>
    </w:p>
    <w:p w14:paraId="4D856A5C" w14:textId="77777777" w:rsidR="00C50F84" w:rsidRDefault="00C50F84" w:rsidP="00C50F84">
      <w:pPr>
        <w:pStyle w:val="NormalPACKT"/>
      </w:pPr>
      <w:r>
        <w:t xml:space="preserve">In </w:t>
      </w:r>
      <w:r w:rsidRPr="00C50F84">
        <w:rPr>
          <w:rStyle w:val="ItalicsPACKT"/>
        </w:rPr>
        <w:t>step 1</w:t>
      </w:r>
      <w:r>
        <w:t>, you create three AD computer accounts. You use these accounts to simulate computers that have not logged on for a while, thus enabling you to view a complete report. If you re-run this recipe or this step, adding these accounts produces errors since the accounts already exist. You could modify this step to check to see if the accounts exist before creating them.</w:t>
      </w:r>
    </w:p>
    <w:p w14:paraId="124E3752" w14:textId="5169F1CB" w:rsidR="00C50F84" w:rsidRDefault="00C50F84" w:rsidP="00C50F84">
      <w:pPr>
        <w:pStyle w:val="NormalPACKT"/>
      </w:pPr>
      <w:r>
        <w:t xml:space="preserve">In </w:t>
      </w:r>
      <w:r w:rsidRPr="00C50F84">
        <w:rPr>
          <w:rStyle w:val="ItalicsPACKT"/>
        </w:rPr>
        <w:t>step 2</w:t>
      </w:r>
      <w:r>
        <w:t xml:space="preserve">, you create three time constants, representing the time 7 days ago, one month ago, and six months ago. This step </w:t>
      </w:r>
      <w:r w:rsidR="00274BA8">
        <w:t>lets you</w:t>
      </w:r>
      <w:r>
        <w:t xml:space="preserve"> test if a given user account has not longed on in that period.</w:t>
      </w:r>
    </w:p>
    <w:p w14:paraId="5DAD0DD8" w14:textId="77777777" w:rsidR="00C50F84" w:rsidRDefault="00C50F84" w:rsidP="00C50F84">
      <w:pPr>
        <w:pStyle w:val="NormalPACKT"/>
      </w:pPr>
      <w:r>
        <w:t xml:space="preserve">In </w:t>
      </w:r>
      <w:r w:rsidRPr="00C50F84">
        <w:rPr>
          <w:rStyle w:val="ItalicsPACKT"/>
        </w:rPr>
        <w:t>step 3</w:t>
      </w:r>
      <w:r>
        <w:t xml:space="preserve">, you create a new function, </w:t>
      </w:r>
      <w:r w:rsidRPr="00C50F84">
        <w:rPr>
          <w:rStyle w:val="CodeInTextPACKT"/>
        </w:rPr>
        <w:t>Get-RKComputers</w:t>
      </w:r>
      <w:r>
        <w:t xml:space="preserve">. This function returns a list of all the computer accounts in AD along with their last logon time. </w:t>
      </w:r>
    </w:p>
    <w:p w14:paraId="78E34331" w14:textId="3860F047" w:rsidR="00C50F84" w:rsidRDefault="00C50F84" w:rsidP="00C50F84">
      <w:pPr>
        <w:pStyle w:val="NormalPACKT"/>
      </w:pPr>
      <w:r>
        <w:t xml:space="preserve">In </w:t>
      </w:r>
      <w:r w:rsidRPr="00C50F84">
        <w:rPr>
          <w:rStyle w:val="ItalicsPACKT"/>
        </w:rPr>
        <w:t>step 4</w:t>
      </w:r>
      <w:r>
        <w:t>, you begin the report by creating a report header.</w:t>
      </w:r>
    </w:p>
    <w:p w14:paraId="0D440BEC" w14:textId="68C4FC3C" w:rsidR="00C50F84" w:rsidRDefault="00C50F84" w:rsidP="00C50F84">
      <w:pPr>
        <w:pStyle w:val="NormalPACKT"/>
      </w:pPr>
      <w:r>
        <w:t xml:space="preserve">In </w:t>
      </w:r>
      <w:r w:rsidRPr="00C50F84">
        <w:rPr>
          <w:rStyle w:val="ItalicsPACKT"/>
        </w:rPr>
        <w:t>step 5</w:t>
      </w:r>
      <w:r>
        <w:t xml:space="preserve">, you call the </w:t>
      </w:r>
      <w:r w:rsidRPr="00C50F84">
        <w:rPr>
          <w:rStyle w:val="CodeInTextPACKT"/>
        </w:rPr>
        <w:t>Get-RKComputers</w:t>
      </w:r>
      <w:r w:rsidRPr="00C50F84">
        <w:t xml:space="preserve"> function </w:t>
      </w:r>
      <w:r>
        <w:t xml:space="preserve">and populate the </w:t>
      </w:r>
      <w:r w:rsidRPr="00C50F84">
        <w:rPr>
          <w:rStyle w:val="CodeInTextPACKT"/>
        </w:rPr>
        <w:t>$Computers</w:t>
      </w:r>
      <w:r>
        <w:t xml:space="preserve"> array (all the computers available). </w:t>
      </w:r>
    </w:p>
    <w:p w14:paraId="79EE9BA5" w14:textId="663CF473" w:rsidR="00C50F84" w:rsidRDefault="00C50F84" w:rsidP="00C50F84">
      <w:pPr>
        <w:pStyle w:val="NormalPACKT"/>
      </w:pPr>
      <w:r>
        <w:lastRenderedPageBreak/>
        <w:t xml:space="preserve">In </w:t>
      </w:r>
      <w:r w:rsidRPr="00C50F84">
        <w:rPr>
          <w:rStyle w:val="ItalicsPACKT"/>
        </w:rPr>
        <w:t>step 6</w:t>
      </w:r>
      <w:r>
        <w:t xml:space="preserve"> through </w:t>
      </w:r>
      <w:r w:rsidRPr="00C50F84">
        <w:rPr>
          <w:rStyle w:val="ItalicsPACKT"/>
        </w:rPr>
        <w:t>step 9</w:t>
      </w:r>
      <w:r>
        <w:t>, you add details to the report of computers who have never logged on, have not logged on for over 6 months, have not logged on in 1-6 months, and computers that have not logged in 1 week-1 month.</w:t>
      </w:r>
    </w:p>
    <w:p w14:paraId="4B7ABFC3" w14:textId="6EF82279" w:rsidR="00C50F84" w:rsidRDefault="00C50F84" w:rsidP="00C50F84">
      <w:pPr>
        <w:pStyle w:val="NormalPACKT"/>
      </w:pPr>
      <w:r w:rsidRPr="00C50F84">
        <w:t xml:space="preserve">In the final step, </w:t>
      </w:r>
      <w:r w:rsidRPr="00C50F84">
        <w:rPr>
          <w:rStyle w:val="ItalicsPACKT"/>
        </w:rPr>
        <w:t>step 10</w:t>
      </w:r>
      <w:r w:rsidRPr="00C50F84">
        <w:t>, you display the report created by the earlier steps. This output of this step looks like this:</w:t>
      </w:r>
    </w:p>
    <w:p w14:paraId="0F900798" w14:textId="5D98CAFF" w:rsidR="00C50F84" w:rsidRDefault="00DD5199" w:rsidP="00DD5199">
      <w:pPr>
        <w:pStyle w:val="FigurePACKT"/>
      </w:pPr>
      <w:r>
        <w:rPr>
          <w:noProof/>
        </w:rPr>
        <w:drawing>
          <wp:inline distT="0" distB="0" distL="0" distR="0" wp14:anchorId="49B075D9" wp14:editId="5AB67052">
            <wp:extent cx="3095028" cy="3499762"/>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10545" cy="3517308"/>
                    </a:xfrm>
                    <a:prstGeom prst="rect">
                      <a:avLst/>
                    </a:prstGeom>
                  </pic:spPr>
                </pic:pic>
              </a:graphicData>
            </a:graphic>
          </wp:inline>
        </w:drawing>
      </w:r>
    </w:p>
    <w:p w14:paraId="6A3F35B7" w14:textId="686DC83E" w:rsidR="00C50F84" w:rsidRDefault="00C50F84" w:rsidP="00C50F84">
      <w:pPr>
        <w:pStyle w:val="FigurePACKT"/>
        <w:rPr>
          <w:szCs w:val="28"/>
        </w:rPr>
      </w:pPr>
      <w:r>
        <w:rPr>
          <w:szCs w:val="28"/>
        </w:rPr>
        <w:t xml:space="preserve">Figure 4.45: Viewing </w:t>
      </w:r>
      <w:r w:rsidR="00274BA8">
        <w:rPr>
          <w:szCs w:val="28"/>
        </w:rPr>
        <w:t xml:space="preserve">the </w:t>
      </w:r>
      <w:r>
        <w:rPr>
          <w:szCs w:val="28"/>
        </w:rPr>
        <w:t>final Computer report</w:t>
      </w:r>
    </w:p>
    <w:p w14:paraId="15FC9868" w14:textId="43840278" w:rsidR="00C50F84" w:rsidRPr="005D42B3" w:rsidRDefault="00C50F84" w:rsidP="00C50F84">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45</w:t>
      </w:r>
      <w:r w:rsidRPr="00764924">
        <w:rPr>
          <w:rFonts w:ascii="Arial" w:hAnsi="Arial"/>
          <w:b/>
          <w:color w:val="FF0000"/>
          <w:sz w:val="28"/>
          <w:szCs w:val="28"/>
        </w:rPr>
        <w:t>.png</w:t>
      </w:r>
    </w:p>
    <w:p w14:paraId="5B628006" w14:textId="0010B31B" w:rsidR="001631D9" w:rsidRDefault="001631D9" w:rsidP="00EA129B">
      <w:pPr>
        <w:pStyle w:val="Heading2"/>
      </w:pPr>
      <w:r>
        <w:t>There's more...</w:t>
      </w:r>
    </w:p>
    <w:p w14:paraId="28FEF039" w14:textId="628217C9" w:rsidR="00DD5199" w:rsidRPr="00DD5199" w:rsidRDefault="00DD5199" w:rsidP="00DD5199">
      <w:pPr>
        <w:pStyle w:val="NormalPACKT"/>
        <w:rPr>
          <w:lang w:val="en-GB"/>
        </w:rPr>
      </w:pPr>
      <w:r w:rsidRPr="00DD5199">
        <w:rPr>
          <w:lang w:val="en-GB"/>
        </w:rPr>
        <w:t xml:space="preserve">In </w:t>
      </w:r>
      <w:r w:rsidRPr="00DD5199">
        <w:rPr>
          <w:rStyle w:val="ItalicsPACKT"/>
          <w:lang w:val="en-GB"/>
        </w:rPr>
        <w:t>step 3</w:t>
      </w:r>
      <w:r w:rsidRPr="00DD5199">
        <w:rPr>
          <w:lang w:val="en-GB"/>
        </w:rPr>
        <w:t>, you create a function to get the computer accounts in AD. This function returns an array of computer names and last log</w:t>
      </w:r>
      <w:r w:rsidR="00274BA8">
        <w:rPr>
          <w:lang w:val="en-GB"/>
        </w:rPr>
        <w:t>i</w:t>
      </w:r>
      <w:r w:rsidRPr="00DD5199">
        <w:rPr>
          <w:lang w:val="en-GB"/>
        </w:rPr>
        <w:t>n date</w:t>
      </w:r>
      <w:r>
        <w:rPr>
          <w:lang w:val="en-GB"/>
        </w:rPr>
        <w:t xml:space="preserve"> and </w:t>
      </w:r>
      <w:r w:rsidRPr="00DD5199">
        <w:rPr>
          <w:lang w:val="en-GB"/>
        </w:rPr>
        <w:t xml:space="preserve">includes values for the three test computer accounts’ </w:t>
      </w:r>
      <w:r w:rsidR="00274BA8">
        <w:rPr>
          <w:lang w:val="en-GB"/>
        </w:rPr>
        <w:t>previous</w:t>
      </w:r>
      <w:r w:rsidRPr="00DD5199">
        <w:rPr>
          <w:lang w:val="en-GB"/>
        </w:rPr>
        <w:t xml:space="preserve"> logon date. In production, you might amend this function to return computer accounts from just certain OUs. You could also extend this function to test whether each computer is online by testing a network connection or checking to see if there is a DNS A record for the computer to detect stale computer accounts. </w:t>
      </w:r>
    </w:p>
    <w:p w14:paraId="6CD63EE4" w14:textId="621F4497" w:rsidR="001631D9" w:rsidRDefault="00DD5199" w:rsidP="00DD5199">
      <w:pPr>
        <w:pStyle w:val="NormalPACKT"/>
        <w:rPr>
          <w:lang w:val="en-GB"/>
        </w:rPr>
      </w:pPr>
      <w:r w:rsidRPr="00DD5199">
        <w:rPr>
          <w:lang w:val="en-GB"/>
        </w:rPr>
        <w:t xml:space="preserve">In </w:t>
      </w:r>
      <w:r w:rsidRPr="00DD5199">
        <w:rPr>
          <w:rStyle w:val="ItalicsPACKT"/>
          <w:lang w:val="en-GB"/>
        </w:rPr>
        <w:t>step 5</w:t>
      </w:r>
      <w:r w:rsidRPr="00DD5199">
        <w:rPr>
          <w:lang w:val="en-GB"/>
        </w:rPr>
        <w:t xml:space="preserve"> through </w:t>
      </w:r>
      <w:r w:rsidRPr="00DD5199">
        <w:rPr>
          <w:rStyle w:val="ItalicsPACKT"/>
          <w:lang w:val="en-GB"/>
        </w:rPr>
        <w:t>step 9</w:t>
      </w:r>
      <w:r w:rsidRPr="00DD5199">
        <w:rPr>
          <w:lang w:val="en-GB"/>
        </w:rPr>
        <w:t xml:space="preserve">, you create a report by adding text lines to the </w:t>
      </w:r>
      <w:r w:rsidRPr="00DD5199">
        <w:rPr>
          <w:rStyle w:val="CodeInTextPACKT"/>
          <w:lang w:val="en-GB"/>
        </w:rPr>
        <w:t>$RKReport</w:t>
      </w:r>
      <w:r w:rsidRPr="00DD5199">
        <w:rPr>
          <w:lang w:val="en-GB"/>
        </w:rPr>
        <w:t xml:space="preserve"> variable. </w:t>
      </w:r>
      <w:r w:rsidR="00274BA8">
        <w:rPr>
          <w:lang w:val="en-GB"/>
        </w:rPr>
        <w:t>Y</w:t>
      </w:r>
      <w:r w:rsidRPr="00DD5199">
        <w:rPr>
          <w:lang w:val="en-GB"/>
        </w:rPr>
        <w:t xml:space="preserve">ou need to add </w:t>
      </w:r>
      <w:r w:rsidRPr="00DD5199">
        <w:rPr>
          <w:rStyle w:val="CodeInTextPACKT"/>
          <w:lang w:val="en-GB"/>
        </w:rPr>
        <w:t>CRLF</w:t>
      </w:r>
      <w:r w:rsidRPr="00DD5199">
        <w:rPr>
          <w:lang w:val="en-GB"/>
        </w:rPr>
        <w:t xml:space="preserve"> characters before or after each line of text when you add each line to the report. Ensuring each </w:t>
      </w:r>
      <w:r w:rsidR="00274BA8">
        <w:rPr>
          <w:lang w:val="en-GB"/>
        </w:rPr>
        <w:t>report line</w:t>
      </w:r>
      <w:r w:rsidRPr="00DD5199">
        <w:rPr>
          <w:lang w:val="en-GB"/>
        </w:rPr>
        <w:t xml:space="preserve"> begins in the right place can be challenging in creating reports using the technique shown by this recipe.</w:t>
      </w:r>
    </w:p>
    <w:p w14:paraId="28FB531F" w14:textId="52FEA0AC" w:rsidR="00DD5199" w:rsidRDefault="00DD5199" w:rsidP="00DD5199">
      <w:pPr>
        <w:pStyle w:val="Heading1"/>
      </w:pPr>
      <w:r>
        <w:t>Managing AD Replication</w:t>
      </w:r>
    </w:p>
    <w:p w14:paraId="512B47E9" w14:textId="77777777" w:rsidR="002F0EB8" w:rsidRPr="002F0EB8" w:rsidRDefault="002F0EB8" w:rsidP="002F0EB8">
      <w:pPr>
        <w:pStyle w:val="NormalPACKT"/>
        <w:rPr>
          <w:lang w:val="en-GB"/>
        </w:rPr>
      </w:pPr>
      <w:r w:rsidRPr="002F0EB8">
        <w:rPr>
          <w:lang w:val="en-GB"/>
        </w:rPr>
        <w:t xml:space="preserve">Active Directory uses a special database to support its operations. The database is a distributed, multi-master database with convergence—every DC in every domain stores this database in the file </w:t>
      </w:r>
      <w:r w:rsidRPr="002F0EB8">
        <w:rPr>
          <w:rStyle w:val="CodeInTextPACKT"/>
          <w:lang w:val="en-GB"/>
        </w:rPr>
        <w:t>C:\Windows\NTDS\ntds.dit</w:t>
      </w:r>
      <w:r w:rsidRPr="002F0EB8">
        <w:rPr>
          <w:lang w:val="en-GB"/>
        </w:rPr>
        <w:t xml:space="preserve">. </w:t>
      </w:r>
    </w:p>
    <w:p w14:paraId="04728E83" w14:textId="56EAD75A" w:rsidR="002F0EB8" w:rsidRPr="002F0EB8" w:rsidRDefault="002F0EB8" w:rsidP="002F0EB8">
      <w:pPr>
        <w:pStyle w:val="NormalPACKT"/>
        <w:rPr>
          <w:lang w:val="en-GB"/>
        </w:rPr>
      </w:pPr>
      <w:r w:rsidRPr="002F0EB8">
        <w:rPr>
          <w:lang w:val="en-GB"/>
        </w:rPr>
        <w:t xml:space="preserve">Every DC in any domain holds a complete copy of this database. If you add a new user or change a </w:t>
      </w:r>
      <w:r>
        <w:rPr>
          <w:lang w:val="en-GB"/>
        </w:rPr>
        <w:t>user’s</w:t>
      </w:r>
      <w:r w:rsidRPr="002F0EB8">
        <w:rPr>
          <w:lang w:val="en-GB"/>
        </w:rPr>
        <w:t xml:space="preserve"> office, that change occurs on just one DC (initially). AD replication makes the change in all database copies. In this way, the database remains consistent over time and across all DCs.</w:t>
      </w:r>
    </w:p>
    <w:p w14:paraId="39D1FB67" w14:textId="77777777" w:rsidR="002F0EB8" w:rsidRPr="002F0EB8" w:rsidRDefault="002F0EB8" w:rsidP="002F0EB8">
      <w:pPr>
        <w:pStyle w:val="NormalPACKT"/>
        <w:rPr>
          <w:lang w:val="en-GB"/>
        </w:rPr>
      </w:pPr>
      <w:r w:rsidRPr="002F0EB8">
        <w:rPr>
          <w:lang w:val="en-GB"/>
        </w:rPr>
        <w:lastRenderedPageBreak/>
        <w:t>AD replication is based on partitions - a slice of the overall database. AD can replicate each partition separately. There are several partitions in AD:</w:t>
      </w:r>
    </w:p>
    <w:p w14:paraId="47A660A8" w14:textId="64974DDD" w:rsidR="002F0EB8" w:rsidRPr="002F0EB8" w:rsidRDefault="002F0EB8" w:rsidP="002F0EB8">
      <w:pPr>
        <w:pStyle w:val="NormalPACKT"/>
        <w:numPr>
          <w:ilvl w:val="0"/>
          <w:numId w:val="32"/>
        </w:numPr>
        <w:rPr>
          <w:lang w:val="en-GB"/>
        </w:rPr>
      </w:pPr>
      <w:r w:rsidRPr="002F0EB8">
        <w:rPr>
          <w:b/>
          <w:bCs/>
          <w:lang w:val="en-GB"/>
        </w:rPr>
        <w:t>Schema partition</w:t>
      </w:r>
      <w:r w:rsidRPr="002F0EB8">
        <w:rPr>
          <w:lang w:val="en-GB"/>
        </w:rPr>
        <w:t xml:space="preserve"> holds the AD schema that defines each object that AD stores in the database. The schema also defines the properties of all these objects. </w:t>
      </w:r>
    </w:p>
    <w:p w14:paraId="54D6D663" w14:textId="352BEA2A" w:rsidR="002F0EB8" w:rsidRPr="002F0EB8" w:rsidRDefault="002F0EB8" w:rsidP="002F0EB8">
      <w:pPr>
        <w:pStyle w:val="NormalPACKT"/>
        <w:numPr>
          <w:ilvl w:val="0"/>
          <w:numId w:val="32"/>
        </w:numPr>
        <w:rPr>
          <w:lang w:val="en-GB"/>
        </w:rPr>
      </w:pPr>
      <w:r w:rsidRPr="002F0EB8">
        <w:rPr>
          <w:b/>
          <w:bCs/>
          <w:lang w:val="en-GB"/>
        </w:rPr>
        <w:t>Configuration partition</w:t>
      </w:r>
      <w:r w:rsidRPr="002F0EB8">
        <w:rPr>
          <w:lang w:val="en-GB"/>
        </w:rPr>
        <w:t xml:space="preserve"> - this holds the details of the structure of the domain. </w:t>
      </w:r>
    </w:p>
    <w:p w14:paraId="50EB6722" w14:textId="70C32E96" w:rsidR="002F0EB8" w:rsidRPr="002F0EB8" w:rsidRDefault="002F0EB8" w:rsidP="002F0EB8">
      <w:pPr>
        <w:pStyle w:val="NormalPACKT"/>
        <w:numPr>
          <w:ilvl w:val="0"/>
          <w:numId w:val="32"/>
        </w:numPr>
        <w:rPr>
          <w:lang w:val="en-GB"/>
        </w:rPr>
      </w:pPr>
      <w:r w:rsidRPr="002F0EB8">
        <w:rPr>
          <w:b/>
          <w:bCs/>
          <w:lang w:val="en-GB"/>
        </w:rPr>
        <w:t>Domain partition</w:t>
      </w:r>
      <w:r w:rsidRPr="002F0EB8">
        <w:rPr>
          <w:lang w:val="en-GB"/>
        </w:rPr>
        <w:t xml:space="preserve"> - this partition, also known as the domain naming context, contains the objects relating to a domain (users, groups, OUs, etc.). The objects in this partition are defined based on the schema.</w:t>
      </w:r>
    </w:p>
    <w:p w14:paraId="71E07504" w14:textId="1B92FE8A" w:rsidR="002F0EB8" w:rsidRPr="002F0EB8" w:rsidRDefault="002F0EB8" w:rsidP="002F0EB8">
      <w:pPr>
        <w:pStyle w:val="NormalPACKT"/>
        <w:numPr>
          <w:ilvl w:val="0"/>
          <w:numId w:val="32"/>
        </w:numPr>
        <w:rPr>
          <w:lang w:val="en-GB"/>
        </w:rPr>
      </w:pPr>
      <w:r w:rsidRPr="002F0EB8">
        <w:rPr>
          <w:b/>
          <w:bCs/>
          <w:lang w:val="en-GB"/>
        </w:rPr>
        <w:t>Application partition</w:t>
      </w:r>
      <w:r w:rsidRPr="002F0EB8">
        <w:rPr>
          <w:lang w:val="en-GB"/>
        </w:rPr>
        <w:t xml:space="preserve">   - some applications, such as DNS, store objects in your AD and rely on AD replication to replicate the values. </w:t>
      </w:r>
    </w:p>
    <w:p w14:paraId="4AF60959" w14:textId="70B977E1" w:rsidR="002F0EB8" w:rsidRPr="002F0EB8" w:rsidRDefault="002F0EB8" w:rsidP="002F0EB8">
      <w:pPr>
        <w:pStyle w:val="NormalPACKT"/>
        <w:rPr>
          <w:lang w:val="en-GB"/>
        </w:rPr>
      </w:pPr>
      <w:r w:rsidRPr="002F0EB8">
        <w:rPr>
          <w:lang w:val="en-GB"/>
        </w:rPr>
        <w:t xml:space="preserve">There are two types of replication: intra-site replication and inter-site replication. Intra-site replication happens between DCs in a given AD site, while inter-site replication occurs between different </w:t>
      </w:r>
      <w:r w:rsidR="00274BA8">
        <w:rPr>
          <w:lang w:val="en-GB"/>
        </w:rPr>
        <w:t>AD s</w:t>
      </w:r>
      <w:r w:rsidRPr="002F0EB8">
        <w:rPr>
          <w:lang w:val="en-GB"/>
        </w:rPr>
        <w:t xml:space="preserve">ites. </w:t>
      </w:r>
    </w:p>
    <w:p w14:paraId="5BD16E93" w14:textId="77777777" w:rsidR="002F0EB8" w:rsidRPr="002F0EB8" w:rsidRDefault="002F0EB8" w:rsidP="002F0EB8">
      <w:pPr>
        <w:pStyle w:val="NormalPACKT"/>
        <w:rPr>
          <w:lang w:val="en-GB"/>
        </w:rPr>
      </w:pPr>
      <w:r w:rsidRPr="002F0EB8">
        <w:rPr>
          <w:lang w:val="en-GB"/>
        </w:rPr>
        <w:t>You can create different topologies for replication, including:</w:t>
      </w:r>
    </w:p>
    <w:p w14:paraId="0C8BF60A" w14:textId="7DFC175B" w:rsidR="002F0EB8" w:rsidRPr="002F0EB8" w:rsidRDefault="002F0EB8" w:rsidP="002F0EB8">
      <w:pPr>
        <w:pStyle w:val="NumberedBulletPACKT"/>
        <w:numPr>
          <w:ilvl w:val="0"/>
          <w:numId w:val="33"/>
        </w:numPr>
        <w:rPr>
          <w:lang w:val="en-GB"/>
        </w:rPr>
      </w:pPr>
      <w:r w:rsidRPr="002F0EB8">
        <w:rPr>
          <w:b/>
          <w:bCs/>
          <w:lang w:val="en-GB"/>
        </w:rPr>
        <w:t>Ring</w:t>
      </w:r>
      <w:r w:rsidRPr="002F0EB8">
        <w:rPr>
          <w:lang w:val="en-GB"/>
        </w:rPr>
        <w:t xml:space="preserve"> - each DC in a site has at least two inbound replication partners. When any change is made to any DC, that DC notifies its replication partners that it has a change. Those DCs can then replicate that change (if they have not seen </w:t>
      </w:r>
      <w:r w:rsidR="00274BA8">
        <w:rPr>
          <w:lang w:val="en-GB"/>
        </w:rPr>
        <w:t>it</w:t>
      </w:r>
      <w:r w:rsidRPr="002F0EB8">
        <w:rPr>
          <w:lang w:val="en-GB"/>
        </w:rPr>
        <w:t xml:space="preserve"> before). AD by default ensures there are not more than three hops within the replication topology. If you have a large number of DCs (more than 7), AD automatically creates additional replication links to keep the hop count below 3.</w:t>
      </w:r>
    </w:p>
    <w:p w14:paraId="706AA20A" w14:textId="03E26E14" w:rsidR="002F0EB8" w:rsidRPr="002F0EB8" w:rsidRDefault="002F0EB8" w:rsidP="002F0EB8">
      <w:pPr>
        <w:pStyle w:val="NumberedBulletPACKT"/>
        <w:numPr>
          <w:ilvl w:val="0"/>
          <w:numId w:val="33"/>
        </w:numPr>
        <w:rPr>
          <w:lang w:val="en-GB"/>
        </w:rPr>
      </w:pPr>
      <w:r w:rsidRPr="002F0EB8">
        <w:rPr>
          <w:b/>
          <w:bCs/>
          <w:lang w:val="en-GB"/>
        </w:rPr>
        <w:t xml:space="preserve">Full mesh </w:t>
      </w:r>
      <w:r w:rsidRPr="002F0EB8">
        <w:rPr>
          <w:lang w:val="en-GB"/>
        </w:rPr>
        <w:t>- with this topology, all DCs replicate</w:t>
      </w:r>
      <w:r w:rsidR="00274BA8">
        <w:rPr>
          <w:lang w:val="en-GB"/>
        </w:rPr>
        <w:t xml:space="preserve"> to </w:t>
      </w:r>
      <w:r w:rsidRPr="002F0EB8">
        <w:rPr>
          <w:lang w:val="en-GB"/>
        </w:rPr>
        <w:t>all other</w:t>
      </w:r>
      <w:r w:rsidR="00274BA8">
        <w:rPr>
          <w:lang w:val="en-GB"/>
        </w:rPr>
        <w:t xml:space="preserve"> DC</w:t>
      </w:r>
      <w:r w:rsidRPr="002F0EB8">
        <w:rPr>
          <w:lang w:val="en-GB"/>
        </w:rPr>
        <w:t>s. Full mesh replication keeps the database in sync with a minimum replication delay, but can be more expensive in terms of bandwidth (and DC utilization). It is not scalable.</w:t>
      </w:r>
    </w:p>
    <w:p w14:paraId="45D7539E" w14:textId="51478664" w:rsidR="002F0EB8" w:rsidRPr="002F0EB8" w:rsidRDefault="002F0EB8" w:rsidP="002F0EB8">
      <w:pPr>
        <w:pStyle w:val="NumberedBulletPACKT"/>
        <w:numPr>
          <w:ilvl w:val="0"/>
          <w:numId w:val="33"/>
        </w:numPr>
        <w:rPr>
          <w:lang w:val="en-GB"/>
        </w:rPr>
      </w:pPr>
      <w:r w:rsidRPr="002F0EB8">
        <w:rPr>
          <w:b/>
          <w:bCs/>
          <w:lang w:val="en-GB"/>
        </w:rPr>
        <w:t>Hub and spoke</w:t>
      </w:r>
      <w:r w:rsidRPr="002F0EB8">
        <w:rPr>
          <w:lang w:val="en-GB"/>
        </w:rPr>
        <w:t xml:space="preserve"> - You might use this approach in enormous organizations where a ‘‘spoke’’ DC replicates with a central hub DC. The hub DC then replicates the change to all other spoke DCs in your organization. Hub and spoke can reduce replication for widely dispersed implementations.</w:t>
      </w:r>
    </w:p>
    <w:p w14:paraId="70AFA325" w14:textId="1063BA63" w:rsidR="002F0EB8" w:rsidRPr="002F0EB8" w:rsidRDefault="002F0EB8" w:rsidP="002F0EB8">
      <w:pPr>
        <w:pStyle w:val="NumberedBulletPACKT"/>
        <w:numPr>
          <w:ilvl w:val="0"/>
          <w:numId w:val="33"/>
        </w:numPr>
        <w:rPr>
          <w:lang w:val="en-GB"/>
        </w:rPr>
      </w:pPr>
      <w:r w:rsidRPr="002F0EB8">
        <w:rPr>
          <w:b/>
          <w:bCs/>
          <w:lang w:val="en-GB"/>
        </w:rPr>
        <w:t>Hybrid</w:t>
      </w:r>
      <w:r w:rsidRPr="002F0EB8">
        <w:rPr>
          <w:lang w:val="en-GB"/>
        </w:rPr>
        <w:t xml:space="preserve"> - here you can combine any of these based on business need</w:t>
      </w:r>
      <w:r w:rsidR="00274BA8">
        <w:rPr>
          <w:lang w:val="en-GB"/>
        </w:rPr>
        <w:t>s</w:t>
      </w:r>
      <w:r w:rsidRPr="002F0EB8">
        <w:rPr>
          <w:lang w:val="en-GB"/>
        </w:rPr>
        <w:t>.</w:t>
      </w:r>
    </w:p>
    <w:p w14:paraId="1D12BEFA" w14:textId="2A7BA92E" w:rsidR="002F0EB8" w:rsidRPr="002F0EB8" w:rsidRDefault="002F0EB8" w:rsidP="002F0EB8">
      <w:pPr>
        <w:pStyle w:val="NormalPACKT"/>
        <w:rPr>
          <w:lang w:val="en-GB"/>
        </w:rPr>
      </w:pPr>
      <w:r w:rsidRPr="002F0EB8">
        <w:rPr>
          <w:lang w:val="en-GB"/>
        </w:rPr>
        <w:t xml:space="preserve">By default, AD replication uses a ring topology. </w:t>
      </w:r>
      <w:r w:rsidR="00274BA8">
        <w:rPr>
          <w:lang w:val="en-GB"/>
        </w:rPr>
        <w:t>If your business needs dictate, you can adopt different topologies</w:t>
      </w:r>
      <w:r w:rsidRPr="002F0EB8">
        <w:rPr>
          <w:lang w:val="en-GB"/>
        </w:rPr>
        <w:t xml:space="preserve"> </w:t>
      </w:r>
      <w:r w:rsidR="00274BA8">
        <w:rPr>
          <w:lang w:val="en-GB"/>
        </w:rPr>
        <w:t>requiring</w:t>
      </w:r>
      <w:r w:rsidRPr="002F0EB8">
        <w:rPr>
          <w:lang w:val="en-GB"/>
        </w:rPr>
        <w:t xml:space="preserve"> </w:t>
      </w:r>
      <w:r w:rsidR="00274BA8">
        <w:rPr>
          <w:lang w:val="en-GB"/>
        </w:rPr>
        <w:t xml:space="preserve">additional </w:t>
      </w:r>
      <w:r w:rsidRPr="002F0EB8">
        <w:rPr>
          <w:lang w:val="en-GB"/>
        </w:rPr>
        <w:t xml:space="preserve">configuration. </w:t>
      </w:r>
    </w:p>
    <w:p w14:paraId="73352C19" w14:textId="7EAD1E34" w:rsidR="002F0EB8" w:rsidRPr="002F0EB8" w:rsidRDefault="002F0EB8" w:rsidP="002F0EB8">
      <w:pPr>
        <w:pStyle w:val="NormalPACKT"/>
        <w:rPr>
          <w:lang w:val="en-GB"/>
        </w:rPr>
      </w:pPr>
      <w:r w:rsidRPr="002F0EB8">
        <w:rPr>
          <w:lang w:val="en-GB"/>
        </w:rPr>
        <w:t xml:space="preserve">In most smaller organizations (such as </w:t>
      </w:r>
      <w:r w:rsidRPr="002F0EB8">
        <w:rPr>
          <w:rStyle w:val="CodeInTextPACKT"/>
          <w:lang w:val="en-GB"/>
        </w:rPr>
        <w:t>Reskit.Org</w:t>
      </w:r>
      <w:r w:rsidRPr="002F0EB8">
        <w:rPr>
          <w:lang w:val="en-GB"/>
        </w:rPr>
        <w:t xml:space="preserve">), replication is set up and operates automagically. But for large and distributed organizations, replication can be quite complicated as you attempt to balance being totally up-to-date against the cost of geographical bandwidth. If you have DCs </w:t>
      </w:r>
      <w:r w:rsidR="00274BA8">
        <w:rPr>
          <w:lang w:val="en-GB"/>
        </w:rPr>
        <w:t>o</w:t>
      </w:r>
      <w:r w:rsidRPr="002F0EB8">
        <w:rPr>
          <w:lang w:val="en-GB"/>
        </w:rPr>
        <w:t>n several continents, you want to collect those changes and do the</w:t>
      </w:r>
      <w:r w:rsidR="00274BA8">
        <w:rPr>
          <w:lang w:val="en-GB"/>
        </w:rPr>
        <w:t>m</w:t>
      </w:r>
      <w:r w:rsidRPr="002F0EB8">
        <w:rPr>
          <w:lang w:val="en-GB"/>
        </w:rPr>
        <w:t xml:space="preserve"> </w:t>
      </w:r>
      <w:r w:rsidR="00274BA8">
        <w:rPr>
          <w:lang w:val="en-GB"/>
        </w:rPr>
        <w:t>simultaneously</w:t>
      </w:r>
      <w:r w:rsidRPr="002F0EB8">
        <w:rPr>
          <w:lang w:val="en-GB"/>
        </w:rPr>
        <w:t>, say every 4 hours. But that means the remote DC would have out</w:t>
      </w:r>
      <w:r w:rsidR="00274BA8">
        <w:rPr>
          <w:lang w:val="en-GB"/>
        </w:rPr>
        <w:t>-of-</w:t>
      </w:r>
      <w:r w:rsidRPr="002F0EB8">
        <w:rPr>
          <w:lang w:val="en-GB"/>
        </w:rPr>
        <w:t xml:space="preserve">date information for a period. As a general rule of thumb, you should design replication </w:t>
      </w:r>
      <w:r w:rsidR="00274BA8">
        <w:rPr>
          <w:lang w:val="en-GB"/>
        </w:rPr>
        <w:t>to happen</w:t>
      </w:r>
      <w:r w:rsidRPr="002F0EB8">
        <w:rPr>
          <w:lang w:val="en-GB"/>
        </w:rPr>
        <w:t xml:space="preserve"> faster than a person can fly between your AD sites served by a DC. If you change your password, say in London, then as long as the changes occur within </w:t>
      </w:r>
      <w:r w:rsidR="00274BA8">
        <w:rPr>
          <w:lang w:val="en-GB"/>
        </w:rPr>
        <w:t>16</w:t>
      </w:r>
      <w:r w:rsidRPr="002F0EB8">
        <w:rPr>
          <w:lang w:val="en-GB"/>
        </w:rPr>
        <w:t xml:space="preserve"> hours</w:t>
      </w:r>
      <w:r w:rsidR="00274BA8">
        <w:rPr>
          <w:lang w:val="en-GB"/>
        </w:rPr>
        <w:t xml:space="preserve"> w</w:t>
      </w:r>
      <w:r w:rsidRPr="002F0EB8">
        <w:rPr>
          <w:lang w:val="en-GB"/>
        </w:rPr>
        <w:t>hen you fly to Brisbane, Australia, the Australian DCs contain the replicated password. Thus, you can log in with the new password immediately upon landing in Brisbane.</w:t>
      </w:r>
    </w:p>
    <w:p w14:paraId="59E9AC86" w14:textId="21998465" w:rsidR="002F0EB8" w:rsidRPr="002F0EB8" w:rsidRDefault="002F0EB8" w:rsidP="002F0EB8">
      <w:pPr>
        <w:pStyle w:val="NormalPACKT"/>
        <w:rPr>
          <w:lang w:val="en-GB"/>
        </w:rPr>
      </w:pPr>
      <w:r w:rsidRPr="002F0EB8">
        <w:rPr>
          <w:lang w:val="en-GB"/>
        </w:rPr>
        <w:t xml:space="preserve">For more information on AD replication concepts, see </w:t>
      </w:r>
      <w:r w:rsidRPr="002F0EB8">
        <w:rPr>
          <w:rStyle w:val="URLPACKTChar"/>
          <w:lang w:val="en-GB"/>
        </w:rPr>
        <w:t>https://docs.microsoft.com/windows-server/identity/ad-ds/get-started/replication/active-directory-replication-concepts.</w:t>
      </w:r>
      <w:r w:rsidRPr="002F0EB8">
        <w:rPr>
          <w:lang w:val="en-GB"/>
        </w:rPr>
        <w:t xml:space="preserve"> </w:t>
      </w:r>
    </w:p>
    <w:p w14:paraId="748C6AD1" w14:textId="6E95DF1E" w:rsidR="002F0EB8" w:rsidRPr="002F0EB8" w:rsidRDefault="002F0EB8" w:rsidP="002F0EB8">
      <w:pPr>
        <w:pStyle w:val="NormalPACKT"/>
        <w:rPr>
          <w:lang w:val="en-GB"/>
        </w:rPr>
      </w:pPr>
      <w:r w:rsidRPr="002F0EB8">
        <w:rPr>
          <w:lang w:val="en-GB"/>
        </w:rPr>
        <w:t xml:space="preserve">For any sizeable organization, </w:t>
      </w:r>
      <w:r w:rsidR="00274BA8">
        <w:rPr>
          <w:lang w:val="en-GB"/>
        </w:rPr>
        <w:t xml:space="preserve">the </w:t>
      </w:r>
      <w:r w:rsidRPr="002F0EB8">
        <w:rPr>
          <w:lang w:val="en-GB"/>
        </w:rPr>
        <w:t xml:space="preserve">design and planning of AD </w:t>
      </w:r>
      <w:r w:rsidR="00274BA8">
        <w:rPr>
          <w:lang w:val="en-GB"/>
        </w:rPr>
        <w:t>are</w:t>
      </w:r>
      <w:r w:rsidRPr="002F0EB8">
        <w:rPr>
          <w:lang w:val="en-GB"/>
        </w:rPr>
        <w:t xml:space="preserve"> vital - see </w:t>
      </w:r>
      <w:r w:rsidRPr="002F0EB8">
        <w:rPr>
          <w:rStyle w:val="URLPACKTChar"/>
          <w:lang w:val="en-GB"/>
        </w:rPr>
        <w:t>https://docs.microsoft.com/windows-server/identity/ad-ds/plan/ad-ds-design-and-planning</w:t>
      </w:r>
      <w:r w:rsidRPr="002F0EB8">
        <w:rPr>
          <w:lang w:val="en-GB"/>
        </w:rPr>
        <w:t xml:space="preserve"> for more information on the planning and design work necessary.</w:t>
      </w:r>
    </w:p>
    <w:p w14:paraId="49EAC178" w14:textId="3486F1ED" w:rsidR="002F0EB8" w:rsidRPr="002F0EB8" w:rsidRDefault="002F0EB8" w:rsidP="002F0EB8">
      <w:pPr>
        <w:pStyle w:val="NormalPACKT"/>
        <w:rPr>
          <w:lang w:val="en-GB"/>
        </w:rPr>
      </w:pPr>
      <w:r w:rsidRPr="002F0EB8">
        <w:rPr>
          <w:lang w:val="en-GB"/>
        </w:rPr>
        <w:t>Traditionally you use many Win32 console applications to manage and troubleshoot replication</w:t>
      </w:r>
      <w:r w:rsidR="00274BA8">
        <w:rPr>
          <w:lang w:val="en-GB"/>
        </w:rPr>
        <w:t>,</w:t>
      </w:r>
      <w:r w:rsidRPr="002F0EB8">
        <w:rPr>
          <w:lang w:val="en-GB"/>
        </w:rPr>
        <w:t xml:space="preserve"> including </w:t>
      </w:r>
      <w:r w:rsidRPr="002F4328">
        <w:rPr>
          <w:rStyle w:val="CodeInTextPACKT"/>
          <w:lang w:val="en-GB"/>
        </w:rPr>
        <w:t>repadmin.exe</w:t>
      </w:r>
      <w:r w:rsidRPr="002F0EB8">
        <w:rPr>
          <w:lang w:val="en-GB"/>
        </w:rPr>
        <w:t xml:space="preserve">, which broadly replaces an earlier command replmon.exe. </w:t>
      </w:r>
      <w:r w:rsidR="00274BA8">
        <w:rPr>
          <w:lang w:val="en-GB"/>
        </w:rPr>
        <w:t>See the following for details on the repadmin.exe command (and replication)</w:t>
      </w:r>
      <w:r w:rsidRPr="002F0EB8">
        <w:rPr>
          <w:lang w:val="en-GB"/>
        </w:rPr>
        <w:t xml:space="preserve"> </w:t>
      </w:r>
      <w:r w:rsidRPr="002F0EB8">
        <w:rPr>
          <w:rStyle w:val="URLPACKTChar"/>
          <w:lang w:val="en-GB"/>
        </w:rPr>
        <w:lastRenderedPageBreak/>
        <w:t>https://techcommunity.microsoft.com/t5/ask-the-directory-services-team/getting-over-replmon/ba-p/396687</w:t>
      </w:r>
      <w:r w:rsidRPr="002F0EB8">
        <w:rPr>
          <w:lang w:val="en-GB"/>
        </w:rPr>
        <w:t>.</w:t>
      </w:r>
    </w:p>
    <w:p w14:paraId="0D66CECA" w14:textId="6FEF76CC" w:rsidR="002F0EB8" w:rsidRDefault="002F0EB8" w:rsidP="002F0EB8">
      <w:pPr>
        <w:pStyle w:val="NormalPACKT"/>
        <w:rPr>
          <w:lang w:val="en-GB"/>
        </w:rPr>
      </w:pPr>
      <w:r w:rsidRPr="002F0EB8">
        <w:rPr>
          <w:lang w:val="en-GB"/>
        </w:rPr>
        <w:t>With the advent of PowerShell and the PowerShell active directory module, you can now perform many of the functions of repadmin.exe using PowerShell cmdlets. In this recipe, you examine some of the details of AD replication using PowerShell.</w:t>
      </w:r>
    </w:p>
    <w:p w14:paraId="50AD6F90" w14:textId="6A86081B" w:rsidR="00872DCE" w:rsidRPr="002F0EB8" w:rsidRDefault="00872DCE" w:rsidP="002F0EB8">
      <w:pPr>
        <w:pStyle w:val="NormalPACKT"/>
        <w:rPr>
          <w:lang w:val="en-GB"/>
        </w:rPr>
      </w:pPr>
      <w:r>
        <w:rPr>
          <w:lang w:val="en-GB"/>
        </w:rPr>
        <w:t xml:space="preserve">In this recipe, you examine </w:t>
      </w:r>
      <w:r w:rsidR="00274BA8">
        <w:rPr>
          <w:lang w:val="en-GB"/>
        </w:rPr>
        <w:t>replication details</w:t>
      </w:r>
      <w:r>
        <w:rPr>
          <w:lang w:val="en-GB"/>
        </w:rPr>
        <w:t xml:space="preserve"> and see it in action.</w:t>
      </w:r>
    </w:p>
    <w:p w14:paraId="46FA9012" w14:textId="31C596FE" w:rsidR="00DD5199" w:rsidRDefault="00DD5199" w:rsidP="00DD5199">
      <w:pPr>
        <w:pStyle w:val="Heading2"/>
      </w:pPr>
      <w:r w:rsidRPr="00DD5199">
        <w:t>Getting Ready</w:t>
      </w:r>
    </w:p>
    <w:p w14:paraId="043E662B" w14:textId="16135E1F" w:rsidR="002F0EB8" w:rsidRPr="002F0EB8" w:rsidRDefault="002F0EB8" w:rsidP="002F0EB8">
      <w:pPr>
        <w:pStyle w:val="NormalPACKT"/>
      </w:pPr>
      <w:r w:rsidRPr="002F0EB8">
        <w:t xml:space="preserve">You run this recipe on </w:t>
      </w:r>
      <w:r w:rsidRPr="002F0EB8">
        <w:rPr>
          <w:rStyle w:val="CodeInTextPACKT"/>
        </w:rPr>
        <w:t>DC1</w:t>
      </w:r>
      <w:r w:rsidRPr="002F0EB8">
        <w:t xml:space="preserve">, a domain controller in the Reskit.Org domain. You should also have </w:t>
      </w:r>
      <w:r w:rsidRPr="002F0EB8">
        <w:rPr>
          <w:rStyle w:val="CodeInTextPACKT"/>
        </w:rPr>
        <w:t>DC2</w:t>
      </w:r>
      <w:r w:rsidRPr="002F0EB8">
        <w:t xml:space="preserve"> and </w:t>
      </w:r>
      <w:r w:rsidRPr="002F0EB8">
        <w:rPr>
          <w:rStyle w:val="CodeInTextPACKT"/>
        </w:rPr>
        <w:t>UKDC1</w:t>
      </w:r>
      <w:r w:rsidRPr="002F0EB8">
        <w:t xml:space="preserve"> available and online at the start of testing this recipe. You must have installed PowerShell 7 and VS Code on all these hosts.</w:t>
      </w:r>
    </w:p>
    <w:p w14:paraId="027E4649" w14:textId="10805DCA" w:rsidR="00DD5199" w:rsidRDefault="00DD5199" w:rsidP="00DD5199">
      <w:pPr>
        <w:pStyle w:val="Heading2"/>
      </w:pPr>
      <w:r w:rsidRPr="00DD5199">
        <w:t>How to do it…</w:t>
      </w:r>
    </w:p>
    <w:p w14:paraId="5BFA9F5A" w14:textId="1B77A9AD" w:rsidR="002F4328" w:rsidRPr="002F4328" w:rsidRDefault="002F4328" w:rsidP="002F4328">
      <w:pPr>
        <w:pStyle w:val="NumberedBulletPACKT"/>
        <w:numPr>
          <w:ilvl w:val="0"/>
          <w:numId w:val="34"/>
        </w:numPr>
        <w:rPr>
          <w:color w:val="000000"/>
          <w:lang w:val="en-GB" w:eastAsia="en-GB"/>
        </w:rPr>
      </w:pPr>
      <w:r w:rsidRPr="002F4328">
        <w:rPr>
          <w:lang w:val="en-GB" w:eastAsia="en-GB"/>
        </w:rPr>
        <w:t xml:space="preserve">Checking replication partners for </w:t>
      </w:r>
      <w:r w:rsidRPr="002F4328">
        <w:rPr>
          <w:rStyle w:val="CodeInTextPACKT"/>
          <w:lang w:val="en-GB" w:eastAsia="en-GB"/>
        </w:rPr>
        <w:t>DC1</w:t>
      </w:r>
    </w:p>
    <w:p w14:paraId="5947B641" w14:textId="77777777" w:rsidR="002F4328" w:rsidRPr="002F4328" w:rsidRDefault="002F4328" w:rsidP="002F4328">
      <w:pPr>
        <w:pStyle w:val="CodePACKT"/>
      </w:pPr>
    </w:p>
    <w:p w14:paraId="38C0174A" w14:textId="242EF4DF" w:rsidR="002F4328" w:rsidRPr="002F4328" w:rsidRDefault="002F4328" w:rsidP="002F4328">
      <w:pPr>
        <w:pStyle w:val="CodePACKT"/>
      </w:pPr>
      <w:r w:rsidRPr="002F4328">
        <w:t xml:space="preserve">Get-ADReplicationPartnerMetadata -Target DC1.Reskit.Org   | </w:t>
      </w:r>
    </w:p>
    <w:p w14:paraId="3C4A3252" w14:textId="77777777" w:rsidR="002F4328" w:rsidRPr="002F4328" w:rsidRDefault="002F4328" w:rsidP="002F4328">
      <w:pPr>
        <w:pStyle w:val="CodePACKT"/>
      </w:pPr>
      <w:r w:rsidRPr="002F4328">
        <w:t xml:space="preserve">  Format-List -Property Server, PartnerType, Partner, </w:t>
      </w:r>
    </w:p>
    <w:p w14:paraId="057955B9" w14:textId="77777777" w:rsidR="002F4328" w:rsidRPr="002F4328" w:rsidRDefault="002F4328" w:rsidP="002F4328">
      <w:pPr>
        <w:pStyle w:val="CodePACKT"/>
      </w:pPr>
      <w:r w:rsidRPr="002F4328">
        <w:t xml:space="preserve">                        Partition, LastRep* </w:t>
      </w:r>
    </w:p>
    <w:p w14:paraId="1ADA5D32" w14:textId="77777777" w:rsidR="002F4328" w:rsidRPr="002F4328" w:rsidRDefault="002F4328" w:rsidP="002F4328">
      <w:pPr>
        <w:pStyle w:val="CodePACKT"/>
      </w:pPr>
    </w:p>
    <w:p w14:paraId="4636097A" w14:textId="5BB3DCFC" w:rsidR="002F4328" w:rsidRPr="002F4328" w:rsidRDefault="002F4328" w:rsidP="002F4328">
      <w:pPr>
        <w:pStyle w:val="NumberedBulletPACKT"/>
        <w:rPr>
          <w:color w:val="000000"/>
          <w:lang w:val="en-GB" w:eastAsia="en-GB"/>
        </w:rPr>
      </w:pPr>
      <w:r w:rsidRPr="002F4328">
        <w:rPr>
          <w:lang w:val="en-GB" w:eastAsia="en-GB"/>
        </w:rPr>
        <w:t>Checking AD replication partner metadata in the domain                  </w:t>
      </w:r>
    </w:p>
    <w:p w14:paraId="1E3FCBDD" w14:textId="77777777" w:rsidR="002F4328" w:rsidRPr="002F4328" w:rsidRDefault="002F4328" w:rsidP="002F4328">
      <w:pPr>
        <w:pStyle w:val="CodePACKT"/>
      </w:pPr>
    </w:p>
    <w:p w14:paraId="22165DA5" w14:textId="04251914" w:rsidR="002F4328" w:rsidRPr="002F4328" w:rsidRDefault="002F4328" w:rsidP="002F4328">
      <w:pPr>
        <w:pStyle w:val="CodePACKT"/>
      </w:pPr>
      <w:r w:rsidRPr="002F4328">
        <w:t>Get-ADReplicationPartnerMetadata -Target Reskit.Org -Scope Domain |</w:t>
      </w:r>
    </w:p>
    <w:p w14:paraId="4F1351FD" w14:textId="77777777" w:rsidR="002F4328" w:rsidRPr="002F4328" w:rsidRDefault="002F4328" w:rsidP="002F4328">
      <w:pPr>
        <w:pStyle w:val="CodePACKT"/>
      </w:pPr>
      <w:r w:rsidRPr="002F4328">
        <w:t>  Format-Table -Property Server, P*Type, Last*</w:t>
      </w:r>
    </w:p>
    <w:p w14:paraId="333D48F4" w14:textId="77777777" w:rsidR="002F4328" w:rsidRPr="002F4328" w:rsidRDefault="002F4328" w:rsidP="002F4328">
      <w:pPr>
        <w:pStyle w:val="CodePACKT"/>
      </w:pPr>
    </w:p>
    <w:p w14:paraId="51247DA6" w14:textId="792ACF80" w:rsidR="002F4328" w:rsidRPr="002F4328" w:rsidRDefault="002F4328" w:rsidP="002F4328">
      <w:pPr>
        <w:pStyle w:val="NumberedBulletPACKT"/>
        <w:rPr>
          <w:color w:val="000000"/>
          <w:lang w:val="en-GB" w:eastAsia="en-GB"/>
        </w:rPr>
      </w:pPr>
      <w:r w:rsidRPr="002F4328">
        <w:rPr>
          <w:lang w:val="en-GB" w:eastAsia="en-GB"/>
        </w:rPr>
        <w:t>Investigating group membership metadata</w:t>
      </w:r>
    </w:p>
    <w:p w14:paraId="1E05B5DD" w14:textId="77777777" w:rsidR="002F4328" w:rsidRPr="002F4328" w:rsidRDefault="002F4328" w:rsidP="002F4328">
      <w:pPr>
        <w:pStyle w:val="CodePACKT"/>
      </w:pPr>
    </w:p>
    <w:p w14:paraId="7FF52E4E" w14:textId="2E94D03E" w:rsidR="002F4328" w:rsidRPr="002F4328" w:rsidRDefault="002F4328" w:rsidP="002F4328">
      <w:pPr>
        <w:pStyle w:val="CodePACKT"/>
      </w:pPr>
      <w:r w:rsidRPr="002F4328">
        <w:t>$REPLHT = @{</w:t>
      </w:r>
    </w:p>
    <w:p w14:paraId="7BFE60D7" w14:textId="77777777" w:rsidR="002F4328" w:rsidRPr="002F4328" w:rsidRDefault="002F4328" w:rsidP="002F4328">
      <w:pPr>
        <w:pStyle w:val="CodePACKT"/>
      </w:pPr>
      <w:r w:rsidRPr="002F4328">
        <w:t>  Object              = (Get-ADGroup -Identity 'IT Team')</w:t>
      </w:r>
    </w:p>
    <w:p w14:paraId="68D617B5" w14:textId="77777777" w:rsidR="002F4328" w:rsidRPr="002F4328" w:rsidRDefault="002F4328" w:rsidP="002F4328">
      <w:pPr>
        <w:pStyle w:val="CodePACKT"/>
      </w:pPr>
      <w:r w:rsidRPr="002F4328">
        <w:t>  Attribute           = 'Member'</w:t>
      </w:r>
    </w:p>
    <w:p w14:paraId="7858617A" w14:textId="77777777" w:rsidR="002F4328" w:rsidRPr="002F4328" w:rsidRDefault="002F4328" w:rsidP="002F4328">
      <w:pPr>
        <w:pStyle w:val="CodePACKT"/>
      </w:pPr>
      <w:r w:rsidRPr="002F4328">
        <w:t>  ShowAllLinkedValues = $true</w:t>
      </w:r>
    </w:p>
    <w:p w14:paraId="71A086A5" w14:textId="77777777" w:rsidR="002F4328" w:rsidRPr="002F4328" w:rsidRDefault="002F4328" w:rsidP="002F4328">
      <w:pPr>
        <w:pStyle w:val="CodePACKT"/>
      </w:pPr>
      <w:r w:rsidRPr="002F4328">
        <w:t>  Server              = (Get-ADDomainController)</w:t>
      </w:r>
    </w:p>
    <w:p w14:paraId="365A5590" w14:textId="77777777" w:rsidR="002F4328" w:rsidRPr="002F4328" w:rsidRDefault="002F4328" w:rsidP="002F4328">
      <w:pPr>
        <w:pStyle w:val="CodePACKT"/>
      </w:pPr>
      <w:r w:rsidRPr="002F4328">
        <w:t>}</w:t>
      </w:r>
    </w:p>
    <w:p w14:paraId="42914543" w14:textId="77777777" w:rsidR="002F4328" w:rsidRPr="002F4328" w:rsidRDefault="002F4328" w:rsidP="002F4328">
      <w:pPr>
        <w:pStyle w:val="CodePACKT"/>
      </w:pPr>
      <w:r w:rsidRPr="002F4328">
        <w:t>Get-ADReplicationAttributeMetadata @REPLHT |</w:t>
      </w:r>
    </w:p>
    <w:p w14:paraId="5A1AEDE9" w14:textId="77777777" w:rsidR="002F4328" w:rsidRPr="002F4328" w:rsidRDefault="002F4328" w:rsidP="002F4328">
      <w:pPr>
        <w:pStyle w:val="CodePACKT"/>
      </w:pPr>
      <w:r w:rsidRPr="002F4328">
        <w:t>  Format-Table -Property A*NAME, A*VALUE, *TIME</w:t>
      </w:r>
    </w:p>
    <w:p w14:paraId="5625E3ED" w14:textId="77777777" w:rsidR="002F4328" w:rsidRPr="002F4328" w:rsidRDefault="002F4328" w:rsidP="002F4328">
      <w:pPr>
        <w:pStyle w:val="CodePACKT"/>
      </w:pPr>
    </w:p>
    <w:p w14:paraId="06A5E49A" w14:textId="5AD467D0" w:rsidR="002F4328" w:rsidRPr="002F4328" w:rsidRDefault="002F4328" w:rsidP="002F4328">
      <w:pPr>
        <w:pStyle w:val="NumberedBulletPACKT"/>
        <w:rPr>
          <w:color w:val="000000"/>
          <w:lang w:val="en-GB" w:eastAsia="en-GB"/>
        </w:rPr>
      </w:pPr>
      <w:r w:rsidRPr="002F4328">
        <w:rPr>
          <w:lang w:val="en-GB" w:eastAsia="en-GB"/>
        </w:rPr>
        <w:t>Adding two users to the group and removing one</w:t>
      </w:r>
    </w:p>
    <w:p w14:paraId="4096C7F8" w14:textId="77777777" w:rsidR="002F4328" w:rsidRDefault="002F4328" w:rsidP="002F4328">
      <w:pPr>
        <w:pStyle w:val="CodePACKT"/>
      </w:pPr>
    </w:p>
    <w:p w14:paraId="253F91D5" w14:textId="0786271A" w:rsidR="002F4328" w:rsidRPr="002F4328" w:rsidRDefault="002F4328" w:rsidP="002F4328">
      <w:pPr>
        <w:pStyle w:val="CodePACKT"/>
      </w:pPr>
      <w:r w:rsidRPr="002F4328">
        <w:t xml:space="preserve">Add-ADGroupMember -Identity </w:t>
      </w:r>
      <w:r w:rsidRPr="002F4328">
        <w:rPr>
          <w:color w:val="A31515"/>
        </w:rPr>
        <w:t>'IT Team'</w:t>
      </w:r>
      <w:r w:rsidRPr="002F4328">
        <w:t xml:space="preserve"> -members Malcolm</w:t>
      </w:r>
    </w:p>
    <w:p w14:paraId="12CA6077" w14:textId="77777777" w:rsidR="002F4328" w:rsidRPr="002F4328" w:rsidRDefault="002F4328" w:rsidP="002F4328">
      <w:pPr>
        <w:pStyle w:val="CodePACKT"/>
      </w:pPr>
      <w:r w:rsidRPr="002F4328">
        <w:t xml:space="preserve">Add-ADGroupMember -Identity </w:t>
      </w:r>
      <w:r w:rsidRPr="002F4328">
        <w:rPr>
          <w:color w:val="A31515"/>
        </w:rPr>
        <w:t>'IT Team'</w:t>
      </w:r>
      <w:r w:rsidRPr="002F4328">
        <w:t xml:space="preserve"> -members Claire</w:t>
      </w:r>
    </w:p>
    <w:p w14:paraId="78E35EAA" w14:textId="77777777" w:rsidR="002F4328" w:rsidRPr="002F4328" w:rsidRDefault="002F4328" w:rsidP="002F4328">
      <w:pPr>
        <w:pStyle w:val="CodePACKT"/>
      </w:pPr>
      <w:r w:rsidRPr="002F4328">
        <w:t xml:space="preserve">Remove-ADGroupMember -Identity </w:t>
      </w:r>
      <w:r w:rsidRPr="002F4328">
        <w:rPr>
          <w:color w:val="A31515"/>
        </w:rPr>
        <w:t>'IT Team'</w:t>
      </w:r>
      <w:r w:rsidRPr="002F4328">
        <w:t xml:space="preserve"> -members Claire -Confirm:</w:t>
      </w:r>
      <w:r w:rsidRPr="002F4328">
        <w:rPr>
          <w:color w:val="0000FF"/>
        </w:rPr>
        <w:t>$False</w:t>
      </w:r>
    </w:p>
    <w:p w14:paraId="45B38AC1" w14:textId="77777777" w:rsidR="002F4328" w:rsidRPr="002F4328" w:rsidRDefault="002F4328" w:rsidP="002F4328">
      <w:pPr>
        <w:pStyle w:val="CodePACKT"/>
      </w:pPr>
    </w:p>
    <w:p w14:paraId="13DEF6A4" w14:textId="320FEAE6" w:rsidR="002F4328" w:rsidRPr="002F4328" w:rsidRDefault="002F4328" w:rsidP="002F4328">
      <w:pPr>
        <w:pStyle w:val="NumberedBulletPACKT"/>
        <w:rPr>
          <w:color w:val="000000"/>
          <w:lang w:val="en-GB" w:eastAsia="en-GB"/>
        </w:rPr>
      </w:pPr>
      <w:r w:rsidRPr="002F4328">
        <w:rPr>
          <w:lang w:val="en-GB" w:eastAsia="en-GB"/>
        </w:rPr>
        <w:t>Checking updated metadata</w:t>
      </w:r>
    </w:p>
    <w:p w14:paraId="02CBC4C9" w14:textId="77777777" w:rsidR="002F4328" w:rsidRDefault="002F4328" w:rsidP="002F4328">
      <w:pPr>
        <w:pStyle w:val="CodePACKT"/>
      </w:pPr>
    </w:p>
    <w:p w14:paraId="6BA8B3F6" w14:textId="7D28016E" w:rsidR="002F4328" w:rsidRPr="002F4328" w:rsidRDefault="002F4328" w:rsidP="002F4328">
      <w:pPr>
        <w:pStyle w:val="CodePACKT"/>
        <w:rPr>
          <w:color w:val="000000"/>
        </w:rPr>
      </w:pPr>
      <w:r w:rsidRPr="002F4328">
        <w:t xml:space="preserve"># From DC1 </w:t>
      </w:r>
    </w:p>
    <w:p w14:paraId="420CE206" w14:textId="77777777" w:rsidR="002F4328" w:rsidRPr="002F4328" w:rsidRDefault="002F4328" w:rsidP="002F4328">
      <w:pPr>
        <w:pStyle w:val="CodePACKT"/>
        <w:rPr>
          <w:color w:val="000000"/>
        </w:rPr>
      </w:pPr>
      <w:r w:rsidRPr="002F4328">
        <w:rPr>
          <w:color w:val="000000"/>
        </w:rPr>
        <w:t>Get-ADReplicationAttributeMetadata @REPLHT |</w:t>
      </w:r>
    </w:p>
    <w:p w14:paraId="0347CB30" w14:textId="77777777" w:rsidR="002F4328" w:rsidRPr="002F4328" w:rsidRDefault="002F4328" w:rsidP="002F4328">
      <w:pPr>
        <w:pStyle w:val="CodePACKT"/>
        <w:rPr>
          <w:color w:val="000000"/>
        </w:rPr>
      </w:pPr>
      <w:r w:rsidRPr="002F4328">
        <w:rPr>
          <w:color w:val="000000"/>
        </w:rPr>
        <w:t>  Format-Table -Property A*NAME,A*VALUE, *TIME</w:t>
      </w:r>
    </w:p>
    <w:p w14:paraId="744A9D18" w14:textId="77777777" w:rsidR="002F4328" w:rsidRPr="002F4328" w:rsidRDefault="002F4328" w:rsidP="002F4328">
      <w:pPr>
        <w:pStyle w:val="CodePACKT"/>
        <w:rPr>
          <w:color w:val="000000"/>
        </w:rPr>
      </w:pPr>
      <w:r w:rsidRPr="002F4328">
        <w:t xml:space="preserve"># From DC2 </w:t>
      </w:r>
    </w:p>
    <w:p w14:paraId="6D798573" w14:textId="77777777" w:rsidR="002F4328" w:rsidRPr="002F4328" w:rsidRDefault="002F4328" w:rsidP="002F4328">
      <w:pPr>
        <w:pStyle w:val="CodePACKT"/>
        <w:rPr>
          <w:color w:val="000000"/>
        </w:rPr>
      </w:pPr>
      <w:r w:rsidRPr="002F4328">
        <w:rPr>
          <w:color w:val="000000"/>
        </w:rPr>
        <w:t>Get-ADReplicationAttributeMetadata -Server DC2 @REPLHT |</w:t>
      </w:r>
    </w:p>
    <w:p w14:paraId="6A01748D" w14:textId="77777777" w:rsidR="002F4328" w:rsidRPr="002F4328" w:rsidRDefault="002F4328" w:rsidP="002F4328">
      <w:pPr>
        <w:pStyle w:val="CodePACKT"/>
        <w:rPr>
          <w:color w:val="000000"/>
        </w:rPr>
      </w:pPr>
      <w:r w:rsidRPr="002F4328">
        <w:rPr>
          <w:color w:val="000000"/>
        </w:rPr>
        <w:t>  Format-Table -Property A*NAME,A*VALUE, *TIME</w:t>
      </w:r>
    </w:p>
    <w:p w14:paraId="54E13517" w14:textId="77777777" w:rsidR="002F4328" w:rsidRPr="002F4328" w:rsidRDefault="002F4328" w:rsidP="002F4328">
      <w:pPr>
        <w:pStyle w:val="CodePACKT"/>
        <w:rPr>
          <w:color w:val="000000"/>
        </w:rPr>
      </w:pPr>
    </w:p>
    <w:p w14:paraId="5EBE9476" w14:textId="01EF9203" w:rsidR="002F4328" w:rsidRPr="002F4328" w:rsidRDefault="002F4328" w:rsidP="002F4328">
      <w:pPr>
        <w:pStyle w:val="NumberedBulletPACKT"/>
        <w:rPr>
          <w:color w:val="000000"/>
          <w:lang w:val="en-GB" w:eastAsia="en-GB"/>
        </w:rPr>
      </w:pPr>
      <w:r w:rsidRPr="002F4328">
        <w:rPr>
          <w:lang w:val="en-GB" w:eastAsia="en-GB"/>
        </w:rPr>
        <w:t xml:space="preserve">Make a change to a user </w:t>
      </w:r>
    </w:p>
    <w:p w14:paraId="313AAF0C" w14:textId="77777777" w:rsidR="002F4328" w:rsidRDefault="002F4328" w:rsidP="002F4328">
      <w:pPr>
        <w:pStyle w:val="CodePACKT"/>
      </w:pPr>
    </w:p>
    <w:p w14:paraId="50525C4A" w14:textId="1FC3AFC4" w:rsidR="002F4328" w:rsidRPr="002F4328" w:rsidRDefault="002F4328" w:rsidP="002F4328">
      <w:pPr>
        <w:pStyle w:val="CodePACKT"/>
      </w:pPr>
      <w:r w:rsidRPr="002F4328">
        <w:t xml:space="preserve">$User = </w:t>
      </w:r>
      <w:r w:rsidRPr="002F4328">
        <w:rPr>
          <w:color w:val="A31515"/>
        </w:rPr>
        <w:t>'Malcolm'</w:t>
      </w:r>
    </w:p>
    <w:p w14:paraId="02AB7288" w14:textId="77777777" w:rsidR="002F4328" w:rsidRPr="002F4328" w:rsidRDefault="002F4328" w:rsidP="002F4328">
      <w:pPr>
        <w:pStyle w:val="CodePACKT"/>
      </w:pPr>
      <w:r w:rsidRPr="002F4328">
        <w:lastRenderedPageBreak/>
        <w:t xml:space="preserve">Get-ADUser -Identity $User  | </w:t>
      </w:r>
    </w:p>
    <w:p w14:paraId="06557140" w14:textId="77777777" w:rsidR="002F4328" w:rsidRPr="002F4328" w:rsidRDefault="002F4328" w:rsidP="002F4328">
      <w:pPr>
        <w:pStyle w:val="CodePACKT"/>
      </w:pPr>
      <w:r w:rsidRPr="002F4328">
        <w:t xml:space="preserve">  Set-ADUser -Office </w:t>
      </w:r>
      <w:r w:rsidRPr="002F4328">
        <w:rPr>
          <w:color w:val="A31515"/>
        </w:rPr>
        <w:t>'Marin Office'</w:t>
      </w:r>
    </w:p>
    <w:p w14:paraId="16E64D51" w14:textId="77777777" w:rsidR="002F4328" w:rsidRPr="002F4328" w:rsidRDefault="002F4328" w:rsidP="002F4328">
      <w:pPr>
        <w:pStyle w:val="CodePACKT"/>
      </w:pPr>
    </w:p>
    <w:p w14:paraId="1C30D537" w14:textId="162C0F8E" w:rsidR="002F4328" w:rsidRPr="002F4328" w:rsidRDefault="002F4328" w:rsidP="002F4328">
      <w:pPr>
        <w:pStyle w:val="NumberedBulletPACKT"/>
        <w:rPr>
          <w:color w:val="000000"/>
          <w:lang w:val="en-GB" w:eastAsia="en-GB"/>
        </w:rPr>
      </w:pPr>
      <w:r w:rsidRPr="002F4328">
        <w:rPr>
          <w:lang w:val="en-GB" w:eastAsia="en-GB"/>
        </w:rPr>
        <w:t>Checking updated metadata</w:t>
      </w:r>
    </w:p>
    <w:p w14:paraId="29B773CE" w14:textId="77777777" w:rsidR="002F4328" w:rsidRPr="002F4328" w:rsidRDefault="002F4328" w:rsidP="002F4328">
      <w:pPr>
        <w:pStyle w:val="CodePACKT"/>
      </w:pPr>
    </w:p>
    <w:p w14:paraId="18705D70" w14:textId="5AB69679" w:rsidR="002F4328" w:rsidRPr="002F4328" w:rsidRDefault="002F4328" w:rsidP="002F4328">
      <w:pPr>
        <w:pStyle w:val="CodePACKT"/>
      </w:pPr>
      <w:r w:rsidRPr="002F4328">
        <w:t>$O = Get-ADUser -Identity $User</w:t>
      </w:r>
    </w:p>
    <w:p w14:paraId="29BD413B" w14:textId="77777777" w:rsidR="002F4328" w:rsidRPr="002F4328" w:rsidRDefault="002F4328" w:rsidP="002F4328">
      <w:pPr>
        <w:pStyle w:val="CodePACKT"/>
      </w:pPr>
      <w:r w:rsidRPr="002F4328">
        <w:t xml:space="preserve"># From DC1 </w:t>
      </w:r>
    </w:p>
    <w:p w14:paraId="5C7C44B8" w14:textId="77777777" w:rsidR="002F4328" w:rsidRPr="002F4328" w:rsidRDefault="002F4328" w:rsidP="002F4328">
      <w:pPr>
        <w:pStyle w:val="CodePACKT"/>
      </w:pPr>
      <w:r w:rsidRPr="002F4328">
        <w:t>Get-ADReplicationAttributeMetadata -Object $O -Server DC1 |</w:t>
      </w:r>
    </w:p>
    <w:p w14:paraId="26652598" w14:textId="77777777" w:rsidR="002F4328" w:rsidRPr="002F4328" w:rsidRDefault="002F4328" w:rsidP="002F4328">
      <w:pPr>
        <w:pStyle w:val="CodePACKT"/>
      </w:pPr>
      <w:r w:rsidRPr="002F4328">
        <w:t>  Where-Object AttributeName -match 'Office'</w:t>
      </w:r>
    </w:p>
    <w:p w14:paraId="115FF2D1" w14:textId="77777777" w:rsidR="002F4328" w:rsidRPr="002F4328" w:rsidRDefault="002F4328" w:rsidP="002F4328">
      <w:pPr>
        <w:pStyle w:val="CodePACKT"/>
      </w:pPr>
      <w:r w:rsidRPr="002F4328">
        <w:t xml:space="preserve"># From DC2 </w:t>
      </w:r>
    </w:p>
    <w:p w14:paraId="28F2F10D" w14:textId="77777777" w:rsidR="002F4328" w:rsidRPr="002F4328" w:rsidRDefault="002F4328" w:rsidP="002F4328">
      <w:pPr>
        <w:pStyle w:val="CodePACKT"/>
      </w:pPr>
      <w:r w:rsidRPr="002F4328">
        <w:t>Get-ADReplicationAttributeMetadata -Object $O -Server DC2 |</w:t>
      </w:r>
    </w:p>
    <w:p w14:paraId="0B165140" w14:textId="77777777" w:rsidR="002F4328" w:rsidRPr="002F4328" w:rsidRDefault="002F4328" w:rsidP="002F4328">
      <w:pPr>
        <w:pStyle w:val="CodePACKT"/>
      </w:pPr>
      <w:r w:rsidRPr="002F4328">
        <w:t>  Where-Object AttributeName -match 'Office'</w:t>
      </w:r>
    </w:p>
    <w:p w14:paraId="7237A956" w14:textId="77777777" w:rsidR="002F4328" w:rsidRPr="002F4328" w:rsidRDefault="002F4328" w:rsidP="002F4328">
      <w:pPr>
        <w:pStyle w:val="CodePACKT"/>
      </w:pPr>
    </w:p>
    <w:p w14:paraId="5C684512" w14:textId="3555D8FB" w:rsidR="002F4328" w:rsidRPr="002F4328" w:rsidRDefault="002F4328" w:rsidP="002F4328">
      <w:pPr>
        <w:pStyle w:val="NumberedBulletPACKT"/>
        <w:rPr>
          <w:color w:val="000000"/>
          <w:lang w:val="en-GB" w:eastAsia="en-GB"/>
        </w:rPr>
      </w:pPr>
      <w:r w:rsidRPr="002F4328">
        <w:rPr>
          <w:lang w:val="en-GB" w:eastAsia="en-GB"/>
        </w:rPr>
        <w:t xml:space="preserve">Examine Replication partners for both </w:t>
      </w:r>
      <w:r w:rsidRPr="00274BA8">
        <w:rPr>
          <w:rStyle w:val="CodeInTextPACKT"/>
        </w:rPr>
        <w:t>DC1</w:t>
      </w:r>
      <w:r w:rsidRPr="002F4328">
        <w:rPr>
          <w:lang w:val="en-GB" w:eastAsia="en-GB"/>
        </w:rPr>
        <w:t xml:space="preserve">, </w:t>
      </w:r>
      <w:r w:rsidRPr="00274BA8">
        <w:rPr>
          <w:rStyle w:val="CodeInTextPACKT"/>
        </w:rPr>
        <w:t>UKDC1</w:t>
      </w:r>
    </w:p>
    <w:p w14:paraId="5E643C8D" w14:textId="77777777" w:rsidR="002F4328" w:rsidRPr="002F4328" w:rsidRDefault="002F4328" w:rsidP="002F4328">
      <w:pPr>
        <w:pStyle w:val="CodePACKT"/>
      </w:pPr>
    </w:p>
    <w:p w14:paraId="272EB50F" w14:textId="6712FC41" w:rsidR="002F4328" w:rsidRPr="002F4328" w:rsidRDefault="002F4328" w:rsidP="002F4328">
      <w:pPr>
        <w:pStyle w:val="CodePACKT"/>
      </w:pPr>
      <w:r w:rsidRPr="002F4328">
        <w:t>Get-ADReplicationConnection |</w:t>
      </w:r>
    </w:p>
    <w:p w14:paraId="45E4BB0B" w14:textId="77777777" w:rsidR="002F4328" w:rsidRPr="002F4328" w:rsidRDefault="002F4328" w:rsidP="002F4328">
      <w:pPr>
        <w:pStyle w:val="CodePACKT"/>
      </w:pPr>
      <w:r w:rsidRPr="002F4328">
        <w:t xml:space="preserve">  Format-List -Property Name,ReplicateFromDirectoryServer </w:t>
      </w:r>
    </w:p>
    <w:p w14:paraId="72E8707B" w14:textId="77777777" w:rsidR="002F4328" w:rsidRPr="002F4328" w:rsidRDefault="002F4328" w:rsidP="002F4328">
      <w:pPr>
        <w:pStyle w:val="CodePACKT"/>
      </w:pPr>
      <w:r w:rsidRPr="002F4328">
        <w:t>Get-ADReplicationConnection -Server UKDC1 |</w:t>
      </w:r>
    </w:p>
    <w:p w14:paraId="5A301691" w14:textId="77777777" w:rsidR="002F4328" w:rsidRPr="002F4328" w:rsidRDefault="002F4328" w:rsidP="002F4328">
      <w:pPr>
        <w:pStyle w:val="CodePACKT"/>
      </w:pPr>
      <w:r w:rsidRPr="002F4328">
        <w:t>  Format-List -Property Name,ReplicateFromDirectoryServer</w:t>
      </w:r>
    </w:p>
    <w:p w14:paraId="01DEAA7F" w14:textId="77777777" w:rsidR="002F4328" w:rsidRPr="002F4328" w:rsidRDefault="002F4328" w:rsidP="002F4328">
      <w:pPr>
        <w:pStyle w:val="CodePACKT"/>
      </w:pPr>
      <w:r w:rsidRPr="002F4328">
        <w:t xml:space="preserve">  </w:t>
      </w:r>
    </w:p>
    <w:p w14:paraId="563F7A3D" w14:textId="32F1F2E3" w:rsidR="002F4328" w:rsidRPr="002F4328" w:rsidRDefault="002F4328" w:rsidP="002F4328">
      <w:pPr>
        <w:pStyle w:val="NumberedBulletPACKT"/>
        <w:rPr>
          <w:color w:val="000000"/>
          <w:lang w:val="en-GB" w:eastAsia="en-GB"/>
        </w:rPr>
      </w:pPr>
      <w:r w:rsidRPr="002F4328">
        <w:rPr>
          <w:lang w:val="en-GB" w:eastAsia="en-GB"/>
        </w:rPr>
        <w:t xml:space="preserve">Use repadmin to check </w:t>
      </w:r>
      <w:r w:rsidR="00274BA8">
        <w:rPr>
          <w:lang w:val="en-GB" w:eastAsia="en-GB"/>
        </w:rPr>
        <w:t xml:space="preserve">the </w:t>
      </w:r>
      <w:r w:rsidRPr="002F4328">
        <w:rPr>
          <w:lang w:val="en-GB" w:eastAsia="en-GB"/>
        </w:rPr>
        <w:t>replication summary</w:t>
      </w:r>
    </w:p>
    <w:p w14:paraId="153068E6" w14:textId="77777777" w:rsidR="002F4328" w:rsidRDefault="002F4328" w:rsidP="002F4328">
      <w:pPr>
        <w:pStyle w:val="CodePACKT"/>
      </w:pPr>
    </w:p>
    <w:p w14:paraId="279ACD1A" w14:textId="18808CA5" w:rsidR="00122195" w:rsidRPr="002F4328" w:rsidRDefault="002F4328" w:rsidP="002F4328">
      <w:pPr>
        <w:pStyle w:val="CodePACKT"/>
        <w:rPr>
          <w:rFonts w:ascii="Cascadia Code" w:hAnsi="Cascadia Code" w:cs="Cascadia Code"/>
          <w:color w:val="000000"/>
          <w:sz w:val="21"/>
          <w:szCs w:val="21"/>
          <w:lang w:eastAsia="en-GB"/>
        </w:rPr>
      </w:pPr>
      <w:r w:rsidRPr="002F4328">
        <w:t>repadmin /replsummary</w:t>
      </w:r>
    </w:p>
    <w:p w14:paraId="0D9C76CE" w14:textId="16A0508A" w:rsidR="00DD5199" w:rsidRDefault="00DD5199" w:rsidP="00DD5199">
      <w:pPr>
        <w:pStyle w:val="Heading2"/>
      </w:pPr>
      <w:r w:rsidRPr="00DD5199">
        <w:t>How it works…</w:t>
      </w:r>
    </w:p>
    <w:p w14:paraId="1F3E7342" w14:textId="06F7776A" w:rsidR="002F4328" w:rsidRDefault="005F5F98" w:rsidP="002F4328">
      <w:pPr>
        <w:pStyle w:val="NormalPACKT"/>
        <w:rPr>
          <w:lang w:val="en-GB"/>
        </w:rPr>
      </w:pPr>
      <w:r w:rsidRPr="005F5F98">
        <w:rPr>
          <w:lang w:val="en-GB"/>
        </w:rPr>
        <w:t xml:space="preserve">In </w:t>
      </w:r>
      <w:r w:rsidRPr="00B06B57">
        <w:rPr>
          <w:rStyle w:val="ItalicsPACKT"/>
          <w:lang w:val="en-GB"/>
        </w:rPr>
        <w:t>step 1</w:t>
      </w:r>
      <w:r w:rsidRPr="005F5F98">
        <w:rPr>
          <w:lang w:val="en-GB"/>
        </w:rPr>
        <w:t xml:space="preserve">, you check to discover replication partners for </w:t>
      </w:r>
      <w:r w:rsidRPr="00274BA8">
        <w:rPr>
          <w:rStyle w:val="CodeInTextPACKT"/>
        </w:rPr>
        <w:t>DC1</w:t>
      </w:r>
      <w:r w:rsidRPr="005F5F98">
        <w:rPr>
          <w:lang w:val="en-GB"/>
        </w:rPr>
        <w:t xml:space="preserve">. With </w:t>
      </w:r>
      <w:r w:rsidR="00B06B57">
        <w:rPr>
          <w:lang w:val="en-GB"/>
        </w:rPr>
        <w:t xml:space="preserve">only </w:t>
      </w:r>
      <w:r w:rsidRPr="005F5F98">
        <w:rPr>
          <w:lang w:val="en-GB"/>
        </w:rPr>
        <w:t>two DCs in the Reskit domain (</w:t>
      </w:r>
      <w:r w:rsidRPr="00B06B57">
        <w:rPr>
          <w:rStyle w:val="CodeInTextPACKT"/>
          <w:lang w:val="en-GB"/>
        </w:rPr>
        <w:t>DC1</w:t>
      </w:r>
      <w:r w:rsidRPr="005F5F98">
        <w:rPr>
          <w:lang w:val="en-GB"/>
        </w:rPr>
        <w:t xml:space="preserve"> and </w:t>
      </w:r>
      <w:r w:rsidRPr="00B06B57">
        <w:rPr>
          <w:rStyle w:val="CodeInTextPACKT"/>
          <w:lang w:val="en-GB"/>
        </w:rPr>
        <w:t>DC2</w:t>
      </w:r>
      <w:r w:rsidRPr="005F5F98">
        <w:rPr>
          <w:lang w:val="en-GB"/>
        </w:rPr>
        <w:t>), the output of this step looks like this:</w:t>
      </w:r>
    </w:p>
    <w:p w14:paraId="16B1E30F" w14:textId="2D01A846" w:rsidR="00B06B57" w:rsidRDefault="00E87FFD" w:rsidP="00E87FFD">
      <w:pPr>
        <w:pStyle w:val="FigurePACKT"/>
      </w:pPr>
      <w:r>
        <w:rPr>
          <w:noProof/>
        </w:rPr>
        <w:drawing>
          <wp:inline distT="0" distB="0" distL="0" distR="0" wp14:anchorId="444709A7" wp14:editId="58CC3E25">
            <wp:extent cx="4200030" cy="10762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209881" cy="1078822"/>
                    </a:xfrm>
                    <a:prstGeom prst="rect">
                      <a:avLst/>
                    </a:prstGeom>
                  </pic:spPr>
                </pic:pic>
              </a:graphicData>
            </a:graphic>
          </wp:inline>
        </w:drawing>
      </w:r>
    </w:p>
    <w:p w14:paraId="512407FD" w14:textId="50496876" w:rsidR="00E87FFD" w:rsidRDefault="00E87FFD" w:rsidP="00E87FFD">
      <w:pPr>
        <w:pStyle w:val="FigurePACKT"/>
        <w:rPr>
          <w:szCs w:val="28"/>
        </w:rPr>
      </w:pPr>
      <w:r>
        <w:rPr>
          <w:szCs w:val="28"/>
        </w:rPr>
        <w:t>Figure 4.46: Viewing DC1 replication partners (For Reskit.Org domain)</w:t>
      </w:r>
    </w:p>
    <w:p w14:paraId="6E5349E0" w14:textId="681004FD" w:rsidR="00E87FFD" w:rsidRDefault="00E87FFD" w:rsidP="00E87FFD">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46</w:t>
      </w:r>
      <w:r w:rsidRPr="00764924">
        <w:rPr>
          <w:rFonts w:ascii="Arial" w:hAnsi="Arial"/>
          <w:b/>
          <w:color w:val="FF0000"/>
          <w:sz w:val="28"/>
          <w:szCs w:val="28"/>
        </w:rPr>
        <w:t>.png</w:t>
      </w:r>
    </w:p>
    <w:p w14:paraId="499C441D" w14:textId="40B87F91" w:rsidR="00E87FFD" w:rsidRDefault="00E87FFD" w:rsidP="00E87FFD">
      <w:pPr>
        <w:pStyle w:val="NormalPACKT"/>
      </w:pPr>
      <w:r w:rsidRPr="00E87FFD">
        <w:t>I</w:t>
      </w:r>
      <w:r>
        <w:t>n</w:t>
      </w:r>
      <w:r w:rsidRPr="00E87FFD">
        <w:t xml:space="preserve"> </w:t>
      </w:r>
      <w:r w:rsidRPr="00E87FFD">
        <w:rPr>
          <w:rStyle w:val="ItalicsPACKT"/>
        </w:rPr>
        <w:t>step 2</w:t>
      </w:r>
      <w:r>
        <w:t xml:space="preserve">, you get the </w:t>
      </w:r>
      <w:r w:rsidRPr="00E87FFD">
        <w:t xml:space="preserve">AD replication partner metadata in the </w:t>
      </w:r>
      <w:r w:rsidRPr="00E87FFD">
        <w:rPr>
          <w:rStyle w:val="CodeInTextPACKT"/>
        </w:rPr>
        <w:t>Reskit</w:t>
      </w:r>
      <w:r>
        <w:t xml:space="preserve"> domain, with output like this:</w:t>
      </w:r>
    </w:p>
    <w:p w14:paraId="01E5CB3C" w14:textId="4CDEAF08" w:rsidR="00E87FFD" w:rsidRDefault="00E87FFD" w:rsidP="00E87FFD">
      <w:pPr>
        <w:pStyle w:val="FigurePACKT"/>
      </w:pPr>
      <w:r>
        <w:rPr>
          <w:noProof/>
        </w:rPr>
        <w:drawing>
          <wp:inline distT="0" distB="0" distL="0" distR="0" wp14:anchorId="15ED9662" wp14:editId="4CCA2F56">
            <wp:extent cx="4160762" cy="8435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93035" cy="850128"/>
                    </a:xfrm>
                    <a:prstGeom prst="rect">
                      <a:avLst/>
                    </a:prstGeom>
                  </pic:spPr>
                </pic:pic>
              </a:graphicData>
            </a:graphic>
          </wp:inline>
        </w:drawing>
      </w:r>
    </w:p>
    <w:p w14:paraId="28988DCA" w14:textId="16D3C6DA" w:rsidR="00E87FFD" w:rsidRDefault="00E87FFD" w:rsidP="00E87FFD">
      <w:pPr>
        <w:pStyle w:val="FigurePACKT"/>
        <w:rPr>
          <w:szCs w:val="28"/>
        </w:rPr>
      </w:pPr>
      <w:r>
        <w:rPr>
          <w:szCs w:val="28"/>
        </w:rPr>
        <w:t>Figure 4.47: Viewing DC1 replication metadata</w:t>
      </w:r>
    </w:p>
    <w:p w14:paraId="7F8440D7" w14:textId="6BAD9580" w:rsidR="00E87FFD" w:rsidRDefault="00E87FFD" w:rsidP="00E87FFD">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47</w:t>
      </w:r>
      <w:r w:rsidRPr="00764924">
        <w:rPr>
          <w:rFonts w:ascii="Arial" w:hAnsi="Arial"/>
          <w:b/>
          <w:color w:val="FF0000"/>
          <w:sz w:val="28"/>
          <w:szCs w:val="28"/>
        </w:rPr>
        <w:t>.png</w:t>
      </w:r>
    </w:p>
    <w:p w14:paraId="65374F51" w14:textId="6C89A49D" w:rsidR="00E87FFD" w:rsidRDefault="00E87FFD" w:rsidP="00E87FFD">
      <w:pPr>
        <w:pStyle w:val="NormalPACKT"/>
      </w:pPr>
      <w:r>
        <w:t xml:space="preserve">In </w:t>
      </w:r>
      <w:r w:rsidRPr="00E87FFD">
        <w:rPr>
          <w:rStyle w:val="ItalicsPACKT"/>
        </w:rPr>
        <w:t>step 3</w:t>
      </w:r>
      <w:r>
        <w:t xml:space="preserve">, you view the AD replication metadata for the group membership for a </w:t>
      </w:r>
      <w:r w:rsidR="00AA3C4C">
        <w:t>group (IT Team)</w:t>
      </w:r>
      <w:r>
        <w:t>, with output like th</w:t>
      </w:r>
      <w:r w:rsidR="00274BA8">
        <w:t>i</w:t>
      </w:r>
      <w:r>
        <w:t>s:</w:t>
      </w:r>
    </w:p>
    <w:p w14:paraId="081D6780" w14:textId="6F44C832" w:rsidR="00E87FFD" w:rsidRPr="00E87FFD" w:rsidRDefault="00AA3C4C" w:rsidP="00AA3C4C">
      <w:pPr>
        <w:pStyle w:val="FigurePACKT"/>
      </w:pPr>
      <w:r>
        <w:rPr>
          <w:noProof/>
        </w:rPr>
        <w:lastRenderedPageBreak/>
        <w:drawing>
          <wp:inline distT="0" distB="0" distL="0" distR="0" wp14:anchorId="3CC11608" wp14:editId="3AF55A0E">
            <wp:extent cx="4680233" cy="1257949"/>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96832" cy="1262410"/>
                    </a:xfrm>
                    <a:prstGeom prst="rect">
                      <a:avLst/>
                    </a:prstGeom>
                  </pic:spPr>
                </pic:pic>
              </a:graphicData>
            </a:graphic>
          </wp:inline>
        </w:drawing>
      </w:r>
    </w:p>
    <w:p w14:paraId="28D7C716" w14:textId="6BD92B08" w:rsidR="00E87FFD" w:rsidRDefault="00E87FFD" w:rsidP="00E87FFD">
      <w:pPr>
        <w:pStyle w:val="FigurePACKT"/>
        <w:rPr>
          <w:szCs w:val="28"/>
        </w:rPr>
      </w:pPr>
      <w:r>
        <w:rPr>
          <w:szCs w:val="28"/>
        </w:rPr>
        <w:t>Figure 4.48: Viewing Group Membership metadata</w:t>
      </w:r>
    </w:p>
    <w:p w14:paraId="78FD4F56" w14:textId="3C178010" w:rsidR="00E87FFD" w:rsidRDefault="00E87FFD" w:rsidP="00E87FFD">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48</w:t>
      </w:r>
      <w:r w:rsidRPr="00764924">
        <w:rPr>
          <w:rFonts w:ascii="Arial" w:hAnsi="Arial"/>
          <w:b/>
          <w:color w:val="FF0000"/>
          <w:sz w:val="28"/>
          <w:szCs w:val="28"/>
        </w:rPr>
        <w:t>.png</w:t>
      </w:r>
    </w:p>
    <w:p w14:paraId="7D33001F" w14:textId="2F0E0A4C" w:rsidR="00E87FFD" w:rsidRDefault="00AA3C4C" w:rsidP="00E87FFD">
      <w:pPr>
        <w:pStyle w:val="NormalPACKT"/>
      </w:pPr>
      <w:r>
        <w:t xml:space="preserve">In </w:t>
      </w:r>
      <w:r w:rsidRPr="00CF2DAA">
        <w:rPr>
          <w:rStyle w:val="ItalicsPACKT"/>
        </w:rPr>
        <w:t>step 4</w:t>
      </w:r>
      <w:r>
        <w:t>, you add two users to a group, then remove one, creating no console output</w:t>
      </w:r>
      <w:r w:rsidR="00274BA8">
        <w:t>.</w:t>
      </w:r>
      <w:r>
        <w:t xml:space="preserve"> In </w:t>
      </w:r>
      <w:r w:rsidRPr="00CF2DAA">
        <w:rPr>
          <w:rStyle w:val="ItalicsPACKT"/>
        </w:rPr>
        <w:t>step 5</w:t>
      </w:r>
      <w:r>
        <w:t>, you look again at the group metadata</w:t>
      </w:r>
      <w:r w:rsidR="00274BA8">
        <w:t>,</w:t>
      </w:r>
      <w:r>
        <w:t xml:space="preserve"> which reflects the change to group status, as you can see here:</w:t>
      </w:r>
    </w:p>
    <w:p w14:paraId="6BC284C5" w14:textId="14AD9C40" w:rsidR="00AA3C4C" w:rsidRDefault="00CF2DAA" w:rsidP="00CF2DAA">
      <w:pPr>
        <w:pStyle w:val="FigurePACKT"/>
      </w:pPr>
      <w:r>
        <w:rPr>
          <w:noProof/>
        </w:rPr>
        <w:drawing>
          <wp:inline distT="0" distB="0" distL="0" distR="0" wp14:anchorId="63500436" wp14:editId="4E5AC0FB">
            <wp:extent cx="3986857" cy="924053"/>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95293" cy="926008"/>
                    </a:xfrm>
                    <a:prstGeom prst="rect">
                      <a:avLst/>
                    </a:prstGeom>
                  </pic:spPr>
                </pic:pic>
              </a:graphicData>
            </a:graphic>
          </wp:inline>
        </w:drawing>
      </w:r>
    </w:p>
    <w:p w14:paraId="1B40EB15" w14:textId="01D55084" w:rsidR="00AA3C4C" w:rsidRDefault="00AA3C4C" w:rsidP="00AA3C4C">
      <w:pPr>
        <w:pStyle w:val="FigurePACKT"/>
        <w:rPr>
          <w:szCs w:val="28"/>
        </w:rPr>
      </w:pPr>
      <w:r>
        <w:rPr>
          <w:szCs w:val="28"/>
        </w:rPr>
        <w:t>Figure 4.4</w:t>
      </w:r>
      <w:r w:rsidR="00CF2DAA">
        <w:rPr>
          <w:szCs w:val="28"/>
        </w:rPr>
        <w:t>9</w:t>
      </w:r>
      <w:r>
        <w:rPr>
          <w:szCs w:val="28"/>
        </w:rPr>
        <w:t>: Viewing Group Membership metadata</w:t>
      </w:r>
      <w:r w:rsidR="00CF2DAA">
        <w:rPr>
          <w:szCs w:val="28"/>
        </w:rPr>
        <w:t xml:space="preserve"> after group changes</w:t>
      </w:r>
    </w:p>
    <w:p w14:paraId="24874FA2" w14:textId="132298B8" w:rsidR="00AA3C4C" w:rsidRDefault="00AA3C4C" w:rsidP="00AA3C4C">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4</w:t>
      </w:r>
      <w:r w:rsidR="00CF2DAA">
        <w:rPr>
          <w:rFonts w:ascii="Arial" w:hAnsi="Arial"/>
          <w:b/>
          <w:color w:val="FF0000"/>
          <w:sz w:val="28"/>
          <w:szCs w:val="28"/>
        </w:rPr>
        <w:t>9</w:t>
      </w:r>
      <w:r w:rsidRPr="00764924">
        <w:rPr>
          <w:rFonts w:ascii="Arial" w:hAnsi="Arial"/>
          <w:b/>
          <w:color w:val="FF0000"/>
          <w:sz w:val="28"/>
          <w:szCs w:val="28"/>
        </w:rPr>
        <w:t>.png</w:t>
      </w:r>
    </w:p>
    <w:p w14:paraId="63397DD5" w14:textId="255616AE" w:rsidR="00CF2DAA" w:rsidRDefault="00CF2DAA" w:rsidP="00CF2DAA">
      <w:pPr>
        <w:pStyle w:val="NormalPACKT"/>
      </w:pPr>
      <w:r w:rsidRPr="00CF2DAA">
        <w:t xml:space="preserve">In </w:t>
      </w:r>
      <w:r w:rsidRPr="00CF2DAA">
        <w:rPr>
          <w:rStyle w:val="ItalicsPACKT"/>
        </w:rPr>
        <w:t>step 6</w:t>
      </w:r>
      <w:r w:rsidR="00CD79F3">
        <w:t>,</w:t>
      </w:r>
      <w:r>
        <w:t xml:space="preserve"> you update the details of a given user, generating no output. In </w:t>
      </w:r>
      <w:r w:rsidRPr="00CF2DAA">
        <w:rPr>
          <w:rStyle w:val="ItalicsPACKT"/>
        </w:rPr>
        <w:t>step 7</w:t>
      </w:r>
      <w:r>
        <w:t xml:space="preserve">, you check the replication metadata for this user to see what was changed. You view the replication data from both </w:t>
      </w:r>
      <w:r w:rsidRPr="00CF2DAA">
        <w:rPr>
          <w:rStyle w:val="CodeInTextPACKT"/>
        </w:rPr>
        <w:t>DC1</w:t>
      </w:r>
      <w:r>
        <w:t xml:space="preserve"> and </w:t>
      </w:r>
      <w:r w:rsidRPr="00CF2DAA">
        <w:rPr>
          <w:rStyle w:val="CodeInTextPACKT"/>
        </w:rPr>
        <w:t>DC2</w:t>
      </w:r>
      <w:r>
        <w:t xml:space="preserve"> with </w:t>
      </w:r>
      <w:r w:rsidR="00CD79F3">
        <w:t xml:space="preserve">an </w:t>
      </w:r>
      <w:r>
        <w:t>output that looks like this:</w:t>
      </w:r>
    </w:p>
    <w:p w14:paraId="7235C063" w14:textId="03B62546" w:rsidR="00CF2DAA" w:rsidRPr="00CF2DAA" w:rsidRDefault="00DC49D4" w:rsidP="00DC49D4">
      <w:pPr>
        <w:pStyle w:val="FigurePACKT"/>
      </w:pPr>
      <w:r>
        <w:rPr>
          <w:noProof/>
        </w:rPr>
        <w:drawing>
          <wp:inline distT="0" distB="0" distL="0" distR="0" wp14:anchorId="7DC0A220" wp14:editId="464FA4AC">
            <wp:extent cx="3679635" cy="2585447"/>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84820" cy="2589091"/>
                    </a:xfrm>
                    <a:prstGeom prst="rect">
                      <a:avLst/>
                    </a:prstGeom>
                  </pic:spPr>
                </pic:pic>
              </a:graphicData>
            </a:graphic>
          </wp:inline>
        </w:drawing>
      </w:r>
    </w:p>
    <w:p w14:paraId="71851FA0" w14:textId="6BE2253C" w:rsidR="00CF2DAA" w:rsidRDefault="00CF2DAA" w:rsidP="00CF2DAA">
      <w:pPr>
        <w:pStyle w:val="FigurePACKT"/>
        <w:rPr>
          <w:szCs w:val="28"/>
        </w:rPr>
      </w:pPr>
      <w:r>
        <w:rPr>
          <w:szCs w:val="28"/>
        </w:rPr>
        <w:t>Figure 4.50: Viewing User change details</w:t>
      </w:r>
    </w:p>
    <w:p w14:paraId="1B1B28E0" w14:textId="761F5C95" w:rsidR="00CF2DAA" w:rsidRDefault="00CF2DAA" w:rsidP="00CF2DAA">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50</w:t>
      </w:r>
      <w:r w:rsidRPr="00764924">
        <w:rPr>
          <w:rFonts w:ascii="Arial" w:hAnsi="Arial"/>
          <w:b/>
          <w:color w:val="FF0000"/>
          <w:sz w:val="28"/>
          <w:szCs w:val="28"/>
        </w:rPr>
        <w:t>.png</w:t>
      </w:r>
    </w:p>
    <w:p w14:paraId="2C2FA728" w14:textId="478910DF" w:rsidR="00DC49D4" w:rsidRPr="00DC49D4" w:rsidRDefault="00DC49D4" w:rsidP="00DC49D4">
      <w:pPr>
        <w:pStyle w:val="NormalPACKT"/>
      </w:pPr>
      <w:r w:rsidRPr="00DC49D4">
        <w:t xml:space="preserve">In </w:t>
      </w:r>
      <w:r w:rsidRPr="00DC49D4">
        <w:rPr>
          <w:rStyle w:val="ItalicsPACKT"/>
        </w:rPr>
        <w:t>step 8</w:t>
      </w:r>
      <w:r w:rsidRPr="00DC49D4">
        <w:t xml:space="preserve">, you view the details of replication partners for both </w:t>
      </w:r>
      <w:r w:rsidRPr="00DC49D4">
        <w:rPr>
          <w:rStyle w:val="CodeInTextPACKT"/>
        </w:rPr>
        <w:t>DC1</w:t>
      </w:r>
      <w:r w:rsidRPr="00DC49D4">
        <w:t xml:space="preserve"> and the child DC, </w:t>
      </w:r>
      <w:r w:rsidRPr="00DC49D4">
        <w:rPr>
          <w:rStyle w:val="CodeInTextPACKT"/>
        </w:rPr>
        <w:t>UKDC1</w:t>
      </w:r>
      <w:r w:rsidRPr="00DC49D4">
        <w:t>, with output like this:</w:t>
      </w:r>
    </w:p>
    <w:p w14:paraId="70591945" w14:textId="11617FAD" w:rsidR="00DC49D4" w:rsidRPr="00DC49D4" w:rsidRDefault="00681C79" w:rsidP="00681C79">
      <w:pPr>
        <w:pStyle w:val="FigurePACKT"/>
      </w:pPr>
      <w:r>
        <w:rPr>
          <w:noProof/>
        </w:rPr>
        <w:lastRenderedPageBreak/>
        <w:drawing>
          <wp:inline distT="0" distB="0" distL="0" distR="0" wp14:anchorId="646BDA40" wp14:editId="3B5BDBD3">
            <wp:extent cx="4510303" cy="1946836"/>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39405" cy="1959398"/>
                    </a:xfrm>
                    <a:prstGeom prst="rect">
                      <a:avLst/>
                    </a:prstGeom>
                  </pic:spPr>
                </pic:pic>
              </a:graphicData>
            </a:graphic>
          </wp:inline>
        </w:drawing>
      </w:r>
    </w:p>
    <w:p w14:paraId="6ACEA17F" w14:textId="59A1B3E3" w:rsidR="00DC49D4" w:rsidRDefault="00DC49D4" w:rsidP="00DC49D4">
      <w:pPr>
        <w:pStyle w:val="FigurePACKT"/>
        <w:rPr>
          <w:szCs w:val="28"/>
        </w:rPr>
      </w:pPr>
      <w:r>
        <w:rPr>
          <w:szCs w:val="28"/>
        </w:rPr>
        <w:t>Figure 4.51: Viewing replication par</w:t>
      </w:r>
      <w:r w:rsidR="00CD79F3">
        <w:rPr>
          <w:szCs w:val="28"/>
        </w:rPr>
        <w:t>t</w:t>
      </w:r>
      <w:r>
        <w:rPr>
          <w:szCs w:val="28"/>
        </w:rPr>
        <w:t>ners for DC1, UKDC1</w:t>
      </w:r>
    </w:p>
    <w:p w14:paraId="14166D4A" w14:textId="4C5EB069" w:rsidR="00DC49D4" w:rsidRDefault="00DC49D4" w:rsidP="00DC49D4">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51</w:t>
      </w:r>
      <w:r w:rsidRPr="00764924">
        <w:rPr>
          <w:rFonts w:ascii="Arial" w:hAnsi="Arial"/>
          <w:b/>
          <w:color w:val="FF0000"/>
          <w:sz w:val="28"/>
          <w:szCs w:val="28"/>
        </w:rPr>
        <w:t>.png</w:t>
      </w:r>
    </w:p>
    <w:p w14:paraId="2CA04341" w14:textId="27CF5FFA" w:rsidR="00AA3C4C" w:rsidRDefault="00681C79" w:rsidP="00E87FFD">
      <w:pPr>
        <w:pStyle w:val="NormalPACKT"/>
      </w:pPr>
      <w:r>
        <w:t xml:space="preserve">In the final step in this recipe, </w:t>
      </w:r>
      <w:r w:rsidRPr="00681C79">
        <w:rPr>
          <w:rStyle w:val="ItalicsPACKT"/>
        </w:rPr>
        <w:t>step 9</w:t>
      </w:r>
      <w:r>
        <w:t>, you use the repadmin console application to view an overview of replication in the forest, with output like this:</w:t>
      </w:r>
    </w:p>
    <w:p w14:paraId="1C1B91B4" w14:textId="6F56BACF" w:rsidR="00681C79" w:rsidRPr="00E87FFD" w:rsidRDefault="00681C79" w:rsidP="00681C79">
      <w:pPr>
        <w:pStyle w:val="FigurePACKT"/>
      </w:pPr>
      <w:r>
        <w:rPr>
          <w:noProof/>
        </w:rPr>
        <w:drawing>
          <wp:inline distT="0" distB="0" distL="0" distR="0" wp14:anchorId="6D49960D" wp14:editId="629BA72A">
            <wp:extent cx="3050018" cy="164429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60522" cy="1649956"/>
                    </a:xfrm>
                    <a:prstGeom prst="rect">
                      <a:avLst/>
                    </a:prstGeom>
                  </pic:spPr>
                </pic:pic>
              </a:graphicData>
            </a:graphic>
          </wp:inline>
        </w:drawing>
      </w:r>
    </w:p>
    <w:p w14:paraId="62E45B47" w14:textId="37FBDFEC" w:rsidR="00681C79" w:rsidRDefault="00681C79" w:rsidP="00681C79">
      <w:pPr>
        <w:pStyle w:val="FigurePACKT"/>
        <w:rPr>
          <w:szCs w:val="28"/>
        </w:rPr>
      </w:pPr>
      <w:r>
        <w:rPr>
          <w:szCs w:val="28"/>
        </w:rPr>
        <w:t>Figure 4.52: Viewing replication status for the Reskit forest</w:t>
      </w:r>
    </w:p>
    <w:p w14:paraId="6D8E9B3E" w14:textId="2F153AD3" w:rsidR="00681C79" w:rsidRDefault="00681C79" w:rsidP="00681C79">
      <w:pPr>
        <w:pStyle w:val="NormalPACKT"/>
        <w:rPr>
          <w:rFonts w:ascii="Arial" w:hAnsi="Arial"/>
          <w:b/>
          <w:color w:val="FF0000"/>
          <w:sz w:val="28"/>
          <w:szCs w:val="28"/>
        </w:rPr>
      </w:pPr>
      <w:r w:rsidRPr="00764924">
        <w:rPr>
          <w:rFonts w:ascii="Arial" w:hAnsi="Arial"/>
          <w:b/>
          <w:color w:val="FF0000"/>
          <w:sz w:val="28"/>
          <w:szCs w:val="28"/>
        </w:rPr>
        <w:t>Insert image B18878_04_</w:t>
      </w:r>
      <w:r>
        <w:rPr>
          <w:rFonts w:ascii="Arial" w:hAnsi="Arial"/>
          <w:b/>
          <w:color w:val="FF0000"/>
          <w:sz w:val="28"/>
          <w:szCs w:val="28"/>
        </w:rPr>
        <w:t>52</w:t>
      </w:r>
      <w:r w:rsidRPr="00764924">
        <w:rPr>
          <w:rFonts w:ascii="Arial" w:hAnsi="Arial"/>
          <w:b/>
          <w:color w:val="FF0000"/>
          <w:sz w:val="28"/>
          <w:szCs w:val="28"/>
        </w:rPr>
        <w:t>.png</w:t>
      </w:r>
    </w:p>
    <w:p w14:paraId="31F19A1A" w14:textId="7262E39B" w:rsidR="00DD5199" w:rsidRPr="00DD5199" w:rsidRDefault="00DD5199" w:rsidP="00DD5199">
      <w:pPr>
        <w:pStyle w:val="Heading2"/>
      </w:pPr>
      <w:r w:rsidRPr="00DD5199">
        <w:t>There’s more…</w:t>
      </w:r>
    </w:p>
    <w:p w14:paraId="0A1BD7B4" w14:textId="54CA3DDF" w:rsidR="001631D9" w:rsidRDefault="008718B6" w:rsidP="00680501">
      <w:pPr>
        <w:pStyle w:val="NormalPACKT"/>
        <w:rPr>
          <w:lang w:val="en-GB"/>
        </w:rPr>
      </w:pPr>
      <w:r>
        <w:rPr>
          <w:lang w:val="en-GB"/>
        </w:rPr>
        <w:t xml:space="preserve">In step 1, you view the replication partner(s) for the Reskit </w:t>
      </w:r>
      <w:r>
        <w:rPr>
          <w:i/>
          <w:iCs/>
          <w:lang w:val="en-GB"/>
        </w:rPr>
        <w:t xml:space="preserve">domain. </w:t>
      </w:r>
      <w:r>
        <w:rPr>
          <w:u w:val="single"/>
          <w:lang w:val="en-GB"/>
        </w:rPr>
        <w:t xml:space="preserve">With just two DCs in the Reskit domain, you would expect </w:t>
      </w:r>
      <w:r w:rsidRPr="008718B6">
        <w:rPr>
          <w:rStyle w:val="CodeInTextPACKT"/>
        </w:rPr>
        <w:t>DC1</w:t>
      </w:r>
      <w:r>
        <w:rPr>
          <w:u w:val="single"/>
          <w:lang w:val="en-GB"/>
        </w:rPr>
        <w:t xml:space="preserve"> and </w:t>
      </w:r>
      <w:r w:rsidRPr="008718B6">
        <w:rPr>
          <w:rStyle w:val="CodeInTextPACKT"/>
        </w:rPr>
        <w:t>DC2</w:t>
      </w:r>
      <w:r>
        <w:rPr>
          <w:u w:val="single"/>
          <w:lang w:val="en-GB"/>
        </w:rPr>
        <w:t xml:space="preserve"> to be replication partners for each other. </w:t>
      </w:r>
      <w:r>
        <w:rPr>
          <w:lang w:val="en-GB"/>
        </w:rPr>
        <w:t xml:space="preserve">And in </w:t>
      </w:r>
      <w:r w:rsidRPr="008718B6">
        <w:rPr>
          <w:rStyle w:val="ItalicsPACKT"/>
        </w:rPr>
        <w:t>step 2</w:t>
      </w:r>
      <w:r>
        <w:rPr>
          <w:lang w:val="en-GB"/>
        </w:rPr>
        <w:t>, you can see that replication for the domain is</w:t>
      </w:r>
      <w:r w:rsidR="00274BA8">
        <w:rPr>
          <w:lang w:val="en-GB"/>
        </w:rPr>
        <w:t xml:space="preserve"> </w:t>
      </w:r>
      <w:r>
        <w:rPr>
          <w:lang w:val="en-GB"/>
        </w:rPr>
        <w:t>up to date,</w:t>
      </w:r>
    </w:p>
    <w:p w14:paraId="4ADE18A6" w14:textId="786CE872" w:rsidR="008718B6" w:rsidRDefault="008718B6" w:rsidP="00680501">
      <w:pPr>
        <w:pStyle w:val="NormalPACKT"/>
        <w:rPr>
          <w:lang w:val="en-GB"/>
        </w:rPr>
      </w:pPr>
      <w:r>
        <w:rPr>
          <w:lang w:val="en-GB"/>
        </w:rPr>
        <w:t xml:space="preserve">In </w:t>
      </w:r>
      <w:r w:rsidRPr="008718B6">
        <w:rPr>
          <w:rStyle w:val="ItalicsPACKT"/>
        </w:rPr>
        <w:t>step 3</w:t>
      </w:r>
      <w:r>
        <w:rPr>
          <w:lang w:val="en-GB"/>
        </w:rPr>
        <w:t xml:space="preserve">, you view the metadata related to the group membership of the IT Team group. So far, you can see that AD records three changes to the membership of this group (which happened when you added these three users to the group in an earlier recipe). In step 4, you add two users to the group and remove one. In </w:t>
      </w:r>
      <w:r w:rsidRPr="008718B6">
        <w:rPr>
          <w:rStyle w:val="ItalicsPACKT"/>
        </w:rPr>
        <w:t>step 5</w:t>
      </w:r>
      <w:r>
        <w:rPr>
          <w:lang w:val="en-GB"/>
        </w:rPr>
        <w:t xml:space="preserve">, you </w:t>
      </w:r>
      <w:r w:rsidR="00274BA8">
        <w:rPr>
          <w:lang w:val="en-GB"/>
        </w:rPr>
        <w:t>again view the metadata to see you (or someone!) added  Malcolm and Claire to the group and</w:t>
      </w:r>
      <w:r>
        <w:rPr>
          <w:lang w:val="en-GB"/>
        </w:rPr>
        <w:t xml:space="preserve"> immediately removed Claire. </w:t>
      </w:r>
    </w:p>
    <w:p w14:paraId="7B95358E" w14:textId="38656A4D" w:rsidR="008718B6" w:rsidRDefault="008718B6" w:rsidP="00680501">
      <w:pPr>
        <w:pStyle w:val="NormalPACKT"/>
        <w:rPr>
          <w:lang w:val="en-GB"/>
        </w:rPr>
      </w:pPr>
      <w:r>
        <w:rPr>
          <w:lang w:val="en-GB"/>
        </w:rPr>
        <w:t xml:space="preserve">As another example of replication, in </w:t>
      </w:r>
      <w:r w:rsidRPr="008718B6">
        <w:rPr>
          <w:rStyle w:val="ItalicsPACKT"/>
        </w:rPr>
        <w:t>step 6</w:t>
      </w:r>
      <w:r>
        <w:rPr>
          <w:lang w:val="en-GB"/>
        </w:rPr>
        <w:t xml:space="preserve"> you </w:t>
      </w:r>
      <w:r w:rsidR="00274BA8">
        <w:rPr>
          <w:lang w:val="en-GB"/>
        </w:rPr>
        <w:t>change</w:t>
      </w:r>
      <w:r>
        <w:rPr>
          <w:lang w:val="en-GB"/>
        </w:rPr>
        <w:t xml:space="preserve"> a user’s </w:t>
      </w:r>
      <w:r w:rsidRPr="00274BA8">
        <w:rPr>
          <w:rStyle w:val="CodeInTextPACKT"/>
        </w:rPr>
        <w:t>Office</w:t>
      </w:r>
      <w:r>
        <w:rPr>
          <w:lang w:val="en-GB"/>
        </w:rPr>
        <w:t xml:space="preserve"> property</w:t>
      </w:r>
      <w:r w:rsidR="00274BA8">
        <w:rPr>
          <w:lang w:val="en-GB"/>
        </w:rPr>
        <w:t>,</w:t>
      </w:r>
      <w:r>
        <w:rPr>
          <w:lang w:val="en-GB"/>
        </w:rPr>
        <w:t xml:space="preserve"> then in </w:t>
      </w:r>
      <w:r w:rsidRPr="008718B6">
        <w:rPr>
          <w:rStyle w:val="ItalicsPACKT"/>
        </w:rPr>
        <w:t>step 7</w:t>
      </w:r>
      <w:r>
        <w:rPr>
          <w:lang w:val="en-GB"/>
        </w:rPr>
        <w:t>, you examine the replication metadata. You can see that someone made a change to this user, changing their off</w:t>
      </w:r>
      <w:r w:rsidR="00274BA8">
        <w:rPr>
          <w:lang w:val="en-GB"/>
        </w:rPr>
        <w:t>i</w:t>
      </w:r>
      <w:r>
        <w:rPr>
          <w:lang w:val="en-GB"/>
        </w:rPr>
        <w:t xml:space="preserve">ce name. </w:t>
      </w:r>
    </w:p>
    <w:p w14:paraId="0D811D88" w14:textId="25ABDFE5" w:rsidR="008718B6" w:rsidRPr="00680501" w:rsidRDefault="008718B6" w:rsidP="00680501">
      <w:pPr>
        <w:pStyle w:val="NormalPACKT"/>
        <w:rPr>
          <w:lang w:val="en-GB"/>
        </w:rPr>
      </w:pPr>
      <w:r>
        <w:rPr>
          <w:lang w:val="en-GB"/>
        </w:rPr>
        <w:t xml:space="preserve">In </w:t>
      </w:r>
      <w:r w:rsidRPr="008718B6">
        <w:rPr>
          <w:rStyle w:val="ItalicsPACKT"/>
        </w:rPr>
        <w:t>step 9</w:t>
      </w:r>
      <w:r>
        <w:rPr>
          <w:lang w:val="en-GB"/>
        </w:rPr>
        <w:t>, you use the repadmin too</w:t>
      </w:r>
      <w:r w:rsidR="00274BA8">
        <w:rPr>
          <w:lang w:val="en-GB"/>
        </w:rPr>
        <w:t>l</w:t>
      </w:r>
      <w:r>
        <w:rPr>
          <w:lang w:val="en-GB"/>
        </w:rPr>
        <w:t xml:space="preserve"> and verify that there are currently no replication issues in the forest.</w:t>
      </w:r>
    </w:p>
    <w:sectPr w:rsidR="008718B6" w:rsidRPr="00680501"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homas Lee" w:date="2022-05-07T11:36:00Z" w:initials="TL">
    <w:p w14:paraId="3E53D76A" w14:textId="7B79BECF" w:rsidR="00071F64" w:rsidRDefault="00071F64">
      <w:pPr>
        <w:pStyle w:val="CommentText"/>
      </w:pPr>
      <w:r>
        <w:rPr>
          <w:rStyle w:val="CommentReference"/>
        </w:rPr>
        <w:annotationRef/>
      </w:r>
      <w:r>
        <w:t>It might be useful to break this out as a separate note but not sure how do do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53D7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0D846" w16cex:dateUtc="2022-05-07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53D76A" w16cid:durableId="2620D8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684BD" w14:textId="77777777" w:rsidR="00D405C0" w:rsidRDefault="00D405C0" w:rsidP="00F16DB2">
      <w:pPr>
        <w:spacing w:before="0" w:after="0"/>
      </w:pPr>
      <w:r>
        <w:separator/>
      </w:r>
    </w:p>
  </w:endnote>
  <w:endnote w:type="continuationSeparator" w:id="0">
    <w:p w14:paraId="6F51C682" w14:textId="77777777" w:rsidR="00D405C0" w:rsidRDefault="00D405C0"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8637B" w14:textId="77777777" w:rsidR="00D405C0" w:rsidRDefault="00D405C0" w:rsidP="00F16DB2">
      <w:pPr>
        <w:spacing w:before="0" w:after="0"/>
      </w:pPr>
      <w:r>
        <w:separator/>
      </w:r>
    </w:p>
  </w:footnote>
  <w:footnote w:type="continuationSeparator" w:id="0">
    <w:p w14:paraId="1D78766A" w14:textId="77777777" w:rsidR="00D405C0" w:rsidRDefault="00D405C0"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26A4069"/>
    <w:multiLevelType w:val="hybridMultilevel"/>
    <w:tmpl w:val="88BC0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95964"/>
    <w:multiLevelType w:val="multilevel"/>
    <w:tmpl w:val="441C3358"/>
    <w:numStyleLink w:val="RomanNumberedBullet"/>
  </w:abstractNum>
  <w:abstractNum w:abstractNumId="5"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6" w15:restartNumberingAfterBreak="0">
    <w:nsid w:val="233E3591"/>
    <w:multiLevelType w:val="hybridMultilevel"/>
    <w:tmpl w:val="7AF69B42"/>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8"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0" w15:restartNumberingAfterBreak="0">
    <w:nsid w:val="34B01141"/>
    <w:multiLevelType w:val="multilevel"/>
    <w:tmpl w:val="D91A43F4"/>
    <w:numStyleLink w:val="NumberedBulletWithinBullet"/>
  </w:abstractNum>
  <w:abstractNum w:abstractNumId="11"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994797"/>
    <w:multiLevelType w:val="hybridMultilevel"/>
    <w:tmpl w:val="8020E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6" w15:restartNumberingAfterBreak="0">
    <w:nsid w:val="72974F9E"/>
    <w:multiLevelType w:val="hybridMultilevel"/>
    <w:tmpl w:val="72FEF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6E5571"/>
    <w:multiLevelType w:val="multilevel"/>
    <w:tmpl w:val="EABA8830"/>
    <w:lvl w:ilvl="0">
      <w:start w:val="1"/>
      <w:numFmt w:val="bullet"/>
      <w:lvlText w:val=""/>
      <w:lvlJc w:val="left"/>
      <w:pPr>
        <w:ind w:left="720" w:hanging="363"/>
      </w:pPr>
      <w:rPr>
        <w:rFonts w:ascii="Symbol" w:hAnsi="Symbol"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8"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8"/>
  </w:num>
  <w:num w:numId="2" w16cid:durableId="165825785">
    <w:abstractNumId w:val="7"/>
  </w:num>
  <w:num w:numId="3" w16cid:durableId="270666468">
    <w:abstractNumId w:val="0"/>
  </w:num>
  <w:num w:numId="4" w16cid:durableId="50035097">
    <w:abstractNumId w:val="1"/>
  </w:num>
  <w:num w:numId="5" w16cid:durableId="7216537">
    <w:abstractNumId w:val="5"/>
  </w:num>
  <w:num w:numId="6" w16cid:durableId="2143696095">
    <w:abstractNumId w:val="10"/>
  </w:num>
  <w:num w:numId="7" w16cid:durableId="1233587564">
    <w:abstractNumId w:val="9"/>
  </w:num>
  <w:num w:numId="8" w16cid:durableId="126750101">
    <w:abstractNumId w:val="4"/>
  </w:num>
  <w:num w:numId="9" w16cid:durableId="1019621374">
    <w:abstractNumId w:val="15"/>
  </w:num>
  <w:num w:numId="10" w16cid:durableId="1939210876">
    <w:abstractNumId w:val="3"/>
  </w:num>
  <w:num w:numId="11" w16cid:durableId="1102729058">
    <w:abstractNumId w:val="12"/>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3"/>
  </w:num>
  <w:num w:numId="17" w16cid:durableId="202789961">
    <w:abstractNumId w:val="11"/>
  </w:num>
  <w:num w:numId="18" w16cid:durableId="2003502549">
    <w:abstractNumId w:val="18"/>
  </w:num>
  <w:num w:numId="19" w16cid:durableId="3181194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9694883">
    <w:abstractNumId w:val="6"/>
  </w:num>
  <w:num w:numId="21" w16cid:durableId="1780102917">
    <w:abstractNumId w:val="16"/>
  </w:num>
  <w:num w:numId="22" w16cid:durableId="255865925">
    <w:abstractNumId w:val="2"/>
  </w:num>
  <w:num w:numId="23" w16cid:durableId="104741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112853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7432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0067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64982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96385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71346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5420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46490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9890613">
    <w:abstractNumId w:val="14"/>
  </w:num>
  <w:num w:numId="33" w16cid:durableId="675380785">
    <w:abstractNumId w:val="17"/>
  </w:num>
  <w:num w:numId="34" w16cid:durableId="1240410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tfl@psp.co.uk::23b502fb-9fbe-4e0e-93c0-56b8c616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hideSpellingErrors/>
  <w:hideGrammaticalErrors/>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Mq4FAKigjyUtAAAA"/>
  </w:docVars>
  <w:rsids>
    <w:rsidRoot w:val="009D0F10"/>
    <w:rsid w:val="0000165C"/>
    <w:rsid w:val="00002C7A"/>
    <w:rsid w:val="000048BD"/>
    <w:rsid w:val="000075BA"/>
    <w:rsid w:val="00014022"/>
    <w:rsid w:val="00014C07"/>
    <w:rsid w:val="00016BD5"/>
    <w:rsid w:val="0002083C"/>
    <w:rsid w:val="00021DA7"/>
    <w:rsid w:val="00022E8C"/>
    <w:rsid w:val="000267D4"/>
    <w:rsid w:val="00033A15"/>
    <w:rsid w:val="0003582B"/>
    <w:rsid w:val="00036E59"/>
    <w:rsid w:val="000474EF"/>
    <w:rsid w:val="00050575"/>
    <w:rsid w:val="000546DE"/>
    <w:rsid w:val="00056CFC"/>
    <w:rsid w:val="00056E75"/>
    <w:rsid w:val="00061F9F"/>
    <w:rsid w:val="00063798"/>
    <w:rsid w:val="00063DA6"/>
    <w:rsid w:val="00071F64"/>
    <w:rsid w:val="00073299"/>
    <w:rsid w:val="00076863"/>
    <w:rsid w:val="0007796E"/>
    <w:rsid w:val="00080E27"/>
    <w:rsid w:val="00080EB4"/>
    <w:rsid w:val="00082490"/>
    <w:rsid w:val="00082C8D"/>
    <w:rsid w:val="00084B5A"/>
    <w:rsid w:val="00086420"/>
    <w:rsid w:val="00091CE7"/>
    <w:rsid w:val="000927E1"/>
    <w:rsid w:val="00093A05"/>
    <w:rsid w:val="00095852"/>
    <w:rsid w:val="000A06DC"/>
    <w:rsid w:val="000A1735"/>
    <w:rsid w:val="000A1E3D"/>
    <w:rsid w:val="000A2DEA"/>
    <w:rsid w:val="000A326B"/>
    <w:rsid w:val="000A433B"/>
    <w:rsid w:val="000B2368"/>
    <w:rsid w:val="000B3E6D"/>
    <w:rsid w:val="000B465A"/>
    <w:rsid w:val="000B68AF"/>
    <w:rsid w:val="000B69DA"/>
    <w:rsid w:val="000B7FE5"/>
    <w:rsid w:val="000C0250"/>
    <w:rsid w:val="000C29D7"/>
    <w:rsid w:val="000C7654"/>
    <w:rsid w:val="000C77C7"/>
    <w:rsid w:val="000D0E5F"/>
    <w:rsid w:val="000D14DF"/>
    <w:rsid w:val="000D1A65"/>
    <w:rsid w:val="000D669F"/>
    <w:rsid w:val="000E07FE"/>
    <w:rsid w:val="000E2CFE"/>
    <w:rsid w:val="000E31A1"/>
    <w:rsid w:val="000E6955"/>
    <w:rsid w:val="000E7F41"/>
    <w:rsid w:val="000F295A"/>
    <w:rsid w:val="000F432B"/>
    <w:rsid w:val="000F446C"/>
    <w:rsid w:val="000F5591"/>
    <w:rsid w:val="000F6BB8"/>
    <w:rsid w:val="000F72A3"/>
    <w:rsid w:val="00105CB9"/>
    <w:rsid w:val="00110239"/>
    <w:rsid w:val="00110761"/>
    <w:rsid w:val="00110DD2"/>
    <w:rsid w:val="00111A20"/>
    <w:rsid w:val="00115BAE"/>
    <w:rsid w:val="001211A2"/>
    <w:rsid w:val="00122195"/>
    <w:rsid w:val="00123E5B"/>
    <w:rsid w:val="00124D6B"/>
    <w:rsid w:val="00126A80"/>
    <w:rsid w:val="001314F7"/>
    <w:rsid w:val="00132DDA"/>
    <w:rsid w:val="00132FAC"/>
    <w:rsid w:val="00134F75"/>
    <w:rsid w:val="0013770B"/>
    <w:rsid w:val="00137958"/>
    <w:rsid w:val="001410A9"/>
    <w:rsid w:val="001411A0"/>
    <w:rsid w:val="00147D94"/>
    <w:rsid w:val="001506C5"/>
    <w:rsid w:val="00154C27"/>
    <w:rsid w:val="00154C75"/>
    <w:rsid w:val="0015704A"/>
    <w:rsid w:val="00157541"/>
    <w:rsid w:val="00162E19"/>
    <w:rsid w:val="001631D9"/>
    <w:rsid w:val="00167446"/>
    <w:rsid w:val="00167F1A"/>
    <w:rsid w:val="00170D91"/>
    <w:rsid w:val="00172F54"/>
    <w:rsid w:val="00173226"/>
    <w:rsid w:val="001737B4"/>
    <w:rsid w:val="00173B1C"/>
    <w:rsid w:val="00173C9B"/>
    <w:rsid w:val="0017482F"/>
    <w:rsid w:val="00180B34"/>
    <w:rsid w:val="001818BF"/>
    <w:rsid w:val="00182E33"/>
    <w:rsid w:val="0018485E"/>
    <w:rsid w:val="00184E7B"/>
    <w:rsid w:val="00185C17"/>
    <w:rsid w:val="00185EB5"/>
    <w:rsid w:val="00190052"/>
    <w:rsid w:val="0019101C"/>
    <w:rsid w:val="00191573"/>
    <w:rsid w:val="0019423A"/>
    <w:rsid w:val="00195B22"/>
    <w:rsid w:val="00196C0B"/>
    <w:rsid w:val="00196E35"/>
    <w:rsid w:val="00197A73"/>
    <w:rsid w:val="001A07EE"/>
    <w:rsid w:val="001A1A7A"/>
    <w:rsid w:val="001A2302"/>
    <w:rsid w:val="001A252A"/>
    <w:rsid w:val="001A57A2"/>
    <w:rsid w:val="001A582E"/>
    <w:rsid w:val="001A5B92"/>
    <w:rsid w:val="001A5DC5"/>
    <w:rsid w:val="001A7598"/>
    <w:rsid w:val="001A7AB0"/>
    <w:rsid w:val="001A7E18"/>
    <w:rsid w:val="001B0EC5"/>
    <w:rsid w:val="001B6846"/>
    <w:rsid w:val="001B6BEA"/>
    <w:rsid w:val="001C3F46"/>
    <w:rsid w:val="001C548F"/>
    <w:rsid w:val="001C6F30"/>
    <w:rsid w:val="001C79D3"/>
    <w:rsid w:val="001D0FFE"/>
    <w:rsid w:val="001D1CDB"/>
    <w:rsid w:val="001D1E6F"/>
    <w:rsid w:val="001D277F"/>
    <w:rsid w:val="001D4F73"/>
    <w:rsid w:val="001D649B"/>
    <w:rsid w:val="001E1BCF"/>
    <w:rsid w:val="001E1E0C"/>
    <w:rsid w:val="001E7D1E"/>
    <w:rsid w:val="001F06A8"/>
    <w:rsid w:val="001F0994"/>
    <w:rsid w:val="001F1056"/>
    <w:rsid w:val="001F2836"/>
    <w:rsid w:val="001F3545"/>
    <w:rsid w:val="001F481A"/>
    <w:rsid w:val="00201023"/>
    <w:rsid w:val="00202273"/>
    <w:rsid w:val="00202547"/>
    <w:rsid w:val="00204611"/>
    <w:rsid w:val="00204B95"/>
    <w:rsid w:val="002112EC"/>
    <w:rsid w:val="00212135"/>
    <w:rsid w:val="00214C5A"/>
    <w:rsid w:val="00217379"/>
    <w:rsid w:val="00222998"/>
    <w:rsid w:val="002275FB"/>
    <w:rsid w:val="002314DA"/>
    <w:rsid w:val="002345D1"/>
    <w:rsid w:val="00235978"/>
    <w:rsid w:val="00235BFE"/>
    <w:rsid w:val="00236911"/>
    <w:rsid w:val="0023754D"/>
    <w:rsid w:val="00237961"/>
    <w:rsid w:val="002432CE"/>
    <w:rsid w:val="002435F0"/>
    <w:rsid w:val="0024423E"/>
    <w:rsid w:val="00244DBF"/>
    <w:rsid w:val="00245335"/>
    <w:rsid w:val="002466DC"/>
    <w:rsid w:val="00246745"/>
    <w:rsid w:val="00252868"/>
    <w:rsid w:val="002545E2"/>
    <w:rsid w:val="00254BD7"/>
    <w:rsid w:val="0025556C"/>
    <w:rsid w:val="00261896"/>
    <w:rsid w:val="00261FB0"/>
    <w:rsid w:val="00262297"/>
    <w:rsid w:val="0026241A"/>
    <w:rsid w:val="002676AF"/>
    <w:rsid w:val="00267B86"/>
    <w:rsid w:val="00270B88"/>
    <w:rsid w:val="002725B9"/>
    <w:rsid w:val="00272D52"/>
    <w:rsid w:val="00273F96"/>
    <w:rsid w:val="00274BA8"/>
    <w:rsid w:val="00280294"/>
    <w:rsid w:val="0028492F"/>
    <w:rsid w:val="00285E3E"/>
    <w:rsid w:val="0028611F"/>
    <w:rsid w:val="00286D2F"/>
    <w:rsid w:val="00290256"/>
    <w:rsid w:val="002964E6"/>
    <w:rsid w:val="00296D1C"/>
    <w:rsid w:val="002A21D9"/>
    <w:rsid w:val="002A2278"/>
    <w:rsid w:val="002A7123"/>
    <w:rsid w:val="002B15A6"/>
    <w:rsid w:val="002B3676"/>
    <w:rsid w:val="002C3563"/>
    <w:rsid w:val="002C4339"/>
    <w:rsid w:val="002C7F90"/>
    <w:rsid w:val="002D175E"/>
    <w:rsid w:val="002D18DB"/>
    <w:rsid w:val="002D495B"/>
    <w:rsid w:val="002D655C"/>
    <w:rsid w:val="002D68B7"/>
    <w:rsid w:val="002D6F3F"/>
    <w:rsid w:val="002E00BA"/>
    <w:rsid w:val="002E13D7"/>
    <w:rsid w:val="002E35D2"/>
    <w:rsid w:val="002E3BED"/>
    <w:rsid w:val="002E5439"/>
    <w:rsid w:val="002E707C"/>
    <w:rsid w:val="002F0E8D"/>
    <w:rsid w:val="002F0EB8"/>
    <w:rsid w:val="002F0FDF"/>
    <w:rsid w:val="002F1964"/>
    <w:rsid w:val="002F1F2D"/>
    <w:rsid w:val="002F2B7B"/>
    <w:rsid w:val="002F2E62"/>
    <w:rsid w:val="002F3A5F"/>
    <w:rsid w:val="002F4328"/>
    <w:rsid w:val="002F45A6"/>
    <w:rsid w:val="002F61C6"/>
    <w:rsid w:val="00305917"/>
    <w:rsid w:val="003119EB"/>
    <w:rsid w:val="00312DCF"/>
    <w:rsid w:val="00315D24"/>
    <w:rsid w:val="00315F24"/>
    <w:rsid w:val="00322EFE"/>
    <w:rsid w:val="00323900"/>
    <w:rsid w:val="00323E56"/>
    <w:rsid w:val="003244D1"/>
    <w:rsid w:val="003266B7"/>
    <w:rsid w:val="00327CDB"/>
    <w:rsid w:val="00327D40"/>
    <w:rsid w:val="00330057"/>
    <w:rsid w:val="00332CFA"/>
    <w:rsid w:val="00332CFE"/>
    <w:rsid w:val="0033308A"/>
    <w:rsid w:val="00334384"/>
    <w:rsid w:val="003414AF"/>
    <w:rsid w:val="00343B12"/>
    <w:rsid w:val="00345A49"/>
    <w:rsid w:val="00346681"/>
    <w:rsid w:val="00347F6F"/>
    <w:rsid w:val="003636E8"/>
    <w:rsid w:val="003653AD"/>
    <w:rsid w:val="0036545F"/>
    <w:rsid w:val="00373DA7"/>
    <w:rsid w:val="00375C14"/>
    <w:rsid w:val="00377C3E"/>
    <w:rsid w:val="00380387"/>
    <w:rsid w:val="003841A3"/>
    <w:rsid w:val="00387689"/>
    <w:rsid w:val="00387AA3"/>
    <w:rsid w:val="003903EE"/>
    <w:rsid w:val="00392D4E"/>
    <w:rsid w:val="0039594E"/>
    <w:rsid w:val="003A033E"/>
    <w:rsid w:val="003A4B9C"/>
    <w:rsid w:val="003B1EF8"/>
    <w:rsid w:val="003B2B1E"/>
    <w:rsid w:val="003B5DDD"/>
    <w:rsid w:val="003B636D"/>
    <w:rsid w:val="003B6BA5"/>
    <w:rsid w:val="003C01B7"/>
    <w:rsid w:val="003C1251"/>
    <w:rsid w:val="003C2037"/>
    <w:rsid w:val="003C514B"/>
    <w:rsid w:val="003D05DD"/>
    <w:rsid w:val="003D2E43"/>
    <w:rsid w:val="003D5BD5"/>
    <w:rsid w:val="003E103F"/>
    <w:rsid w:val="003E1E02"/>
    <w:rsid w:val="003E3643"/>
    <w:rsid w:val="003E74EB"/>
    <w:rsid w:val="003F024D"/>
    <w:rsid w:val="003F186D"/>
    <w:rsid w:val="003F5F2B"/>
    <w:rsid w:val="003F7CF8"/>
    <w:rsid w:val="004008BB"/>
    <w:rsid w:val="00401F8E"/>
    <w:rsid w:val="004039E9"/>
    <w:rsid w:val="00403A1A"/>
    <w:rsid w:val="004073C9"/>
    <w:rsid w:val="00410CC0"/>
    <w:rsid w:val="004124C2"/>
    <w:rsid w:val="00412BB0"/>
    <w:rsid w:val="00416132"/>
    <w:rsid w:val="004161D8"/>
    <w:rsid w:val="0041633B"/>
    <w:rsid w:val="004163E4"/>
    <w:rsid w:val="00422580"/>
    <w:rsid w:val="004225C0"/>
    <w:rsid w:val="0042343C"/>
    <w:rsid w:val="00424653"/>
    <w:rsid w:val="00424ECB"/>
    <w:rsid w:val="004270E1"/>
    <w:rsid w:val="00427F23"/>
    <w:rsid w:val="0043121F"/>
    <w:rsid w:val="00435266"/>
    <w:rsid w:val="00441EDC"/>
    <w:rsid w:val="00443C77"/>
    <w:rsid w:val="004448CC"/>
    <w:rsid w:val="00446F51"/>
    <w:rsid w:val="00450528"/>
    <w:rsid w:val="0045154C"/>
    <w:rsid w:val="00452940"/>
    <w:rsid w:val="004568E6"/>
    <w:rsid w:val="00456EAA"/>
    <w:rsid w:val="00457EE4"/>
    <w:rsid w:val="00461125"/>
    <w:rsid w:val="0046362A"/>
    <w:rsid w:val="00465E34"/>
    <w:rsid w:val="004666D3"/>
    <w:rsid w:val="0046674D"/>
    <w:rsid w:val="00471C4D"/>
    <w:rsid w:val="004720AC"/>
    <w:rsid w:val="004726CA"/>
    <w:rsid w:val="0047594E"/>
    <w:rsid w:val="00476D9C"/>
    <w:rsid w:val="0048081C"/>
    <w:rsid w:val="00481396"/>
    <w:rsid w:val="004846EF"/>
    <w:rsid w:val="004860B6"/>
    <w:rsid w:val="00493792"/>
    <w:rsid w:val="004A2929"/>
    <w:rsid w:val="004A4ACB"/>
    <w:rsid w:val="004A5434"/>
    <w:rsid w:val="004B6DF0"/>
    <w:rsid w:val="004C1012"/>
    <w:rsid w:val="004C1FAE"/>
    <w:rsid w:val="004C2980"/>
    <w:rsid w:val="004C2D6E"/>
    <w:rsid w:val="004C5224"/>
    <w:rsid w:val="004C53F7"/>
    <w:rsid w:val="004C7ABE"/>
    <w:rsid w:val="004D46E9"/>
    <w:rsid w:val="004D5530"/>
    <w:rsid w:val="004D6912"/>
    <w:rsid w:val="004D6B7B"/>
    <w:rsid w:val="004E23F5"/>
    <w:rsid w:val="004E682C"/>
    <w:rsid w:val="004F12E3"/>
    <w:rsid w:val="004F40E0"/>
    <w:rsid w:val="005001D7"/>
    <w:rsid w:val="0050217A"/>
    <w:rsid w:val="00504521"/>
    <w:rsid w:val="00504A1A"/>
    <w:rsid w:val="00510331"/>
    <w:rsid w:val="005112D3"/>
    <w:rsid w:val="0051344D"/>
    <w:rsid w:val="0051427F"/>
    <w:rsid w:val="005147E9"/>
    <w:rsid w:val="00516200"/>
    <w:rsid w:val="00516873"/>
    <w:rsid w:val="00516E8D"/>
    <w:rsid w:val="00521966"/>
    <w:rsid w:val="00521ADF"/>
    <w:rsid w:val="00531667"/>
    <w:rsid w:val="005362E7"/>
    <w:rsid w:val="005373C7"/>
    <w:rsid w:val="005413EC"/>
    <w:rsid w:val="005439C4"/>
    <w:rsid w:val="005439DD"/>
    <w:rsid w:val="00543E68"/>
    <w:rsid w:val="0054420A"/>
    <w:rsid w:val="00547D6E"/>
    <w:rsid w:val="0055006B"/>
    <w:rsid w:val="00550E12"/>
    <w:rsid w:val="0055234C"/>
    <w:rsid w:val="005535C7"/>
    <w:rsid w:val="00553E05"/>
    <w:rsid w:val="00554A68"/>
    <w:rsid w:val="00556467"/>
    <w:rsid w:val="00562A0F"/>
    <w:rsid w:val="005650D8"/>
    <w:rsid w:val="0057009A"/>
    <w:rsid w:val="00571280"/>
    <w:rsid w:val="0057297A"/>
    <w:rsid w:val="00573D8E"/>
    <w:rsid w:val="0057580B"/>
    <w:rsid w:val="00576806"/>
    <w:rsid w:val="005803C6"/>
    <w:rsid w:val="00581C53"/>
    <w:rsid w:val="00582863"/>
    <w:rsid w:val="00584B32"/>
    <w:rsid w:val="00587A15"/>
    <w:rsid w:val="005904BA"/>
    <w:rsid w:val="0059250D"/>
    <w:rsid w:val="00597198"/>
    <w:rsid w:val="00597D9E"/>
    <w:rsid w:val="005A1BA7"/>
    <w:rsid w:val="005A217D"/>
    <w:rsid w:val="005A3354"/>
    <w:rsid w:val="005A7C97"/>
    <w:rsid w:val="005B254B"/>
    <w:rsid w:val="005B36C6"/>
    <w:rsid w:val="005B397C"/>
    <w:rsid w:val="005B6FD2"/>
    <w:rsid w:val="005C7C55"/>
    <w:rsid w:val="005D01F4"/>
    <w:rsid w:val="005D0F48"/>
    <w:rsid w:val="005D10F1"/>
    <w:rsid w:val="005D132D"/>
    <w:rsid w:val="005D2190"/>
    <w:rsid w:val="005D28B5"/>
    <w:rsid w:val="005D2F36"/>
    <w:rsid w:val="005D3E19"/>
    <w:rsid w:val="005D42B3"/>
    <w:rsid w:val="005D528A"/>
    <w:rsid w:val="005E1E2D"/>
    <w:rsid w:val="005E2FDE"/>
    <w:rsid w:val="005E3D19"/>
    <w:rsid w:val="005E5193"/>
    <w:rsid w:val="005E5420"/>
    <w:rsid w:val="005E660A"/>
    <w:rsid w:val="005F2D3F"/>
    <w:rsid w:val="005F40C1"/>
    <w:rsid w:val="005F4156"/>
    <w:rsid w:val="005F50AE"/>
    <w:rsid w:val="005F5F98"/>
    <w:rsid w:val="005F7ABE"/>
    <w:rsid w:val="006022DF"/>
    <w:rsid w:val="00602DC4"/>
    <w:rsid w:val="006046C1"/>
    <w:rsid w:val="006108C9"/>
    <w:rsid w:val="006113AB"/>
    <w:rsid w:val="00611C61"/>
    <w:rsid w:val="00613BFE"/>
    <w:rsid w:val="00617BE2"/>
    <w:rsid w:val="00625309"/>
    <w:rsid w:val="006265DA"/>
    <w:rsid w:val="00626F75"/>
    <w:rsid w:val="00631170"/>
    <w:rsid w:val="00640420"/>
    <w:rsid w:val="00642401"/>
    <w:rsid w:val="00655849"/>
    <w:rsid w:val="00655A07"/>
    <w:rsid w:val="00655D4A"/>
    <w:rsid w:val="00656C09"/>
    <w:rsid w:val="006629D3"/>
    <w:rsid w:val="00662EF6"/>
    <w:rsid w:val="00663380"/>
    <w:rsid w:val="0066598B"/>
    <w:rsid w:val="00670AEC"/>
    <w:rsid w:val="00671DFF"/>
    <w:rsid w:val="00672056"/>
    <w:rsid w:val="00676163"/>
    <w:rsid w:val="0067664B"/>
    <w:rsid w:val="006773ED"/>
    <w:rsid w:val="00680501"/>
    <w:rsid w:val="00681C79"/>
    <w:rsid w:val="0068300B"/>
    <w:rsid w:val="00684370"/>
    <w:rsid w:val="006876A5"/>
    <w:rsid w:val="00687FF6"/>
    <w:rsid w:val="00697459"/>
    <w:rsid w:val="00697CD9"/>
    <w:rsid w:val="006A10EB"/>
    <w:rsid w:val="006A1943"/>
    <w:rsid w:val="006A1A8C"/>
    <w:rsid w:val="006A2560"/>
    <w:rsid w:val="006A2B22"/>
    <w:rsid w:val="006A7FE4"/>
    <w:rsid w:val="006B0443"/>
    <w:rsid w:val="006B28E9"/>
    <w:rsid w:val="006B6939"/>
    <w:rsid w:val="006C25F2"/>
    <w:rsid w:val="006C30CA"/>
    <w:rsid w:val="006D0DD7"/>
    <w:rsid w:val="006D45FD"/>
    <w:rsid w:val="006D7550"/>
    <w:rsid w:val="006E335D"/>
    <w:rsid w:val="006E34C5"/>
    <w:rsid w:val="006E3619"/>
    <w:rsid w:val="006E48B8"/>
    <w:rsid w:val="006E5B23"/>
    <w:rsid w:val="006E5DA4"/>
    <w:rsid w:val="006E6DE8"/>
    <w:rsid w:val="006E7225"/>
    <w:rsid w:val="006F0D0A"/>
    <w:rsid w:val="006F13B1"/>
    <w:rsid w:val="006F22B2"/>
    <w:rsid w:val="006F4C8D"/>
    <w:rsid w:val="007004A4"/>
    <w:rsid w:val="00701D67"/>
    <w:rsid w:val="00703A9E"/>
    <w:rsid w:val="00704DAF"/>
    <w:rsid w:val="00706079"/>
    <w:rsid w:val="0070647A"/>
    <w:rsid w:val="00710A97"/>
    <w:rsid w:val="00710B75"/>
    <w:rsid w:val="00710D18"/>
    <w:rsid w:val="00710D70"/>
    <w:rsid w:val="00711E5E"/>
    <w:rsid w:val="00712828"/>
    <w:rsid w:val="00712C79"/>
    <w:rsid w:val="00713FF9"/>
    <w:rsid w:val="00716AAC"/>
    <w:rsid w:val="0071762C"/>
    <w:rsid w:val="007200F4"/>
    <w:rsid w:val="007222CE"/>
    <w:rsid w:val="00722485"/>
    <w:rsid w:val="00727383"/>
    <w:rsid w:val="00730363"/>
    <w:rsid w:val="00734478"/>
    <w:rsid w:val="00737A8F"/>
    <w:rsid w:val="0074101D"/>
    <w:rsid w:val="00743848"/>
    <w:rsid w:val="00746626"/>
    <w:rsid w:val="007515B7"/>
    <w:rsid w:val="00752021"/>
    <w:rsid w:val="0075459B"/>
    <w:rsid w:val="0076301B"/>
    <w:rsid w:val="00763C8A"/>
    <w:rsid w:val="0076490B"/>
    <w:rsid w:val="00764924"/>
    <w:rsid w:val="007663F6"/>
    <w:rsid w:val="00770982"/>
    <w:rsid w:val="007715D3"/>
    <w:rsid w:val="00773220"/>
    <w:rsid w:val="00773645"/>
    <w:rsid w:val="007737AB"/>
    <w:rsid w:val="007762AB"/>
    <w:rsid w:val="007820E5"/>
    <w:rsid w:val="00783A67"/>
    <w:rsid w:val="007841DF"/>
    <w:rsid w:val="00784F5C"/>
    <w:rsid w:val="00785523"/>
    <w:rsid w:val="00785E75"/>
    <w:rsid w:val="00787CD1"/>
    <w:rsid w:val="0079371A"/>
    <w:rsid w:val="00794721"/>
    <w:rsid w:val="00794875"/>
    <w:rsid w:val="0079732A"/>
    <w:rsid w:val="00797CAC"/>
    <w:rsid w:val="007A3502"/>
    <w:rsid w:val="007A5480"/>
    <w:rsid w:val="007A7FB5"/>
    <w:rsid w:val="007B35BE"/>
    <w:rsid w:val="007B4F73"/>
    <w:rsid w:val="007B766D"/>
    <w:rsid w:val="007B7A9E"/>
    <w:rsid w:val="007C0211"/>
    <w:rsid w:val="007C3188"/>
    <w:rsid w:val="007D202C"/>
    <w:rsid w:val="007D27A4"/>
    <w:rsid w:val="007D4FD4"/>
    <w:rsid w:val="007E2953"/>
    <w:rsid w:val="007E7460"/>
    <w:rsid w:val="007E7EE2"/>
    <w:rsid w:val="007F088C"/>
    <w:rsid w:val="007F4A53"/>
    <w:rsid w:val="007F525F"/>
    <w:rsid w:val="007F5A0B"/>
    <w:rsid w:val="007F5FD1"/>
    <w:rsid w:val="007F66C5"/>
    <w:rsid w:val="00800AF2"/>
    <w:rsid w:val="00802088"/>
    <w:rsid w:val="00803907"/>
    <w:rsid w:val="00804B8C"/>
    <w:rsid w:val="00805B07"/>
    <w:rsid w:val="00812BD5"/>
    <w:rsid w:val="008149E1"/>
    <w:rsid w:val="00816346"/>
    <w:rsid w:val="008165ED"/>
    <w:rsid w:val="00817269"/>
    <w:rsid w:val="00817943"/>
    <w:rsid w:val="00817A75"/>
    <w:rsid w:val="00817BC5"/>
    <w:rsid w:val="00822804"/>
    <w:rsid w:val="00830EFC"/>
    <w:rsid w:val="0083169C"/>
    <w:rsid w:val="00832C15"/>
    <w:rsid w:val="00834EDD"/>
    <w:rsid w:val="008350B4"/>
    <w:rsid w:val="008357CE"/>
    <w:rsid w:val="00840CBE"/>
    <w:rsid w:val="0084472B"/>
    <w:rsid w:val="0085073A"/>
    <w:rsid w:val="008562EC"/>
    <w:rsid w:val="00857D0F"/>
    <w:rsid w:val="00857DB3"/>
    <w:rsid w:val="00857F72"/>
    <w:rsid w:val="00860550"/>
    <w:rsid w:val="00861497"/>
    <w:rsid w:val="00862EF0"/>
    <w:rsid w:val="0086531A"/>
    <w:rsid w:val="00867638"/>
    <w:rsid w:val="00870121"/>
    <w:rsid w:val="008718B6"/>
    <w:rsid w:val="00872DCE"/>
    <w:rsid w:val="008829CA"/>
    <w:rsid w:val="00885C98"/>
    <w:rsid w:val="008908E0"/>
    <w:rsid w:val="008954B7"/>
    <w:rsid w:val="00896172"/>
    <w:rsid w:val="008A2B55"/>
    <w:rsid w:val="008A2B8B"/>
    <w:rsid w:val="008A40E9"/>
    <w:rsid w:val="008A7C0D"/>
    <w:rsid w:val="008C1235"/>
    <w:rsid w:val="008C3F45"/>
    <w:rsid w:val="008D066B"/>
    <w:rsid w:val="008D0C9C"/>
    <w:rsid w:val="008D0E22"/>
    <w:rsid w:val="008D1273"/>
    <w:rsid w:val="008D2D38"/>
    <w:rsid w:val="008E39C8"/>
    <w:rsid w:val="008E4137"/>
    <w:rsid w:val="008E634D"/>
    <w:rsid w:val="008E6477"/>
    <w:rsid w:val="008F29FA"/>
    <w:rsid w:val="008F2C1D"/>
    <w:rsid w:val="008F6100"/>
    <w:rsid w:val="008F63B2"/>
    <w:rsid w:val="008F7D9A"/>
    <w:rsid w:val="009008F7"/>
    <w:rsid w:val="00901907"/>
    <w:rsid w:val="009038CF"/>
    <w:rsid w:val="00904765"/>
    <w:rsid w:val="00910E96"/>
    <w:rsid w:val="009145E9"/>
    <w:rsid w:val="00914EB1"/>
    <w:rsid w:val="0092032B"/>
    <w:rsid w:val="00920B71"/>
    <w:rsid w:val="00920E14"/>
    <w:rsid w:val="009271C7"/>
    <w:rsid w:val="009303E1"/>
    <w:rsid w:val="009305CD"/>
    <w:rsid w:val="009343E2"/>
    <w:rsid w:val="00934A62"/>
    <w:rsid w:val="00934C94"/>
    <w:rsid w:val="009366D5"/>
    <w:rsid w:val="00936942"/>
    <w:rsid w:val="00936A1A"/>
    <w:rsid w:val="00936D34"/>
    <w:rsid w:val="00941AB9"/>
    <w:rsid w:val="009459C8"/>
    <w:rsid w:val="00947A17"/>
    <w:rsid w:val="00950592"/>
    <w:rsid w:val="00952699"/>
    <w:rsid w:val="009662B4"/>
    <w:rsid w:val="00974FF9"/>
    <w:rsid w:val="0097509A"/>
    <w:rsid w:val="00975388"/>
    <w:rsid w:val="0097632D"/>
    <w:rsid w:val="00976EE4"/>
    <w:rsid w:val="009852DD"/>
    <w:rsid w:val="00987230"/>
    <w:rsid w:val="009A29D7"/>
    <w:rsid w:val="009A310D"/>
    <w:rsid w:val="009A4C24"/>
    <w:rsid w:val="009A54DD"/>
    <w:rsid w:val="009A5648"/>
    <w:rsid w:val="009B156D"/>
    <w:rsid w:val="009B3BEE"/>
    <w:rsid w:val="009B3D0A"/>
    <w:rsid w:val="009C033F"/>
    <w:rsid w:val="009C07F6"/>
    <w:rsid w:val="009C0BFC"/>
    <w:rsid w:val="009C1212"/>
    <w:rsid w:val="009C2EBB"/>
    <w:rsid w:val="009D013B"/>
    <w:rsid w:val="009D0F10"/>
    <w:rsid w:val="009D14CB"/>
    <w:rsid w:val="009D1BB2"/>
    <w:rsid w:val="009D37BC"/>
    <w:rsid w:val="009D3C8D"/>
    <w:rsid w:val="009D62F7"/>
    <w:rsid w:val="009E0085"/>
    <w:rsid w:val="009E132D"/>
    <w:rsid w:val="009E1695"/>
    <w:rsid w:val="009E1BB1"/>
    <w:rsid w:val="009E27AF"/>
    <w:rsid w:val="009E75C7"/>
    <w:rsid w:val="009F6344"/>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248F"/>
    <w:rsid w:val="00A342AA"/>
    <w:rsid w:val="00A366C7"/>
    <w:rsid w:val="00A37AA0"/>
    <w:rsid w:val="00A51C48"/>
    <w:rsid w:val="00A5298C"/>
    <w:rsid w:val="00A5399E"/>
    <w:rsid w:val="00A5699D"/>
    <w:rsid w:val="00A60056"/>
    <w:rsid w:val="00A620C7"/>
    <w:rsid w:val="00A64394"/>
    <w:rsid w:val="00A64B14"/>
    <w:rsid w:val="00A661BA"/>
    <w:rsid w:val="00A715F5"/>
    <w:rsid w:val="00A724B5"/>
    <w:rsid w:val="00A73E68"/>
    <w:rsid w:val="00A76873"/>
    <w:rsid w:val="00A822F5"/>
    <w:rsid w:val="00A84B6E"/>
    <w:rsid w:val="00A85728"/>
    <w:rsid w:val="00A91B13"/>
    <w:rsid w:val="00A95E1D"/>
    <w:rsid w:val="00A96062"/>
    <w:rsid w:val="00A96865"/>
    <w:rsid w:val="00AA18F9"/>
    <w:rsid w:val="00AA1934"/>
    <w:rsid w:val="00AA27A8"/>
    <w:rsid w:val="00AA3787"/>
    <w:rsid w:val="00AA3C4C"/>
    <w:rsid w:val="00AA40AB"/>
    <w:rsid w:val="00AA6C54"/>
    <w:rsid w:val="00AA7CAC"/>
    <w:rsid w:val="00AA7D1D"/>
    <w:rsid w:val="00AB1F9F"/>
    <w:rsid w:val="00AB2814"/>
    <w:rsid w:val="00AB2FEA"/>
    <w:rsid w:val="00AB303F"/>
    <w:rsid w:val="00AB331E"/>
    <w:rsid w:val="00AB3CBA"/>
    <w:rsid w:val="00AB4F8E"/>
    <w:rsid w:val="00AB6E71"/>
    <w:rsid w:val="00AB7FCD"/>
    <w:rsid w:val="00AC1FBF"/>
    <w:rsid w:val="00AC4F0D"/>
    <w:rsid w:val="00AC635D"/>
    <w:rsid w:val="00AD4120"/>
    <w:rsid w:val="00AD667A"/>
    <w:rsid w:val="00AE308A"/>
    <w:rsid w:val="00AE484C"/>
    <w:rsid w:val="00AE7C72"/>
    <w:rsid w:val="00AF431D"/>
    <w:rsid w:val="00AF7015"/>
    <w:rsid w:val="00B03A4B"/>
    <w:rsid w:val="00B03B91"/>
    <w:rsid w:val="00B04A71"/>
    <w:rsid w:val="00B04E2D"/>
    <w:rsid w:val="00B06B57"/>
    <w:rsid w:val="00B075F5"/>
    <w:rsid w:val="00B117F6"/>
    <w:rsid w:val="00B123D8"/>
    <w:rsid w:val="00B12643"/>
    <w:rsid w:val="00B15737"/>
    <w:rsid w:val="00B222E7"/>
    <w:rsid w:val="00B23158"/>
    <w:rsid w:val="00B23216"/>
    <w:rsid w:val="00B24BD7"/>
    <w:rsid w:val="00B24FA7"/>
    <w:rsid w:val="00B251FB"/>
    <w:rsid w:val="00B264A7"/>
    <w:rsid w:val="00B271F9"/>
    <w:rsid w:val="00B27311"/>
    <w:rsid w:val="00B30A3A"/>
    <w:rsid w:val="00B30D95"/>
    <w:rsid w:val="00B3176A"/>
    <w:rsid w:val="00B321A4"/>
    <w:rsid w:val="00B342AD"/>
    <w:rsid w:val="00B355D5"/>
    <w:rsid w:val="00B35C5A"/>
    <w:rsid w:val="00B36141"/>
    <w:rsid w:val="00B40204"/>
    <w:rsid w:val="00B46EDA"/>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66F5"/>
    <w:rsid w:val="00BA2747"/>
    <w:rsid w:val="00BA4F2C"/>
    <w:rsid w:val="00BB0A48"/>
    <w:rsid w:val="00BB0E20"/>
    <w:rsid w:val="00BC0688"/>
    <w:rsid w:val="00BC0804"/>
    <w:rsid w:val="00BC1D2F"/>
    <w:rsid w:val="00BC5F1F"/>
    <w:rsid w:val="00BC6629"/>
    <w:rsid w:val="00BD033A"/>
    <w:rsid w:val="00BD2A5A"/>
    <w:rsid w:val="00BD5669"/>
    <w:rsid w:val="00BD595D"/>
    <w:rsid w:val="00BD5F5E"/>
    <w:rsid w:val="00BE2206"/>
    <w:rsid w:val="00BE2F12"/>
    <w:rsid w:val="00BE33DA"/>
    <w:rsid w:val="00BE513E"/>
    <w:rsid w:val="00BE52D6"/>
    <w:rsid w:val="00BE554B"/>
    <w:rsid w:val="00BE7E45"/>
    <w:rsid w:val="00BF0C99"/>
    <w:rsid w:val="00BF18E5"/>
    <w:rsid w:val="00BF34B2"/>
    <w:rsid w:val="00BF53FA"/>
    <w:rsid w:val="00BF7E43"/>
    <w:rsid w:val="00C0259C"/>
    <w:rsid w:val="00C0311A"/>
    <w:rsid w:val="00C06A3F"/>
    <w:rsid w:val="00C10004"/>
    <w:rsid w:val="00C11E3A"/>
    <w:rsid w:val="00C13020"/>
    <w:rsid w:val="00C13526"/>
    <w:rsid w:val="00C14BAB"/>
    <w:rsid w:val="00C154D7"/>
    <w:rsid w:val="00C21A4D"/>
    <w:rsid w:val="00C220BF"/>
    <w:rsid w:val="00C2333F"/>
    <w:rsid w:val="00C2355D"/>
    <w:rsid w:val="00C244F7"/>
    <w:rsid w:val="00C25741"/>
    <w:rsid w:val="00C301A5"/>
    <w:rsid w:val="00C32018"/>
    <w:rsid w:val="00C32485"/>
    <w:rsid w:val="00C34173"/>
    <w:rsid w:val="00C35295"/>
    <w:rsid w:val="00C35AA9"/>
    <w:rsid w:val="00C36D60"/>
    <w:rsid w:val="00C401DA"/>
    <w:rsid w:val="00C41783"/>
    <w:rsid w:val="00C44B17"/>
    <w:rsid w:val="00C50F84"/>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859CB"/>
    <w:rsid w:val="00C877E1"/>
    <w:rsid w:val="00C92EAE"/>
    <w:rsid w:val="00C950B1"/>
    <w:rsid w:val="00C95A94"/>
    <w:rsid w:val="00C95C59"/>
    <w:rsid w:val="00C970B8"/>
    <w:rsid w:val="00CA1718"/>
    <w:rsid w:val="00CA464B"/>
    <w:rsid w:val="00CB1325"/>
    <w:rsid w:val="00CB2FB3"/>
    <w:rsid w:val="00CB36B5"/>
    <w:rsid w:val="00CB3A57"/>
    <w:rsid w:val="00CB5119"/>
    <w:rsid w:val="00CB7C40"/>
    <w:rsid w:val="00CC1E97"/>
    <w:rsid w:val="00CC22F7"/>
    <w:rsid w:val="00CC2D12"/>
    <w:rsid w:val="00CC3642"/>
    <w:rsid w:val="00CC5F7E"/>
    <w:rsid w:val="00CC777F"/>
    <w:rsid w:val="00CD2612"/>
    <w:rsid w:val="00CD61B7"/>
    <w:rsid w:val="00CD79F3"/>
    <w:rsid w:val="00CE01B6"/>
    <w:rsid w:val="00CE589B"/>
    <w:rsid w:val="00CE5B2A"/>
    <w:rsid w:val="00CE6503"/>
    <w:rsid w:val="00CE7DE6"/>
    <w:rsid w:val="00CF1629"/>
    <w:rsid w:val="00CF26AE"/>
    <w:rsid w:val="00CF2DAA"/>
    <w:rsid w:val="00CF41B3"/>
    <w:rsid w:val="00CF45ED"/>
    <w:rsid w:val="00CF6E10"/>
    <w:rsid w:val="00CF7172"/>
    <w:rsid w:val="00CF7487"/>
    <w:rsid w:val="00D048C6"/>
    <w:rsid w:val="00D051EF"/>
    <w:rsid w:val="00D05F52"/>
    <w:rsid w:val="00D111B1"/>
    <w:rsid w:val="00D1250A"/>
    <w:rsid w:val="00D142BD"/>
    <w:rsid w:val="00D16105"/>
    <w:rsid w:val="00D23677"/>
    <w:rsid w:val="00D2429A"/>
    <w:rsid w:val="00D3090C"/>
    <w:rsid w:val="00D309E2"/>
    <w:rsid w:val="00D30FAE"/>
    <w:rsid w:val="00D31D44"/>
    <w:rsid w:val="00D3225A"/>
    <w:rsid w:val="00D3392E"/>
    <w:rsid w:val="00D3416D"/>
    <w:rsid w:val="00D34AAC"/>
    <w:rsid w:val="00D353F1"/>
    <w:rsid w:val="00D405C0"/>
    <w:rsid w:val="00D44E49"/>
    <w:rsid w:val="00D51479"/>
    <w:rsid w:val="00D5389D"/>
    <w:rsid w:val="00D53B6F"/>
    <w:rsid w:val="00D556BC"/>
    <w:rsid w:val="00D568D0"/>
    <w:rsid w:val="00D6189F"/>
    <w:rsid w:val="00D63A49"/>
    <w:rsid w:val="00D647B7"/>
    <w:rsid w:val="00D710F0"/>
    <w:rsid w:val="00D752E1"/>
    <w:rsid w:val="00D8115F"/>
    <w:rsid w:val="00D81E1D"/>
    <w:rsid w:val="00D83AA8"/>
    <w:rsid w:val="00D84F30"/>
    <w:rsid w:val="00D91C4E"/>
    <w:rsid w:val="00D925F6"/>
    <w:rsid w:val="00D93193"/>
    <w:rsid w:val="00D94A8E"/>
    <w:rsid w:val="00D94C3E"/>
    <w:rsid w:val="00D95164"/>
    <w:rsid w:val="00D97066"/>
    <w:rsid w:val="00DA3458"/>
    <w:rsid w:val="00DB6D33"/>
    <w:rsid w:val="00DB7E58"/>
    <w:rsid w:val="00DB7F02"/>
    <w:rsid w:val="00DC109C"/>
    <w:rsid w:val="00DC10AA"/>
    <w:rsid w:val="00DC31B8"/>
    <w:rsid w:val="00DC49D4"/>
    <w:rsid w:val="00DC5C96"/>
    <w:rsid w:val="00DD0079"/>
    <w:rsid w:val="00DD126A"/>
    <w:rsid w:val="00DD36B3"/>
    <w:rsid w:val="00DD3DBA"/>
    <w:rsid w:val="00DD5199"/>
    <w:rsid w:val="00DD6C3F"/>
    <w:rsid w:val="00DE019B"/>
    <w:rsid w:val="00DE2A7F"/>
    <w:rsid w:val="00DE78C0"/>
    <w:rsid w:val="00DE78DC"/>
    <w:rsid w:val="00DF04CB"/>
    <w:rsid w:val="00DF0601"/>
    <w:rsid w:val="00DF2D25"/>
    <w:rsid w:val="00DF4941"/>
    <w:rsid w:val="00DF4F7A"/>
    <w:rsid w:val="00DF6389"/>
    <w:rsid w:val="00DF74A2"/>
    <w:rsid w:val="00E019D6"/>
    <w:rsid w:val="00E01A2A"/>
    <w:rsid w:val="00E06E34"/>
    <w:rsid w:val="00E16AC7"/>
    <w:rsid w:val="00E27220"/>
    <w:rsid w:val="00E30191"/>
    <w:rsid w:val="00E305D4"/>
    <w:rsid w:val="00E32F38"/>
    <w:rsid w:val="00E37BB3"/>
    <w:rsid w:val="00E4012F"/>
    <w:rsid w:val="00E416FD"/>
    <w:rsid w:val="00E42740"/>
    <w:rsid w:val="00E43D50"/>
    <w:rsid w:val="00E47CE9"/>
    <w:rsid w:val="00E5033F"/>
    <w:rsid w:val="00E51179"/>
    <w:rsid w:val="00E54904"/>
    <w:rsid w:val="00E54D81"/>
    <w:rsid w:val="00E55C4F"/>
    <w:rsid w:val="00E57A3D"/>
    <w:rsid w:val="00E61798"/>
    <w:rsid w:val="00E618FD"/>
    <w:rsid w:val="00E6300C"/>
    <w:rsid w:val="00E6303A"/>
    <w:rsid w:val="00E64CC9"/>
    <w:rsid w:val="00E65444"/>
    <w:rsid w:val="00E66729"/>
    <w:rsid w:val="00E71FEB"/>
    <w:rsid w:val="00E73D95"/>
    <w:rsid w:val="00E75474"/>
    <w:rsid w:val="00E770B7"/>
    <w:rsid w:val="00E77684"/>
    <w:rsid w:val="00E81C98"/>
    <w:rsid w:val="00E85160"/>
    <w:rsid w:val="00E86B84"/>
    <w:rsid w:val="00E86E23"/>
    <w:rsid w:val="00E86FE4"/>
    <w:rsid w:val="00E87FFD"/>
    <w:rsid w:val="00E909AB"/>
    <w:rsid w:val="00E92B99"/>
    <w:rsid w:val="00E93510"/>
    <w:rsid w:val="00E955DC"/>
    <w:rsid w:val="00E95601"/>
    <w:rsid w:val="00E95D2A"/>
    <w:rsid w:val="00E95F08"/>
    <w:rsid w:val="00E9661F"/>
    <w:rsid w:val="00E97765"/>
    <w:rsid w:val="00EA00A7"/>
    <w:rsid w:val="00EA129B"/>
    <w:rsid w:val="00EA3BC7"/>
    <w:rsid w:val="00EB13DA"/>
    <w:rsid w:val="00EB33F0"/>
    <w:rsid w:val="00EB4079"/>
    <w:rsid w:val="00EB4BF5"/>
    <w:rsid w:val="00EB4D7B"/>
    <w:rsid w:val="00EB566A"/>
    <w:rsid w:val="00EB6CF2"/>
    <w:rsid w:val="00EC2848"/>
    <w:rsid w:val="00EC35B8"/>
    <w:rsid w:val="00EC6C88"/>
    <w:rsid w:val="00ED093B"/>
    <w:rsid w:val="00ED7E81"/>
    <w:rsid w:val="00EE3A9F"/>
    <w:rsid w:val="00EF4210"/>
    <w:rsid w:val="00EF4D92"/>
    <w:rsid w:val="00EF4E1C"/>
    <w:rsid w:val="00EF5100"/>
    <w:rsid w:val="00EF5465"/>
    <w:rsid w:val="00EF5978"/>
    <w:rsid w:val="00EF6D5E"/>
    <w:rsid w:val="00F00E64"/>
    <w:rsid w:val="00F037D2"/>
    <w:rsid w:val="00F03B08"/>
    <w:rsid w:val="00F073D0"/>
    <w:rsid w:val="00F12D50"/>
    <w:rsid w:val="00F16DB2"/>
    <w:rsid w:val="00F23228"/>
    <w:rsid w:val="00F25253"/>
    <w:rsid w:val="00F31E19"/>
    <w:rsid w:val="00F34BF5"/>
    <w:rsid w:val="00F356BE"/>
    <w:rsid w:val="00F364A5"/>
    <w:rsid w:val="00F42279"/>
    <w:rsid w:val="00F42576"/>
    <w:rsid w:val="00F42C5E"/>
    <w:rsid w:val="00F448EF"/>
    <w:rsid w:val="00F45021"/>
    <w:rsid w:val="00F51AD6"/>
    <w:rsid w:val="00F53410"/>
    <w:rsid w:val="00F5631B"/>
    <w:rsid w:val="00F64089"/>
    <w:rsid w:val="00F72C82"/>
    <w:rsid w:val="00F75A27"/>
    <w:rsid w:val="00F76DCC"/>
    <w:rsid w:val="00F779F8"/>
    <w:rsid w:val="00F81434"/>
    <w:rsid w:val="00F81D65"/>
    <w:rsid w:val="00F83528"/>
    <w:rsid w:val="00F87A06"/>
    <w:rsid w:val="00F9740B"/>
    <w:rsid w:val="00FA36FE"/>
    <w:rsid w:val="00FA5531"/>
    <w:rsid w:val="00FA6DDA"/>
    <w:rsid w:val="00FB2A79"/>
    <w:rsid w:val="00FB457E"/>
    <w:rsid w:val="00FB60E1"/>
    <w:rsid w:val="00FB64E8"/>
    <w:rsid w:val="00FB6ECD"/>
    <w:rsid w:val="00FC0E4B"/>
    <w:rsid w:val="00FC2BED"/>
    <w:rsid w:val="00FC3C93"/>
    <w:rsid w:val="00FC4128"/>
    <w:rsid w:val="00FC4A1D"/>
    <w:rsid w:val="00FD0491"/>
    <w:rsid w:val="00FD2C10"/>
    <w:rsid w:val="00FD3C3F"/>
    <w:rsid w:val="00FD4BC0"/>
    <w:rsid w:val="00FD67E2"/>
    <w:rsid w:val="00FD7CAB"/>
    <w:rsid w:val="00FE11CF"/>
    <w:rsid w:val="00FE1622"/>
    <w:rsid w:val="00FE1E1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3F7CF8"/>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4917">
      <w:bodyDiv w:val="1"/>
      <w:marLeft w:val="0"/>
      <w:marRight w:val="0"/>
      <w:marTop w:val="0"/>
      <w:marBottom w:val="0"/>
      <w:divBdr>
        <w:top w:val="none" w:sz="0" w:space="0" w:color="auto"/>
        <w:left w:val="none" w:sz="0" w:space="0" w:color="auto"/>
        <w:bottom w:val="none" w:sz="0" w:space="0" w:color="auto"/>
        <w:right w:val="none" w:sz="0" w:space="0" w:color="auto"/>
      </w:divBdr>
    </w:div>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630">
      <w:bodyDiv w:val="1"/>
      <w:marLeft w:val="0"/>
      <w:marRight w:val="0"/>
      <w:marTop w:val="0"/>
      <w:marBottom w:val="0"/>
      <w:divBdr>
        <w:top w:val="none" w:sz="0" w:space="0" w:color="auto"/>
        <w:left w:val="none" w:sz="0" w:space="0" w:color="auto"/>
        <w:bottom w:val="none" w:sz="0" w:space="0" w:color="auto"/>
        <w:right w:val="none" w:sz="0" w:space="0" w:color="auto"/>
      </w:divBdr>
    </w:div>
    <w:div w:id="48386293">
      <w:bodyDiv w:val="1"/>
      <w:marLeft w:val="0"/>
      <w:marRight w:val="0"/>
      <w:marTop w:val="0"/>
      <w:marBottom w:val="0"/>
      <w:divBdr>
        <w:top w:val="none" w:sz="0" w:space="0" w:color="auto"/>
        <w:left w:val="none" w:sz="0" w:space="0" w:color="auto"/>
        <w:bottom w:val="none" w:sz="0" w:space="0" w:color="auto"/>
        <w:right w:val="none" w:sz="0" w:space="0" w:color="auto"/>
      </w:divBdr>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8033">
      <w:bodyDiv w:val="1"/>
      <w:marLeft w:val="0"/>
      <w:marRight w:val="0"/>
      <w:marTop w:val="0"/>
      <w:marBottom w:val="0"/>
      <w:divBdr>
        <w:top w:val="none" w:sz="0" w:space="0" w:color="auto"/>
        <w:left w:val="none" w:sz="0" w:space="0" w:color="auto"/>
        <w:bottom w:val="none" w:sz="0" w:space="0" w:color="auto"/>
        <w:right w:val="none" w:sz="0" w:space="0" w:color="auto"/>
      </w:divBdr>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363">
      <w:bodyDiv w:val="1"/>
      <w:marLeft w:val="0"/>
      <w:marRight w:val="0"/>
      <w:marTop w:val="0"/>
      <w:marBottom w:val="0"/>
      <w:divBdr>
        <w:top w:val="none" w:sz="0" w:space="0" w:color="auto"/>
        <w:left w:val="none" w:sz="0" w:space="0" w:color="auto"/>
        <w:bottom w:val="none" w:sz="0" w:space="0" w:color="auto"/>
        <w:right w:val="none" w:sz="0" w:space="0" w:color="auto"/>
      </w:divBdr>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3863">
      <w:bodyDiv w:val="1"/>
      <w:marLeft w:val="0"/>
      <w:marRight w:val="0"/>
      <w:marTop w:val="0"/>
      <w:marBottom w:val="0"/>
      <w:divBdr>
        <w:top w:val="none" w:sz="0" w:space="0" w:color="auto"/>
        <w:left w:val="none" w:sz="0" w:space="0" w:color="auto"/>
        <w:bottom w:val="none" w:sz="0" w:space="0" w:color="auto"/>
        <w:right w:val="none" w:sz="0" w:space="0" w:color="auto"/>
      </w:divBdr>
      <w:divsChild>
        <w:div w:id="1442067443">
          <w:marLeft w:val="0"/>
          <w:marRight w:val="0"/>
          <w:marTop w:val="0"/>
          <w:marBottom w:val="0"/>
          <w:divBdr>
            <w:top w:val="none" w:sz="0" w:space="0" w:color="auto"/>
            <w:left w:val="none" w:sz="0" w:space="0" w:color="auto"/>
            <w:bottom w:val="none" w:sz="0" w:space="0" w:color="auto"/>
            <w:right w:val="none" w:sz="0" w:space="0" w:color="auto"/>
          </w:divBdr>
          <w:divsChild>
            <w:div w:id="662778994">
              <w:marLeft w:val="0"/>
              <w:marRight w:val="0"/>
              <w:marTop w:val="0"/>
              <w:marBottom w:val="0"/>
              <w:divBdr>
                <w:top w:val="none" w:sz="0" w:space="0" w:color="auto"/>
                <w:left w:val="none" w:sz="0" w:space="0" w:color="auto"/>
                <w:bottom w:val="none" w:sz="0" w:space="0" w:color="auto"/>
                <w:right w:val="none" w:sz="0" w:space="0" w:color="auto"/>
              </w:divBdr>
            </w:div>
            <w:div w:id="2124302238">
              <w:marLeft w:val="0"/>
              <w:marRight w:val="0"/>
              <w:marTop w:val="0"/>
              <w:marBottom w:val="0"/>
              <w:divBdr>
                <w:top w:val="none" w:sz="0" w:space="0" w:color="auto"/>
                <w:left w:val="none" w:sz="0" w:space="0" w:color="auto"/>
                <w:bottom w:val="none" w:sz="0" w:space="0" w:color="auto"/>
                <w:right w:val="none" w:sz="0" w:space="0" w:color="auto"/>
              </w:divBdr>
            </w:div>
            <w:div w:id="427703790">
              <w:marLeft w:val="0"/>
              <w:marRight w:val="0"/>
              <w:marTop w:val="0"/>
              <w:marBottom w:val="0"/>
              <w:divBdr>
                <w:top w:val="none" w:sz="0" w:space="0" w:color="auto"/>
                <w:left w:val="none" w:sz="0" w:space="0" w:color="auto"/>
                <w:bottom w:val="none" w:sz="0" w:space="0" w:color="auto"/>
                <w:right w:val="none" w:sz="0" w:space="0" w:color="auto"/>
              </w:divBdr>
            </w:div>
            <w:div w:id="1701978626">
              <w:marLeft w:val="0"/>
              <w:marRight w:val="0"/>
              <w:marTop w:val="0"/>
              <w:marBottom w:val="0"/>
              <w:divBdr>
                <w:top w:val="none" w:sz="0" w:space="0" w:color="auto"/>
                <w:left w:val="none" w:sz="0" w:space="0" w:color="auto"/>
                <w:bottom w:val="none" w:sz="0" w:space="0" w:color="auto"/>
                <w:right w:val="none" w:sz="0" w:space="0" w:color="auto"/>
              </w:divBdr>
            </w:div>
            <w:div w:id="938875913">
              <w:marLeft w:val="0"/>
              <w:marRight w:val="0"/>
              <w:marTop w:val="0"/>
              <w:marBottom w:val="0"/>
              <w:divBdr>
                <w:top w:val="none" w:sz="0" w:space="0" w:color="auto"/>
                <w:left w:val="none" w:sz="0" w:space="0" w:color="auto"/>
                <w:bottom w:val="none" w:sz="0" w:space="0" w:color="auto"/>
                <w:right w:val="none" w:sz="0" w:space="0" w:color="auto"/>
              </w:divBdr>
            </w:div>
            <w:div w:id="517550638">
              <w:marLeft w:val="0"/>
              <w:marRight w:val="0"/>
              <w:marTop w:val="0"/>
              <w:marBottom w:val="0"/>
              <w:divBdr>
                <w:top w:val="none" w:sz="0" w:space="0" w:color="auto"/>
                <w:left w:val="none" w:sz="0" w:space="0" w:color="auto"/>
                <w:bottom w:val="none" w:sz="0" w:space="0" w:color="auto"/>
                <w:right w:val="none" w:sz="0" w:space="0" w:color="auto"/>
              </w:divBdr>
            </w:div>
            <w:div w:id="584850781">
              <w:marLeft w:val="0"/>
              <w:marRight w:val="0"/>
              <w:marTop w:val="0"/>
              <w:marBottom w:val="0"/>
              <w:divBdr>
                <w:top w:val="none" w:sz="0" w:space="0" w:color="auto"/>
                <w:left w:val="none" w:sz="0" w:space="0" w:color="auto"/>
                <w:bottom w:val="none" w:sz="0" w:space="0" w:color="auto"/>
                <w:right w:val="none" w:sz="0" w:space="0" w:color="auto"/>
              </w:divBdr>
            </w:div>
            <w:div w:id="23527893">
              <w:marLeft w:val="0"/>
              <w:marRight w:val="0"/>
              <w:marTop w:val="0"/>
              <w:marBottom w:val="0"/>
              <w:divBdr>
                <w:top w:val="none" w:sz="0" w:space="0" w:color="auto"/>
                <w:left w:val="none" w:sz="0" w:space="0" w:color="auto"/>
                <w:bottom w:val="none" w:sz="0" w:space="0" w:color="auto"/>
                <w:right w:val="none" w:sz="0" w:space="0" w:color="auto"/>
              </w:divBdr>
            </w:div>
            <w:div w:id="1281112907">
              <w:marLeft w:val="0"/>
              <w:marRight w:val="0"/>
              <w:marTop w:val="0"/>
              <w:marBottom w:val="0"/>
              <w:divBdr>
                <w:top w:val="none" w:sz="0" w:space="0" w:color="auto"/>
                <w:left w:val="none" w:sz="0" w:space="0" w:color="auto"/>
                <w:bottom w:val="none" w:sz="0" w:space="0" w:color="auto"/>
                <w:right w:val="none" w:sz="0" w:space="0" w:color="auto"/>
              </w:divBdr>
            </w:div>
            <w:div w:id="867763119">
              <w:marLeft w:val="0"/>
              <w:marRight w:val="0"/>
              <w:marTop w:val="0"/>
              <w:marBottom w:val="0"/>
              <w:divBdr>
                <w:top w:val="none" w:sz="0" w:space="0" w:color="auto"/>
                <w:left w:val="none" w:sz="0" w:space="0" w:color="auto"/>
                <w:bottom w:val="none" w:sz="0" w:space="0" w:color="auto"/>
                <w:right w:val="none" w:sz="0" w:space="0" w:color="auto"/>
              </w:divBdr>
            </w:div>
            <w:div w:id="1246767986">
              <w:marLeft w:val="0"/>
              <w:marRight w:val="0"/>
              <w:marTop w:val="0"/>
              <w:marBottom w:val="0"/>
              <w:divBdr>
                <w:top w:val="none" w:sz="0" w:space="0" w:color="auto"/>
                <w:left w:val="none" w:sz="0" w:space="0" w:color="auto"/>
                <w:bottom w:val="none" w:sz="0" w:space="0" w:color="auto"/>
                <w:right w:val="none" w:sz="0" w:space="0" w:color="auto"/>
              </w:divBdr>
            </w:div>
            <w:div w:id="1208637895">
              <w:marLeft w:val="0"/>
              <w:marRight w:val="0"/>
              <w:marTop w:val="0"/>
              <w:marBottom w:val="0"/>
              <w:divBdr>
                <w:top w:val="none" w:sz="0" w:space="0" w:color="auto"/>
                <w:left w:val="none" w:sz="0" w:space="0" w:color="auto"/>
                <w:bottom w:val="none" w:sz="0" w:space="0" w:color="auto"/>
                <w:right w:val="none" w:sz="0" w:space="0" w:color="auto"/>
              </w:divBdr>
            </w:div>
            <w:div w:id="1477188338">
              <w:marLeft w:val="0"/>
              <w:marRight w:val="0"/>
              <w:marTop w:val="0"/>
              <w:marBottom w:val="0"/>
              <w:divBdr>
                <w:top w:val="none" w:sz="0" w:space="0" w:color="auto"/>
                <w:left w:val="none" w:sz="0" w:space="0" w:color="auto"/>
                <w:bottom w:val="none" w:sz="0" w:space="0" w:color="auto"/>
                <w:right w:val="none" w:sz="0" w:space="0" w:color="auto"/>
              </w:divBdr>
            </w:div>
            <w:div w:id="1312834894">
              <w:marLeft w:val="0"/>
              <w:marRight w:val="0"/>
              <w:marTop w:val="0"/>
              <w:marBottom w:val="0"/>
              <w:divBdr>
                <w:top w:val="none" w:sz="0" w:space="0" w:color="auto"/>
                <w:left w:val="none" w:sz="0" w:space="0" w:color="auto"/>
                <w:bottom w:val="none" w:sz="0" w:space="0" w:color="auto"/>
                <w:right w:val="none" w:sz="0" w:space="0" w:color="auto"/>
              </w:divBdr>
            </w:div>
            <w:div w:id="1427656978">
              <w:marLeft w:val="0"/>
              <w:marRight w:val="0"/>
              <w:marTop w:val="0"/>
              <w:marBottom w:val="0"/>
              <w:divBdr>
                <w:top w:val="none" w:sz="0" w:space="0" w:color="auto"/>
                <w:left w:val="none" w:sz="0" w:space="0" w:color="auto"/>
                <w:bottom w:val="none" w:sz="0" w:space="0" w:color="auto"/>
                <w:right w:val="none" w:sz="0" w:space="0" w:color="auto"/>
              </w:divBdr>
            </w:div>
            <w:div w:id="1277787597">
              <w:marLeft w:val="0"/>
              <w:marRight w:val="0"/>
              <w:marTop w:val="0"/>
              <w:marBottom w:val="0"/>
              <w:divBdr>
                <w:top w:val="none" w:sz="0" w:space="0" w:color="auto"/>
                <w:left w:val="none" w:sz="0" w:space="0" w:color="auto"/>
                <w:bottom w:val="none" w:sz="0" w:space="0" w:color="auto"/>
                <w:right w:val="none" w:sz="0" w:space="0" w:color="auto"/>
              </w:divBdr>
            </w:div>
            <w:div w:id="1297099336">
              <w:marLeft w:val="0"/>
              <w:marRight w:val="0"/>
              <w:marTop w:val="0"/>
              <w:marBottom w:val="0"/>
              <w:divBdr>
                <w:top w:val="none" w:sz="0" w:space="0" w:color="auto"/>
                <w:left w:val="none" w:sz="0" w:space="0" w:color="auto"/>
                <w:bottom w:val="none" w:sz="0" w:space="0" w:color="auto"/>
                <w:right w:val="none" w:sz="0" w:space="0" w:color="auto"/>
              </w:divBdr>
            </w:div>
            <w:div w:id="515077862">
              <w:marLeft w:val="0"/>
              <w:marRight w:val="0"/>
              <w:marTop w:val="0"/>
              <w:marBottom w:val="0"/>
              <w:divBdr>
                <w:top w:val="none" w:sz="0" w:space="0" w:color="auto"/>
                <w:left w:val="none" w:sz="0" w:space="0" w:color="auto"/>
                <w:bottom w:val="none" w:sz="0" w:space="0" w:color="auto"/>
                <w:right w:val="none" w:sz="0" w:space="0" w:color="auto"/>
              </w:divBdr>
            </w:div>
            <w:div w:id="2139493060">
              <w:marLeft w:val="0"/>
              <w:marRight w:val="0"/>
              <w:marTop w:val="0"/>
              <w:marBottom w:val="0"/>
              <w:divBdr>
                <w:top w:val="none" w:sz="0" w:space="0" w:color="auto"/>
                <w:left w:val="none" w:sz="0" w:space="0" w:color="auto"/>
                <w:bottom w:val="none" w:sz="0" w:space="0" w:color="auto"/>
                <w:right w:val="none" w:sz="0" w:space="0" w:color="auto"/>
              </w:divBdr>
            </w:div>
            <w:div w:id="91167388">
              <w:marLeft w:val="0"/>
              <w:marRight w:val="0"/>
              <w:marTop w:val="0"/>
              <w:marBottom w:val="0"/>
              <w:divBdr>
                <w:top w:val="none" w:sz="0" w:space="0" w:color="auto"/>
                <w:left w:val="none" w:sz="0" w:space="0" w:color="auto"/>
                <w:bottom w:val="none" w:sz="0" w:space="0" w:color="auto"/>
                <w:right w:val="none" w:sz="0" w:space="0" w:color="auto"/>
              </w:divBdr>
            </w:div>
            <w:div w:id="1397972150">
              <w:marLeft w:val="0"/>
              <w:marRight w:val="0"/>
              <w:marTop w:val="0"/>
              <w:marBottom w:val="0"/>
              <w:divBdr>
                <w:top w:val="none" w:sz="0" w:space="0" w:color="auto"/>
                <w:left w:val="none" w:sz="0" w:space="0" w:color="auto"/>
                <w:bottom w:val="none" w:sz="0" w:space="0" w:color="auto"/>
                <w:right w:val="none" w:sz="0" w:space="0" w:color="auto"/>
              </w:divBdr>
            </w:div>
            <w:div w:id="1440561567">
              <w:marLeft w:val="0"/>
              <w:marRight w:val="0"/>
              <w:marTop w:val="0"/>
              <w:marBottom w:val="0"/>
              <w:divBdr>
                <w:top w:val="none" w:sz="0" w:space="0" w:color="auto"/>
                <w:left w:val="none" w:sz="0" w:space="0" w:color="auto"/>
                <w:bottom w:val="none" w:sz="0" w:space="0" w:color="auto"/>
                <w:right w:val="none" w:sz="0" w:space="0" w:color="auto"/>
              </w:divBdr>
            </w:div>
            <w:div w:id="690760506">
              <w:marLeft w:val="0"/>
              <w:marRight w:val="0"/>
              <w:marTop w:val="0"/>
              <w:marBottom w:val="0"/>
              <w:divBdr>
                <w:top w:val="none" w:sz="0" w:space="0" w:color="auto"/>
                <w:left w:val="none" w:sz="0" w:space="0" w:color="auto"/>
                <w:bottom w:val="none" w:sz="0" w:space="0" w:color="auto"/>
                <w:right w:val="none" w:sz="0" w:space="0" w:color="auto"/>
              </w:divBdr>
            </w:div>
            <w:div w:id="1432819605">
              <w:marLeft w:val="0"/>
              <w:marRight w:val="0"/>
              <w:marTop w:val="0"/>
              <w:marBottom w:val="0"/>
              <w:divBdr>
                <w:top w:val="none" w:sz="0" w:space="0" w:color="auto"/>
                <w:left w:val="none" w:sz="0" w:space="0" w:color="auto"/>
                <w:bottom w:val="none" w:sz="0" w:space="0" w:color="auto"/>
                <w:right w:val="none" w:sz="0" w:space="0" w:color="auto"/>
              </w:divBdr>
            </w:div>
            <w:div w:id="1027096974">
              <w:marLeft w:val="0"/>
              <w:marRight w:val="0"/>
              <w:marTop w:val="0"/>
              <w:marBottom w:val="0"/>
              <w:divBdr>
                <w:top w:val="none" w:sz="0" w:space="0" w:color="auto"/>
                <w:left w:val="none" w:sz="0" w:space="0" w:color="auto"/>
                <w:bottom w:val="none" w:sz="0" w:space="0" w:color="auto"/>
                <w:right w:val="none" w:sz="0" w:space="0" w:color="auto"/>
              </w:divBdr>
            </w:div>
            <w:div w:id="1873223119">
              <w:marLeft w:val="0"/>
              <w:marRight w:val="0"/>
              <w:marTop w:val="0"/>
              <w:marBottom w:val="0"/>
              <w:divBdr>
                <w:top w:val="none" w:sz="0" w:space="0" w:color="auto"/>
                <w:left w:val="none" w:sz="0" w:space="0" w:color="auto"/>
                <w:bottom w:val="none" w:sz="0" w:space="0" w:color="auto"/>
                <w:right w:val="none" w:sz="0" w:space="0" w:color="auto"/>
              </w:divBdr>
            </w:div>
            <w:div w:id="394158861">
              <w:marLeft w:val="0"/>
              <w:marRight w:val="0"/>
              <w:marTop w:val="0"/>
              <w:marBottom w:val="0"/>
              <w:divBdr>
                <w:top w:val="none" w:sz="0" w:space="0" w:color="auto"/>
                <w:left w:val="none" w:sz="0" w:space="0" w:color="auto"/>
                <w:bottom w:val="none" w:sz="0" w:space="0" w:color="auto"/>
                <w:right w:val="none" w:sz="0" w:space="0" w:color="auto"/>
              </w:divBdr>
            </w:div>
            <w:div w:id="68845152">
              <w:marLeft w:val="0"/>
              <w:marRight w:val="0"/>
              <w:marTop w:val="0"/>
              <w:marBottom w:val="0"/>
              <w:divBdr>
                <w:top w:val="none" w:sz="0" w:space="0" w:color="auto"/>
                <w:left w:val="none" w:sz="0" w:space="0" w:color="auto"/>
                <w:bottom w:val="none" w:sz="0" w:space="0" w:color="auto"/>
                <w:right w:val="none" w:sz="0" w:space="0" w:color="auto"/>
              </w:divBdr>
            </w:div>
            <w:div w:id="1325933887">
              <w:marLeft w:val="0"/>
              <w:marRight w:val="0"/>
              <w:marTop w:val="0"/>
              <w:marBottom w:val="0"/>
              <w:divBdr>
                <w:top w:val="none" w:sz="0" w:space="0" w:color="auto"/>
                <w:left w:val="none" w:sz="0" w:space="0" w:color="auto"/>
                <w:bottom w:val="none" w:sz="0" w:space="0" w:color="auto"/>
                <w:right w:val="none" w:sz="0" w:space="0" w:color="auto"/>
              </w:divBdr>
            </w:div>
            <w:div w:id="2080443655">
              <w:marLeft w:val="0"/>
              <w:marRight w:val="0"/>
              <w:marTop w:val="0"/>
              <w:marBottom w:val="0"/>
              <w:divBdr>
                <w:top w:val="none" w:sz="0" w:space="0" w:color="auto"/>
                <w:left w:val="none" w:sz="0" w:space="0" w:color="auto"/>
                <w:bottom w:val="none" w:sz="0" w:space="0" w:color="auto"/>
                <w:right w:val="none" w:sz="0" w:space="0" w:color="auto"/>
              </w:divBdr>
            </w:div>
            <w:div w:id="1227183382">
              <w:marLeft w:val="0"/>
              <w:marRight w:val="0"/>
              <w:marTop w:val="0"/>
              <w:marBottom w:val="0"/>
              <w:divBdr>
                <w:top w:val="none" w:sz="0" w:space="0" w:color="auto"/>
                <w:left w:val="none" w:sz="0" w:space="0" w:color="auto"/>
                <w:bottom w:val="none" w:sz="0" w:space="0" w:color="auto"/>
                <w:right w:val="none" w:sz="0" w:space="0" w:color="auto"/>
              </w:divBdr>
            </w:div>
            <w:div w:id="1621378948">
              <w:marLeft w:val="0"/>
              <w:marRight w:val="0"/>
              <w:marTop w:val="0"/>
              <w:marBottom w:val="0"/>
              <w:divBdr>
                <w:top w:val="none" w:sz="0" w:space="0" w:color="auto"/>
                <w:left w:val="none" w:sz="0" w:space="0" w:color="auto"/>
                <w:bottom w:val="none" w:sz="0" w:space="0" w:color="auto"/>
                <w:right w:val="none" w:sz="0" w:space="0" w:color="auto"/>
              </w:divBdr>
            </w:div>
            <w:div w:id="746657657">
              <w:marLeft w:val="0"/>
              <w:marRight w:val="0"/>
              <w:marTop w:val="0"/>
              <w:marBottom w:val="0"/>
              <w:divBdr>
                <w:top w:val="none" w:sz="0" w:space="0" w:color="auto"/>
                <w:left w:val="none" w:sz="0" w:space="0" w:color="auto"/>
                <w:bottom w:val="none" w:sz="0" w:space="0" w:color="auto"/>
                <w:right w:val="none" w:sz="0" w:space="0" w:color="auto"/>
              </w:divBdr>
            </w:div>
            <w:div w:id="200286918">
              <w:marLeft w:val="0"/>
              <w:marRight w:val="0"/>
              <w:marTop w:val="0"/>
              <w:marBottom w:val="0"/>
              <w:divBdr>
                <w:top w:val="none" w:sz="0" w:space="0" w:color="auto"/>
                <w:left w:val="none" w:sz="0" w:space="0" w:color="auto"/>
                <w:bottom w:val="none" w:sz="0" w:space="0" w:color="auto"/>
                <w:right w:val="none" w:sz="0" w:space="0" w:color="auto"/>
              </w:divBdr>
            </w:div>
            <w:div w:id="649483527">
              <w:marLeft w:val="0"/>
              <w:marRight w:val="0"/>
              <w:marTop w:val="0"/>
              <w:marBottom w:val="0"/>
              <w:divBdr>
                <w:top w:val="none" w:sz="0" w:space="0" w:color="auto"/>
                <w:left w:val="none" w:sz="0" w:space="0" w:color="auto"/>
                <w:bottom w:val="none" w:sz="0" w:space="0" w:color="auto"/>
                <w:right w:val="none" w:sz="0" w:space="0" w:color="auto"/>
              </w:divBdr>
            </w:div>
            <w:div w:id="545989932">
              <w:marLeft w:val="0"/>
              <w:marRight w:val="0"/>
              <w:marTop w:val="0"/>
              <w:marBottom w:val="0"/>
              <w:divBdr>
                <w:top w:val="none" w:sz="0" w:space="0" w:color="auto"/>
                <w:left w:val="none" w:sz="0" w:space="0" w:color="auto"/>
                <w:bottom w:val="none" w:sz="0" w:space="0" w:color="auto"/>
                <w:right w:val="none" w:sz="0" w:space="0" w:color="auto"/>
              </w:divBdr>
            </w:div>
            <w:div w:id="644892076">
              <w:marLeft w:val="0"/>
              <w:marRight w:val="0"/>
              <w:marTop w:val="0"/>
              <w:marBottom w:val="0"/>
              <w:divBdr>
                <w:top w:val="none" w:sz="0" w:space="0" w:color="auto"/>
                <w:left w:val="none" w:sz="0" w:space="0" w:color="auto"/>
                <w:bottom w:val="none" w:sz="0" w:space="0" w:color="auto"/>
                <w:right w:val="none" w:sz="0" w:space="0" w:color="auto"/>
              </w:divBdr>
            </w:div>
            <w:div w:id="82268102">
              <w:marLeft w:val="0"/>
              <w:marRight w:val="0"/>
              <w:marTop w:val="0"/>
              <w:marBottom w:val="0"/>
              <w:divBdr>
                <w:top w:val="none" w:sz="0" w:space="0" w:color="auto"/>
                <w:left w:val="none" w:sz="0" w:space="0" w:color="auto"/>
                <w:bottom w:val="none" w:sz="0" w:space="0" w:color="auto"/>
                <w:right w:val="none" w:sz="0" w:space="0" w:color="auto"/>
              </w:divBdr>
            </w:div>
            <w:div w:id="167334664">
              <w:marLeft w:val="0"/>
              <w:marRight w:val="0"/>
              <w:marTop w:val="0"/>
              <w:marBottom w:val="0"/>
              <w:divBdr>
                <w:top w:val="none" w:sz="0" w:space="0" w:color="auto"/>
                <w:left w:val="none" w:sz="0" w:space="0" w:color="auto"/>
                <w:bottom w:val="none" w:sz="0" w:space="0" w:color="auto"/>
                <w:right w:val="none" w:sz="0" w:space="0" w:color="auto"/>
              </w:divBdr>
            </w:div>
            <w:div w:id="191039556">
              <w:marLeft w:val="0"/>
              <w:marRight w:val="0"/>
              <w:marTop w:val="0"/>
              <w:marBottom w:val="0"/>
              <w:divBdr>
                <w:top w:val="none" w:sz="0" w:space="0" w:color="auto"/>
                <w:left w:val="none" w:sz="0" w:space="0" w:color="auto"/>
                <w:bottom w:val="none" w:sz="0" w:space="0" w:color="auto"/>
                <w:right w:val="none" w:sz="0" w:space="0" w:color="auto"/>
              </w:divBdr>
            </w:div>
            <w:div w:id="4542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1164">
      <w:bodyDiv w:val="1"/>
      <w:marLeft w:val="0"/>
      <w:marRight w:val="0"/>
      <w:marTop w:val="0"/>
      <w:marBottom w:val="0"/>
      <w:divBdr>
        <w:top w:val="none" w:sz="0" w:space="0" w:color="auto"/>
        <w:left w:val="none" w:sz="0" w:space="0" w:color="auto"/>
        <w:bottom w:val="none" w:sz="0" w:space="0" w:color="auto"/>
        <w:right w:val="none" w:sz="0" w:space="0" w:color="auto"/>
      </w:divBdr>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2886">
      <w:bodyDiv w:val="1"/>
      <w:marLeft w:val="0"/>
      <w:marRight w:val="0"/>
      <w:marTop w:val="0"/>
      <w:marBottom w:val="0"/>
      <w:divBdr>
        <w:top w:val="none" w:sz="0" w:space="0" w:color="auto"/>
        <w:left w:val="none" w:sz="0" w:space="0" w:color="auto"/>
        <w:bottom w:val="none" w:sz="0" w:space="0" w:color="auto"/>
        <w:right w:val="none" w:sz="0" w:space="0" w:color="auto"/>
      </w:divBdr>
    </w:div>
    <w:div w:id="427434536">
      <w:bodyDiv w:val="1"/>
      <w:marLeft w:val="0"/>
      <w:marRight w:val="0"/>
      <w:marTop w:val="0"/>
      <w:marBottom w:val="0"/>
      <w:divBdr>
        <w:top w:val="none" w:sz="0" w:space="0" w:color="auto"/>
        <w:left w:val="none" w:sz="0" w:space="0" w:color="auto"/>
        <w:bottom w:val="none" w:sz="0" w:space="0" w:color="auto"/>
        <w:right w:val="none" w:sz="0" w:space="0" w:color="auto"/>
      </w:divBdr>
      <w:divsChild>
        <w:div w:id="1950429882">
          <w:marLeft w:val="0"/>
          <w:marRight w:val="0"/>
          <w:marTop w:val="0"/>
          <w:marBottom w:val="0"/>
          <w:divBdr>
            <w:top w:val="none" w:sz="0" w:space="0" w:color="auto"/>
            <w:left w:val="none" w:sz="0" w:space="0" w:color="auto"/>
            <w:bottom w:val="none" w:sz="0" w:space="0" w:color="auto"/>
            <w:right w:val="none" w:sz="0" w:space="0" w:color="auto"/>
          </w:divBdr>
          <w:divsChild>
            <w:div w:id="179397997">
              <w:marLeft w:val="0"/>
              <w:marRight w:val="0"/>
              <w:marTop w:val="0"/>
              <w:marBottom w:val="0"/>
              <w:divBdr>
                <w:top w:val="none" w:sz="0" w:space="0" w:color="auto"/>
                <w:left w:val="none" w:sz="0" w:space="0" w:color="auto"/>
                <w:bottom w:val="none" w:sz="0" w:space="0" w:color="auto"/>
                <w:right w:val="none" w:sz="0" w:space="0" w:color="auto"/>
              </w:divBdr>
            </w:div>
            <w:div w:id="666398771">
              <w:marLeft w:val="0"/>
              <w:marRight w:val="0"/>
              <w:marTop w:val="0"/>
              <w:marBottom w:val="0"/>
              <w:divBdr>
                <w:top w:val="none" w:sz="0" w:space="0" w:color="auto"/>
                <w:left w:val="none" w:sz="0" w:space="0" w:color="auto"/>
                <w:bottom w:val="none" w:sz="0" w:space="0" w:color="auto"/>
                <w:right w:val="none" w:sz="0" w:space="0" w:color="auto"/>
              </w:divBdr>
            </w:div>
            <w:div w:id="121963074">
              <w:marLeft w:val="0"/>
              <w:marRight w:val="0"/>
              <w:marTop w:val="0"/>
              <w:marBottom w:val="0"/>
              <w:divBdr>
                <w:top w:val="none" w:sz="0" w:space="0" w:color="auto"/>
                <w:left w:val="none" w:sz="0" w:space="0" w:color="auto"/>
                <w:bottom w:val="none" w:sz="0" w:space="0" w:color="auto"/>
                <w:right w:val="none" w:sz="0" w:space="0" w:color="auto"/>
              </w:divBdr>
            </w:div>
            <w:div w:id="454955309">
              <w:marLeft w:val="0"/>
              <w:marRight w:val="0"/>
              <w:marTop w:val="0"/>
              <w:marBottom w:val="0"/>
              <w:divBdr>
                <w:top w:val="none" w:sz="0" w:space="0" w:color="auto"/>
                <w:left w:val="none" w:sz="0" w:space="0" w:color="auto"/>
                <w:bottom w:val="none" w:sz="0" w:space="0" w:color="auto"/>
                <w:right w:val="none" w:sz="0" w:space="0" w:color="auto"/>
              </w:divBdr>
            </w:div>
            <w:div w:id="26376823">
              <w:marLeft w:val="0"/>
              <w:marRight w:val="0"/>
              <w:marTop w:val="0"/>
              <w:marBottom w:val="0"/>
              <w:divBdr>
                <w:top w:val="none" w:sz="0" w:space="0" w:color="auto"/>
                <w:left w:val="none" w:sz="0" w:space="0" w:color="auto"/>
                <w:bottom w:val="none" w:sz="0" w:space="0" w:color="auto"/>
                <w:right w:val="none" w:sz="0" w:space="0" w:color="auto"/>
              </w:divBdr>
            </w:div>
            <w:div w:id="1717851076">
              <w:marLeft w:val="0"/>
              <w:marRight w:val="0"/>
              <w:marTop w:val="0"/>
              <w:marBottom w:val="0"/>
              <w:divBdr>
                <w:top w:val="none" w:sz="0" w:space="0" w:color="auto"/>
                <w:left w:val="none" w:sz="0" w:space="0" w:color="auto"/>
                <w:bottom w:val="none" w:sz="0" w:space="0" w:color="auto"/>
                <w:right w:val="none" w:sz="0" w:space="0" w:color="auto"/>
              </w:divBdr>
            </w:div>
            <w:div w:id="378089521">
              <w:marLeft w:val="0"/>
              <w:marRight w:val="0"/>
              <w:marTop w:val="0"/>
              <w:marBottom w:val="0"/>
              <w:divBdr>
                <w:top w:val="none" w:sz="0" w:space="0" w:color="auto"/>
                <w:left w:val="none" w:sz="0" w:space="0" w:color="auto"/>
                <w:bottom w:val="none" w:sz="0" w:space="0" w:color="auto"/>
                <w:right w:val="none" w:sz="0" w:space="0" w:color="auto"/>
              </w:divBdr>
            </w:div>
            <w:div w:id="1772554863">
              <w:marLeft w:val="0"/>
              <w:marRight w:val="0"/>
              <w:marTop w:val="0"/>
              <w:marBottom w:val="0"/>
              <w:divBdr>
                <w:top w:val="none" w:sz="0" w:space="0" w:color="auto"/>
                <w:left w:val="none" w:sz="0" w:space="0" w:color="auto"/>
                <w:bottom w:val="none" w:sz="0" w:space="0" w:color="auto"/>
                <w:right w:val="none" w:sz="0" w:space="0" w:color="auto"/>
              </w:divBdr>
            </w:div>
            <w:div w:id="1267694787">
              <w:marLeft w:val="0"/>
              <w:marRight w:val="0"/>
              <w:marTop w:val="0"/>
              <w:marBottom w:val="0"/>
              <w:divBdr>
                <w:top w:val="none" w:sz="0" w:space="0" w:color="auto"/>
                <w:left w:val="none" w:sz="0" w:space="0" w:color="auto"/>
                <w:bottom w:val="none" w:sz="0" w:space="0" w:color="auto"/>
                <w:right w:val="none" w:sz="0" w:space="0" w:color="auto"/>
              </w:divBdr>
            </w:div>
            <w:div w:id="746361">
              <w:marLeft w:val="0"/>
              <w:marRight w:val="0"/>
              <w:marTop w:val="0"/>
              <w:marBottom w:val="0"/>
              <w:divBdr>
                <w:top w:val="none" w:sz="0" w:space="0" w:color="auto"/>
                <w:left w:val="none" w:sz="0" w:space="0" w:color="auto"/>
                <w:bottom w:val="none" w:sz="0" w:space="0" w:color="auto"/>
                <w:right w:val="none" w:sz="0" w:space="0" w:color="auto"/>
              </w:divBdr>
            </w:div>
            <w:div w:id="1368994413">
              <w:marLeft w:val="0"/>
              <w:marRight w:val="0"/>
              <w:marTop w:val="0"/>
              <w:marBottom w:val="0"/>
              <w:divBdr>
                <w:top w:val="none" w:sz="0" w:space="0" w:color="auto"/>
                <w:left w:val="none" w:sz="0" w:space="0" w:color="auto"/>
                <w:bottom w:val="none" w:sz="0" w:space="0" w:color="auto"/>
                <w:right w:val="none" w:sz="0" w:space="0" w:color="auto"/>
              </w:divBdr>
            </w:div>
            <w:div w:id="216363303">
              <w:marLeft w:val="0"/>
              <w:marRight w:val="0"/>
              <w:marTop w:val="0"/>
              <w:marBottom w:val="0"/>
              <w:divBdr>
                <w:top w:val="none" w:sz="0" w:space="0" w:color="auto"/>
                <w:left w:val="none" w:sz="0" w:space="0" w:color="auto"/>
                <w:bottom w:val="none" w:sz="0" w:space="0" w:color="auto"/>
                <w:right w:val="none" w:sz="0" w:space="0" w:color="auto"/>
              </w:divBdr>
            </w:div>
            <w:div w:id="85269760">
              <w:marLeft w:val="0"/>
              <w:marRight w:val="0"/>
              <w:marTop w:val="0"/>
              <w:marBottom w:val="0"/>
              <w:divBdr>
                <w:top w:val="none" w:sz="0" w:space="0" w:color="auto"/>
                <w:left w:val="none" w:sz="0" w:space="0" w:color="auto"/>
                <w:bottom w:val="none" w:sz="0" w:space="0" w:color="auto"/>
                <w:right w:val="none" w:sz="0" w:space="0" w:color="auto"/>
              </w:divBdr>
            </w:div>
            <w:div w:id="678460977">
              <w:marLeft w:val="0"/>
              <w:marRight w:val="0"/>
              <w:marTop w:val="0"/>
              <w:marBottom w:val="0"/>
              <w:divBdr>
                <w:top w:val="none" w:sz="0" w:space="0" w:color="auto"/>
                <w:left w:val="none" w:sz="0" w:space="0" w:color="auto"/>
                <w:bottom w:val="none" w:sz="0" w:space="0" w:color="auto"/>
                <w:right w:val="none" w:sz="0" w:space="0" w:color="auto"/>
              </w:divBdr>
            </w:div>
            <w:div w:id="1027751325">
              <w:marLeft w:val="0"/>
              <w:marRight w:val="0"/>
              <w:marTop w:val="0"/>
              <w:marBottom w:val="0"/>
              <w:divBdr>
                <w:top w:val="none" w:sz="0" w:space="0" w:color="auto"/>
                <w:left w:val="none" w:sz="0" w:space="0" w:color="auto"/>
                <w:bottom w:val="none" w:sz="0" w:space="0" w:color="auto"/>
                <w:right w:val="none" w:sz="0" w:space="0" w:color="auto"/>
              </w:divBdr>
            </w:div>
            <w:div w:id="1320188725">
              <w:marLeft w:val="0"/>
              <w:marRight w:val="0"/>
              <w:marTop w:val="0"/>
              <w:marBottom w:val="0"/>
              <w:divBdr>
                <w:top w:val="none" w:sz="0" w:space="0" w:color="auto"/>
                <w:left w:val="none" w:sz="0" w:space="0" w:color="auto"/>
                <w:bottom w:val="none" w:sz="0" w:space="0" w:color="auto"/>
                <w:right w:val="none" w:sz="0" w:space="0" w:color="auto"/>
              </w:divBdr>
            </w:div>
            <w:div w:id="1297838180">
              <w:marLeft w:val="0"/>
              <w:marRight w:val="0"/>
              <w:marTop w:val="0"/>
              <w:marBottom w:val="0"/>
              <w:divBdr>
                <w:top w:val="none" w:sz="0" w:space="0" w:color="auto"/>
                <w:left w:val="none" w:sz="0" w:space="0" w:color="auto"/>
                <w:bottom w:val="none" w:sz="0" w:space="0" w:color="auto"/>
                <w:right w:val="none" w:sz="0" w:space="0" w:color="auto"/>
              </w:divBdr>
            </w:div>
            <w:div w:id="1253053779">
              <w:marLeft w:val="0"/>
              <w:marRight w:val="0"/>
              <w:marTop w:val="0"/>
              <w:marBottom w:val="0"/>
              <w:divBdr>
                <w:top w:val="none" w:sz="0" w:space="0" w:color="auto"/>
                <w:left w:val="none" w:sz="0" w:space="0" w:color="auto"/>
                <w:bottom w:val="none" w:sz="0" w:space="0" w:color="auto"/>
                <w:right w:val="none" w:sz="0" w:space="0" w:color="auto"/>
              </w:divBdr>
            </w:div>
            <w:div w:id="603734730">
              <w:marLeft w:val="0"/>
              <w:marRight w:val="0"/>
              <w:marTop w:val="0"/>
              <w:marBottom w:val="0"/>
              <w:divBdr>
                <w:top w:val="none" w:sz="0" w:space="0" w:color="auto"/>
                <w:left w:val="none" w:sz="0" w:space="0" w:color="auto"/>
                <w:bottom w:val="none" w:sz="0" w:space="0" w:color="auto"/>
                <w:right w:val="none" w:sz="0" w:space="0" w:color="auto"/>
              </w:divBdr>
            </w:div>
            <w:div w:id="1645086442">
              <w:marLeft w:val="0"/>
              <w:marRight w:val="0"/>
              <w:marTop w:val="0"/>
              <w:marBottom w:val="0"/>
              <w:divBdr>
                <w:top w:val="none" w:sz="0" w:space="0" w:color="auto"/>
                <w:left w:val="none" w:sz="0" w:space="0" w:color="auto"/>
                <w:bottom w:val="none" w:sz="0" w:space="0" w:color="auto"/>
                <w:right w:val="none" w:sz="0" w:space="0" w:color="auto"/>
              </w:divBdr>
            </w:div>
            <w:div w:id="1199780362">
              <w:marLeft w:val="0"/>
              <w:marRight w:val="0"/>
              <w:marTop w:val="0"/>
              <w:marBottom w:val="0"/>
              <w:divBdr>
                <w:top w:val="none" w:sz="0" w:space="0" w:color="auto"/>
                <w:left w:val="none" w:sz="0" w:space="0" w:color="auto"/>
                <w:bottom w:val="none" w:sz="0" w:space="0" w:color="auto"/>
                <w:right w:val="none" w:sz="0" w:space="0" w:color="auto"/>
              </w:divBdr>
            </w:div>
            <w:div w:id="1381436714">
              <w:marLeft w:val="0"/>
              <w:marRight w:val="0"/>
              <w:marTop w:val="0"/>
              <w:marBottom w:val="0"/>
              <w:divBdr>
                <w:top w:val="none" w:sz="0" w:space="0" w:color="auto"/>
                <w:left w:val="none" w:sz="0" w:space="0" w:color="auto"/>
                <w:bottom w:val="none" w:sz="0" w:space="0" w:color="auto"/>
                <w:right w:val="none" w:sz="0" w:space="0" w:color="auto"/>
              </w:divBdr>
            </w:div>
            <w:div w:id="226459227">
              <w:marLeft w:val="0"/>
              <w:marRight w:val="0"/>
              <w:marTop w:val="0"/>
              <w:marBottom w:val="0"/>
              <w:divBdr>
                <w:top w:val="none" w:sz="0" w:space="0" w:color="auto"/>
                <w:left w:val="none" w:sz="0" w:space="0" w:color="auto"/>
                <w:bottom w:val="none" w:sz="0" w:space="0" w:color="auto"/>
                <w:right w:val="none" w:sz="0" w:space="0" w:color="auto"/>
              </w:divBdr>
            </w:div>
            <w:div w:id="544676870">
              <w:marLeft w:val="0"/>
              <w:marRight w:val="0"/>
              <w:marTop w:val="0"/>
              <w:marBottom w:val="0"/>
              <w:divBdr>
                <w:top w:val="none" w:sz="0" w:space="0" w:color="auto"/>
                <w:left w:val="none" w:sz="0" w:space="0" w:color="auto"/>
                <w:bottom w:val="none" w:sz="0" w:space="0" w:color="auto"/>
                <w:right w:val="none" w:sz="0" w:space="0" w:color="auto"/>
              </w:divBdr>
            </w:div>
            <w:div w:id="732781141">
              <w:marLeft w:val="0"/>
              <w:marRight w:val="0"/>
              <w:marTop w:val="0"/>
              <w:marBottom w:val="0"/>
              <w:divBdr>
                <w:top w:val="none" w:sz="0" w:space="0" w:color="auto"/>
                <w:left w:val="none" w:sz="0" w:space="0" w:color="auto"/>
                <w:bottom w:val="none" w:sz="0" w:space="0" w:color="auto"/>
                <w:right w:val="none" w:sz="0" w:space="0" w:color="auto"/>
              </w:divBdr>
            </w:div>
            <w:div w:id="82918454">
              <w:marLeft w:val="0"/>
              <w:marRight w:val="0"/>
              <w:marTop w:val="0"/>
              <w:marBottom w:val="0"/>
              <w:divBdr>
                <w:top w:val="none" w:sz="0" w:space="0" w:color="auto"/>
                <w:left w:val="none" w:sz="0" w:space="0" w:color="auto"/>
                <w:bottom w:val="none" w:sz="0" w:space="0" w:color="auto"/>
                <w:right w:val="none" w:sz="0" w:space="0" w:color="auto"/>
              </w:divBdr>
            </w:div>
            <w:div w:id="223220442">
              <w:marLeft w:val="0"/>
              <w:marRight w:val="0"/>
              <w:marTop w:val="0"/>
              <w:marBottom w:val="0"/>
              <w:divBdr>
                <w:top w:val="none" w:sz="0" w:space="0" w:color="auto"/>
                <w:left w:val="none" w:sz="0" w:space="0" w:color="auto"/>
                <w:bottom w:val="none" w:sz="0" w:space="0" w:color="auto"/>
                <w:right w:val="none" w:sz="0" w:space="0" w:color="auto"/>
              </w:divBdr>
            </w:div>
            <w:div w:id="1206406141">
              <w:marLeft w:val="0"/>
              <w:marRight w:val="0"/>
              <w:marTop w:val="0"/>
              <w:marBottom w:val="0"/>
              <w:divBdr>
                <w:top w:val="none" w:sz="0" w:space="0" w:color="auto"/>
                <w:left w:val="none" w:sz="0" w:space="0" w:color="auto"/>
                <w:bottom w:val="none" w:sz="0" w:space="0" w:color="auto"/>
                <w:right w:val="none" w:sz="0" w:space="0" w:color="auto"/>
              </w:divBdr>
            </w:div>
            <w:div w:id="1123160537">
              <w:marLeft w:val="0"/>
              <w:marRight w:val="0"/>
              <w:marTop w:val="0"/>
              <w:marBottom w:val="0"/>
              <w:divBdr>
                <w:top w:val="none" w:sz="0" w:space="0" w:color="auto"/>
                <w:left w:val="none" w:sz="0" w:space="0" w:color="auto"/>
                <w:bottom w:val="none" w:sz="0" w:space="0" w:color="auto"/>
                <w:right w:val="none" w:sz="0" w:space="0" w:color="auto"/>
              </w:divBdr>
            </w:div>
            <w:div w:id="927815000">
              <w:marLeft w:val="0"/>
              <w:marRight w:val="0"/>
              <w:marTop w:val="0"/>
              <w:marBottom w:val="0"/>
              <w:divBdr>
                <w:top w:val="none" w:sz="0" w:space="0" w:color="auto"/>
                <w:left w:val="none" w:sz="0" w:space="0" w:color="auto"/>
                <w:bottom w:val="none" w:sz="0" w:space="0" w:color="auto"/>
                <w:right w:val="none" w:sz="0" w:space="0" w:color="auto"/>
              </w:divBdr>
            </w:div>
            <w:div w:id="553855169">
              <w:marLeft w:val="0"/>
              <w:marRight w:val="0"/>
              <w:marTop w:val="0"/>
              <w:marBottom w:val="0"/>
              <w:divBdr>
                <w:top w:val="none" w:sz="0" w:space="0" w:color="auto"/>
                <w:left w:val="none" w:sz="0" w:space="0" w:color="auto"/>
                <w:bottom w:val="none" w:sz="0" w:space="0" w:color="auto"/>
                <w:right w:val="none" w:sz="0" w:space="0" w:color="auto"/>
              </w:divBdr>
            </w:div>
            <w:div w:id="421952134">
              <w:marLeft w:val="0"/>
              <w:marRight w:val="0"/>
              <w:marTop w:val="0"/>
              <w:marBottom w:val="0"/>
              <w:divBdr>
                <w:top w:val="none" w:sz="0" w:space="0" w:color="auto"/>
                <w:left w:val="none" w:sz="0" w:space="0" w:color="auto"/>
                <w:bottom w:val="none" w:sz="0" w:space="0" w:color="auto"/>
                <w:right w:val="none" w:sz="0" w:space="0" w:color="auto"/>
              </w:divBdr>
            </w:div>
            <w:div w:id="501357686">
              <w:marLeft w:val="0"/>
              <w:marRight w:val="0"/>
              <w:marTop w:val="0"/>
              <w:marBottom w:val="0"/>
              <w:divBdr>
                <w:top w:val="none" w:sz="0" w:space="0" w:color="auto"/>
                <w:left w:val="none" w:sz="0" w:space="0" w:color="auto"/>
                <w:bottom w:val="none" w:sz="0" w:space="0" w:color="auto"/>
                <w:right w:val="none" w:sz="0" w:space="0" w:color="auto"/>
              </w:divBdr>
            </w:div>
            <w:div w:id="1853831807">
              <w:marLeft w:val="0"/>
              <w:marRight w:val="0"/>
              <w:marTop w:val="0"/>
              <w:marBottom w:val="0"/>
              <w:divBdr>
                <w:top w:val="none" w:sz="0" w:space="0" w:color="auto"/>
                <w:left w:val="none" w:sz="0" w:space="0" w:color="auto"/>
                <w:bottom w:val="none" w:sz="0" w:space="0" w:color="auto"/>
                <w:right w:val="none" w:sz="0" w:space="0" w:color="auto"/>
              </w:divBdr>
            </w:div>
            <w:div w:id="654456524">
              <w:marLeft w:val="0"/>
              <w:marRight w:val="0"/>
              <w:marTop w:val="0"/>
              <w:marBottom w:val="0"/>
              <w:divBdr>
                <w:top w:val="none" w:sz="0" w:space="0" w:color="auto"/>
                <w:left w:val="none" w:sz="0" w:space="0" w:color="auto"/>
                <w:bottom w:val="none" w:sz="0" w:space="0" w:color="auto"/>
                <w:right w:val="none" w:sz="0" w:space="0" w:color="auto"/>
              </w:divBdr>
            </w:div>
            <w:div w:id="1328677389">
              <w:marLeft w:val="0"/>
              <w:marRight w:val="0"/>
              <w:marTop w:val="0"/>
              <w:marBottom w:val="0"/>
              <w:divBdr>
                <w:top w:val="none" w:sz="0" w:space="0" w:color="auto"/>
                <w:left w:val="none" w:sz="0" w:space="0" w:color="auto"/>
                <w:bottom w:val="none" w:sz="0" w:space="0" w:color="auto"/>
                <w:right w:val="none" w:sz="0" w:space="0" w:color="auto"/>
              </w:divBdr>
            </w:div>
            <w:div w:id="1035302880">
              <w:marLeft w:val="0"/>
              <w:marRight w:val="0"/>
              <w:marTop w:val="0"/>
              <w:marBottom w:val="0"/>
              <w:divBdr>
                <w:top w:val="none" w:sz="0" w:space="0" w:color="auto"/>
                <w:left w:val="none" w:sz="0" w:space="0" w:color="auto"/>
                <w:bottom w:val="none" w:sz="0" w:space="0" w:color="auto"/>
                <w:right w:val="none" w:sz="0" w:space="0" w:color="auto"/>
              </w:divBdr>
            </w:div>
            <w:div w:id="134571829">
              <w:marLeft w:val="0"/>
              <w:marRight w:val="0"/>
              <w:marTop w:val="0"/>
              <w:marBottom w:val="0"/>
              <w:divBdr>
                <w:top w:val="none" w:sz="0" w:space="0" w:color="auto"/>
                <w:left w:val="none" w:sz="0" w:space="0" w:color="auto"/>
                <w:bottom w:val="none" w:sz="0" w:space="0" w:color="auto"/>
                <w:right w:val="none" w:sz="0" w:space="0" w:color="auto"/>
              </w:divBdr>
            </w:div>
            <w:div w:id="1936282142">
              <w:marLeft w:val="0"/>
              <w:marRight w:val="0"/>
              <w:marTop w:val="0"/>
              <w:marBottom w:val="0"/>
              <w:divBdr>
                <w:top w:val="none" w:sz="0" w:space="0" w:color="auto"/>
                <w:left w:val="none" w:sz="0" w:space="0" w:color="auto"/>
                <w:bottom w:val="none" w:sz="0" w:space="0" w:color="auto"/>
                <w:right w:val="none" w:sz="0" w:space="0" w:color="auto"/>
              </w:divBdr>
            </w:div>
            <w:div w:id="1817841512">
              <w:marLeft w:val="0"/>
              <w:marRight w:val="0"/>
              <w:marTop w:val="0"/>
              <w:marBottom w:val="0"/>
              <w:divBdr>
                <w:top w:val="none" w:sz="0" w:space="0" w:color="auto"/>
                <w:left w:val="none" w:sz="0" w:space="0" w:color="auto"/>
                <w:bottom w:val="none" w:sz="0" w:space="0" w:color="auto"/>
                <w:right w:val="none" w:sz="0" w:space="0" w:color="auto"/>
              </w:divBdr>
            </w:div>
            <w:div w:id="641542682">
              <w:marLeft w:val="0"/>
              <w:marRight w:val="0"/>
              <w:marTop w:val="0"/>
              <w:marBottom w:val="0"/>
              <w:divBdr>
                <w:top w:val="none" w:sz="0" w:space="0" w:color="auto"/>
                <w:left w:val="none" w:sz="0" w:space="0" w:color="auto"/>
                <w:bottom w:val="none" w:sz="0" w:space="0" w:color="auto"/>
                <w:right w:val="none" w:sz="0" w:space="0" w:color="auto"/>
              </w:divBdr>
            </w:div>
            <w:div w:id="858159346">
              <w:marLeft w:val="0"/>
              <w:marRight w:val="0"/>
              <w:marTop w:val="0"/>
              <w:marBottom w:val="0"/>
              <w:divBdr>
                <w:top w:val="none" w:sz="0" w:space="0" w:color="auto"/>
                <w:left w:val="none" w:sz="0" w:space="0" w:color="auto"/>
                <w:bottom w:val="none" w:sz="0" w:space="0" w:color="auto"/>
                <w:right w:val="none" w:sz="0" w:space="0" w:color="auto"/>
              </w:divBdr>
            </w:div>
            <w:div w:id="253638198">
              <w:marLeft w:val="0"/>
              <w:marRight w:val="0"/>
              <w:marTop w:val="0"/>
              <w:marBottom w:val="0"/>
              <w:divBdr>
                <w:top w:val="none" w:sz="0" w:space="0" w:color="auto"/>
                <w:left w:val="none" w:sz="0" w:space="0" w:color="auto"/>
                <w:bottom w:val="none" w:sz="0" w:space="0" w:color="auto"/>
                <w:right w:val="none" w:sz="0" w:space="0" w:color="auto"/>
              </w:divBdr>
            </w:div>
            <w:div w:id="1306819150">
              <w:marLeft w:val="0"/>
              <w:marRight w:val="0"/>
              <w:marTop w:val="0"/>
              <w:marBottom w:val="0"/>
              <w:divBdr>
                <w:top w:val="none" w:sz="0" w:space="0" w:color="auto"/>
                <w:left w:val="none" w:sz="0" w:space="0" w:color="auto"/>
                <w:bottom w:val="none" w:sz="0" w:space="0" w:color="auto"/>
                <w:right w:val="none" w:sz="0" w:space="0" w:color="auto"/>
              </w:divBdr>
            </w:div>
            <w:div w:id="65191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2691">
      <w:bodyDiv w:val="1"/>
      <w:marLeft w:val="0"/>
      <w:marRight w:val="0"/>
      <w:marTop w:val="0"/>
      <w:marBottom w:val="0"/>
      <w:divBdr>
        <w:top w:val="none" w:sz="0" w:space="0" w:color="auto"/>
        <w:left w:val="none" w:sz="0" w:space="0" w:color="auto"/>
        <w:bottom w:val="none" w:sz="0" w:space="0" w:color="auto"/>
        <w:right w:val="none" w:sz="0" w:space="0" w:color="auto"/>
      </w:divBdr>
      <w:divsChild>
        <w:div w:id="2112163678">
          <w:marLeft w:val="0"/>
          <w:marRight w:val="0"/>
          <w:marTop w:val="0"/>
          <w:marBottom w:val="0"/>
          <w:divBdr>
            <w:top w:val="none" w:sz="0" w:space="0" w:color="auto"/>
            <w:left w:val="none" w:sz="0" w:space="0" w:color="auto"/>
            <w:bottom w:val="none" w:sz="0" w:space="0" w:color="auto"/>
            <w:right w:val="none" w:sz="0" w:space="0" w:color="auto"/>
          </w:divBdr>
          <w:divsChild>
            <w:div w:id="1989280575">
              <w:marLeft w:val="0"/>
              <w:marRight w:val="0"/>
              <w:marTop w:val="0"/>
              <w:marBottom w:val="0"/>
              <w:divBdr>
                <w:top w:val="none" w:sz="0" w:space="0" w:color="auto"/>
                <w:left w:val="none" w:sz="0" w:space="0" w:color="auto"/>
                <w:bottom w:val="none" w:sz="0" w:space="0" w:color="auto"/>
                <w:right w:val="none" w:sz="0" w:space="0" w:color="auto"/>
              </w:divBdr>
            </w:div>
            <w:div w:id="258413012">
              <w:marLeft w:val="0"/>
              <w:marRight w:val="0"/>
              <w:marTop w:val="0"/>
              <w:marBottom w:val="0"/>
              <w:divBdr>
                <w:top w:val="none" w:sz="0" w:space="0" w:color="auto"/>
                <w:left w:val="none" w:sz="0" w:space="0" w:color="auto"/>
                <w:bottom w:val="none" w:sz="0" w:space="0" w:color="auto"/>
                <w:right w:val="none" w:sz="0" w:space="0" w:color="auto"/>
              </w:divBdr>
            </w:div>
            <w:div w:id="1980186172">
              <w:marLeft w:val="0"/>
              <w:marRight w:val="0"/>
              <w:marTop w:val="0"/>
              <w:marBottom w:val="0"/>
              <w:divBdr>
                <w:top w:val="none" w:sz="0" w:space="0" w:color="auto"/>
                <w:left w:val="none" w:sz="0" w:space="0" w:color="auto"/>
                <w:bottom w:val="none" w:sz="0" w:space="0" w:color="auto"/>
                <w:right w:val="none" w:sz="0" w:space="0" w:color="auto"/>
              </w:divBdr>
            </w:div>
            <w:div w:id="749155123">
              <w:marLeft w:val="0"/>
              <w:marRight w:val="0"/>
              <w:marTop w:val="0"/>
              <w:marBottom w:val="0"/>
              <w:divBdr>
                <w:top w:val="none" w:sz="0" w:space="0" w:color="auto"/>
                <w:left w:val="none" w:sz="0" w:space="0" w:color="auto"/>
                <w:bottom w:val="none" w:sz="0" w:space="0" w:color="auto"/>
                <w:right w:val="none" w:sz="0" w:space="0" w:color="auto"/>
              </w:divBdr>
            </w:div>
            <w:div w:id="1170561273">
              <w:marLeft w:val="0"/>
              <w:marRight w:val="0"/>
              <w:marTop w:val="0"/>
              <w:marBottom w:val="0"/>
              <w:divBdr>
                <w:top w:val="none" w:sz="0" w:space="0" w:color="auto"/>
                <w:left w:val="none" w:sz="0" w:space="0" w:color="auto"/>
                <w:bottom w:val="none" w:sz="0" w:space="0" w:color="auto"/>
                <w:right w:val="none" w:sz="0" w:space="0" w:color="auto"/>
              </w:divBdr>
            </w:div>
            <w:div w:id="1587878356">
              <w:marLeft w:val="0"/>
              <w:marRight w:val="0"/>
              <w:marTop w:val="0"/>
              <w:marBottom w:val="0"/>
              <w:divBdr>
                <w:top w:val="none" w:sz="0" w:space="0" w:color="auto"/>
                <w:left w:val="none" w:sz="0" w:space="0" w:color="auto"/>
                <w:bottom w:val="none" w:sz="0" w:space="0" w:color="auto"/>
                <w:right w:val="none" w:sz="0" w:space="0" w:color="auto"/>
              </w:divBdr>
            </w:div>
            <w:div w:id="1699967847">
              <w:marLeft w:val="0"/>
              <w:marRight w:val="0"/>
              <w:marTop w:val="0"/>
              <w:marBottom w:val="0"/>
              <w:divBdr>
                <w:top w:val="none" w:sz="0" w:space="0" w:color="auto"/>
                <w:left w:val="none" w:sz="0" w:space="0" w:color="auto"/>
                <w:bottom w:val="none" w:sz="0" w:space="0" w:color="auto"/>
                <w:right w:val="none" w:sz="0" w:space="0" w:color="auto"/>
              </w:divBdr>
            </w:div>
            <w:div w:id="1457215707">
              <w:marLeft w:val="0"/>
              <w:marRight w:val="0"/>
              <w:marTop w:val="0"/>
              <w:marBottom w:val="0"/>
              <w:divBdr>
                <w:top w:val="none" w:sz="0" w:space="0" w:color="auto"/>
                <w:left w:val="none" w:sz="0" w:space="0" w:color="auto"/>
                <w:bottom w:val="none" w:sz="0" w:space="0" w:color="auto"/>
                <w:right w:val="none" w:sz="0" w:space="0" w:color="auto"/>
              </w:divBdr>
            </w:div>
            <w:div w:id="1935627235">
              <w:marLeft w:val="0"/>
              <w:marRight w:val="0"/>
              <w:marTop w:val="0"/>
              <w:marBottom w:val="0"/>
              <w:divBdr>
                <w:top w:val="none" w:sz="0" w:space="0" w:color="auto"/>
                <w:left w:val="none" w:sz="0" w:space="0" w:color="auto"/>
                <w:bottom w:val="none" w:sz="0" w:space="0" w:color="auto"/>
                <w:right w:val="none" w:sz="0" w:space="0" w:color="auto"/>
              </w:divBdr>
            </w:div>
            <w:div w:id="1055928542">
              <w:marLeft w:val="0"/>
              <w:marRight w:val="0"/>
              <w:marTop w:val="0"/>
              <w:marBottom w:val="0"/>
              <w:divBdr>
                <w:top w:val="none" w:sz="0" w:space="0" w:color="auto"/>
                <w:left w:val="none" w:sz="0" w:space="0" w:color="auto"/>
                <w:bottom w:val="none" w:sz="0" w:space="0" w:color="auto"/>
                <w:right w:val="none" w:sz="0" w:space="0" w:color="auto"/>
              </w:divBdr>
            </w:div>
            <w:div w:id="1134833912">
              <w:marLeft w:val="0"/>
              <w:marRight w:val="0"/>
              <w:marTop w:val="0"/>
              <w:marBottom w:val="0"/>
              <w:divBdr>
                <w:top w:val="none" w:sz="0" w:space="0" w:color="auto"/>
                <w:left w:val="none" w:sz="0" w:space="0" w:color="auto"/>
                <w:bottom w:val="none" w:sz="0" w:space="0" w:color="auto"/>
                <w:right w:val="none" w:sz="0" w:space="0" w:color="auto"/>
              </w:divBdr>
            </w:div>
            <w:div w:id="1091394568">
              <w:marLeft w:val="0"/>
              <w:marRight w:val="0"/>
              <w:marTop w:val="0"/>
              <w:marBottom w:val="0"/>
              <w:divBdr>
                <w:top w:val="none" w:sz="0" w:space="0" w:color="auto"/>
                <w:left w:val="none" w:sz="0" w:space="0" w:color="auto"/>
                <w:bottom w:val="none" w:sz="0" w:space="0" w:color="auto"/>
                <w:right w:val="none" w:sz="0" w:space="0" w:color="auto"/>
              </w:divBdr>
            </w:div>
            <w:div w:id="851993712">
              <w:marLeft w:val="0"/>
              <w:marRight w:val="0"/>
              <w:marTop w:val="0"/>
              <w:marBottom w:val="0"/>
              <w:divBdr>
                <w:top w:val="none" w:sz="0" w:space="0" w:color="auto"/>
                <w:left w:val="none" w:sz="0" w:space="0" w:color="auto"/>
                <w:bottom w:val="none" w:sz="0" w:space="0" w:color="auto"/>
                <w:right w:val="none" w:sz="0" w:space="0" w:color="auto"/>
              </w:divBdr>
            </w:div>
            <w:div w:id="1272128138">
              <w:marLeft w:val="0"/>
              <w:marRight w:val="0"/>
              <w:marTop w:val="0"/>
              <w:marBottom w:val="0"/>
              <w:divBdr>
                <w:top w:val="none" w:sz="0" w:space="0" w:color="auto"/>
                <w:left w:val="none" w:sz="0" w:space="0" w:color="auto"/>
                <w:bottom w:val="none" w:sz="0" w:space="0" w:color="auto"/>
                <w:right w:val="none" w:sz="0" w:space="0" w:color="auto"/>
              </w:divBdr>
            </w:div>
            <w:div w:id="212351686">
              <w:marLeft w:val="0"/>
              <w:marRight w:val="0"/>
              <w:marTop w:val="0"/>
              <w:marBottom w:val="0"/>
              <w:divBdr>
                <w:top w:val="none" w:sz="0" w:space="0" w:color="auto"/>
                <w:left w:val="none" w:sz="0" w:space="0" w:color="auto"/>
                <w:bottom w:val="none" w:sz="0" w:space="0" w:color="auto"/>
                <w:right w:val="none" w:sz="0" w:space="0" w:color="auto"/>
              </w:divBdr>
            </w:div>
            <w:div w:id="1432899300">
              <w:marLeft w:val="0"/>
              <w:marRight w:val="0"/>
              <w:marTop w:val="0"/>
              <w:marBottom w:val="0"/>
              <w:divBdr>
                <w:top w:val="none" w:sz="0" w:space="0" w:color="auto"/>
                <w:left w:val="none" w:sz="0" w:space="0" w:color="auto"/>
                <w:bottom w:val="none" w:sz="0" w:space="0" w:color="auto"/>
                <w:right w:val="none" w:sz="0" w:space="0" w:color="auto"/>
              </w:divBdr>
            </w:div>
            <w:div w:id="726104853">
              <w:marLeft w:val="0"/>
              <w:marRight w:val="0"/>
              <w:marTop w:val="0"/>
              <w:marBottom w:val="0"/>
              <w:divBdr>
                <w:top w:val="none" w:sz="0" w:space="0" w:color="auto"/>
                <w:left w:val="none" w:sz="0" w:space="0" w:color="auto"/>
                <w:bottom w:val="none" w:sz="0" w:space="0" w:color="auto"/>
                <w:right w:val="none" w:sz="0" w:space="0" w:color="auto"/>
              </w:divBdr>
            </w:div>
            <w:div w:id="2146387402">
              <w:marLeft w:val="0"/>
              <w:marRight w:val="0"/>
              <w:marTop w:val="0"/>
              <w:marBottom w:val="0"/>
              <w:divBdr>
                <w:top w:val="none" w:sz="0" w:space="0" w:color="auto"/>
                <w:left w:val="none" w:sz="0" w:space="0" w:color="auto"/>
                <w:bottom w:val="none" w:sz="0" w:space="0" w:color="auto"/>
                <w:right w:val="none" w:sz="0" w:space="0" w:color="auto"/>
              </w:divBdr>
            </w:div>
            <w:div w:id="1919753929">
              <w:marLeft w:val="0"/>
              <w:marRight w:val="0"/>
              <w:marTop w:val="0"/>
              <w:marBottom w:val="0"/>
              <w:divBdr>
                <w:top w:val="none" w:sz="0" w:space="0" w:color="auto"/>
                <w:left w:val="none" w:sz="0" w:space="0" w:color="auto"/>
                <w:bottom w:val="none" w:sz="0" w:space="0" w:color="auto"/>
                <w:right w:val="none" w:sz="0" w:space="0" w:color="auto"/>
              </w:divBdr>
            </w:div>
            <w:div w:id="470173065">
              <w:marLeft w:val="0"/>
              <w:marRight w:val="0"/>
              <w:marTop w:val="0"/>
              <w:marBottom w:val="0"/>
              <w:divBdr>
                <w:top w:val="none" w:sz="0" w:space="0" w:color="auto"/>
                <w:left w:val="none" w:sz="0" w:space="0" w:color="auto"/>
                <w:bottom w:val="none" w:sz="0" w:space="0" w:color="auto"/>
                <w:right w:val="none" w:sz="0" w:space="0" w:color="auto"/>
              </w:divBdr>
            </w:div>
            <w:div w:id="966206497">
              <w:marLeft w:val="0"/>
              <w:marRight w:val="0"/>
              <w:marTop w:val="0"/>
              <w:marBottom w:val="0"/>
              <w:divBdr>
                <w:top w:val="none" w:sz="0" w:space="0" w:color="auto"/>
                <w:left w:val="none" w:sz="0" w:space="0" w:color="auto"/>
                <w:bottom w:val="none" w:sz="0" w:space="0" w:color="auto"/>
                <w:right w:val="none" w:sz="0" w:space="0" w:color="auto"/>
              </w:divBdr>
            </w:div>
            <w:div w:id="723679987">
              <w:marLeft w:val="0"/>
              <w:marRight w:val="0"/>
              <w:marTop w:val="0"/>
              <w:marBottom w:val="0"/>
              <w:divBdr>
                <w:top w:val="none" w:sz="0" w:space="0" w:color="auto"/>
                <w:left w:val="none" w:sz="0" w:space="0" w:color="auto"/>
                <w:bottom w:val="none" w:sz="0" w:space="0" w:color="auto"/>
                <w:right w:val="none" w:sz="0" w:space="0" w:color="auto"/>
              </w:divBdr>
            </w:div>
            <w:div w:id="1990665720">
              <w:marLeft w:val="0"/>
              <w:marRight w:val="0"/>
              <w:marTop w:val="0"/>
              <w:marBottom w:val="0"/>
              <w:divBdr>
                <w:top w:val="none" w:sz="0" w:space="0" w:color="auto"/>
                <w:left w:val="none" w:sz="0" w:space="0" w:color="auto"/>
                <w:bottom w:val="none" w:sz="0" w:space="0" w:color="auto"/>
                <w:right w:val="none" w:sz="0" w:space="0" w:color="auto"/>
              </w:divBdr>
            </w:div>
            <w:div w:id="834882465">
              <w:marLeft w:val="0"/>
              <w:marRight w:val="0"/>
              <w:marTop w:val="0"/>
              <w:marBottom w:val="0"/>
              <w:divBdr>
                <w:top w:val="none" w:sz="0" w:space="0" w:color="auto"/>
                <w:left w:val="none" w:sz="0" w:space="0" w:color="auto"/>
                <w:bottom w:val="none" w:sz="0" w:space="0" w:color="auto"/>
                <w:right w:val="none" w:sz="0" w:space="0" w:color="auto"/>
              </w:divBdr>
            </w:div>
            <w:div w:id="2060132405">
              <w:marLeft w:val="0"/>
              <w:marRight w:val="0"/>
              <w:marTop w:val="0"/>
              <w:marBottom w:val="0"/>
              <w:divBdr>
                <w:top w:val="none" w:sz="0" w:space="0" w:color="auto"/>
                <w:left w:val="none" w:sz="0" w:space="0" w:color="auto"/>
                <w:bottom w:val="none" w:sz="0" w:space="0" w:color="auto"/>
                <w:right w:val="none" w:sz="0" w:space="0" w:color="auto"/>
              </w:divBdr>
            </w:div>
            <w:div w:id="556933737">
              <w:marLeft w:val="0"/>
              <w:marRight w:val="0"/>
              <w:marTop w:val="0"/>
              <w:marBottom w:val="0"/>
              <w:divBdr>
                <w:top w:val="none" w:sz="0" w:space="0" w:color="auto"/>
                <w:left w:val="none" w:sz="0" w:space="0" w:color="auto"/>
                <w:bottom w:val="none" w:sz="0" w:space="0" w:color="auto"/>
                <w:right w:val="none" w:sz="0" w:space="0" w:color="auto"/>
              </w:divBdr>
            </w:div>
            <w:div w:id="693311460">
              <w:marLeft w:val="0"/>
              <w:marRight w:val="0"/>
              <w:marTop w:val="0"/>
              <w:marBottom w:val="0"/>
              <w:divBdr>
                <w:top w:val="none" w:sz="0" w:space="0" w:color="auto"/>
                <w:left w:val="none" w:sz="0" w:space="0" w:color="auto"/>
                <w:bottom w:val="none" w:sz="0" w:space="0" w:color="auto"/>
                <w:right w:val="none" w:sz="0" w:space="0" w:color="auto"/>
              </w:divBdr>
            </w:div>
            <w:div w:id="202718155">
              <w:marLeft w:val="0"/>
              <w:marRight w:val="0"/>
              <w:marTop w:val="0"/>
              <w:marBottom w:val="0"/>
              <w:divBdr>
                <w:top w:val="none" w:sz="0" w:space="0" w:color="auto"/>
                <w:left w:val="none" w:sz="0" w:space="0" w:color="auto"/>
                <w:bottom w:val="none" w:sz="0" w:space="0" w:color="auto"/>
                <w:right w:val="none" w:sz="0" w:space="0" w:color="auto"/>
              </w:divBdr>
            </w:div>
            <w:div w:id="1919707026">
              <w:marLeft w:val="0"/>
              <w:marRight w:val="0"/>
              <w:marTop w:val="0"/>
              <w:marBottom w:val="0"/>
              <w:divBdr>
                <w:top w:val="none" w:sz="0" w:space="0" w:color="auto"/>
                <w:left w:val="none" w:sz="0" w:space="0" w:color="auto"/>
                <w:bottom w:val="none" w:sz="0" w:space="0" w:color="auto"/>
                <w:right w:val="none" w:sz="0" w:space="0" w:color="auto"/>
              </w:divBdr>
            </w:div>
            <w:div w:id="1610774103">
              <w:marLeft w:val="0"/>
              <w:marRight w:val="0"/>
              <w:marTop w:val="0"/>
              <w:marBottom w:val="0"/>
              <w:divBdr>
                <w:top w:val="none" w:sz="0" w:space="0" w:color="auto"/>
                <w:left w:val="none" w:sz="0" w:space="0" w:color="auto"/>
                <w:bottom w:val="none" w:sz="0" w:space="0" w:color="auto"/>
                <w:right w:val="none" w:sz="0" w:space="0" w:color="auto"/>
              </w:divBdr>
            </w:div>
            <w:div w:id="525563847">
              <w:marLeft w:val="0"/>
              <w:marRight w:val="0"/>
              <w:marTop w:val="0"/>
              <w:marBottom w:val="0"/>
              <w:divBdr>
                <w:top w:val="none" w:sz="0" w:space="0" w:color="auto"/>
                <w:left w:val="none" w:sz="0" w:space="0" w:color="auto"/>
                <w:bottom w:val="none" w:sz="0" w:space="0" w:color="auto"/>
                <w:right w:val="none" w:sz="0" w:space="0" w:color="auto"/>
              </w:divBdr>
            </w:div>
            <w:div w:id="942617379">
              <w:marLeft w:val="0"/>
              <w:marRight w:val="0"/>
              <w:marTop w:val="0"/>
              <w:marBottom w:val="0"/>
              <w:divBdr>
                <w:top w:val="none" w:sz="0" w:space="0" w:color="auto"/>
                <w:left w:val="none" w:sz="0" w:space="0" w:color="auto"/>
                <w:bottom w:val="none" w:sz="0" w:space="0" w:color="auto"/>
                <w:right w:val="none" w:sz="0" w:space="0" w:color="auto"/>
              </w:divBdr>
            </w:div>
            <w:div w:id="1746806523">
              <w:marLeft w:val="0"/>
              <w:marRight w:val="0"/>
              <w:marTop w:val="0"/>
              <w:marBottom w:val="0"/>
              <w:divBdr>
                <w:top w:val="none" w:sz="0" w:space="0" w:color="auto"/>
                <w:left w:val="none" w:sz="0" w:space="0" w:color="auto"/>
                <w:bottom w:val="none" w:sz="0" w:space="0" w:color="auto"/>
                <w:right w:val="none" w:sz="0" w:space="0" w:color="auto"/>
              </w:divBdr>
            </w:div>
            <w:div w:id="2129011104">
              <w:marLeft w:val="0"/>
              <w:marRight w:val="0"/>
              <w:marTop w:val="0"/>
              <w:marBottom w:val="0"/>
              <w:divBdr>
                <w:top w:val="none" w:sz="0" w:space="0" w:color="auto"/>
                <w:left w:val="none" w:sz="0" w:space="0" w:color="auto"/>
                <w:bottom w:val="none" w:sz="0" w:space="0" w:color="auto"/>
                <w:right w:val="none" w:sz="0" w:space="0" w:color="auto"/>
              </w:divBdr>
            </w:div>
            <w:div w:id="383336282">
              <w:marLeft w:val="0"/>
              <w:marRight w:val="0"/>
              <w:marTop w:val="0"/>
              <w:marBottom w:val="0"/>
              <w:divBdr>
                <w:top w:val="none" w:sz="0" w:space="0" w:color="auto"/>
                <w:left w:val="none" w:sz="0" w:space="0" w:color="auto"/>
                <w:bottom w:val="none" w:sz="0" w:space="0" w:color="auto"/>
                <w:right w:val="none" w:sz="0" w:space="0" w:color="auto"/>
              </w:divBdr>
            </w:div>
            <w:div w:id="1941329719">
              <w:marLeft w:val="0"/>
              <w:marRight w:val="0"/>
              <w:marTop w:val="0"/>
              <w:marBottom w:val="0"/>
              <w:divBdr>
                <w:top w:val="none" w:sz="0" w:space="0" w:color="auto"/>
                <w:left w:val="none" w:sz="0" w:space="0" w:color="auto"/>
                <w:bottom w:val="none" w:sz="0" w:space="0" w:color="auto"/>
                <w:right w:val="none" w:sz="0" w:space="0" w:color="auto"/>
              </w:divBdr>
            </w:div>
            <w:div w:id="1794595489">
              <w:marLeft w:val="0"/>
              <w:marRight w:val="0"/>
              <w:marTop w:val="0"/>
              <w:marBottom w:val="0"/>
              <w:divBdr>
                <w:top w:val="none" w:sz="0" w:space="0" w:color="auto"/>
                <w:left w:val="none" w:sz="0" w:space="0" w:color="auto"/>
                <w:bottom w:val="none" w:sz="0" w:space="0" w:color="auto"/>
                <w:right w:val="none" w:sz="0" w:space="0" w:color="auto"/>
              </w:divBdr>
            </w:div>
            <w:div w:id="41251325">
              <w:marLeft w:val="0"/>
              <w:marRight w:val="0"/>
              <w:marTop w:val="0"/>
              <w:marBottom w:val="0"/>
              <w:divBdr>
                <w:top w:val="none" w:sz="0" w:space="0" w:color="auto"/>
                <w:left w:val="none" w:sz="0" w:space="0" w:color="auto"/>
                <w:bottom w:val="none" w:sz="0" w:space="0" w:color="auto"/>
                <w:right w:val="none" w:sz="0" w:space="0" w:color="auto"/>
              </w:divBdr>
            </w:div>
            <w:div w:id="294023891">
              <w:marLeft w:val="0"/>
              <w:marRight w:val="0"/>
              <w:marTop w:val="0"/>
              <w:marBottom w:val="0"/>
              <w:divBdr>
                <w:top w:val="none" w:sz="0" w:space="0" w:color="auto"/>
                <w:left w:val="none" w:sz="0" w:space="0" w:color="auto"/>
                <w:bottom w:val="none" w:sz="0" w:space="0" w:color="auto"/>
                <w:right w:val="none" w:sz="0" w:space="0" w:color="auto"/>
              </w:divBdr>
            </w:div>
            <w:div w:id="1094593285">
              <w:marLeft w:val="0"/>
              <w:marRight w:val="0"/>
              <w:marTop w:val="0"/>
              <w:marBottom w:val="0"/>
              <w:divBdr>
                <w:top w:val="none" w:sz="0" w:space="0" w:color="auto"/>
                <w:left w:val="none" w:sz="0" w:space="0" w:color="auto"/>
                <w:bottom w:val="none" w:sz="0" w:space="0" w:color="auto"/>
                <w:right w:val="none" w:sz="0" w:space="0" w:color="auto"/>
              </w:divBdr>
            </w:div>
            <w:div w:id="1685591452">
              <w:marLeft w:val="0"/>
              <w:marRight w:val="0"/>
              <w:marTop w:val="0"/>
              <w:marBottom w:val="0"/>
              <w:divBdr>
                <w:top w:val="none" w:sz="0" w:space="0" w:color="auto"/>
                <w:left w:val="none" w:sz="0" w:space="0" w:color="auto"/>
                <w:bottom w:val="none" w:sz="0" w:space="0" w:color="auto"/>
                <w:right w:val="none" w:sz="0" w:space="0" w:color="auto"/>
              </w:divBdr>
            </w:div>
            <w:div w:id="357781897">
              <w:marLeft w:val="0"/>
              <w:marRight w:val="0"/>
              <w:marTop w:val="0"/>
              <w:marBottom w:val="0"/>
              <w:divBdr>
                <w:top w:val="none" w:sz="0" w:space="0" w:color="auto"/>
                <w:left w:val="none" w:sz="0" w:space="0" w:color="auto"/>
                <w:bottom w:val="none" w:sz="0" w:space="0" w:color="auto"/>
                <w:right w:val="none" w:sz="0" w:space="0" w:color="auto"/>
              </w:divBdr>
            </w:div>
            <w:div w:id="1646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28495">
      <w:bodyDiv w:val="1"/>
      <w:marLeft w:val="0"/>
      <w:marRight w:val="0"/>
      <w:marTop w:val="0"/>
      <w:marBottom w:val="0"/>
      <w:divBdr>
        <w:top w:val="none" w:sz="0" w:space="0" w:color="auto"/>
        <w:left w:val="none" w:sz="0" w:space="0" w:color="auto"/>
        <w:bottom w:val="none" w:sz="0" w:space="0" w:color="auto"/>
        <w:right w:val="none" w:sz="0" w:space="0" w:color="auto"/>
      </w:divBdr>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9512">
      <w:bodyDiv w:val="1"/>
      <w:marLeft w:val="0"/>
      <w:marRight w:val="0"/>
      <w:marTop w:val="0"/>
      <w:marBottom w:val="0"/>
      <w:divBdr>
        <w:top w:val="none" w:sz="0" w:space="0" w:color="auto"/>
        <w:left w:val="none" w:sz="0" w:space="0" w:color="auto"/>
        <w:bottom w:val="none" w:sz="0" w:space="0" w:color="auto"/>
        <w:right w:val="none" w:sz="0" w:space="0" w:color="auto"/>
      </w:divBdr>
      <w:divsChild>
        <w:div w:id="855847697">
          <w:marLeft w:val="0"/>
          <w:marRight w:val="0"/>
          <w:marTop w:val="0"/>
          <w:marBottom w:val="0"/>
          <w:divBdr>
            <w:top w:val="none" w:sz="0" w:space="0" w:color="auto"/>
            <w:left w:val="none" w:sz="0" w:space="0" w:color="auto"/>
            <w:bottom w:val="none" w:sz="0" w:space="0" w:color="auto"/>
            <w:right w:val="none" w:sz="0" w:space="0" w:color="auto"/>
          </w:divBdr>
          <w:divsChild>
            <w:div w:id="600844257">
              <w:marLeft w:val="0"/>
              <w:marRight w:val="0"/>
              <w:marTop w:val="0"/>
              <w:marBottom w:val="0"/>
              <w:divBdr>
                <w:top w:val="none" w:sz="0" w:space="0" w:color="auto"/>
                <w:left w:val="none" w:sz="0" w:space="0" w:color="auto"/>
                <w:bottom w:val="none" w:sz="0" w:space="0" w:color="auto"/>
                <w:right w:val="none" w:sz="0" w:space="0" w:color="auto"/>
              </w:divBdr>
            </w:div>
            <w:div w:id="1798910458">
              <w:marLeft w:val="0"/>
              <w:marRight w:val="0"/>
              <w:marTop w:val="0"/>
              <w:marBottom w:val="0"/>
              <w:divBdr>
                <w:top w:val="none" w:sz="0" w:space="0" w:color="auto"/>
                <w:left w:val="none" w:sz="0" w:space="0" w:color="auto"/>
                <w:bottom w:val="none" w:sz="0" w:space="0" w:color="auto"/>
                <w:right w:val="none" w:sz="0" w:space="0" w:color="auto"/>
              </w:divBdr>
            </w:div>
            <w:div w:id="1501003322">
              <w:marLeft w:val="0"/>
              <w:marRight w:val="0"/>
              <w:marTop w:val="0"/>
              <w:marBottom w:val="0"/>
              <w:divBdr>
                <w:top w:val="none" w:sz="0" w:space="0" w:color="auto"/>
                <w:left w:val="none" w:sz="0" w:space="0" w:color="auto"/>
                <w:bottom w:val="none" w:sz="0" w:space="0" w:color="auto"/>
                <w:right w:val="none" w:sz="0" w:space="0" w:color="auto"/>
              </w:divBdr>
            </w:div>
            <w:div w:id="354428440">
              <w:marLeft w:val="0"/>
              <w:marRight w:val="0"/>
              <w:marTop w:val="0"/>
              <w:marBottom w:val="0"/>
              <w:divBdr>
                <w:top w:val="none" w:sz="0" w:space="0" w:color="auto"/>
                <w:left w:val="none" w:sz="0" w:space="0" w:color="auto"/>
                <w:bottom w:val="none" w:sz="0" w:space="0" w:color="auto"/>
                <w:right w:val="none" w:sz="0" w:space="0" w:color="auto"/>
              </w:divBdr>
            </w:div>
            <w:div w:id="208736">
              <w:marLeft w:val="0"/>
              <w:marRight w:val="0"/>
              <w:marTop w:val="0"/>
              <w:marBottom w:val="0"/>
              <w:divBdr>
                <w:top w:val="none" w:sz="0" w:space="0" w:color="auto"/>
                <w:left w:val="none" w:sz="0" w:space="0" w:color="auto"/>
                <w:bottom w:val="none" w:sz="0" w:space="0" w:color="auto"/>
                <w:right w:val="none" w:sz="0" w:space="0" w:color="auto"/>
              </w:divBdr>
            </w:div>
            <w:div w:id="245723792">
              <w:marLeft w:val="0"/>
              <w:marRight w:val="0"/>
              <w:marTop w:val="0"/>
              <w:marBottom w:val="0"/>
              <w:divBdr>
                <w:top w:val="none" w:sz="0" w:space="0" w:color="auto"/>
                <w:left w:val="none" w:sz="0" w:space="0" w:color="auto"/>
                <w:bottom w:val="none" w:sz="0" w:space="0" w:color="auto"/>
                <w:right w:val="none" w:sz="0" w:space="0" w:color="auto"/>
              </w:divBdr>
            </w:div>
            <w:div w:id="542984155">
              <w:marLeft w:val="0"/>
              <w:marRight w:val="0"/>
              <w:marTop w:val="0"/>
              <w:marBottom w:val="0"/>
              <w:divBdr>
                <w:top w:val="none" w:sz="0" w:space="0" w:color="auto"/>
                <w:left w:val="none" w:sz="0" w:space="0" w:color="auto"/>
                <w:bottom w:val="none" w:sz="0" w:space="0" w:color="auto"/>
                <w:right w:val="none" w:sz="0" w:space="0" w:color="auto"/>
              </w:divBdr>
            </w:div>
            <w:div w:id="699088809">
              <w:marLeft w:val="0"/>
              <w:marRight w:val="0"/>
              <w:marTop w:val="0"/>
              <w:marBottom w:val="0"/>
              <w:divBdr>
                <w:top w:val="none" w:sz="0" w:space="0" w:color="auto"/>
                <w:left w:val="none" w:sz="0" w:space="0" w:color="auto"/>
                <w:bottom w:val="none" w:sz="0" w:space="0" w:color="auto"/>
                <w:right w:val="none" w:sz="0" w:space="0" w:color="auto"/>
              </w:divBdr>
            </w:div>
            <w:div w:id="1301037156">
              <w:marLeft w:val="0"/>
              <w:marRight w:val="0"/>
              <w:marTop w:val="0"/>
              <w:marBottom w:val="0"/>
              <w:divBdr>
                <w:top w:val="none" w:sz="0" w:space="0" w:color="auto"/>
                <w:left w:val="none" w:sz="0" w:space="0" w:color="auto"/>
                <w:bottom w:val="none" w:sz="0" w:space="0" w:color="auto"/>
                <w:right w:val="none" w:sz="0" w:space="0" w:color="auto"/>
              </w:divBdr>
            </w:div>
            <w:div w:id="1662197967">
              <w:marLeft w:val="0"/>
              <w:marRight w:val="0"/>
              <w:marTop w:val="0"/>
              <w:marBottom w:val="0"/>
              <w:divBdr>
                <w:top w:val="none" w:sz="0" w:space="0" w:color="auto"/>
                <w:left w:val="none" w:sz="0" w:space="0" w:color="auto"/>
                <w:bottom w:val="none" w:sz="0" w:space="0" w:color="auto"/>
                <w:right w:val="none" w:sz="0" w:space="0" w:color="auto"/>
              </w:divBdr>
            </w:div>
            <w:div w:id="875122303">
              <w:marLeft w:val="0"/>
              <w:marRight w:val="0"/>
              <w:marTop w:val="0"/>
              <w:marBottom w:val="0"/>
              <w:divBdr>
                <w:top w:val="none" w:sz="0" w:space="0" w:color="auto"/>
                <w:left w:val="none" w:sz="0" w:space="0" w:color="auto"/>
                <w:bottom w:val="none" w:sz="0" w:space="0" w:color="auto"/>
                <w:right w:val="none" w:sz="0" w:space="0" w:color="auto"/>
              </w:divBdr>
            </w:div>
            <w:div w:id="226110716">
              <w:marLeft w:val="0"/>
              <w:marRight w:val="0"/>
              <w:marTop w:val="0"/>
              <w:marBottom w:val="0"/>
              <w:divBdr>
                <w:top w:val="none" w:sz="0" w:space="0" w:color="auto"/>
                <w:left w:val="none" w:sz="0" w:space="0" w:color="auto"/>
                <w:bottom w:val="none" w:sz="0" w:space="0" w:color="auto"/>
                <w:right w:val="none" w:sz="0" w:space="0" w:color="auto"/>
              </w:divBdr>
            </w:div>
            <w:div w:id="1308051614">
              <w:marLeft w:val="0"/>
              <w:marRight w:val="0"/>
              <w:marTop w:val="0"/>
              <w:marBottom w:val="0"/>
              <w:divBdr>
                <w:top w:val="none" w:sz="0" w:space="0" w:color="auto"/>
                <w:left w:val="none" w:sz="0" w:space="0" w:color="auto"/>
                <w:bottom w:val="none" w:sz="0" w:space="0" w:color="auto"/>
                <w:right w:val="none" w:sz="0" w:space="0" w:color="auto"/>
              </w:divBdr>
            </w:div>
            <w:div w:id="1667439144">
              <w:marLeft w:val="0"/>
              <w:marRight w:val="0"/>
              <w:marTop w:val="0"/>
              <w:marBottom w:val="0"/>
              <w:divBdr>
                <w:top w:val="none" w:sz="0" w:space="0" w:color="auto"/>
                <w:left w:val="none" w:sz="0" w:space="0" w:color="auto"/>
                <w:bottom w:val="none" w:sz="0" w:space="0" w:color="auto"/>
                <w:right w:val="none" w:sz="0" w:space="0" w:color="auto"/>
              </w:divBdr>
            </w:div>
            <w:div w:id="1833598646">
              <w:marLeft w:val="0"/>
              <w:marRight w:val="0"/>
              <w:marTop w:val="0"/>
              <w:marBottom w:val="0"/>
              <w:divBdr>
                <w:top w:val="none" w:sz="0" w:space="0" w:color="auto"/>
                <w:left w:val="none" w:sz="0" w:space="0" w:color="auto"/>
                <w:bottom w:val="none" w:sz="0" w:space="0" w:color="auto"/>
                <w:right w:val="none" w:sz="0" w:space="0" w:color="auto"/>
              </w:divBdr>
            </w:div>
            <w:div w:id="819273990">
              <w:marLeft w:val="0"/>
              <w:marRight w:val="0"/>
              <w:marTop w:val="0"/>
              <w:marBottom w:val="0"/>
              <w:divBdr>
                <w:top w:val="none" w:sz="0" w:space="0" w:color="auto"/>
                <w:left w:val="none" w:sz="0" w:space="0" w:color="auto"/>
                <w:bottom w:val="none" w:sz="0" w:space="0" w:color="auto"/>
                <w:right w:val="none" w:sz="0" w:space="0" w:color="auto"/>
              </w:divBdr>
            </w:div>
            <w:div w:id="24673245">
              <w:marLeft w:val="0"/>
              <w:marRight w:val="0"/>
              <w:marTop w:val="0"/>
              <w:marBottom w:val="0"/>
              <w:divBdr>
                <w:top w:val="none" w:sz="0" w:space="0" w:color="auto"/>
                <w:left w:val="none" w:sz="0" w:space="0" w:color="auto"/>
                <w:bottom w:val="none" w:sz="0" w:space="0" w:color="auto"/>
                <w:right w:val="none" w:sz="0" w:space="0" w:color="auto"/>
              </w:divBdr>
            </w:div>
            <w:div w:id="1762018910">
              <w:marLeft w:val="0"/>
              <w:marRight w:val="0"/>
              <w:marTop w:val="0"/>
              <w:marBottom w:val="0"/>
              <w:divBdr>
                <w:top w:val="none" w:sz="0" w:space="0" w:color="auto"/>
                <w:left w:val="none" w:sz="0" w:space="0" w:color="auto"/>
                <w:bottom w:val="none" w:sz="0" w:space="0" w:color="auto"/>
                <w:right w:val="none" w:sz="0" w:space="0" w:color="auto"/>
              </w:divBdr>
            </w:div>
            <w:div w:id="402409949">
              <w:marLeft w:val="0"/>
              <w:marRight w:val="0"/>
              <w:marTop w:val="0"/>
              <w:marBottom w:val="0"/>
              <w:divBdr>
                <w:top w:val="none" w:sz="0" w:space="0" w:color="auto"/>
                <w:left w:val="none" w:sz="0" w:space="0" w:color="auto"/>
                <w:bottom w:val="none" w:sz="0" w:space="0" w:color="auto"/>
                <w:right w:val="none" w:sz="0" w:space="0" w:color="auto"/>
              </w:divBdr>
            </w:div>
            <w:div w:id="833034857">
              <w:marLeft w:val="0"/>
              <w:marRight w:val="0"/>
              <w:marTop w:val="0"/>
              <w:marBottom w:val="0"/>
              <w:divBdr>
                <w:top w:val="none" w:sz="0" w:space="0" w:color="auto"/>
                <w:left w:val="none" w:sz="0" w:space="0" w:color="auto"/>
                <w:bottom w:val="none" w:sz="0" w:space="0" w:color="auto"/>
                <w:right w:val="none" w:sz="0" w:space="0" w:color="auto"/>
              </w:divBdr>
            </w:div>
            <w:div w:id="957027830">
              <w:marLeft w:val="0"/>
              <w:marRight w:val="0"/>
              <w:marTop w:val="0"/>
              <w:marBottom w:val="0"/>
              <w:divBdr>
                <w:top w:val="none" w:sz="0" w:space="0" w:color="auto"/>
                <w:left w:val="none" w:sz="0" w:space="0" w:color="auto"/>
                <w:bottom w:val="none" w:sz="0" w:space="0" w:color="auto"/>
                <w:right w:val="none" w:sz="0" w:space="0" w:color="auto"/>
              </w:divBdr>
            </w:div>
            <w:div w:id="132139875">
              <w:marLeft w:val="0"/>
              <w:marRight w:val="0"/>
              <w:marTop w:val="0"/>
              <w:marBottom w:val="0"/>
              <w:divBdr>
                <w:top w:val="none" w:sz="0" w:space="0" w:color="auto"/>
                <w:left w:val="none" w:sz="0" w:space="0" w:color="auto"/>
                <w:bottom w:val="none" w:sz="0" w:space="0" w:color="auto"/>
                <w:right w:val="none" w:sz="0" w:space="0" w:color="auto"/>
              </w:divBdr>
            </w:div>
            <w:div w:id="988821703">
              <w:marLeft w:val="0"/>
              <w:marRight w:val="0"/>
              <w:marTop w:val="0"/>
              <w:marBottom w:val="0"/>
              <w:divBdr>
                <w:top w:val="none" w:sz="0" w:space="0" w:color="auto"/>
                <w:left w:val="none" w:sz="0" w:space="0" w:color="auto"/>
                <w:bottom w:val="none" w:sz="0" w:space="0" w:color="auto"/>
                <w:right w:val="none" w:sz="0" w:space="0" w:color="auto"/>
              </w:divBdr>
            </w:div>
            <w:div w:id="958027587">
              <w:marLeft w:val="0"/>
              <w:marRight w:val="0"/>
              <w:marTop w:val="0"/>
              <w:marBottom w:val="0"/>
              <w:divBdr>
                <w:top w:val="none" w:sz="0" w:space="0" w:color="auto"/>
                <w:left w:val="none" w:sz="0" w:space="0" w:color="auto"/>
                <w:bottom w:val="none" w:sz="0" w:space="0" w:color="auto"/>
                <w:right w:val="none" w:sz="0" w:space="0" w:color="auto"/>
              </w:divBdr>
            </w:div>
            <w:div w:id="1072581189">
              <w:marLeft w:val="0"/>
              <w:marRight w:val="0"/>
              <w:marTop w:val="0"/>
              <w:marBottom w:val="0"/>
              <w:divBdr>
                <w:top w:val="none" w:sz="0" w:space="0" w:color="auto"/>
                <w:left w:val="none" w:sz="0" w:space="0" w:color="auto"/>
                <w:bottom w:val="none" w:sz="0" w:space="0" w:color="auto"/>
                <w:right w:val="none" w:sz="0" w:space="0" w:color="auto"/>
              </w:divBdr>
            </w:div>
            <w:div w:id="1499073645">
              <w:marLeft w:val="0"/>
              <w:marRight w:val="0"/>
              <w:marTop w:val="0"/>
              <w:marBottom w:val="0"/>
              <w:divBdr>
                <w:top w:val="none" w:sz="0" w:space="0" w:color="auto"/>
                <w:left w:val="none" w:sz="0" w:space="0" w:color="auto"/>
                <w:bottom w:val="none" w:sz="0" w:space="0" w:color="auto"/>
                <w:right w:val="none" w:sz="0" w:space="0" w:color="auto"/>
              </w:divBdr>
            </w:div>
            <w:div w:id="950551590">
              <w:marLeft w:val="0"/>
              <w:marRight w:val="0"/>
              <w:marTop w:val="0"/>
              <w:marBottom w:val="0"/>
              <w:divBdr>
                <w:top w:val="none" w:sz="0" w:space="0" w:color="auto"/>
                <w:left w:val="none" w:sz="0" w:space="0" w:color="auto"/>
                <w:bottom w:val="none" w:sz="0" w:space="0" w:color="auto"/>
                <w:right w:val="none" w:sz="0" w:space="0" w:color="auto"/>
              </w:divBdr>
            </w:div>
            <w:div w:id="342052038">
              <w:marLeft w:val="0"/>
              <w:marRight w:val="0"/>
              <w:marTop w:val="0"/>
              <w:marBottom w:val="0"/>
              <w:divBdr>
                <w:top w:val="none" w:sz="0" w:space="0" w:color="auto"/>
                <w:left w:val="none" w:sz="0" w:space="0" w:color="auto"/>
                <w:bottom w:val="none" w:sz="0" w:space="0" w:color="auto"/>
                <w:right w:val="none" w:sz="0" w:space="0" w:color="auto"/>
              </w:divBdr>
            </w:div>
            <w:div w:id="1784380083">
              <w:marLeft w:val="0"/>
              <w:marRight w:val="0"/>
              <w:marTop w:val="0"/>
              <w:marBottom w:val="0"/>
              <w:divBdr>
                <w:top w:val="none" w:sz="0" w:space="0" w:color="auto"/>
                <w:left w:val="none" w:sz="0" w:space="0" w:color="auto"/>
                <w:bottom w:val="none" w:sz="0" w:space="0" w:color="auto"/>
                <w:right w:val="none" w:sz="0" w:space="0" w:color="auto"/>
              </w:divBdr>
            </w:div>
            <w:div w:id="1507935358">
              <w:marLeft w:val="0"/>
              <w:marRight w:val="0"/>
              <w:marTop w:val="0"/>
              <w:marBottom w:val="0"/>
              <w:divBdr>
                <w:top w:val="none" w:sz="0" w:space="0" w:color="auto"/>
                <w:left w:val="none" w:sz="0" w:space="0" w:color="auto"/>
                <w:bottom w:val="none" w:sz="0" w:space="0" w:color="auto"/>
                <w:right w:val="none" w:sz="0" w:space="0" w:color="auto"/>
              </w:divBdr>
            </w:div>
            <w:div w:id="978724406">
              <w:marLeft w:val="0"/>
              <w:marRight w:val="0"/>
              <w:marTop w:val="0"/>
              <w:marBottom w:val="0"/>
              <w:divBdr>
                <w:top w:val="none" w:sz="0" w:space="0" w:color="auto"/>
                <w:left w:val="none" w:sz="0" w:space="0" w:color="auto"/>
                <w:bottom w:val="none" w:sz="0" w:space="0" w:color="auto"/>
                <w:right w:val="none" w:sz="0" w:space="0" w:color="auto"/>
              </w:divBdr>
            </w:div>
            <w:div w:id="1806703873">
              <w:marLeft w:val="0"/>
              <w:marRight w:val="0"/>
              <w:marTop w:val="0"/>
              <w:marBottom w:val="0"/>
              <w:divBdr>
                <w:top w:val="none" w:sz="0" w:space="0" w:color="auto"/>
                <w:left w:val="none" w:sz="0" w:space="0" w:color="auto"/>
                <w:bottom w:val="none" w:sz="0" w:space="0" w:color="auto"/>
                <w:right w:val="none" w:sz="0" w:space="0" w:color="auto"/>
              </w:divBdr>
            </w:div>
            <w:div w:id="793869783">
              <w:marLeft w:val="0"/>
              <w:marRight w:val="0"/>
              <w:marTop w:val="0"/>
              <w:marBottom w:val="0"/>
              <w:divBdr>
                <w:top w:val="none" w:sz="0" w:space="0" w:color="auto"/>
                <w:left w:val="none" w:sz="0" w:space="0" w:color="auto"/>
                <w:bottom w:val="none" w:sz="0" w:space="0" w:color="auto"/>
                <w:right w:val="none" w:sz="0" w:space="0" w:color="auto"/>
              </w:divBdr>
            </w:div>
            <w:div w:id="1553888175">
              <w:marLeft w:val="0"/>
              <w:marRight w:val="0"/>
              <w:marTop w:val="0"/>
              <w:marBottom w:val="0"/>
              <w:divBdr>
                <w:top w:val="none" w:sz="0" w:space="0" w:color="auto"/>
                <w:left w:val="none" w:sz="0" w:space="0" w:color="auto"/>
                <w:bottom w:val="none" w:sz="0" w:space="0" w:color="auto"/>
                <w:right w:val="none" w:sz="0" w:space="0" w:color="auto"/>
              </w:divBdr>
            </w:div>
            <w:div w:id="783379992">
              <w:marLeft w:val="0"/>
              <w:marRight w:val="0"/>
              <w:marTop w:val="0"/>
              <w:marBottom w:val="0"/>
              <w:divBdr>
                <w:top w:val="none" w:sz="0" w:space="0" w:color="auto"/>
                <w:left w:val="none" w:sz="0" w:space="0" w:color="auto"/>
                <w:bottom w:val="none" w:sz="0" w:space="0" w:color="auto"/>
                <w:right w:val="none" w:sz="0" w:space="0" w:color="auto"/>
              </w:divBdr>
            </w:div>
            <w:div w:id="624508903">
              <w:marLeft w:val="0"/>
              <w:marRight w:val="0"/>
              <w:marTop w:val="0"/>
              <w:marBottom w:val="0"/>
              <w:divBdr>
                <w:top w:val="none" w:sz="0" w:space="0" w:color="auto"/>
                <w:left w:val="none" w:sz="0" w:space="0" w:color="auto"/>
                <w:bottom w:val="none" w:sz="0" w:space="0" w:color="auto"/>
                <w:right w:val="none" w:sz="0" w:space="0" w:color="auto"/>
              </w:divBdr>
            </w:div>
            <w:div w:id="756168517">
              <w:marLeft w:val="0"/>
              <w:marRight w:val="0"/>
              <w:marTop w:val="0"/>
              <w:marBottom w:val="0"/>
              <w:divBdr>
                <w:top w:val="none" w:sz="0" w:space="0" w:color="auto"/>
                <w:left w:val="none" w:sz="0" w:space="0" w:color="auto"/>
                <w:bottom w:val="none" w:sz="0" w:space="0" w:color="auto"/>
                <w:right w:val="none" w:sz="0" w:space="0" w:color="auto"/>
              </w:divBdr>
            </w:div>
            <w:div w:id="1560289526">
              <w:marLeft w:val="0"/>
              <w:marRight w:val="0"/>
              <w:marTop w:val="0"/>
              <w:marBottom w:val="0"/>
              <w:divBdr>
                <w:top w:val="none" w:sz="0" w:space="0" w:color="auto"/>
                <w:left w:val="none" w:sz="0" w:space="0" w:color="auto"/>
                <w:bottom w:val="none" w:sz="0" w:space="0" w:color="auto"/>
                <w:right w:val="none" w:sz="0" w:space="0" w:color="auto"/>
              </w:divBdr>
            </w:div>
            <w:div w:id="541018938">
              <w:marLeft w:val="0"/>
              <w:marRight w:val="0"/>
              <w:marTop w:val="0"/>
              <w:marBottom w:val="0"/>
              <w:divBdr>
                <w:top w:val="none" w:sz="0" w:space="0" w:color="auto"/>
                <w:left w:val="none" w:sz="0" w:space="0" w:color="auto"/>
                <w:bottom w:val="none" w:sz="0" w:space="0" w:color="auto"/>
                <w:right w:val="none" w:sz="0" w:space="0" w:color="auto"/>
              </w:divBdr>
            </w:div>
            <w:div w:id="145124610">
              <w:marLeft w:val="0"/>
              <w:marRight w:val="0"/>
              <w:marTop w:val="0"/>
              <w:marBottom w:val="0"/>
              <w:divBdr>
                <w:top w:val="none" w:sz="0" w:space="0" w:color="auto"/>
                <w:left w:val="none" w:sz="0" w:space="0" w:color="auto"/>
                <w:bottom w:val="none" w:sz="0" w:space="0" w:color="auto"/>
                <w:right w:val="none" w:sz="0" w:space="0" w:color="auto"/>
              </w:divBdr>
            </w:div>
            <w:div w:id="82924190">
              <w:marLeft w:val="0"/>
              <w:marRight w:val="0"/>
              <w:marTop w:val="0"/>
              <w:marBottom w:val="0"/>
              <w:divBdr>
                <w:top w:val="none" w:sz="0" w:space="0" w:color="auto"/>
                <w:left w:val="none" w:sz="0" w:space="0" w:color="auto"/>
                <w:bottom w:val="none" w:sz="0" w:space="0" w:color="auto"/>
                <w:right w:val="none" w:sz="0" w:space="0" w:color="auto"/>
              </w:divBdr>
            </w:div>
            <w:div w:id="384841609">
              <w:marLeft w:val="0"/>
              <w:marRight w:val="0"/>
              <w:marTop w:val="0"/>
              <w:marBottom w:val="0"/>
              <w:divBdr>
                <w:top w:val="none" w:sz="0" w:space="0" w:color="auto"/>
                <w:left w:val="none" w:sz="0" w:space="0" w:color="auto"/>
                <w:bottom w:val="none" w:sz="0" w:space="0" w:color="auto"/>
                <w:right w:val="none" w:sz="0" w:space="0" w:color="auto"/>
              </w:divBdr>
            </w:div>
            <w:div w:id="694185879">
              <w:marLeft w:val="0"/>
              <w:marRight w:val="0"/>
              <w:marTop w:val="0"/>
              <w:marBottom w:val="0"/>
              <w:divBdr>
                <w:top w:val="none" w:sz="0" w:space="0" w:color="auto"/>
                <w:left w:val="none" w:sz="0" w:space="0" w:color="auto"/>
                <w:bottom w:val="none" w:sz="0" w:space="0" w:color="auto"/>
                <w:right w:val="none" w:sz="0" w:space="0" w:color="auto"/>
              </w:divBdr>
            </w:div>
            <w:div w:id="201136569">
              <w:marLeft w:val="0"/>
              <w:marRight w:val="0"/>
              <w:marTop w:val="0"/>
              <w:marBottom w:val="0"/>
              <w:divBdr>
                <w:top w:val="none" w:sz="0" w:space="0" w:color="auto"/>
                <w:left w:val="none" w:sz="0" w:space="0" w:color="auto"/>
                <w:bottom w:val="none" w:sz="0" w:space="0" w:color="auto"/>
                <w:right w:val="none" w:sz="0" w:space="0" w:color="auto"/>
              </w:divBdr>
            </w:div>
            <w:div w:id="1816020569">
              <w:marLeft w:val="0"/>
              <w:marRight w:val="0"/>
              <w:marTop w:val="0"/>
              <w:marBottom w:val="0"/>
              <w:divBdr>
                <w:top w:val="none" w:sz="0" w:space="0" w:color="auto"/>
                <w:left w:val="none" w:sz="0" w:space="0" w:color="auto"/>
                <w:bottom w:val="none" w:sz="0" w:space="0" w:color="auto"/>
                <w:right w:val="none" w:sz="0" w:space="0" w:color="auto"/>
              </w:divBdr>
            </w:div>
            <w:div w:id="1550647833">
              <w:marLeft w:val="0"/>
              <w:marRight w:val="0"/>
              <w:marTop w:val="0"/>
              <w:marBottom w:val="0"/>
              <w:divBdr>
                <w:top w:val="none" w:sz="0" w:space="0" w:color="auto"/>
                <w:left w:val="none" w:sz="0" w:space="0" w:color="auto"/>
                <w:bottom w:val="none" w:sz="0" w:space="0" w:color="auto"/>
                <w:right w:val="none" w:sz="0" w:space="0" w:color="auto"/>
              </w:divBdr>
            </w:div>
            <w:div w:id="181018824">
              <w:marLeft w:val="0"/>
              <w:marRight w:val="0"/>
              <w:marTop w:val="0"/>
              <w:marBottom w:val="0"/>
              <w:divBdr>
                <w:top w:val="none" w:sz="0" w:space="0" w:color="auto"/>
                <w:left w:val="none" w:sz="0" w:space="0" w:color="auto"/>
                <w:bottom w:val="none" w:sz="0" w:space="0" w:color="auto"/>
                <w:right w:val="none" w:sz="0" w:space="0" w:color="auto"/>
              </w:divBdr>
            </w:div>
            <w:div w:id="757016414">
              <w:marLeft w:val="0"/>
              <w:marRight w:val="0"/>
              <w:marTop w:val="0"/>
              <w:marBottom w:val="0"/>
              <w:divBdr>
                <w:top w:val="none" w:sz="0" w:space="0" w:color="auto"/>
                <w:left w:val="none" w:sz="0" w:space="0" w:color="auto"/>
                <w:bottom w:val="none" w:sz="0" w:space="0" w:color="auto"/>
                <w:right w:val="none" w:sz="0" w:space="0" w:color="auto"/>
              </w:divBdr>
            </w:div>
            <w:div w:id="1562474417">
              <w:marLeft w:val="0"/>
              <w:marRight w:val="0"/>
              <w:marTop w:val="0"/>
              <w:marBottom w:val="0"/>
              <w:divBdr>
                <w:top w:val="none" w:sz="0" w:space="0" w:color="auto"/>
                <w:left w:val="none" w:sz="0" w:space="0" w:color="auto"/>
                <w:bottom w:val="none" w:sz="0" w:space="0" w:color="auto"/>
                <w:right w:val="none" w:sz="0" w:space="0" w:color="auto"/>
              </w:divBdr>
            </w:div>
            <w:div w:id="1951164077">
              <w:marLeft w:val="0"/>
              <w:marRight w:val="0"/>
              <w:marTop w:val="0"/>
              <w:marBottom w:val="0"/>
              <w:divBdr>
                <w:top w:val="none" w:sz="0" w:space="0" w:color="auto"/>
                <w:left w:val="none" w:sz="0" w:space="0" w:color="auto"/>
                <w:bottom w:val="none" w:sz="0" w:space="0" w:color="auto"/>
                <w:right w:val="none" w:sz="0" w:space="0" w:color="auto"/>
              </w:divBdr>
            </w:div>
            <w:div w:id="577833771">
              <w:marLeft w:val="0"/>
              <w:marRight w:val="0"/>
              <w:marTop w:val="0"/>
              <w:marBottom w:val="0"/>
              <w:divBdr>
                <w:top w:val="none" w:sz="0" w:space="0" w:color="auto"/>
                <w:left w:val="none" w:sz="0" w:space="0" w:color="auto"/>
                <w:bottom w:val="none" w:sz="0" w:space="0" w:color="auto"/>
                <w:right w:val="none" w:sz="0" w:space="0" w:color="auto"/>
              </w:divBdr>
            </w:div>
            <w:div w:id="1818302604">
              <w:marLeft w:val="0"/>
              <w:marRight w:val="0"/>
              <w:marTop w:val="0"/>
              <w:marBottom w:val="0"/>
              <w:divBdr>
                <w:top w:val="none" w:sz="0" w:space="0" w:color="auto"/>
                <w:left w:val="none" w:sz="0" w:space="0" w:color="auto"/>
                <w:bottom w:val="none" w:sz="0" w:space="0" w:color="auto"/>
                <w:right w:val="none" w:sz="0" w:space="0" w:color="auto"/>
              </w:divBdr>
            </w:div>
            <w:div w:id="843936586">
              <w:marLeft w:val="0"/>
              <w:marRight w:val="0"/>
              <w:marTop w:val="0"/>
              <w:marBottom w:val="0"/>
              <w:divBdr>
                <w:top w:val="none" w:sz="0" w:space="0" w:color="auto"/>
                <w:left w:val="none" w:sz="0" w:space="0" w:color="auto"/>
                <w:bottom w:val="none" w:sz="0" w:space="0" w:color="auto"/>
                <w:right w:val="none" w:sz="0" w:space="0" w:color="auto"/>
              </w:divBdr>
            </w:div>
            <w:div w:id="84885675">
              <w:marLeft w:val="0"/>
              <w:marRight w:val="0"/>
              <w:marTop w:val="0"/>
              <w:marBottom w:val="0"/>
              <w:divBdr>
                <w:top w:val="none" w:sz="0" w:space="0" w:color="auto"/>
                <w:left w:val="none" w:sz="0" w:space="0" w:color="auto"/>
                <w:bottom w:val="none" w:sz="0" w:space="0" w:color="auto"/>
                <w:right w:val="none" w:sz="0" w:space="0" w:color="auto"/>
              </w:divBdr>
            </w:div>
            <w:div w:id="2015767311">
              <w:marLeft w:val="0"/>
              <w:marRight w:val="0"/>
              <w:marTop w:val="0"/>
              <w:marBottom w:val="0"/>
              <w:divBdr>
                <w:top w:val="none" w:sz="0" w:space="0" w:color="auto"/>
                <w:left w:val="none" w:sz="0" w:space="0" w:color="auto"/>
                <w:bottom w:val="none" w:sz="0" w:space="0" w:color="auto"/>
                <w:right w:val="none" w:sz="0" w:space="0" w:color="auto"/>
              </w:divBdr>
            </w:div>
            <w:div w:id="51660830">
              <w:marLeft w:val="0"/>
              <w:marRight w:val="0"/>
              <w:marTop w:val="0"/>
              <w:marBottom w:val="0"/>
              <w:divBdr>
                <w:top w:val="none" w:sz="0" w:space="0" w:color="auto"/>
                <w:left w:val="none" w:sz="0" w:space="0" w:color="auto"/>
                <w:bottom w:val="none" w:sz="0" w:space="0" w:color="auto"/>
                <w:right w:val="none" w:sz="0" w:space="0" w:color="auto"/>
              </w:divBdr>
            </w:div>
            <w:div w:id="1072004378">
              <w:marLeft w:val="0"/>
              <w:marRight w:val="0"/>
              <w:marTop w:val="0"/>
              <w:marBottom w:val="0"/>
              <w:divBdr>
                <w:top w:val="none" w:sz="0" w:space="0" w:color="auto"/>
                <w:left w:val="none" w:sz="0" w:space="0" w:color="auto"/>
                <w:bottom w:val="none" w:sz="0" w:space="0" w:color="auto"/>
                <w:right w:val="none" w:sz="0" w:space="0" w:color="auto"/>
              </w:divBdr>
            </w:div>
            <w:div w:id="113449302">
              <w:marLeft w:val="0"/>
              <w:marRight w:val="0"/>
              <w:marTop w:val="0"/>
              <w:marBottom w:val="0"/>
              <w:divBdr>
                <w:top w:val="none" w:sz="0" w:space="0" w:color="auto"/>
                <w:left w:val="none" w:sz="0" w:space="0" w:color="auto"/>
                <w:bottom w:val="none" w:sz="0" w:space="0" w:color="auto"/>
                <w:right w:val="none" w:sz="0" w:space="0" w:color="auto"/>
              </w:divBdr>
            </w:div>
            <w:div w:id="19094873">
              <w:marLeft w:val="0"/>
              <w:marRight w:val="0"/>
              <w:marTop w:val="0"/>
              <w:marBottom w:val="0"/>
              <w:divBdr>
                <w:top w:val="none" w:sz="0" w:space="0" w:color="auto"/>
                <w:left w:val="none" w:sz="0" w:space="0" w:color="auto"/>
                <w:bottom w:val="none" w:sz="0" w:space="0" w:color="auto"/>
                <w:right w:val="none" w:sz="0" w:space="0" w:color="auto"/>
              </w:divBdr>
            </w:div>
            <w:div w:id="933320298">
              <w:marLeft w:val="0"/>
              <w:marRight w:val="0"/>
              <w:marTop w:val="0"/>
              <w:marBottom w:val="0"/>
              <w:divBdr>
                <w:top w:val="none" w:sz="0" w:space="0" w:color="auto"/>
                <w:left w:val="none" w:sz="0" w:space="0" w:color="auto"/>
                <w:bottom w:val="none" w:sz="0" w:space="0" w:color="auto"/>
                <w:right w:val="none" w:sz="0" w:space="0" w:color="auto"/>
              </w:divBdr>
            </w:div>
            <w:div w:id="1272859170">
              <w:marLeft w:val="0"/>
              <w:marRight w:val="0"/>
              <w:marTop w:val="0"/>
              <w:marBottom w:val="0"/>
              <w:divBdr>
                <w:top w:val="none" w:sz="0" w:space="0" w:color="auto"/>
                <w:left w:val="none" w:sz="0" w:space="0" w:color="auto"/>
                <w:bottom w:val="none" w:sz="0" w:space="0" w:color="auto"/>
                <w:right w:val="none" w:sz="0" w:space="0" w:color="auto"/>
              </w:divBdr>
            </w:div>
            <w:div w:id="441582566">
              <w:marLeft w:val="0"/>
              <w:marRight w:val="0"/>
              <w:marTop w:val="0"/>
              <w:marBottom w:val="0"/>
              <w:divBdr>
                <w:top w:val="none" w:sz="0" w:space="0" w:color="auto"/>
                <w:left w:val="none" w:sz="0" w:space="0" w:color="auto"/>
                <w:bottom w:val="none" w:sz="0" w:space="0" w:color="auto"/>
                <w:right w:val="none" w:sz="0" w:space="0" w:color="auto"/>
              </w:divBdr>
            </w:div>
            <w:div w:id="574165391">
              <w:marLeft w:val="0"/>
              <w:marRight w:val="0"/>
              <w:marTop w:val="0"/>
              <w:marBottom w:val="0"/>
              <w:divBdr>
                <w:top w:val="none" w:sz="0" w:space="0" w:color="auto"/>
                <w:left w:val="none" w:sz="0" w:space="0" w:color="auto"/>
                <w:bottom w:val="none" w:sz="0" w:space="0" w:color="auto"/>
                <w:right w:val="none" w:sz="0" w:space="0" w:color="auto"/>
              </w:divBdr>
            </w:div>
            <w:div w:id="869341541">
              <w:marLeft w:val="0"/>
              <w:marRight w:val="0"/>
              <w:marTop w:val="0"/>
              <w:marBottom w:val="0"/>
              <w:divBdr>
                <w:top w:val="none" w:sz="0" w:space="0" w:color="auto"/>
                <w:left w:val="none" w:sz="0" w:space="0" w:color="auto"/>
                <w:bottom w:val="none" w:sz="0" w:space="0" w:color="auto"/>
                <w:right w:val="none" w:sz="0" w:space="0" w:color="auto"/>
              </w:divBdr>
            </w:div>
            <w:div w:id="1073350895">
              <w:marLeft w:val="0"/>
              <w:marRight w:val="0"/>
              <w:marTop w:val="0"/>
              <w:marBottom w:val="0"/>
              <w:divBdr>
                <w:top w:val="none" w:sz="0" w:space="0" w:color="auto"/>
                <w:left w:val="none" w:sz="0" w:space="0" w:color="auto"/>
                <w:bottom w:val="none" w:sz="0" w:space="0" w:color="auto"/>
                <w:right w:val="none" w:sz="0" w:space="0" w:color="auto"/>
              </w:divBdr>
            </w:div>
            <w:div w:id="1337462636">
              <w:marLeft w:val="0"/>
              <w:marRight w:val="0"/>
              <w:marTop w:val="0"/>
              <w:marBottom w:val="0"/>
              <w:divBdr>
                <w:top w:val="none" w:sz="0" w:space="0" w:color="auto"/>
                <w:left w:val="none" w:sz="0" w:space="0" w:color="auto"/>
                <w:bottom w:val="none" w:sz="0" w:space="0" w:color="auto"/>
                <w:right w:val="none" w:sz="0" w:space="0" w:color="auto"/>
              </w:divBdr>
            </w:div>
            <w:div w:id="531766648">
              <w:marLeft w:val="0"/>
              <w:marRight w:val="0"/>
              <w:marTop w:val="0"/>
              <w:marBottom w:val="0"/>
              <w:divBdr>
                <w:top w:val="none" w:sz="0" w:space="0" w:color="auto"/>
                <w:left w:val="none" w:sz="0" w:space="0" w:color="auto"/>
                <w:bottom w:val="none" w:sz="0" w:space="0" w:color="auto"/>
                <w:right w:val="none" w:sz="0" w:space="0" w:color="auto"/>
              </w:divBdr>
            </w:div>
            <w:div w:id="649091328">
              <w:marLeft w:val="0"/>
              <w:marRight w:val="0"/>
              <w:marTop w:val="0"/>
              <w:marBottom w:val="0"/>
              <w:divBdr>
                <w:top w:val="none" w:sz="0" w:space="0" w:color="auto"/>
                <w:left w:val="none" w:sz="0" w:space="0" w:color="auto"/>
                <w:bottom w:val="none" w:sz="0" w:space="0" w:color="auto"/>
                <w:right w:val="none" w:sz="0" w:space="0" w:color="auto"/>
              </w:divBdr>
            </w:div>
            <w:div w:id="165444928">
              <w:marLeft w:val="0"/>
              <w:marRight w:val="0"/>
              <w:marTop w:val="0"/>
              <w:marBottom w:val="0"/>
              <w:divBdr>
                <w:top w:val="none" w:sz="0" w:space="0" w:color="auto"/>
                <w:left w:val="none" w:sz="0" w:space="0" w:color="auto"/>
                <w:bottom w:val="none" w:sz="0" w:space="0" w:color="auto"/>
                <w:right w:val="none" w:sz="0" w:space="0" w:color="auto"/>
              </w:divBdr>
            </w:div>
            <w:div w:id="962928942">
              <w:marLeft w:val="0"/>
              <w:marRight w:val="0"/>
              <w:marTop w:val="0"/>
              <w:marBottom w:val="0"/>
              <w:divBdr>
                <w:top w:val="none" w:sz="0" w:space="0" w:color="auto"/>
                <w:left w:val="none" w:sz="0" w:space="0" w:color="auto"/>
                <w:bottom w:val="none" w:sz="0" w:space="0" w:color="auto"/>
                <w:right w:val="none" w:sz="0" w:space="0" w:color="auto"/>
              </w:divBdr>
            </w:div>
            <w:div w:id="1903904313">
              <w:marLeft w:val="0"/>
              <w:marRight w:val="0"/>
              <w:marTop w:val="0"/>
              <w:marBottom w:val="0"/>
              <w:divBdr>
                <w:top w:val="none" w:sz="0" w:space="0" w:color="auto"/>
                <w:left w:val="none" w:sz="0" w:space="0" w:color="auto"/>
                <w:bottom w:val="none" w:sz="0" w:space="0" w:color="auto"/>
                <w:right w:val="none" w:sz="0" w:space="0" w:color="auto"/>
              </w:divBdr>
            </w:div>
            <w:div w:id="669799659">
              <w:marLeft w:val="0"/>
              <w:marRight w:val="0"/>
              <w:marTop w:val="0"/>
              <w:marBottom w:val="0"/>
              <w:divBdr>
                <w:top w:val="none" w:sz="0" w:space="0" w:color="auto"/>
                <w:left w:val="none" w:sz="0" w:space="0" w:color="auto"/>
                <w:bottom w:val="none" w:sz="0" w:space="0" w:color="auto"/>
                <w:right w:val="none" w:sz="0" w:space="0" w:color="auto"/>
              </w:divBdr>
            </w:div>
            <w:div w:id="1330521171">
              <w:marLeft w:val="0"/>
              <w:marRight w:val="0"/>
              <w:marTop w:val="0"/>
              <w:marBottom w:val="0"/>
              <w:divBdr>
                <w:top w:val="none" w:sz="0" w:space="0" w:color="auto"/>
                <w:left w:val="none" w:sz="0" w:space="0" w:color="auto"/>
                <w:bottom w:val="none" w:sz="0" w:space="0" w:color="auto"/>
                <w:right w:val="none" w:sz="0" w:space="0" w:color="auto"/>
              </w:divBdr>
            </w:div>
            <w:div w:id="149978870">
              <w:marLeft w:val="0"/>
              <w:marRight w:val="0"/>
              <w:marTop w:val="0"/>
              <w:marBottom w:val="0"/>
              <w:divBdr>
                <w:top w:val="none" w:sz="0" w:space="0" w:color="auto"/>
                <w:left w:val="none" w:sz="0" w:space="0" w:color="auto"/>
                <w:bottom w:val="none" w:sz="0" w:space="0" w:color="auto"/>
                <w:right w:val="none" w:sz="0" w:space="0" w:color="auto"/>
              </w:divBdr>
            </w:div>
            <w:div w:id="1094591597">
              <w:marLeft w:val="0"/>
              <w:marRight w:val="0"/>
              <w:marTop w:val="0"/>
              <w:marBottom w:val="0"/>
              <w:divBdr>
                <w:top w:val="none" w:sz="0" w:space="0" w:color="auto"/>
                <w:left w:val="none" w:sz="0" w:space="0" w:color="auto"/>
                <w:bottom w:val="none" w:sz="0" w:space="0" w:color="auto"/>
                <w:right w:val="none" w:sz="0" w:space="0" w:color="auto"/>
              </w:divBdr>
            </w:div>
            <w:div w:id="1868568494">
              <w:marLeft w:val="0"/>
              <w:marRight w:val="0"/>
              <w:marTop w:val="0"/>
              <w:marBottom w:val="0"/>
              <w:divBdr>
                <w:top w:val="none" w:sz="0" w:space="0" w:color="auto"/>
                <w:left w:val="none" w:sz="0" w:space="0" w:color="auto"/>
                <w:bottom w:val="none" w:sz="0" w:space="0" w:color="auto"/>
                <w:right w:val="none" w:sz="0" w:space="0" w:color="auto"/>
              </w:divBdr>
            </w:div>
            <w:div w:id="2029335216">
              <w:marLeft w:val="0"/>
              <w:marRight w:val="0"/>
              <w:marTop w:val="0"/>
              <w:marBottom w:val="0"/>
              <w:divBdr>
                <w:top w:val="none" w:sz="0" w:space="0" w:color="auto"/>
                <w:left w:val="none" w:sz="0" w:space="0" w:color="auto"/>
                <w:bottom w:val="none" w:sz="0" w:space="0" w:color="auto"/>
                <w:right w:val="none" w:sz="0" w:space="0" w:color="auto"/>
              </w:divBdr>
            </w:div>
            <w:div w:id="395011297">
              <w:marLeft w:val="0"/>
              <w:marRight w:val="0"/>
              <w:marTop w:val="0"/>
              <w:marBottom w:val="0"/>
              <w:divBdr>
                <w:top w:val="none" w:sz="0" w:space="0" w:color="auto"/>
                <w:left w:val="none" w:sz="0" w:space="0" w:color="auto"/>
                <w:bottom w:val="none" w:sz="0" w:space="0" w:color="auto"/>
                <w:right w:val="none" w:sz="0" w:space="0" w:color="auto"/>
              </w:divBdr>
            </w:div>
            <w:div w:id="524640489">
              <w:marLeft w:val="0"/>
              <w:marRight w:val="0"/>
              <w:marTop w:val="0"/>
              <w:marBottom w:val="0"/>
              <w:divBdr>
                <w:top w:val="none" w:sz="0" w:space="0" w:color="auto"/>
                <w:left w:val="none" w:sz="0" w:space="0" w:color="auto"/>
                <w:bottom w:val="none" w:sz="0" w:space="0" w:color="auto"/>
                <w:right w:val="none" w:sz="0" w:space="0" w:color="auto"/>
              </w:divBdr>
            </w:div>
            <w:div w:id="1985085558">
              <w:marLeft w:val="0"/>
              <w:marRight w:val="0"/>
              <w:marTop w:val="0"/>
              <w:marBottom w:val="0"/>
              <w:divBdr>
                <w:top w:val="none" w:sz="0" w:space="0" w:color="auto"/>
                <w:left w:val="none" w:sz="0" w:space="0" w:color="auto"/>
                <w:bottom w:val="none" w:sz="0" w:space="0" w:color="auto"/>
                <w:right w:val="none" w:sz="0" w:space="0" w:color="auto"/>
              </w:divBdr>
            </w:div>
            <w:div w:id="599484051">
              <w:marLeft w:val="0"/>
              <w:marRight w:val="0"/>
              <w:marTop w:val="0"/>
              <w:marBottom w:val="0"/>
              <w:divBdr>
                <w:top w:val="none" w:sz="0" w:space="0" w:color="auto"/>
                <w:left w:val="none" w:sz="0" w:space="0" w:color="auto"/>
                <w:bottom w:val="none" w:sz="0" w:space="0" w:color="auto"/>
                <w:right w:val="none" w:sz="0" w:space="0" w:color="auto"/>
              </w:divBdr>
            </w:div>
            <w:div w:id="1319111456">
              <w:marLeft w:val="0"/>
              <w:marRight w:val="0"/>
              <w:marTop w:val="0"/>
              <w:marBottom w:val="0"/>
              <w:divBdr>
                <w:top w:val="none" w:sz="0" w:space="0" w:color="auto"/>
                <w:left w:val="none" w:sz="0" w:space="0" w:color="auto"/>
                <w:bottom w:val="none" w:sz="0" w:space="0" w:color="auto"/>
                <w:right w:val="none" w:sz="0" w:space="0" w:color="auto"/>
              </w:divBdr>
            </w:div>
            <w:div w:id="1158964823">
              <w:marLeft w:val="0"/>
              <w:marRight w:val="0"/>
              <w:marTop w:val="0"/>
              <w:marBottom w:val="0"/>
              <w:divBdr>
                <w:top w:val="none" w:sz="0" w:space="0" w:color="auto"/>
                <w:left w:val="none" w:sz="0" w:space="0" w:color="auto"/>
                <w:bottom w:val="none" w:sz="0" w:space="0" w:color="auto"/>
                <w:right w:val="none" w:sz="0" w:space="0" w:color="auto"/>
              </w:divBdr>
            </w:div>
            <w:div w:id="777917181">
              <w:marLeft w:val="0"/>
              <w:marRight w:val="0"/>
              <w:marTop w:val="0"/>
              <w:marBottom w:val="0"/>
              <w:divBdr>
                <w:top w:val="none" w:sz="0" w:space="0" w:color="auto"/>
                <w:left w:val="none" w:sz="0" w:space="0" w:color="auto"/>
                <w:bottom w:val="none" w:sz="0" w:space="0" w:color="auto"/>
                <w:right w:val="none" w:sz="0" w:space="0" w:color="auto"/>
              </w:divBdr>
            </w:div>
            <w:div w:id="273875531">
              <w:marLeft w:val="0"/>
              <w:marRight w:val="0"/>
              <w:marTop w:val="0"/>
              <w:marBottom w:val="0"/>
              <w:divBdr>
                <w:top w:val="none" w:sz="0" w:space="0" w:color="auto"/>
                <w:left w:val="none" w:sz="0" w:space="0" w:color="auto"/>
                <w:bottom w:val="none" w:sz="0" w:space="0" w:color="auto"/>
                <w:right w:val="none" w:sz="0" w:space="0" w:color="auto"/>
              </w:divBdr>
            </w:div>
            <w:div w:id="2120946689">
              <w:marLeft w:val="0"/>
              <w:marRight w:val="0"/>
              <w:marTop w:val="0"/>
              <w:marBottom w:val="0"/>
              <w:divBdr>
                <w:top w:val="none" w:sz="0" w:space="0" w:color="auto"/>
                <w:left w:val="none" w:sz="0" w:space="0" w:color="auto"/>
                <w:bottom w:val="none" w:sz="0" w:space="0" w:color="auto"/>
                <w:right w:val="none" w:sz="0" w:space="0" w:color="auto"/>
              </w:divBdr>
            </w:div>
            <w:div w:id="129253167">
              <w:marLeft w:val="0"/>
              <w:marRight w:val="0"/>
              <w:marTop w:val="0"/>
              <w:marBottom w:val="0"/>
              <w:divBdr>
                <w:top w:val="none" w:sz="0" w:space="0" w:color="auto"/>
                <w:left w:val="none" w:sz="0" w:space="0" w:color="auto"/>
                <w:bottom w:val="none" w:sz="0" w:space="0" w:color="auto"/>
                <w:right w:val="none" w:sz="0" w:space="0" w:color="auto"/>
              </w:divBdr>
            </w:div>
            <w:div w:id="2140605964">
              <w:marLeft w:val="0"/>
              <w:marRight w:val="0"/>
              <w:marTop w:val="0"/>
              <w:marBottom w:val="0"/>
              <w:divBdr>
                <w:top w:val="none" w:sz="0" w:space="0" w:color="auto"/>
                <w:left w:val="none" w:sz="0" w:space="0" w:color="auto"/>
                <w:bottom w:val="none" w:sz="0" w:space="0" w:color="auto"/>
                <w:right w:val="none" w:sz="0" w:space="0" w:color="auto"/>
              </w:divBdr>
            </w:div>
            <w:div w:id="1715621613">
              <w:marLeft w:val="0"/>
              <w:marRight w:val="0"/>
              <w:marTop w:val="0"/>
              <w:marBottom w:val="0"/>
              <w:divBdr>
                <w:top w:val="none" w:sz="0" w:space="0" w:color="auto"/>
                <w:left w:val="none" w:sz="0" w:space="0" w:color="auto"/>
                <w:bottom w:val="none" w:sz="0" w:space="0" w:color="auto"/>
                <w:right w:val="none" w:sz="0" w:space="0" w:color="auto"/>
              </w:divBdr>
            </w:div>
            <w:div w:id="2044086173">
              <w:marLeft w:val="0"/>
              <w:marRight w:val="0"/>
              <w:marTop w:val="0"/>
              <w:marBottom w:val="0"/>
              <w:divBdr>
                <w:top w:val="none" w:sz="0" w:space="0" w:color="auto"/>
                <w:left w:val="none" w:sz="0" w:space="0" w:color="auto"/>
                <w:bottom w:val="none" w:sz="0" w:space="0" w:color="auto"/>
                <w:right w:val="none" w:sz="0" w:space="0" w:color="auto"/>
              </w:divBdr>
            </w:div>
            <w:div w:id="1808817551">
              <w:marLeft w:val="0"/>
              <w:marRight w:val="0"/>
              <w:marTop w:val="0"/>
              <w:marBottom w:val="0"/>
              <w:divBdr>
                <w:top w:val="none" w:sz="0" w:space="0" w:color="auto"/>
                <w:left w:val="none" w:sz="0" w:space="0" w:color="auto"/>
                <w:bottom w:val="none" w:sz="0" w:space="0" w:color="auto"/>
                <w:right w:val="none" w:sz="0" w:space="0" w:color="auto"/>
              </w:divBdr>
            </w:div>
            <w:div w:id="1227912489">
              <w:marLeft w:val="0"/>
              <w:marRight w:val="0"/>
              <w:marTop w:val="0"/>
              <w:marBottom w:val="0"/>
              <w:divBdr>
                <w:top w:val="none" w:sz="0" w:space="0" w:color="auto"/>
                <w:left w:val="none" w:sz="0" w:space="0" w:color="auto"/>
                <w:bottom w:val="none" w:sz="0" w:space="0" w:color="auto"/>
                <w:right w:val="none" w:sz="0" w:space="0" w:color="auto"/>
              </w:divBdr>
            </w:div>
            <w:div w:id="1316957324">
              <w:marLeft w:val="0"/>
              <w:marRight w:val="0"/>
              <w:marTop w:val="0"/>
              <w:marBottom w:val="0"/>
              <w:divBdr>
                <w:top w:val="none" w:sz="0" w:space="0" w:color="auto"/>
                <w:left w:val="none" w:sz="0" w:space="0" w:color="auto"/>
                <w:bottom w:val="none" w:sz="0" w:space="0" w:color="auto"/>
                <w:right w:val="none" w:sz="0" w:space="0" w:color="auto"/>
              </w:divBdr>
            </w:div>
            <w:div w:id="348531583">
              <w:marLeft w:val="0"/>
              <w:marRight w:val="0"/>
              <w:marTop w:val="0"/>
              <w:marBottom w:val="0"/>
              <w:divBdr>
                <w:top w:val="none" w:sz="0" w:space="0" w:color="auto"/>
                <w:left w:val="none" w:sz="0" w:space="0" w:color="auto"/>
                <w:bottom w:val="none" w:sz="0" w:space="0" w:color="auto"/>
                <w:right w:val="none" w:sz="0" w:space="0" w:color="auto"/>
              </w:divBdr>
            </w:div>
            <w:div w:id="705256764">
              <w:marLeft w:val="0"/>
              <w:marRight w:val="0"/>
              <w:marTop w:val="0"/>
              <w:marBottom w:val="0"/>
              <w:divBdr>
                <w:top w:val="none" w:sz="0" w:space="0" w:color="auto"/>
                <w:left w:val="none" w:sz="0" w:space="0" w:color="auto"/>
                <w:bottom w:val="none" w:sz="0" w:space="0" w:color="auto"/>
                <w:right w:val="none" w:sz="0" w:space="0" w:color="auto"/>
              </w:divBdr>
            </w:div>
            <w:div w:id="1523275790">
              <w:marLeft w:val="0"/>
              <w:marRight w:val="0"/>
              <w:marTop w:val="0"/>
              <w:marBottom w:val="0"/>
              <w:divBdr>
                <w:top w:val="none" w:sz="0" w:space="0" w:color="auto"/>
                <w:left w:val="none" w:sz="0" w:space="0" w:color="auto"/>
                <w:bottom w:val="none" w:sz="0" w:space="0" w:color="auto"/>
                <w:right w:val="none" w:sz="0" w:space="0" w:color="auto"/>
              </w:divBdr>
            </w:div>
            <w:div w:id="887913367">
              <w:marLeft w:val="0"/>
              <w:marRight w:val="0"/>
              <w:marTop w:val="0"/>
              <w:marBottom w:val="0"/>
              <w:divBdr>
                <w:top w:val="none" w:sz="0" w:space="0" w:color="auto"/>
                <w:left w:val="none" w:sz="0" w:space="0" w:color="auto"/>
                <w:bottom w:val="none" w:sz="0" w:space="0" w:color="auto"/>
                <w:right w:val="none" w:sz="0" w:space="0" w:color="auto"/>
              </w:divBdr>
            </w:div>
            <w:div w:id="1850481523">
              <w:marLeft w:val="0"/>
              <w:marRight w:val="0"/>
              <w:marTop w:val="0"/>
              <w:marBottom w:val="0"/>
              <w:divBdr>
                <w:top w:val="none" w:sz="0" w:space="0" w:color="auto"/>
                <w:left w:val="none" w:sz="0" w:space="0" w:color="auto"/>
                <w:bottom w:val="none" w:sz="0" w:space="0" w:color="auto"/>
                <w:right w:val="none" w:sz="0" w:space="0" w:color="auto"/>
              </w:divBdr>
            </w:div>
            <w:div w:id="685328448">
              <w:marLeft w:val="0"/>
              <w:marRight w:val="0"/>
              <w:marTop w:val="0"/>
              <w:marBottom w:val="0"/>
              <w:divBdr>
                <w:top w:val="none" w:sz="0" w:space="0" w:color="auto"/>
                <w:left w:val="none" w:sz="0" w:space="0" w:color="auto"/>
                <w:bottom w:val="none" w:sz="0" w:space="0" w:color="auto"/>
                <w:right w:val="none" w:sz="0" w:space="0" w:color="auto"/>
              </w:divBdr>
            </w:div>
            <w:div w:id="1490704722">
              <w:marLeft w:val="0"/>
              <w:marRight w:val="0"/>
              <w:marTop w:val="0"/>
              <w:marBottom w:val="0"/>
              <w:divBdr>
                <w:top w:val="none" w:sz="0" w:space="0" w:color="auto"/>
                <w:left w:val="none" w:sz="0" w:space="0" w:color="auto"/>
                <w:bottom w:val="none" w:sz="0" w:space="0" w:color="auto"/>
                <w:right w:val="none" w:sz="0" w:space="0" w:color="auto"/>
              </w:divBdr>
            </w:div>
            <w:div w:id="1285041922">
              <w:marLeft w:val="0"/>
              <w:marRight w:val="0"/>
              <w:marTop w:val="0"/>
              <w:marBottom w:val="0"/>
              <w:divBdr>
                <w:top w:val="none" w:sz="0" w:space="0" w:color="auto"/>
                <w:left w:val="none" w:sz="0" w:space="0" w:color="auto"/>
                <w:bottom w:val="none" w:sz="0" w:space="0" w:color="auto"/>
                <w:right w:val="none" w:sz="0" w:space="0" w:color="auto"/>
              </w:divBdr>
            </w:div>
            <w:div w:id="1684360020">
              <w:marLeft w:val="0"/>
              <w:marRight w:val="0"/>
              <w:marTop w:val="0"/>
              <w:marBottom w:val="0"/>
              <w:divBdr>
                <w:top w:val="none" w:sz="0" w:space="0" w:color="auto"/>
                <w:left w:val="none" w:sz="0" w:space="0" w:color="auto"/>
                <w:bottom w:val="none" w:sz="0" w:space="0" w:color="auto"/>
                <w:right w:val="none" w:sz="0" w:space="0" w:color="auto"/>
              </w:divBdr>
            </w:div>
            <w:div w:id="2033413430">
              <w:marLeft w:val="0"/>
              <w:marRight w:val="0"/>
              <w:marTop w:val="0"/>
              <w:marBottom w:val="0"/>
              <w:divBdr>
                <w:top w:val="none" w:sz="0" w:space="0" w:color="auto"/>
                <w:left w:val="none" w:sz="0" w:space="0" w:color="auto"/>
                <w:bottom w:val="none" w:sz="0" w:space="0" w:color="auto"/>
                <w:right w:val="none" w:sz="0" w:space="0" w:color="auto"/>
              </w:divBdr>
            </w:div>
            <w:div w:id="16653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26429">
      <w:bodyDiv w:val="1"/>
      <w:marLeft w:val="0"/>
      <w:marRight w:val="0"/>
      <w:marTop w:val="0"/>
      <w:marBottom w:val="0"/>
      <w:divBdr>
        <w:top w:val="none" w:sz="0" w:space="0" w:color="auto"/>
        <w:left w:val="none" w:sz="0" w:space="0" w:color="auto"/>
        <w:bottom w:val="none" w:sz="0" w:space="0" w:color="auto"/>
        <w:right w:val="none" w:sz="0" w:space="0" w:color="auto"/>
      </w:divBdr>
      <w:divsChild>
        <w:div w:id="1594126228">
          <w:marLeft w:val="0"/>
          <w:marRight w:val="0"/>
          <w:marTop w:val="0"/>
          <w:marBottom w:val="0"/>
          <w:divBdr>
            <w:top w:val="none" w:sz="0" w:space="0" w:color="auto"/>
            <w:left w:val="none" w:sz="0" w:space="0" w:color="auto"/>
            <w:bottom w:val="none" w:sz="0" w:space="0" w:color="auto"/>
            <w:right w:val="none" w:sz="0" w:space="0" w:color="auto"/>
          </w:divBdr>
          <w:divsChild>
            <w:div w:id="979336970">
              <w:marLeft w:val="0"/>
              <w:marRight w:val="0"/>
              <w:marTop w:val="0"/>
              <w:marBottom w:val="0"/>
              <w:divBdr>
                <w:top w:val="none" w:sz="0" w:space="0" w:color="auto"/>
                <w:left w:val="none" w:sz="0" w:space="0" w:color="auto"/>
                <w:bottom w:val="none" w:sz="0" w:space="0" w:color="auto"/>
                <w:right w:val="none" w:sz="0" w:space="0" w:color="auto"/>
              </w:divBdr>
            </w:div>
            <w:div w:id="1586572069">
              <w:marLeft w:val="0"/>
              <w:marRight w:val="0"/>
              <w:marTop w:val="0"/>
              <w:marBottom w:val="0"/>
              <w:divBdr>
                <w:top w:val="none" w:sz="0" w:space="0" w:color="auto"/>
                <w:left w:val="none" w:sz="0" w:space="0" w:color="auto"/>
                <w:bottom w:val="none" w:sz="0" w:space="0" w:color="auto"/>
                <w:right w:val="none" w:sz="0" w:space="0" w:color="auto"/>
              </w:divBdr>
            </w:div>
            <w:div w:id="1037899284">
              <w:marLeft w:val="0"/>
              <w:marRight w:val="0"/>
              <w:marTop w:val="0"/>
              <w:marBottom w:val="0"/>
              <w:divBdr>
                <w:top w:val="none" w:sz="0" w:space="0" w:color="auto"/>
                <w:left w:val="none" w:sz="0" w:space="0" w:color="auto"/>
                <w:bottom w:val="none" w:sz="0" w:space="0" w:color="auto"/>
                <w:right w:val="none" w:sz="0" w:space="0" w:color="auto"/>
              </w:divBdr>
            </w:div>
            <w:div w:id="426467431">
              <w:marLeft w:val="0"/>
              <w:marRight w:val="0"/>
              <w:marTop w:val="0"/>
              <w:marBottom w:val="0"/>
              <w:divBdr>
                <w:top w:val="none" w:sz="0" w:space="0" w:color="auto"/>
                <w:left w:val="none" w:sz="0" w:space="0" w:color="auto"/>
                <w:bottom w:val="none" w:sz="0" w:space="0" w:color="auto"/>
                <w:right w:val="none" w:sz="0" w:space="0" w:color="auto"/>
              </w:divBdr>
            </w:div>
            <w:div w:id="109129683">
              <w:marLeft w:val="0"/>
              <w:marRight w:val="0"/>
              <w:marTop w:val="0"/>
              <w:marBottom w:val="0"/>
              <w:divBdr>
                <w:top w:val="none" w:sz="0" w:space="0" w:color="auto"/>
                <w:left w:val="none" w:sz="0" w:space="0" w:color="auto"/>
                <w:bottom w:val="none" w:sz="0" w:space="0" w:color="auto"/>
                <w:right w:val="none" w:sz="0" w:space="0" w:color="auto"/>
              </w:divBdr>
            </w:div>
            <w:div w:id="1102605856">
              <w:marLeft w:val="0"/>
              <w:marRight w:val="0"/>
              <w:marTop w:val="0"/>
              <w:marBottom w:val="0"/>
              <w:divBdr>
                <w:top w:val="none" w:sz="0" w:space="0" w:color="auto"/>
                <w:left w:val="none" w:sz="0" w:space="0" w:color="auto"/>
                <w:bottom w:val="none" w:sz="0" w:space="0" w:color="auto"/>
                <w:right w:val="none" w:sz="0" w:space="0" w:color="auto"/>
              </w:divBdr>
            </w:div>
            <w:div w:id="1974166021">
              <w:marLeft w:val="0"/>
              <w:marRight w:val="0"/>
              <w:marTop w:val="0"/>
              <w:marBottom w:val="0"/>
              <w:divBdr>
                <w:top w:val="none" w:sz="0" w:space="0" w:color="auto"/>
                <w:left w:val="none" w:sz="0" w:space="0" w:color="auto"/>
                <w:bottom w:val="none" w:sz="0" w:space="0" w:color="auto"/>
                <w:right w:val="none" w:sz="0" w:space="0" w:color="auto"/>
              </w:divBdr>
            </w:div>
            <w:div w:id="1875076892">
              <w:marLeft w:val="0"/>
              <w:marRight w:val="0"/>
              <w:marTop w:val="0"/>
              <w:marBottom w:val="0"/>
              <w:divBdr>
                <w:top w:val="none" w:sz="0" w:space="0" w:color="auto"/>
                <w:left w:val="none" w:sz="0" w:space="0" w:color="auto"/>
                <w:bottom w:val="none" w:sz="0" w:space="0" w:color="auto"/>
                <w:right w:val="none" w:sz="0" w:space="0" w:color="auto"/>
              </w:divBdr>
            </w:div>
            <w:div w:id="1007251072">
              <w:marLeft w:val="0"/>
              <w:marRight w:val="0"/>
              <w:marTop w:val="0"/>
              <w:marBottom w:val="0"/>
              <w:divBdr>
                <w:top w:val="none" w:sz="0" w:space="0" w:color="auto"/>
                <w:left w:val="none" w:sz="0" w:space="0" w:color="auto"/>
                <w:bottom w:val="none" w:sz="0" w:space="0" w:color="auto"/>
                <w:right w:val="none" w:sz="0" w:space="0" w:color="auto"/>
              </w:divBdr>
            </w:div>
            <w:div w:id="1042898007">
              <w:marLeft w:val="0"/>
              <w:marRight w:val="0"/>
              <w:marTop w:val="0"/>
              <w:marBottom w:val="0"/>
              <w:divBdr>
                <w:top w:val="none" w:sz="0" w:space="0" w:color="auto"/>
                <w:left w:val="none" w:sz="0" w:space="0" w:color="auto"/>
                <w:bottom w:val="none" w:sz="0" w:space="0" w:color="auto"/>
                <w:right w:val="none" w:sz="0" w:space="0" w:color="auto"/>
              </w:divBdr>
            </w:div>
            <w:div w:id="157120637">
              <w:marLeft w:val="0"/>
              <w:marRight w:val="0"/>
              <w:marTop w:val="0"/>
              <w:marBottom w:val="0"/>
              <w:divBdr>
                <w:top w:val="none" w:sz="0" w:space="0" w:color="auto"/>
                <w:left w:val="none" w:sz="0" w:space="0" w:color="auto"/>
                <w:bottom w:val="none" w:sz="0" w:space="0" w:color="auto"/>
                <w:right w:val="none" w:sz="0" w:space="0" w:color="auto"/>
              </w:divBdr>
            </w:div>
            <w:div w:id="1912495994">
              <w:marLeft w:val="0"/>
              <w:marRight w:val="0"/>
              <w:marTop w:val="0"/>
              <w:marBottom w:val="0"/>
              <w:divBdr>
                <w:top w:val="none" w:sz="0" w:space="0" w:color="auto"/>
                <w:left w:val="none" w:sz="0" w:space="0" w:color="auto"/>
                <w:bottom w:val="none" w:sz="0" w:space="0" w:color="auto"/>
                <w:right w:val="none" w:sz="0" w:space="0" w:color="auto"/>
              </w:divBdr>
            </w:div>
            <w:div w:id="1831480235">
              <w:marLeft w:val="0"/>
              <w:marRight w:val="0"/>
              <w:marTop w:val="0"/>
              <w:marBottom w:val="0"/>
              <w:divBdr>
                <w:top w:val="none" w:sz="0" w:space="0" w:color="auto"/>
                <w:left w:val="none" w:sz="0" w:space="0" w:color="auto"/>
                <w:bottom w:val="none" w:sz="0" w:space="0" w:color="auto"/>
                <w:right w:val="none" w:sz="0" w:space="0" w:color="auto"/>
              </w:divBdr>
            </w:div>
            <w:div w:id="1584341614">
              <w:marLeft w:val="0"/>
              <w:marRight w:val="0"/>
              <w:marTop w:val="0"/>
              <w:marBottom w:val="0"/>
              <w:divBdr>
                <w:top w:val="none" w:sz="0" w:space="0" w:color="auto"/>
                <w:left w:val="none" w:sz="0" w:space="0" w:color="auto"/>
                <w:bottom w:val="none" w:sz="0" w:space="0" w:color="auto"/>
                <w:right w:val="none" w:sz="0" w:space="0" w:color="auto"/>
              </w:divBdr>
            </w:div>
            <w:div w:id="2034378708">
              <w:marLeft w:val="0"/>
              <w:marRight w:val="0"/>
              <w:marTop w:val="0"/>
              <w:marBottom w:val="0"/>
              <w:divBdr>
                <w:top w:val="none" w:sz="0" w:space="0" w:color="auto"/>
                <w:left w:val="none" w:sz="0" w:space="0" w:color="auto"/>
                <w:bottom w:val="none" w:sz="0" w:space="0" w:color="auto"/>
                <w:right w:val="none" w:sz="0" w:space="0" w:color="auto"/>
              </w:divBdr>
            </w:div>
            <w:div w:id="157498207">
              <w:marLeft w:val="0"/>
              <w:marRight w:val="0"/>
              <w:marTop w:val="0"/>
              <w:marBottom w:val="0"/>
              <w:divBdr>
                <w:top w:val="none" w:sz="0" w:space="0" w:color="auto"/>
                <w:left w:val="none" w:sz="0" w:space="0" w:color="auto"/>
                <w:bottom w:val="none" w:sz="0" w:space="0" w:color="auto"/>
                <w:right w:val="none" w:sz="0" w:space="0" w:color="auto"/>
              </w:divBdr>
            </w:div>
            <w:div w:id="894196110">
              <w:marLeft w:val="0"/>
              <w:marRight w:val="0"/>
              <w:marTop w:val="0"/>
              <w:marBottom w:val="0"/>
              <w:divBdr>
                <w:top w:val="none" w:sz="0" w:space="0" w:color="auto"/>
                <w:left w:val="none" w:sz="0" w:space="0" w:color="auto"/>
                <w:bottom w:val="none" w:sz="0" w:space="0" w:color="auto"/>
                <w:right w:val="none" w:sz="0" w:space="0" w:color="auto"/>
              </w:divBdr>
            </w:div>
            <w:div w:id="995885416">
              <w:marLeft w:val="0"/>
              <w:marRight w:val="0"/>
              <w:marTop w:val="0"/>
              <w:marBottom w:val="0"/>
              <w:divBdr>
                <w:top w:val="none" w:sz="0" w:space="0" w:color="auto"/>
                <w:left w:val="none" w:sz="0" w:space="0" w:color="auto"/>
                <w:bottom w:val="none" w:sz="0" w:space="0" w:color="auto"/>
                <w:right w:val="none" w:sz="0" w:space="0" w:color="auto"/>
              </w:divBdr>
            </w:div>
            <w:div w:id="1847164326">
              <w:marLeft w:val="0"/>
              <w:marRight w:val="0"/>
              <w:marTop w:val="0"/>
              <w:marBottom w:val="0"/>
              <w:divBdr>
                <w:top w:val="none" w:sz="0" w:space="0" w:color="auto"/>
                <w:left w:val="none" w:sz="0" w:space="0" w:color="auto"/>
                <w:bottom w:val="none" w:sz="0" w:space="0" w:color="auto"/>
                <w:right w:val="none" w:sz="0" w:space="0" w:color="auto"/>
              </w:divBdr>
            </w:div>
            <w:div w:id="51663372">
              <w:marLeft w:val="0"/>
              <w:marRight w:val="0"/>
              <w:marTop w:val="0"/>
              <w:marBottom w:val="0"/>
              <w:divBdr>
                <w:top w:val="none" w:sz="0" w:space="0" w:color="auto"/>
                <w:left w:val="none" w:sz="0" w:space="0" w:color="auto"/>
                <w:bottom w:val="none" w:sz="0" w:space="0" w:color="auto"/>
                <w:right w:val="none" w:sz="0" w:space="0" w:color="auto"/>
              </w:divBdr>
            </w:div>
            <w:div w:id="788667295">
              <w:marLeft w:val="0"/>
              <w:marRight w:val="0"/>
              <w:marTop w:val="0"/>
              <w:marBottom w:val="0"/>
              <w:divBdr>
                <w:top w:val="none" w:sz="0" w:space="0" w:color="auto"/>
                <w:left w:val="none" w:sz="0" w:space="0" w:color="auto"/>
                <w:bottom w:val="none" w:sz="0" w:space="0" w:color="auto"/>
                <w:right w:val="none" w:sz="0" w:space="0" w:color="auto"/>
              </w:divBdr>
            </w:div>
            <w:div w:id="771360988">
              <w:marLeft w:val="0"/>
              <w:marRight w:val="0"/>
              <w:marTop w:val="0"/>
              <w:marBottom w:val="0"/>
              <w:divBdr>
                <w:top w:val="none" w:sz="0" w:space="0" w:color="auto"/>
                <w:left w:val="none" w:sz="0" w:space="0" w:color="auto"/>
                <w:bottom w:val="none" w:sz="0" w:space="0" w:color="auto"/>
                <w:right w:val="none" w:sz="0" w:space="0" w:color="auto"/>
              </w:divBdr>
            </w:div>
            <w:div w:id="1547446158">
              <w:marLeft w:val="0"/>
              <w:marRight w:val="0"/>
              <w:marTop w:val="0"/>
              <w:marBottom w:val="0"/>
              <w:divBdr>
                <w:top w:val="none" w:sz="0" w:space="0" w:color="auto"/>
                <w:left w:val="none" w:sz="0" w:space="0" w:color="auto"/>
                <w:bottom w:val="none" w:sz="0" w:space="0" w:color="auto"/>
                <w:right w:val="none" w:sz="0" w:space="0" w:color="auto"/>
              </w:divBdr>
            </w:div>
            <w:div w:id="1995599478">
              <w:marLeft w:val="0"/>
              <w:marRight w:val="0"/>
              <w:marTop w:val="0"/>
              <w:marBottom w:val="0"/>
              <w:divBdr>
                <w:top w:val="none" w:sz="0" w:space="0" w:color="auto"/>
                <w:left w:val="none" w:sz="0" w:space="0" w:color="auto"/>
                <w:bottom w:val="none" w:sz="0" w:space="0" w:color="auto"/>
                <w:right w:val="none" w:sz="0" w:space="0" w:color="auto"/>
              </w:divBdr>
            </w:div>
            <w:div w:id="1035538544">
              <w:marLeft w:val="0"/>
              <w:marRight w:val="0"/>
              <w:marTop w:val="0"/>
              <w:marBottom w:val="0"/>
              <w:divBdr>
                <w:top w:val="none" w:sz="0" w:space="0" w:color="auto"/>
                <w:left w:val="none" w:sz="0" w:space="0" w:color="auto"/>
                <w:bottom w:val="none" w:sz="0" w:space="0" w:color="auto"/>
                <w:right w:val="none" w:sz="0" w:space="0" w:color="auto"/>
              </w:divBdr>
            </w:div>
            <w:div w:id="713312044">
              <w:marLeft w:val="0"/>
              <w:marRight w:val="0"/>
              <w:marTop w:val="0"/>
              <w:marBottom w:val="0"/>
              <w:divBdr>
                <w:top w:val="none" w:sz="0" w:space="0" w:color="auto"/>
                <w:left w:val="none" w:sz="0" w:space="0" w:color="auto"/>
                <w:bottom w:val="none" w:sz="0" w:space="0" w:color="auto"/>
                <w:right w:val="none" w:sz="0" w:space="0" w:color="auto"/>
              </w:divBdr>
            </w:div>
            <w:div w:id="144392560">
              <w:marLeft w:val="0"/>
              <w:marRight w:val="0"/>
              <w:marTop w:val="0"/>
              <w:marBottom w:val="0"/>
              <w:divBdr>
                <w:top w:val="none" w:sz="0" w:space="0" w:color="auto"/>
                <w:left w:val="none" w:sz="0" w:space="0" w:color="auto"/>
                <w:bottom w:val="none" w:sz="0" w:space="0" w:color="auto"/>
                <w:right w:val="none" w:sz="0" w:space="0" w:color="auto"/>
              </w:divBdr>
            </w:div>
            <w:div w:id="2006081729">
              <w:marLeft w:val="0"/>
              <w:marRight w:val="0"/>
              <w:marTop w:val="0"/>
              <w:marBottom w:val="0"/>
              <w:divBdr>
                <w:top w:val="none" w:sz="0" w:space="0" w:color="auto"/>
                <w:left w:val="none" w:sz="0" w:space="0" w:color="auto"/>
                <w:bottom w:val="none" w:sz="0" w:space="0" w:color="auto"/>
                <w:right w:val="none" w:sz="0" w:space="0" w:color="auto"/>
              </w:divBdr>
            </w:div>
            <w:div w:id="1907300414">
              <w:marLeft w:val="0"/>
              <w:marRight w:val="0"/>
              <w:marTop w:val="0"/>
              <w:marBottom w:val="0"/>
              <w:divBdr>
                <w:top w:val="none" w:sz="0" w:space="0" w:color="auto"/>
                <w:left w:val="none" w:sz="0" w:space="0" w:color="auto"/>
                <w:bottom w:val="none" w:sz="0" w:space="0" w:color="auto"/>
                <w:right w:val="none" w:sz="0" w:space="0" w:color="auto"/>
              </w:divBdr>
            </w:div>
            <w:div w:id="45841097">
              <w:marLeft w:val="0"/>
              <w:marRight w:val="0"/>
              <w:marTop w:val="0"/>
              <w:marBottom w:val="0"/>
              <w:divBdr>
                <w:top w:val="none" w:sz="0" w:space="0" w:color="auto"/>
                <w:left w:val="none" w:sz="0" w:space="0" w:color="auto"/>
                <w:bottom w:val="none" w:sz="0" w:space="0" w:color="auto"/>
                <w:right w:val="none" w:sz="0" w:space="0" w:color="auto"/>
              </w:divBdr>
            </w:div>
            <w:div w:id="345327462">
              <w:marLeft w:val="0"/>
              <w:marRight w:val="0"/>
              <w:marTop w:val="0"/>
              <w:marBottom w:val="0"/>
              <w:divBdr>
                <w:top w:val="none" w:sz="0" w:space="0" w:color="auto"/>
                <w:left w:val="none" w:sz="0" w:space="0" w:color="auto"/>
                <w:bottom w:val="none" w:sz="0" w:space="0" w:color="auto"/>
                <w:right w:val="none" w:sz="0" w:space="0" w:color="auto"/>
              </w:divBdr>
            </w:div>
            <w:div w:id="532422540">
              <w:marLeft w:val="0"/>
              <w:marRight w:val="0"/>
              <w:marTop w:val="0"/>
              <w:marBottom w:val="0"/>
              <w:divBdr>
                <w:top w:val="none" w:sz="0" w:space="0" w:color="auto"/>
                <w:left w:val="none" w:sz="0" w:space="0" w:color="auto"/>
                <w:bottom w:val="none" w:sz="0" w:space="0" w:color="auto"/>
                <w:right w:val="none" w:sz="0" w:space="0" w:color="auto"/>
              </w:divBdr>
            </w:div>
            <w:div w:id="1540317036">
              <w:marLeft w:val="0"/>
              <w:marRight w:val="0"/>
              <w:marTop w:val="0"/>
              <w:marBottom w:val="0"/>
              <w:divBdr>
                <w:top w:val="none" w:sz="0" w:space="0" w:color="auto"/>
                <w:left w:val="none" w:sz="0" w:space="0" w:color="auto"/>
                <w:bottom w:val="none" w:sz="0" w:space="0" w:color="auto"/>
                <w:right w:val="none" w:sz="0" w:space="0" w:color="auto"/>
              </w:divBdr>
            </w:div>
            <w:div w:id="1381588562">
              <w:marLeft w:val="0"/>
              <w:marRight w:val="0"/>
              <w:marTop w:val="0"/>
              <w:marBottom w:val="0"/>
              <w:divBdr>
                <w:top w:val="none" w:sz="0" w:space="0" w:color="auto"/>
                <w:left w:val="none" w:sz="0" w:space="0" w:color="auto"/>
                <w:bottom w:val="none" w:sz="0" w:space="0" w:color="auto"/>
                <w:right w:val="none" w:sz="0" w:space="0" w:color="auto"/>
              </w:divBdr>
            </w:div>
            <w:div w:id="359480127">
              <w:marLeft w:val="0"/>
              <w:marRight w:val="0"/>
              <w:marTop w:val="0"/>
              <w:marBottom w:val="0"/>
              <w:divBdr>
                <w:top w:val="none" w:sz="0" w:space="0" w:color="auto"/>
                <w:left w:val="none" w:sz="0" w:space="0" w:color="auto"/>
                <w:bottom w:val="none" w:sz="0" w:space="0" w:color="auto"/>
                <w:right w:val="none" w:sz="0" w:space="0" w:color="auto"/>
              </w:divBdr>
            </w:div>
            <w:div w:id="23867096">
              <w:marLeft w:val="0"/>
              <w:marRight w:val="0"/>
              <w:marTop w:val="0"/>
              <w:marBottom w:val="0"/>
              <w:divBdr>
                <w:top w:val="none" w:sz="0" w:space="0" w:color="auto"/>
                <w:left w:val="none" w:sz="0" w:space="0" w:color="auto"/>
                <w:bottom w:val="none" w:sz="0" w:space="0" w:color="auto"/>
                <w:right w:val="none" w:sz="0" w:space="0" w:color="auto"/>
              </w:divBdr>
            </w:div>
            <w:div w:id="633488622">
              <w:marLeft w:val="0"/>
              <w:marRight w:val="0"/>
              <w:marTop w:val="0"/>
              <w:marBottom w:val="0"/>
              <w:divBdr>
                <w:top w:val="none" w:sz="0" w:space="0" w:color="auto"/>
                <w:left w:val="none" w:sz="0" w:space="0" w:color="auto"/>
                <w:bottom w:val="none" w:sz="0" w:space="0" w:color="auto"/>
                <w:right w:val="none" w:sz="0" w:space="0" w:color="auto"/>
              </w:divBdr>
            </w:div>
            <w:div w:id="1760171788">
              <w:marLeft w:val="0"/>
              <w:marRight w:val="0"/>
              <w:marTop w:val="0"/>
              <w:marBottom w:val="0"/>
              <w:divBdr>
                <w:top w:val="none" w:sz="0" w:space="0" w:color="auto"/>
                <w:left w:val="none" w:sz="0" w:space="0" w:color="auto"/>
                <w:bottom w:val="none" w:sz="0" w:space="0" w:color="auto"/>
                <w:right w:val="none" w:sz="0" w:space="0" w:color="auto"/>
              </w:divBdr>
            </w:div>
            <w:div w:id="1101409476">
              <w:marLeft w:val="0"/>
              <w:marRight w:val="0"/>
              <w:marTop w:val="0"/>
              <w:marBottom w:val="0"/>
              <w:divBdr>
                <w:top w:val="none" w:sz="0" w:space="0" w:color="auto"/>
                <w:left w:val="none" w:sz="0" w:space="0" w:color="auto"/>
                <w:bottom w:val="none" w:sz="0" w:space="0" w:color="auto"/>
                <w:right w:val="none" w:sz="0" w:space="0" w:color="auto"/>
              </w:divBdr>
            </w:div>
            <w:div w:id="1992713176">
              <w:marLeft w:val="0"/>
              <w:marRight w:val="0"/>
              <w:marTop w:val="0"/>
              <w:marBottom w:val="0"/>
              <w:divBdr>
                <w:top w:val="none" w:sz="0" w:space="0" w:color="auto"/>
                <w:left w:val="none" w:sz="0" w:space="0" w:color="auto"/>
                <w:bottom w:val="none" w:sz="0" w:space="0" w:color="auto"/>
                <w:right w:val="none" w:sz="0" w:space="0" w:color="auto"/>
              </w:divBdr>
            </w:div>
            <w:div w:id="208231200">
              <w:marLeft w:val="0"/>
              <w:marRight w:val="0"/>
              <w:marTop w:val="0"/>
              <w:marBottom w:val="0"/>
              <w:divBdr>
                <w:top w:val="none" w:sz="0" w:space="0" w:color="auto"/>
                <w:left w:val="none" w:sz="0" w:space="0" w:color="auto"/>
                <w:bottom w:val="none" w:sz="0" w:space="0" w:color="auto"/>
                <w:right w:val="none" w:sz="0" w:space="0" w:color="auto"/>
              </w:divBdr>
            </w:div>
            <w:div w:id="2109233687">
              <w:marLeft w:val="0"/>
              <w:marRight w:val="0"/>
              <w:marTop w:val="0"/>
              <w:marBottom w:val="0"/>
              <w:divBdr>
                <w:top w:val="none" w:sz="0" w:space="0" w:color="auto"/>
                <w:left w:val="none" w:sz="0" w:space="0" w:color="auto"/>
                <w:bottom w:val="none" w:sz="0" w:space="0" w:color="auto"/>
                <w:right w:val="none" w:sz="0" w:space="0" w:color="auto"/>
              </w:divBdr>
            </w:div>
            <w:div w:id="1395355201">
              <w:marLeft w:val="0"/>
              <w:marRight w:val="0"/>
              <w:marTop w:val="0"/>
              <w:marBottom w:val="0"/>
              <w:divBdr>
                <w:top w:val="none" w:sz="0" w:space="0" w:color="auto"/>
                <w:left w:val="none" w:sz="0" w:space="0" w:color="auto"/>
                <w:bottom w:val="none" w:sz="0" w:space="0" w:color="auto"/>
                <w:right w:val="none" w:sz="0" w:space="0" w:color="auto"/>
              </w:divBdr>
            </w:div>
            <w:div w:id="1748913565">
              <w:marLeft w:val="0"/>
              <w:marRight w:val="0"/>
              <w:marTop w:val="0"/>
              <w:marBottom w:val="0"/>
              <w:divBdr>
                <w:top w:val="none" w:sz="0" w:space="0" w:color="auto"/>
                <w:left w:val="none" w:sz="0" w:space="0" w:color="auto"/>
                <w:bottom w:val="none" w:sz="0" w:space="0" w:color="auto"/>
                <w:right w:val="none" w:sz="0" w:space="0" w:color="auto"/>
              </w:divBdr>
            </w:div>
            <w:div w:id="843321562">
              <w:marLeft w:val="0"/>
              <w:marRight w:val="0"/>
              <w:marTop w:val="0"/>
              <w:marBottom w:val="0"/>
              <w:divBdr>
                <w:top w:val="none" w:sz="0" w:space="0" w:color="auto"/>
                <w:left w:val="none" w:sz="0" w:space="0" w:color="auto"/>
                <w:bottom w:val="none" w:sz="0" w:space="0" w:color="auto"/>
                <w:right w:val="none" w:sz="0" w:space="0" w:color="auto"/>
              </w:divBdr>
            </w:div>
            <w:div w:id="188222708">
              <w:marLeft w:val="0"/>
              <w:marRight w:val="0"/>
              <w:marTop w:val="0"/>
              <w:marBottom w:val="0"/>
              <w:divBdr>
                <w:top w:val="none" w:sz="0" w:space="0" w:color="auto"/>
                <w:left w:val="none" w:sz="0" w:space="0" w:color="auto"/>
                <w:bottom w:val="none" w:sz="0" w:space="0" w:color="auto"/>
                <w:right w:val="none" w:sz="0" w:space="0" w:color="auto"/>
              </w:divBdr>
            </w:div>
            <w:div w:id="1998193021">
              <w:marLeft w:val="0"/>
              <w:marRight w:val="0"/>
              <w:marTop w:val="0"/>
              <w:marBottom w:val="0"/>
              <w:divBdr>
                <w:top w:val="none" w:sz="0" w:space="0" w:color="auto"/>
                <w:left w:val="none" w:sz="0" w:space="0" w:color="auto"/>
                <w:bottom w:val="none" w:sz="0" w:space="0" w:color="auto"/>
                <w:right w:val="none" w:sz="0" w:space="0" w:color="auto"/>
              </w:divBdr>
            </w:div>
            <w:div w:id="6322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26877460">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139">
      <w:bodyDiv w:val="1"/>
      <w:marLeft w:val="0"/>
      <w:marRight w:val="0"/>
      <w:marTop w:val="0"/>
      <w:marBottom w:val="0"/>
      <w:divBdr>
        <w:top w:val="none" w:sz="0" w:space="0" w:color="auto"/>
        <w:left w:val="none" w:sz="0" w:space="0" w:color="auto"/>
        <w:bottom w:val="none" w:sz="0" w:space="0" w:color="auto"/>
        <w:right w:val="none" w:sz="0" w:space="0" w:color="auto"/>
      </w:divBdr>
    </w:div>
    <w:div w:id="763571795">
      <w:bodyDiv w:val="1"/>
      <w:marLeft w:val="0"/>
      <w:marRight w:val="0"/>
      <w:marTop w:val="0"/>
      <w:marBottom w:val="0"/>
      <w:divBdr>
        <w:top w:val="none" w:sz="0" w:space="0" w:color="auto"/>
        <w:left w:val="none" w:sz="0" w:space="0" w:color="auto"/>
        <w:bottom w:val="none" w:sz="0" w:space="0" w:color="auto"/>
        <w:right w:val="none" w:sz="0" w:space="0" w:color="auto"/>
      </w:divBdr>
      <w:divsChild>
        <w:div w:id="1242524287">
          <w:marLeft w:val="0"/>
          <w:marRight w:val="0"/>
          <w:marTop w:val="0"/>
          <w:marBottom w:val="0"/>
          <w:divBdr>
            <w:top w:val="none" w:sz="0" w:space="0" w:color="auto"/>
            <w:left w:val="none" w:sz="0" w:space="0" w:color="auto"/>
            <w:bottom w:val="none" w:sz="0" w:space="0" w:color="auto"/>
            <w:right w:val="none" w:sz="0" w:space="0" w:color="auto"/>
          </w:divBdr>
          <w:divsChild>
            <w:div w:id="1877427414">
              <w:marLeft w:val="0"/>
              <w:marRight w:val="0"/>
              <w:marTop w:val="0"/>
              <w:marBottom w:val="0"/>
              <w:divBdr>
                <w:top w:val="none" w:sz="0" w:space="0" w:color="auto"/>
                <w:left w:val="none" w:sz="0" w:space="0" w:color="auto"/>
                <w:bottom w:val="none" w:sz="0" w:space="0" w:color="auto"/>
                <w:right w:val="none" w:sz="0" w:space="0" w:color="auto"/>
              </w:divBdr>
            </w:div>
            <w:div w:id="1962370536">
              <w:marLeft w:val="0"/>
              <w:marRight w:val="0"/>
              <w:marTop w:val="0"/>
              <w:marBottom w:val="0"/>
              <w:divBdr>
                <w:top w:val="none" w:sz="0" w:space="0" w:color="auto"/>
                <w:left w:val="none" w:sz="0" w:space="0" w:color="auto"/>
                <w:bottom w:val="none" w:sz="0" w:space="0" w:color="auto"/>
                <w:right w:val="none" w:sz="0" w:space="0" w:color="auto"/>
              </w:divBdr>
            </w:div>
            <w:div w:id="751969454">
              <w:marLeft w:val="0"/>
              <w:marRight w:val="0"/>
              <w:marTop w:val="0"/>
              <w:marBottom w:val="0"/>
              <w:divBdr>
                <w:top w:val="none" w:sz="0" w:space="0" w:color="auto"/>
                <w:left w:val="none" w:sz="0" w:space="0" w:color="auto"/>
                <w:bottom w:val="none" w:sz="0" w:space="0" w:color="auto"/>
                <w:right w:val="none" w:sz="0" w:space="0" w:color="auto"/>
              </w:divBdr>
            </w:div>
            <w:div w:id="769930155">
              <w:marLeft w:val="0"/>
              <w:marRight w:val="0"/>
              <w:marTop w:val="0"/>
              <w:marBottom w:val="0"/>
              <w:divBdr>
                <w:top w:val="none" w:sz="0" w:space="0" w:color="auto"/>
                <w:left w:val="none" w:sz="0" w:space="0" w:color="auto"/>
                <w:bottom w:val="none" w:sz="0" w:space="0" w:color="auto"/>
                <w:right w:val="none" w:sz="0" w:space="0" w:color="auto"/>
              </w:divBdr>
            </w:div>
            <w:div w:id="1105729845">
              <w:marLeft w:val="0"/>
              <w:marRight w:val="0"/>
              <w:marTop w:val="0"/>
              <w:marBottom w:val="0"/>
              <w:divBdr>
                <w:top w:val="none" w:sz="0" w:space="0" w:color="auto"/>
                <w:left w:val="none" w:sz="0" w:space="0" w:color="auto"/>
                <w:bottom w:val="none" w:sz="0" w:space="0" w:color="auto"/>
                <w:right w:val="none" w:sz="0" w:space="0" w:color="auto"/>
              </w:divBdr>
            </w:div>
            <w:div w:id="353767648">
              <w:marLeft w:val="0"/>
              <w:marRight w:val="0"/>
              <w:marTop w:val="0"/>
              <w:marBottom w:val="0"/>
              <w:divBdr>
                <w:top w:val="none" w:sz="0" w:space="0" w:color="auto"/>
                <w:left w:val="none" w:sz="0" w:space="0" w:color="auto"/>
                <w:bottom w:val="none" w:sz="0" w:space="0" w:color="auto"/>
                <w:right w:val="none" w:sz="0" w:space="0" w:color="auto"/>
              </w:divBdr>
            </w:div>
            <w:div w:id="2009482246">
              <w:marLeft w:val="0"/>
              <w:marRight w:val="0"/>
              <w:marTop w:val="0"/>
              <w:marBottom w:val="0"/>
              <w:divBdr>
                <w:top w:val="none" w:sz="0" w:space="0" w:color="auto"/>
                <w:left w:val="none" w:sz="0" w:space="0" w:color="auto"/>
                <w:bottom w:val="none" w:sz="0" w:space="0" w:color="auto"/>
                <w:right w:val="none" w:sz="0" w:space="0" w:color="auto"/>
              </w:divBdr>
            </w:div>
            <w:div w:id="765613283">
              <w:marLeft w:val="0"/>
              <w:marRight w:val="0"/>
              <w:marTop w:val="0"/>
              <w:marBottom w:val="0"/>
              <w:divBdr>
                <w:top w:val="none" w:sz="0" w:space="0" w:color="auto"/>
                <w:left w:val="none" w:sz="0" w:space="0" w:color="auto"/>
                <w:bottom w:val="none" w:sz="0" w:space="0" w:color="auto"/>
                <w:right w:val="none" w:sz="0" w:space="0" w:color="auto"/>
              </w:divBdr>
            </w:div>
            <w:div w:id="920603697">
              <w:marLeft w:val="0"/>
              <w:marRight w:val="0"/>
              <w:marTop w:val="0"/>
              <w:marBottom w:val="0"/>
              <w:divBdr>
                <w:top w:val="none" w:sz="0" w:space="0" w:color="auto"/>
                <w:left w:val="none" w:sz="0" w:space="0" w:color="auto"/>
                <w:bottom w:val="none" w:sz="0" w:space="0" w:color="auto"/>
                <w:right w:val="none" w:sz="0" w:space="0" w:color="auto"/>
              </w:divBdr>
            </w:div>
            <w:div w:id="410466262">
              <w:marLeft w:val="0"/>
              <w:marRight w:val="0"/>
              <w:marTop w:val="0"/>
              <w:marBottom w:val="0"/>
              <w:divBdr>
                <w:top w:val="none" w:sz="0" w:space="0" w:color="auto"/>
                <w:left w:val="none" w:sz="0" w:space="0" w:color="auto"/>
                <w:bottom w:val="none" w:sz="0" w:space="0" w:color="auto"/>
                <w:right w:val="none" w:sz="0" w:space="0" w:color="auto"/>
              </w:divBdr>
            </w:div>
            <w:div w:id="499387860">
              <w:marLeft w:val="0"/>
              <w:marRight w:val="0"/>
              <w:marTop w:val="0"/>
              <w:marBottom w:val="0"/>
              <w:divBdr>
                <w:top w:val="none" w:sz="0" w:space="0" w:color="auto"/>
                <w:left w:val="none" w:sz="0" w:space="0" w:color="auto"/>
                <w:bottom w:val="none" w:sz="0" w:space="0" w:color="auto"/>
                <w:right w:val="none" w:sz="0" w:space="0" w:color="auto"/>
              </w:divBdr>
            </w:div>
            <w:div w:id="431517826">
              <w:marLeft w:val="0"/>
              <w:marRight w:val="0"/>
              <w:marTop w:val="0"/>
              <w:marBottom w:val="0"/>
              <w:divBdr>
                <w:top w:val="none" w:sz="0" w:space="0" w:color="auto"/>
                <w:left w:val="none" w:sz="0" w:space="0" w:color="auto"/>
                <w:bottom w:val="none" w:sz="0" w:space="0" w:color="auto"/>
                <w:right w:val="none" w:sz="0" w:space="0" w:color="auto"/>
              </w:divBdr>
            </w:div>
            <w:div w:id="1384599458">
              <w:marLeft w:val="0"/>
              <w:marRight w:val="0"/>
              <w:marTop w:val="0"/>
              <w:marBottom w:val="0"/>
              <w:divBdr>
                <w:top w:val="none" w:sz="0" w:space="0" w:color="auto"/>
                <w:left w:val="none" w:sz="0" w:space="0" w:color="auto"/>
                <w:bottom w:val="none" w:sz="0" w:space="0" w:color="auto"/>
                <w:right w:val="none" w:sz="0" w:space="0" w:color="auto"/>
              </w:divBdr>
            </w:div>
            <w:div w:id="674380148">
              <w:marLeft w:val="0"/>
              <w:marRight w:val="0"/>
              <w:marTop w:val="0"/>
              <w:marBottom w:val="0"/>
              <w:divBdr>
                <w:top w:val="none" w:sz="0" w:space="0" w:color="auto"/>
                <w:left w:val="none" w:sz="0" w:space="0" w:color="auto"/>
                <w:bottom w:val="none" w:sz="0" w:space="0" w:color="auto"/>
                <w:right w:val="none" w:sz="0" w:space="0" w:color="auto"/>
              </w:divBdr>
            </w:div>
            <w:div w:id="653215255">
              <w:marLeft w:val="0"/>
              <w:marRight w:val="0"/>
              <w:marTop w:val="0"/>
              <w:marBottom w:val="0"/>
              <w:divBdr>
                <w:top w:val="none" w:sz="0" w:space="0" w:color="auto"/>
                <w:left w:val="none" w:sz="0" w:space="0" w:color="auto"/>
                <w:bottom w:val="none" w:sz="0" w:space="0" w:color="auto"/>
                <w:right w:val="none" w:sz="0" w:space="0" w:color="auto"/>
              </w:divBdr>
            </w:div>
            <w:div w:id="2074767476">
              <w:marLeft w:val="0"/>
              <w:marRight w:val="0"/>
              <w:marTop w:val="0"/>
              <w:marBottom w:val="0"/>
              <w:divBdr>
                <w:top w:val="none" w:sz="0" w:space="0" w:color="auto"/>
                <w:left w:val="none" w:sz="0" w:space="0" w:color="auto"/>
                <w:bottom w:val="none" w:sz="0" w:space="0" w:color="auto"/>
                <w:right w:val="none" w:sz="0" w:space="0" w:color="auto"/>
              </w:divBdr>
            </w:div>
            <w:div w:id="799106475">
              <w:marLeft w:val="0"/>
              <w:marRight w:val="0"/>
              <w:marTop w:val="0"/>
              <w:marBottom w:val="0"/>
              <w:divBdr>
                <w:top w:val="none" w:sz="0" w:space="0" w:color="auto"/>
                <w:left w:val="none" w:sz="0" w:space="0" w:color="auto"/>
                <w:bottom w:val="none" w:sz="0" w:space="0" w:color="auto"/>
                <w:right w:val="none" w:sz="0" w:space="0" w:color="auto"/>
              </w:divBdr>
            </w:div>
            <w:div w:id="22248711">
              <w:marLeft w:val="0"/>
              <w:marRight w:val="0"/>
              <w:marTop w:val="0"/>
              <w:marBottom w:val="0"/>
              <w:divBdr>
                <w:top w:val="none" w:sz="0" w:space="0" w:color="auto"/>
                <w:left w:val="none" w:sz="0" w:space="0" w:color="auto"/>
                <w:bottom w:val="none" w:sz="0" w:space="0" w:color="auto"/>
                <w:right w:val="none" w:sz="0" w:space="0" w:color="auto"/>
              </w:divBdr>
            </w:div>
            <w:div w:id="623538300">
              <w:marLeft w:val="0"/>
              <w:marRight w:val="0"/>
              <w:marTop w:val="0"/>
              <w:marBottom w:val="0"/>
              <w:divBdr>
                <w:top w:val="none" w:sz="0" w:space="0" w:color="auto"/>
                <w:left w:val="none" w:sz="0" w:space="0" w:color="auto"/>
                <w:bottom w:val="none" w:sz="0" w:space="0" w:color="auto"/>
                <w:right w:val="none" w:sz="0" w:space="0" w:color="auto"/>
              </w:divBdr>
            </w:div>
            <w:div w:id="1810979908">
              <w:marLeft w:val="0"/>
              <w:marRight w:val="0"/>
              <w:marTop w:val="0"/>
              <w:marBottom w:val="0"/>
              <w:divBdr>
                <w:top w:val="none" w:sz="0" w:space="0" w:color="auto"/>
                <w:left w:val="none" w:sz="0" w:space="0" w:color="auto"/>
                <w:bottom w:val="none" w:sz="0" w:space="0" w:color="auto"/>
                <w:right w:val="none" w:sz="0" w:space="0" w:color="auto"/>
              </w:divBdr>
            </w:div>
            <w:div w:id="1373461442">
              <w:marLeft w:val="0"/>
              <w:marRight w:val="0"/>
              <w:marTop w:val="0"/>
              <w:marBottom w:val="0"/>
              <w:divBdr>
                <w:top w:val="none" w:sz="0" w:space="0" w:color="auto"/>
                <w:left w:val="none" w:sz="0" w:space="0" w:color="auto"/>
                <w:bottom w:val="none" w:sz="0" w:space="0" w:color="auto"/>
                <w:right w:val="none" w:sz="0" w:space="0" w:color="auto"/>
              </w:divBdr>
            </w:div>
            <w:div w:id="1438021528">
              <w:marLeft w:val="0"/>
              <w:marRight w:val="0"/>
              <w:marTop w:val="0"/>
              <w:marBottom w:val="0"/>
              <w:divBdr>
                <w:top w:val="none" w:sz="0" w:space="0" w:color="auto"/>
                <w:left w:val="none" w:sz="0" w:space="0" w:color="auto"/>
                <w:bottom w:val="none" w:sz="0" w:space="0" w:color="auto"/>
                <w:right w:val="none" w:sz="0" w:space="0" w:color="auto"/>
              </w:divBdr>
            </w:div>
            <w:div w:id="791824571">
              <w:marLeft w:val="0"/>
              <w:marRight w:val="0"/>
              <w:marTop w:val="0"/>
              <w:marBottom w:val="0"/>
              <w:divBdr>
                <w:top w:val="none" w:sz="0" w:space="0" w:color="auto"/>
                <w:left w:val="none" w:sz="0" w:space="0" w:color="auto"/>
                <w:bottom w:val="none" w:sz="0" w:space="0" w:color="auto"/>
                <w:right w:val="none" w:sz="0" w:space="0" w:color="auto"/>
              </w:divBdr>
            </w:div>
            <w:div w:id="1377393473">
              <w:marLeft w:val="0"/>
              <w:marRight w:val="0"/>
              <w:marTop w:val="0"/>
              <w:marBottom w:val="0"/>
              <w:divBdr>
                <w:top w:val="none" w:sz="0" w:space="0" w:color="auto"/>
                <w:left w:val="none" w:sz="0" w:space="0" w:color="auto"/>
                <w:bottom w:val="none" w:sz="0" w:space="0" w:color="auto"/>
                <w:right w:val="none" w:sz="0" w:space="0" w:color="auto"/>
              </w:divBdr>
            </w:div>
            <w:div w:id="1746141680">
              <w:marLeft w:val="0"/>
              <w:marRight w:val="0"/>
              <w:marTop w:val="0"/>
              <w:marBottom w:val="0"/>
              <w:divBdr>
                <w:top w:val="none" w:sz="0" w:space="0" w:color="auto"/>
                <w:left w:val="none" w:sz="0" w:space="0" w:color="auto"/>
                <w:bottom w:val="none" w:sz="0" w:space="0" w:color="auto"/>
                <w:right w:val="none" w:sz="0" w:space="0" w:color="auto"/>
              </w:divBdr>
            </w:div>
            <w:div w:id="1615088775">
              <w:marLeft w:val="0"/>
              <w:marRight w:val="0"/>
              <w:marTop w:val="0"/>
              <w:marBottom w:val="0"/>
              <w:divBdr>
                <w:top w:val="none" w:sz="0" w:space="0" w:color="auto"/>
                <w:left w:val="none" w:sz="0" w:space="0" w:color="auto"/>
                <w:bottom w:val="none" w:sz="0" w:space="0" w:color="auto"/>
                <w:right w:val="none" w:sz="0" w:space="0" w:color="auto"/>
              </w:divBdr>
            </w:div>
            <w:div w:id="1916284984">
              <w:marLeft w:val="0"/>
              <w:marRight w:val="0"/>
              <w:marTop w:val="0"/>
              <w:marBottom w:val="0"/>
              <w:divBdr>
                <w:top w:val="none" w:sz="0" w:space="0" w:color="auto"/>
                <w:left w:val="none" w:sz="0" w:space="0" w:color="auto"/>
                <w:bottom w:val="none" w:sz="0" w:space="0" w:color="auto"/>
                <w:right w:val="none" w:sz="0" w:space="0" w:color="auto"/>
              </w:divBdr>
            </w:div>
            <w:div w:id="1672294052">
              <w:marLeft w:val="0"/>
              <w:marRight w:val="0"/>
              <w:marTop w:val="0"/>
              <w:marBottom w:val="0"/>
              <w:divBdr>
                <w:top w:val="none" w:sz="0" w:space="0" w:color="auto"/>
                <w:left w:val="none" w:sz="0" w:space="0" w:color="auto"/>
                <w:bottom w:val="none" w:sz="0" w:space="0" w:color="auto"/>
                <w:right w:val="none" w:sz="0" w:space="0" w:color="auto"/>
              </w:divBdr>
            </w:div>
            <w:div w:id="1334840177">
              <w:marLeft w:val="0"/>
              <w:marRight w:val="0"/>
              <w:marTop w:val="0"/>
              <w:marBottom w:val="0"/>
              <w:divBdr>
                <w:top w:val="none" w:sz="0" w:space="0" w:color="auto"/>
                <w:left w:val="none" w:sz="0" w:space="0" w:color="auto"/>
                <w:bottom w:val="none" w:sz="0" w:space="0" w:color="auto"/>
                <w:right w:val="none" w:sz="0" w:space="0" w:color="auto"/>
              </w:divBdr>
            </w:div>
            <w:div w:id="28770671">
              <w:marLeft w:val="0"/>
              <w:marRight w:val="0"/>
              <w:marTop w:val="0"/>
              <w:marBottom w:val="0"/>
              <w:divBdr>
                <w:top w:val="none" w:sz="0" w:space="0" w:color="auto"/>
                <w:left w:val="none" w:sz="0" w:space="0" w:color="auto"/>
                <w:bottom w:val="none" w:sz="0" w:space="0" w:color="auto"/>
                <w:right w:val="none" w:sz="0" w:space="0" w:color="auto"/>
              </w:divBdr>
            </w:div>
            <w:div w:id="229926679">
              <w:marLeft w:val="0"/>
              <w:marRight w:val="0"/>
              <w:marTop w:val="0"/>
              <w:marBottom w:val="0"/>
              <w:divBdr>
                <w:top w:val="none" w:sz="0" w:space="0" w:color="auto"/>
                <w:left w:val="none" w:sz="0" w:space="0" w:color="auto"/>
                <w:bottom w:val="none" w:sz="0" w:space="0" w:color="auto"/>
                <w:right w:val="none" w:sz="0" w:space="0" w:color="auto"/>
              </w:divBdr>
            </w:div>
            <w:div w:id="1973436787">
              <w:marLeft w:val="0"/>
              <w:marRight w:val="0"/>
              <w:marTop w:val="0"/>
              <w:marBottom w:val="0"/>
              <w:divBdr>
                <w:top w:val="none" w:sz="0" w:space="0" w:color="auto"/>
                <w:left w:val="none" w:sz="0" w:space="0" w:color="auto"/>
                <w:bottom w:val="none" w:sz="0" w:space="0" w:color="auto"/>
                <w:right w:val="none" w:sz="0" w:space="0" w:color="auto"/>
              </w:divBdr>
            </w:div>
            <w:div w:id="1850489130">
              <w:marLeft w:val="0"/>
              <w:marRight w:val="0"/>
              <w:marTop w:val="0"/>
              <w:marBottom w:val="0"/>
              <w:divBdr>
                <w:top w:val="none" w:sz="0" w:space="0" w:color="auto"/>
                <w:left w:val="none" w:sz="0" w:space="0" w:color="auto"/>
                <w:bottom w:val="none" w:sz="0" w:space="0" w:color="auto"/>
                <w:right w:val="none" w:sz="0" w:space="0" w:color="auto"/>
              </w:divBdr>
            </w:div>
            <w:div w:id="162279477">
              <w:marLeft w:val="0"/>
              <w:marRight w:val="0"/>
              <w:marTop w:val="0"/>
              <w:marBottom w:val="0"/>
              <w:divBdr>
                <w:top w:val="none" w:sz="0" w:space="0" w:color="auto"/>
                <w:left w:val="none" w:sz="0" w:space="0" w:color="auto"/>
                <w:bottom w:val="none" w:sz="0" w:space="0" w:color="auto"/>
                <w:right w:val="none" w:sz="0" w:space="0" w:color="auto"/>
              </w:divBdr>
            </w:div>
            <w:div w:id="1793666142">
              <w:marLeft w:val="0"/>
              <w:marRight w:val="0"/>
              <w:marTop w:val="0"/>
              <w:marBottom w:val="0"/>
              <w:divBdr>
                <w:top w:val="none" w:sz="0" w:space="0" w:color="auto"/>
                <w:left w:val="none" w:sz="0" w:space="0" w:color="auto"/>
                <w:bottom w:val="none" w:sz="0" w:space="0" w:color="auto"/>
                <w:right w:val="none" w:sz="0" w:space="0" w:color="auto"/>
              </w:divBdr>
            </w:div>
            <w:div w:id="803425855">
              <w:marLeft w:val="0"/>
              <w:marRight w:val="0"/>
              <w:marTop w:val="0"/>
              <w:marBottom w:val="0"/>
              <w:divBdr>
                <w:top w:val="none" w:sz="0" w:space="0" w:color="auto"/>
                <w:left w:val="none" w:sz="0" w:space="0" w:color="auto"/>
                <w:bottom w:val="none" w:sz="0" w:space="0" w:color="auto"/>
                <w:right w:val="none" w:sz="0" w:space="0" w:color="auto"/>
              </w:divBdr>
            </w:div>
            <w:div w:id="1566144484">
              <w:marLeft w:val="0"/>
              <w:marRight w:val="0"/>
              <w:marTop w:val="0"/>
              <w:marBottom w:val="0"/>
              <w:divBdr>
                <w:top w:val="none" w:sz="0" w:space="0" w:color="auto"/>
                <w:left w:val="none" w:sz="0" w:space="0" w:color="auto"/>
                <w:bottom w:val="none" w:sz="0" w:space="0" w:color="auto"/>
                <w:right w:val="none" w:sz="0" w:space="0" w:color="auto"/>
              </w:divBdr>
            </w:div>
            <w:div w:id="426654173">
              <w:marLeft w:val="0"/>
              <w:marRight w:val="0"/>
              <w:marTop w:val="0"/>
              <w:marBottom w:val="0"/>
              <w:divBdr>
                <w:top w:val="none" w:sz="0" w:space="0" w:color="auto"/>
                <w:left w:val="none" w:sz="0" w:space="0" w:color="auto"/>
                <w:bottom w:val="none" w:sz="0" w:space="0" w:color="auto"/>
                <w:right w:val="none" w:sz="0" w:space="0" w:color="auto"/>
              </w:divBdr>
            </w:div>
            <w:div w:id="1599749520">
              <w:marLeft w:val="0"/>
              <w:marRight w:val="0"/>
              <w:marTop w:val="0"/>
              <w:marBottom w:val="0"/>
              <w:divBdr>
                <w:top w:val="none" w:sz="0" w:space="0" w:color="auto"/>
                <w:left w:val="none" w:sz="0" w:space="0" w:color="auto"/>
                <w:bottom w:val="none" w:sz="0" w:space="0" w:color="auto"/>
                <w:right w:val="none" w:sz="0" w:space="0" w:color="auto"/>
              </w:divBdr>
            </w:div>
            <w:div w:id="12182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2064">
      <w:bodyDiv w:val="1"/>
      <w:marLeft w:val="0"/>
      <w:marRight w:val="0"/>
      <w:marTop w:val="0"/>
      <w:marBottom w:val="0"/>
      <w:divBdr>
        <w:top w:val="none" w:sz="0" w:space="0" w:color="auto"/>
        <w:left w:val="none" w:sz="0" w:space="0" w:color="auto"/>
        <w:bottom w:val="none" w:sz="0" w:space="0" w:color="auto"/>
        <w:right w:val="none" w:sz="0" w:space="0" w:color="auto"/>
      </w:divBdr>
      <w:divsChild>
        <w:div w:id="1509371528">
          <w:marLeft w:val="0"/>
          <w:marRight w:val="0"/>
          <w:marTop w:val="0"/>
          <w:marBottom w:val="0"/>
          <w:divBdr>
            <w:top w:val="none" w:sz="0" w:space="0" w:color="auto"/>
            <w:left w:val="none" w:sz="0" w:space="0" w:color="auto"/>
            <w:bottom w:val="none" w:sz="0" w:space="0" w:color="auto"/>
            <w:right w:val="none" w:sz="0" w:space="0" w:color="auto"/>
          </w:divBdr>
          <w:divsChild>
            <w:div w:id="2055499837">
              <w:marLeft w:val="0"/>
              <w:marRight w:val="0"/>
              <w:marTop w:val="0"/>
              <w:marBottom w:val="0"/>
              <w:divBdr>
                <w:top w:val="none" w:sz="0" w:space="0" w:color="auto"/>
                <w:left w:val="none" w:sz="0" w:space="0" w:color="auto"/>
                <w:bottom w:val="none" w:sz="0" w:space="0" w:color="auto"/>
                <w:right w:val="none" w:sz="0" w:space="0" w:color="auto"/>
              </w:divBdr>
            </w:div>
            <w:div w:id="1858034741">
              <w:marLeft w:val="0"/>
              <w:marRight w:val="0"/>
              <w:marTop w:val="0"/>
              <w:marBottom w:val="0"/>
              <w:divBdr>
                <w:top w:val="none" w:sz="0" w:space="0" w:color="auto"/>
                <w:left w:val="none" w:sz="0" w:space="0" w:color="auto"/>
                <w:bottom w:val="none" w:sz="0" w:space="0" w:color="auto"/>
                <w:right w:val="none" w:sz="0" w:space="0" w:color="auto"/>
              </w:divBdr>
            </w:div>
            <w:div w:id="2042391836">
              <w:marLeft w:val="0"/>
              <w:marRight w:val="0"/>
              <w:marTop w:val="0"/>
              <w:marBottom w:val="0"/>
              <w:divBdr>
                <w:top w:val="none" w:sz="0" w:space="0" w:color="auto"/>
                <w:left w:val="none" w:sz="0" w:space="0" w:color="auto"/>
                <w:bottom w:val="none" w:sz="0" w:space="0" w:color="auto"/>
                <w:right w:val="none" w:sz="0" w:space="0" w:color="auto"/>
              </w:divBdr>
            </w:div>
            <w:div w:id="21054945">
              <w:marLeft w:val="0"/>
              <w:marRight w:val="0"/>
              <w:marTop w:val="0"/>
              <w:marBottom w:val="0"/>
              <w:divBdr>
                <w:top w:val="none" w:sz="0" w:space="0" w:color="auto"/>
                <w:left w:val="none" w:sz="0" w:space="0" w:color="auto"/>
                <w:bottom w:val="none" w:sz="0" w:space="0" w:color="auto"/>
                <w:right w:val="none" w:sz="0" w:space="0" w:color="auto"/>
              </w:divBdr>
            </w:div>
            <w:div w:id="1993363646">
              <w:marLeft w:val="0"/>
              <w:marRight w:val="0"/>
              <w:marTop w:val="0"/>
              <w:marBottom w:val="0"/>
              <w:divBdr>
                <w:top w:val="none" w:sz="0" w:space="0" w:color="auto"/>
                <w:left w:val="none" w:sz="0" w:space="0" w:color="auto"/>
                <w:bottom w:val="none" w:sz="0" w:space="0" w:color="auto"/>
                <w:right w:val="none" w:sz="0" w:space="0" w:color="auto"/>
              </w:divBdr>
            </w:div>
            <w:div w:id="412171075">
              <w:marLeft w:val="0"/>
              <w:marRight w:val="0"/>
              <w:marTop w:val="0"/>
              <w:marBottom w:val="0"/>
              <w:divBdr>
                <w:top w:val="none" w:sz="0" w:space="0" w:color="auto"/>
                <w:left w:val="none" w:sz="0" w:space="0" w:color="auto"/>
                <w:bottom w:val="none" w:sz="0" w:space="0" w:color="auto"/>
                <w:right w:val="none" w:sz="0" w:space="0" w:color="auto"/>
              </w:divBdr>
            </w:div>
            <w:div w:id="243229298">
              <w:marLeft w:val="0"/>
              <w:marRight w:val="0"/>
              <w:marTop w:val="0"/>
              <w:marBottom w:val="0"/>
              <w:divBdr>
                <w:top w:val="none" w:sz="0" w:space="0" w:color="auto"/>
                <w:left w:val="none" w:sz="0" w:space="0" w:color="auto"/>
                <w:bottom w:val="none" w:sz="0" w:space="0" w:color="auto"/>
                <w:right w:val="none" w:sz="0" w:space="0" w:color="auto"/>
              </w:divBdr>
            </w:div>
            <w:div w:id="1592591029">
              <w:marLeft w:val="0"/>
              <w:marRight w:val="0"/>
              <w:marTop w:val="0"/>
              <w:marBottom w:val="0"/>
              <w:divBdr>
                <w:top w:val="none" w:sz="0" w:space="0" w:color="auto"/>
                <w:left w:val="none" w:sz="0" w:space="0" w:color="auto"/>
                <w:bottom w:val="none" w:sz="0" w:space="0" w:color="auto"/>
                <w:right w:val="none" w:sz="0" w:space="0" w:color="auto"/>
              </w:divBdr>
            </w:div>
            <w:div w:id="1367483516">
              <w:marLeft w:val="0"/>
              <w:marRight w:val="0"/>
              <w:marTop w:val="0"/>
              <w:marBottom w:val="0"/>
              <w:divBdr>
                <w:top w:val="none" w:sz="0" w:space="0" w:color="auto"/>
                <w:left w:val="none" w:sz="0" w:space="0" w:color="auto"/>
                <w:bottom w:val="none" w:sz="0" w:space="0" w:color="auto"/>
                <w:right w:val="none" w:sz="0" w:space="0" w:color="auto"/>
              </w:divBdr>
            </w:div>
            <w:div w:id="1118337522">
              <w:marLeft w:val="0"/>
              <w:marRight w:val="0"/>
              <w:marTop w:val="0"/>
              <w:marBottom w:val="0"/>
              <w:divBdr>
                <w:top w:val="none" w:sz="0" w:space="0" w:color="auto"/>
                <w:left w:val="none" w:sz="0" w:space="0" w:color="auto"/>
                <w:bottom w:val="none" w:sz="0" w:space="0" w:color="auto"/>
                <w:right w:val="none" w:sz="0" w:space="0" w:color="auto"/>
              </w:divBdr>
            </w:div>
            <w:div w:id="1483812922">
              <w:marLeft w:val="0"/>
              <w:marRight w:val="0"/>
              <w:marTop w:val="0"/>
              <w:marBottom w:val="0"/>
              <w:divBdr>
                <w:top w:val="none" w:sz="0" w:space="0" w:color="auto"/>
                <w:left w:val="none" w:sz="0" w:space="0" w:color="auto"/>
                <w:bottom w:val="none" w:sz="0" w:space="0" w:color="auto"/>
                <w:right w:val="none" w:sz="0" w:space="0" w:color="auto"/>
              </w:divBdr>
            </w:div>
            <w:div w:id="636690150">
              <w:marLeft w:val="0"/>
              <w:marRight w:val="0"/>
              <w:marTop w:val="0"/>
              <w:marBottom w:val="0"/>
              <w:divBdr>
                <w:top w:val="none" w:sz="0" w:space="0" w:color="auto"/>
                <w:left w:val="none" w:sz="0" w:space="0" w:color="auto"/>
                <w:bottom w:val="none" w:sz="0" w:space="0" w:color="auto"/>
                <w:right w:val="none" w:sz="0" w:space="0" w:color="auto"/>
              </w:divBdr>
            </w:div>
            <w:div w:id="2127582553">
              <w:marLeft w:val="0"/>
              <w:marRight w:val="0"/>
              <w:marTop w:val="0"/>
              <w:marBottom w:val="0"/>
              <w:divBdr>
                <w:top w:val="none" w:sz="0" w:space="0" w:color="auto"/>
                <w:left w:val="none" w:sz="0" w:space="0" w:color="auto"/>
                <w:bottom w:val="none" w:sz="0" w:space="0" w:color="auto"/>
                <w:right w:val="none" w:sz="0" w:space="0" w:color="auto"/>
              </w:divBdr>
            </w:div>
            <w:div w:id="1452239164">
              <w:marLeft w:val="0"/>
              <w:marRight w:val="0"/>
              <w:marTop w:val="0"/>
              <w:marBottom w:val="0"/>
              <w:divBdr>
                <w:top w:val="none" w:sz="0" w:space="0" w:color="auto"/>
                <w:left w:val="none" w:sz="0" w:space="0" w:color="auto"/>
                <w:bottom w:val="none" w:sz="0" w:space="0" w:color="auto"/>
                <w:right w:val="none" w:sz="0" w:space="0" w:color="auto"/>
              </w:divBdr>
            </w:div>
            <w:div w:id="1027096849">
              <w:marLeft w:val="0"/>
              <w:marRight w:val="0"/>
              <w:marTop w:val="0"/>
              <w:marBottom w:val="0"/>
              <w:divBdr>
                <w:top w:val="none" w:sz="0" w:space="0" w:color="auto"/>
                <w:left w:val="none" w:sz="0" w:space="0" w:color="auto"/>
                <w:bottom w:val="none" w:sz="0" w:space="0" w:color="auto"/>
                <w:right w:val="none" w:sz="0" w:space="0" w:color="auto"/>
              </w:divBdr>
            </w:div>
            <w:div w:id="1233470121">
              <w:marLeft w:val="0"/>
              <w:marRight w:val="0"/>
              <w:marTop w:val="0"/>
              <w:marBottom w:val="0"/>
              <w:divBdr>
                <w:top w:val="none" w:sz="0" w:space="0" w:color="auto"/>
                <w:left w:val="none" w:sz="0" w:space="0" w:color="auto"/>
                <w:bottom w:val="none" w:sz="0" w:space="0" w:color="auto"/>
                <w:right w:val="none" w:sz="0" w:space="0" w:color="auto"/>
              </w:divBdr>
            </w:div>
            <w:div w:id="1775713350">
              <w:marLeft w:val="0"/>
              <w:marRight w:val="0"/>
              <w:marTop w:val="0"/>
              <w:marBottom w:val="0"/>
              <w:divBdr>
                <w:top w:val="none" w:sz="0" w:space="0" w:color="auto"/>
                <w:left w:val="none" w:sz="0" w:space="0" w:color="auto"/>
                <w:bottom w:val="none" w:sz="0" w:space="0" w:color="auto"/>
                <w:right w:val="none" w:sz="0" w:space="0" w:color="auto"/>
              </w:divBdr>
            </w:div>
            <w:div w:id="1439835122">
              <w:marLeft w:val="0"/>
              <w:marRight w:val="0"/>
              <w:marTop w:val="0"/>
              <w:marBottom w:val="0"/>
              <w:divBdr>
                <w:top w:val="none" w:sz="0" w:space="0" w:color="auto"/>
                <w:left w:val="none" w:sz="0" w:space="0" w:color="auto"/>
                <w:bottom w:val="none" w:sz="0" w:space="0" w:color="auto"/>
                <w:right w:val="none" w:sz="0" w:space="0" w:color="auto"/>
              </w:divBdr>
            </w:div>
            <w:div w:id="453132933">
              <w:marLeft w:val="0"/>
              <w:marRight w:val="0"/>
              <w:marTop w:val="0"/>
              <w:marBottom w:val="0"/>
              <w:divBdr>
                <w:top w:val="none" w:sz="0" w:space="0" w:color="auto"/>
                <w:left w:val="none" w:sz="0" w:space="0" w:color="auto"/>
                <w:bottom w:val="none" w:sz="0" w:space="0" w:color="auto"/>
                <w:right w:val="none" w:sz="0" w:space="0" w:color="auto"/>
              </w:divBdr>
            </w:div>
            <w:div w:id="1930191706">
              <w:marLeft w:val="0"/>
              <w:marRight w:val="0"/>
              <w:marTop w:val="0"/>
              <w:marBottom w:val="0"/>
              <w:divBdr>
                <w:top w:val="none" w:sz="0" w:space="0" w:color="auto"/>
                <w:left w:val="none" w:sz="0" w:space="0" w:color="auto"/>
                <w:bottom w:val="none" w:sz="0" w:space="0" w:color="auto"/>
                <w:right w:val="none" w:sz="0" w:space="0" w:color="auto"/>
              </w:divBdr>
            </w:div>
            <w:div w:id="208418489">
              <w:marLeft w:val="0"/>
              <w:marRight w:val="0"/>
              <w:marTop w:val="0"/>
              <w:marBottom w:val="0"/>
              <w:divBdr>
                <w:top w:val="none" w:sz="0" w:space="0" w:color="auto"/>
                <w:left w:val="none" w:sz="0" w:space="0" w:color="auto"/>
                <w:bottom w:val="none" w:sz="0" w:space="0" w:color="auto"/>
                <w:right w:val="none" w:sz="0" w:space="0" w:color="auto"/>
              </w:divBdr>
            </w:div>
            <w:div w:id="1814253634">
              <w:marLeft w:val="0"/>
              <w:marRight w:val="0"/>
              <w:marTop w:val="0"/>
              <w:marBottom w:val="0"/>
              <w:divBdr>
                <w:top w:val="none" w:sz="0" w:space="0" w:color="auto"/>
                <w:left w:val="none" w:sz="0" w:space="0" w:color="auto"/>
                <w:bottom w:val="none" w:sz="0" w:space="0" w:color="auto"/>
                <w:right w:val="none" w:sz="0" w:space="0" w:color="auto"/>
              </w:divBdr>
            </w:div>
            <w:div w:id="487593336">
              <w:marLeft w:val="0"/>
              <w:marRight w:val="0"/>
              <w:marTop w:val="0"/>
              <w:marBottom w:val="0"/>
              <w:divBdr>
                <w:top w:val="none" w:sz="0" w:space="0" w:color="auto"/>
                <w:left w:val="none" w:sz="0" w:space="0" w:color="auto"/>
                <w:bottom w:val="none" w:sz="0" w:space="0" w:color="auto"/>
                <w:right w:val="none" w:sz="0" w:space="0" w:color="auto"/>
              </w:divBdr>
            </w:div>
            <w:div w:id="991175245">
              <w:marLeft w:val="0"/>
              <w:marRight w:val="0"/>
              <w:marTop w:val="0"/>
              <w:marBottom w:val="0"/>
              <w:divBdr>
                <w:top w:val="none" w:sz="0" w:space="0" w:color="auto"/>
                <w:left w:val="none" w:sz="0" w:space="0" w:color="auto"/>
                <w:bottom w:val="none" w:sz="0" w:space="0" w:color="auto"/>
                <w:right w:val="none" w:sz="0" w:space="0" w:color="auto"/>
              </w:divBdr>
            </w:div>
            <w:div w:id="18664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3762">
      <w:bodyDiv w:val="1"/>
      <w:marLeft w:val="0"/>
      <w:marRight w:val="0"/>
      <w:marTop w:val="0"/>
      <w:marBottom w:val="0"/>
      <w:divBdr>
        <w:top w:val="none" w:sz="0" w:space="0" w:color="auto"/>
        <w:left w:val="none" w:sz="0" w:space="0" w:color="auto"/>
        <w:bottom w:val="none" w:sz="0" w:space="0" w:color="auto"/>
        <w:right w:val="none" w:sz="0" w:space="0" w:color="auto"/>
      </w:divBdr>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6890">
      <w:bodyDiv w:val="1"/>
      <w:marLeft w:val="0"/>
      <w:marRight w:val="0"/>
      <w:marTop w:val="0"/>
      <w:marBottom w:val="0"/>
      <w:divBdr>
        <w:top w:val="none" w:sz="0" w:space="0" w:color="auto"/>
        <w:left w:val="none" w:sz="0" w:space="0" w:color="auto"/>
        <w:bottom w:val="none" w:sz="0" w:space="0" w:color="auto"/>
        <w:right w:val="none" w:sz="0" w:space="0" w:color="auto"/>
      </w:divBdr>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70965">
      <w:bodyDiv w:val="1"/>
      <w:marLeft w:val="0"/>
      <w:marRight w:val="0"/>
      <w:marTop w:val="0"/>
      <w:marBottom w:val="0"/>
      <w:divBdr>
        <w:top w:val="none" w:sz="0" w:space="0" w:color="auto"/>
        <w:left w:val="none" w:sz="0" w:space="0" w:color="auto"/>
        <w:bottom w:val="none" w:sz="0" w:space="0" w:color="auto"/>
        <w:right w:val="none" w:sz="0" w:space="0" w:color="auto"/>
      </w:divBdr>
      <w:divsChild>
        <w:div w:id="1731730942">
          <w:marLeft w:val="0"/>
          <w:marRight w:val="0"/>
          <w:marTop w:val="0"/>
          <w:marBottom w:val="0"/>
          <w:divBdr>
            <w:top w:val="none" w:sz="0" w:space="0" w:color="auto"/>
            <w:left w:val="none" w:sz="0" w:space="0" w:color="auto"/>
            <w:bottom w:val="none" w:sz="0" w:space="0" w:color="auto"/>
            <w:right w:val="none" w:sz="0" w:space="0" w:color="auto"/>
          </w:divBdr>
          <w:divsChild>
            <w:div w:id="1408457473">
              <w:marLeft w:val="0"/>
              <w:marRight w:val="0"/>
              <w:marTop w:val="0"/>
              <w:marBottom w:val="0"/>
              <w:divBdr>
                <w:top w:val="none" w:sz="0" w:space="0" w:color="auto"/>
                <w:left w:val="none" w:sz="0" w:space="0" w:color="auto"/>
                <w:bottom w:val="none" w:sz="0" w:space="0" w:color="auto"/>
                <w:right w:val="none" w:sz="0" w:space="0" w:color="auto"/>
              </w:divBdr>
            </w:div>
            <w:div w:id="1483614775">
              <w:marLeft w:val="0"/>
              <w:marRight w:val="0"/>
              <w:marTop w:val="0"/>
              <w:marBottom w:val="0"/>
              <w:divBdr>
                <w:top w:val="none" w:sz="0" w:space="0" w:color="auto"/>
                <w:left w:val="none" w:sz="0" w:space="0" w:color="auto"/>
                <w:bottom w:val="none" w:sz="0" w:space="0" w:color="auto"/>
                <w:right w:val="none" w:sz="0" w:space="0" w:color="auto"/>
              </w:divBdr>
            </w:div>
            <w:div w:id="547838666">
              <w:marLeft w:val="0"/>
              <w:marRight w:val="0"/>
              <w:marTop w:val="0"/>
              <w:marBottom w:val="0"/>
              <w:divBdr>
                <w:top w:val="none" w:sz="0" w:space="0" w:color="auto"/>
                <w:left w:val="none" w:sz="0" w:space="0" w:color="auto"/>
                <w:bottom w:val="none" w:sz="0" w:space="0" w:color="auto"/>
                <w:right w:val="none" w:sz="0" w:space="0" w:color="auto"/>
              </w:divBdr>
            </w:div>
            <w:div w:id="327027270">
              <w:marLeft w:val="0"/>
              <w:marRight w:val="0"/>
              <w:marTop w:val="0"/>
              <w:marBottom w:val="0"/>
              <w:divBdr>
                <w:top w:val="none" w:sz="0" w:space="0" w:color="auto"/>
                <w:left w:val="none" w:sz="0" w:space="0" w:color="auto"/>
                <w:bottom w:val="none" w:sz="0" w:space="0" w:color="auto"/>
                <w:right w:val="none" w:sz="0" w:space="0" w:color="auto"/>
              </w:divBdr>
            </w:div>
            <w:div w:id="426582666">
              <w:marLeft w:val="0"/>
              <w:marRight w:val="0"/>
              <w:marTop w:val="0"/>
              <w:marBottom w:val="0"/>
              <w:divBdr>
                <w:top w:val="none" w:sz="0" w:space="0" w:color="auto"/>
                <w:left w:val="none" w:sz="0" w:space="0" w:color="auto"/>
                <w:bottom w:val="none" w:sz="0" w:space="0" w:color="auto"/>
                <w:right w:val="none" w:sz="0" w:space="0" w:color="auto"/>
              </w:divBdr>
            </w:div>
            <w:div w:id="226959950">
              <w:marLeft w:val="0"/>
              <w:marRight w:val="0"/>
              <w:marTop w:val="0"/>
              <w:marBottom w:val="0"/>
              <w:divBdr>
                <w:top w:val="none" w:sz="0" w:space="0" w:color="auto"/>
                <w:left w:val="none" w:sz="0" w:space="0" w:color="auto"/>
                <w:bottom w:val="none" w:sz="0" w:space="0" w:color="auto"/>
                <w:right w:val="none" w:sz="0" w:space="0" w:color="auto"/>
              </w:divBdr>
            </w:div>
            <w:div w:id="734399630">
              <w:marLeft w:val="0"/>
              <w:marRight w:val="0"/>
              <w:marTop w:val="0"/>
              <w:marBottom w:val="0"/>
              <w:divBdr>
                <w:top w:val="none" w:sz="0" w:space="0" w:color="auto"/>
                <w:left w:val="none" w:sz="0" w:space="0" w:color="auto"/>
                <w:bottom w:val="none" w:sz="0" w:space="0" w:color="auto"/>
                <w:right w:val="none" w:sz="0" w:space="0" w:color="auto"/>
              </w:divBdr>
            </w:div>
            <w:div w:id="487791466">
              <w:marLeft w:val="0"/>
              <w:marRight w:val="0"/>
              <w:marTop w:val="0"/>
              <w:marBottom w:val="0"/>
              <w:divBdr>
                <w:top w:val="none" w:sz="0" w:space="0" w:color="auto"/>
                <w:left w:val="none" w:sz="0" w:space="0" w:color="auto"/>
                <w:bottom w:val="none" w:sz="0" w:space="0" w:color="auto"/>
                <w:right w:val="none" w:sz="0" w:space="0" w:color="auto"/>
              </w:divBdr>
            </w:div>
            <w:div w:id="1280645083">
              <w:marLeft w:val="0"/>
              <w:marRight w:val="0"/>
              <w:marTop w:val="0"/>
              <w:marBottom w:val="0"/>
              <w:divBdr>
                <w:top w:val="none" w:sz="0" w:space="0" w:color="auto"/>
                <w:left w:val="none" w:sz="0" w:space="0" w:color="auto"/>
                <w:bottom w:val="none" w:sz="0" w:space="0" w:color="auto"/>
                <w:right w:val="none" w:sz="0" w:space="0" w:color="auto"/>
              </w:divBdr>
            </w:div>
            <w:div w:id="1107582683">
              <w:marLeft w:val="0"/>
              <w:marRight w:val="0"/>
              <w:marTop w:val="0"/>
              <w:marBottom w:val="0"/>
              <w:divBdr>
                <w:top w:val="none" w:sz="0" w:space="0" w:color="auto"/>
                <w:left w:val="none" w:sz="0" w:space="0" w:color="auto"/>
                <w:bottom w:val="none" w:sz="0" w:space="0" w:color="auto"/>
                <w:right w:val="none" w:sz="0" w:space="0" w:color="auto"/>
              </w:divBdr>
            </w:div>
            <w:div w:id="674377838">
              <w:marLeft w:val="0"/>
              <w:marRight w:val="0"/>
              <w:marTop w:val="0"/>
              <w:marBottom w:val="0"/>
              <w:divBdr>
                <w:top w:val="none" w:sz="0" w:space="0" w:color="auto"/>
                <w:left w:val="none" w:sz="0" w:space="0" w:color="auto"/>
                <w:bottom w:val="none" w:sz="0" w:space="0" w:color="auto"/>
                <w:right w:val="none" w:sz="0" w:space="0" w:color="auto"/>
              </w:divBdr>
            </w:div>
            <w:div w:id="328866946">
              <w:marLeft w:val="0"/>
              <w:marRight w:val="0"/>
              <w:marTop w:val="0"/>
              <w:marBottom w:val="0"/>
              <w:divBdr>
                <w:top w:val="none" w:sz="0" w:space="0" w:color="auto"/>
                <w:left w:val="none" w:sz="0" w:space="0" w:color="auto"/>
                <w:bottom w:val="none" w:sz="0" w:space="0" w:color="auto"/>
                <w:right w:val="none" w:sz="0" w:space="0" w:color="auto"/>
              </w:divBdr>
            </w:div>
            <w:div w:id="749621165">
              <w:marLeft w:val="0"/>
              <w:marRight w:val="0"/>
              <w:marTop w:val="0"/>
              <w:marBottom w:val="0"/>
              <w:divBdr>
                <w:top w:val="none" w:sz="0" w:space="0" w:color="auto"/>
                <w:left w:val="none" w:sz="0" w:space="0" w:color="auto"/>
                <w:bottom w:val="none" w:sz="0" w:space="0" w:color="auto"/>
                <w:right w:val="none" w:sz="0" w:space="0" w:color="auto"/>
              </w:divBdr>
            </w:div>
            <w:div w:id="800000641">
              <w:marLeft w:val="0"/>
              <w:marRight w:val="0"/>
              <w:marTop w:val="0"/>
              <w:marBottom w:val="0"/>
              <w:divBdr>
                <w:top w:val="none" w:sz="0" w:space="0" w:color="auto"/>
                <w:left w:val="none" w:sz="0" w:space="0" w:color="auto"/>
                <w:bottom w:val="none" w:sz="0" w:space="0" w:color="auto"/>
                <w:right w:val="none" w:sz="0" w:space="0" w:color="auto"/>
              </w:divBdr>
            </w:div>
            <w:div w:id="220869632">
              <w:marLeft w:val="0"/>
              <w:marRight w:val="0"/>
              <w:marTop w:val="0"/>
              <w:marBottom w:val="0"/>
              <w:divBdr>
                <w:top w:val="none" w:sz="0" w:space="0" w:color="auto"/>
                <w:left w:val="none" w:sz="0" w:space="0" w:color="auto"/>
                <w:bottom w:val="none" w:sz="0" w:space="0" w:color="auto"/>
                <w:right w:val="none" w:sz="0" w:space="0" w:color="auto"/>
              </w:divBdr>
            </w:div>
            <w:div w:id="1965650989">
              <w:marLeft w:val="0"/>
              <w:marRight w:val="0"/>
              <w:marTop w:val="0"/>
              <w:marBottom w:val="0"/>
              <w:divBdr>
                <w:top w:val="none" w:sz="0" w:space="0" w:color="auto"/>
                <w:left w:val="none" w:sz="0" w:space="0" w:color="auto"/>
                <w:bottom w:val="none" w:sz="0" w:space="0" w:color="auto"/>
                <w:right w:val="none" w:sz="0" w:space="0" w:color="auto"/>
              </w:divBdr>
            </w:div>
            <w:div w:id="296186160">
              <w:marLeft w:val="0"/>
              <w:marRight w:val="0"/>
              <w:marTop w:val="0"/>
              <w:marBottom w:val="0"/>
              <w:divBdr>
                <w:top w:val="none" w:sz="0" w:space="0" w:color="auto"/>
                <w:left w:val="none" w:sz="0" w:space="0" w:color="auto"/>
                <w:bottom w:val="none" w:sz="0" w:space="0" w:color="auto"/>
                <w:right w:val="none" w:sz="0" w:space="0" w:color="auto"/>
              </w:divBdr>
            </w:div>
            <w:div w:id="1679381167">
              <w:marLeft w:val="0"/>
              <w:marRight w:val="0"/>
              <w:marTop w:val="0"/>
              <w:marBottom w:val="0"/>
              <w:divBdr>
                <w:top w:val="none" w:sz="0" w:space="0" w:color="auto"/>
                <w:left w:val="none" w:sz="0" w:space="0" w:color="auto"/>
                <w:bottom w:val="none" w:sz="0" w:space="0" w:color="auto"/>
                <w:right w:val="none" w:sz="0" w:space="0" w:color="auto"/>
              </w:divBdr>
            </w:div>
            <w:div w:id="379130756">
              <w:marLeft w:val="0"/>
              <w:marRight w:val="0"/>
              <w:marTop w:val="0"/>
              <w:marBottom w:val="0"/>
              <w:divBdr>
                <w:top w:val="none" w:sz="0" w:space="0" w:color="auto"/>
                <w:left w:val="none" w:sz="0" w:space="0" w:color="auto"/>
                <w:bottom w:val="none" w:sz="0" w:space="0" w:color="auto"/>
                <w:right w:val="none" w:sz="0" w:space="0" w:color="auto"/>
              </w:divBdr>
            </w:div>
            <w:div w:id="1292133121">
              <w:marLeft w:val="0"/>
              <w:marRight w:val="0"/>
              <w:marTop w:val="0"/>
              <w:marBottom w:val="0"/>
              <w:divBdr>
                <w:top w:val="none" w:sz="0" w:space="0" w:color="auto"/>
                <w:left w:val="none" w:sz="0" w:space="0" w:color="auto"/>
                <w:bottom w:val="none" w:sz="0" w:space="0" w:color="auto"/>
                <w:right w:val="none" w:sz="0" w:space="0" w:color="auto"/>
              </w:divBdr>
            </w:div>
            <w:div w:id="1164275024">
              <w:marLeft w:val="0"/>
              <w:marRight w:val="0"/>
              <w:marTop w:val="0"/>
              <w:marBottom w:val="0"/>
              <w:divBdr>
                <w:top w:val="none" w:sz="0" w:space="0" w:color="auto"/>
                <w:left w:val="none" w:sz="0" w:space="0" w:color="auto"/>
                <w:bottom w:val="none" w:sz="0" w:space="0" w:color="auto"/>
                <w:right w:val="none" w:sz="0" w:space="0" w:color="auto"/>
              </w:divBdr>
            </w:div>
            <w:div w:id="1068500723">
              <w:marLeft w:val="0"/>
              <w:marRight w:val="0"/>
              <w:marTop w:val="0"/>
              <w:marBottom w:val="0"/>
              <w:divBdr>
                <w:top w:val="none" w:sz="0" w:space="0" w:color="auto"/>
                <w:left w:val="none" w:sz="0" w:space="0" w:color="auto"/>
                <w:bottom w:val="none" w:sz="0" w:space="0" w:color="auto"/>
                <w:right w:val="none" w:sz="0" w:space="0" w:color="auto"/>
              </w:divBdr>
            </w:div>
            <w:div w:id="511408603">
              <w:marLeft w:val="0"/>
              <w:marRight w:val="0"/>
              <w:marTop w:val="0"/>
              <w:marBottom w:val="0"/>
              <w:divBdr>
                <w:top w:val="none" w:sz="0" w:space="0" w:color="auto"/>
                <w:left w:val="none" w:sz="0" w:space="0" w:color="auto"/>
                <w:bottom w:val="none" w:sz="0" w:space="0" w:color="auto"/>
                <w:right w:val="none" w:sz="0" w:space="0" w:color="auto"/>
              </w:divBdr>
            </w:div>
            <w:div w:id="81874768">
              <w:marLeft w:val="0"/>
              <w:marRight w:val="0"/>
              <w:marTop w:val="0"/>
              <w:marBottom w:val="0"/>
              <w:divBdr>
                <w:top w:val="none" w:sz="0" w:space="0" w:color="auto"/>
                <w:left w:val="none" w:sz="0" w:space="0" w:color="auto"/>
                <w:bottom w:val="none" w:sz="0" w:space="0" w:color="auto"/>
                <w:right w:val="none" w:sz="0" w:space="0" w:color="auto"/>
              </w:divBdr>
            </w:div>
            <w:div w:id="1319771616">
              <w:marLeft w:val="0"/>
              <w:marRight w:val="0"/>
              <w:marTop w:val="0"/>
              <w:marBottom w:val="0"/>
              <w:divBdr>
                <w:top w:val="none" w:sz="0" w:space="0" w:color="auto"/>
                <w:left w:val="none" w:sz="0" w:space="0" w:color="auto"/>
                <w:bottom w:val="none" w:sz="0" w:space="0" w:color="auto"/>
                <w:right w:val="none" w:sz="0" w:space="0" w:color="auto"/>
              </w:divBdr>
            </w:div>
            <w:div w:id="903108371">
              <w:marLeft w:val="0"/>
              <w:marRight w:val="0"/>
              <w:marTop w:val="0"/>
              <w:marBottom w:val="0"/>
              <w:divBdr>
                <w:top w:val="none" w:sz="0" w:space="0" w:color="auto"/>
                <w:left w:val="none" w:sz="0" w:space="0" w:color="auto"/>
                <w:bottom w:val="none" w:sz="0" w:space="0" w:color="auto"/>
                <w:right w:val="none" w:sz="0" w:space="0" w:color="auto"/>
              </w:divBdr>
            </w:div>
            <w:div w:id="109595707">
              <w:marLeft w:val="0"/>
              <w:marRight w:val="0"/>
              <w:marTop w:val="0"/>
              <w:marBottom w:val="0"/>
              <w:divBdr>
                <w:top w:val="none" w:sz="0" w:space="0" w:color="auto"/>
                <w:left w:val="none" w:sz="0" w:space="0" w:color="auto"/>
                <w:bottom w:val="none" w:sz="0" w:space="0" w:color="auto"/>
                <w:right w:val="none" w:sz="0" w:space="0" w:color="auto"/>
              </w:divBdr>
            </w:div>
            <w:div w:id="541752414">
              <w:marLeft w:val="0"/>
              <w:marRight w:val="0"/>
              <w:marTop w:val="0"/>
              <w:marBottom w:val="0"/>
              <w:divBdr>
                <w:top w:val="none" w:sz="0" w:space="0" w:color="auto"/>
                <w:left w:val="none" w:sz="0" w:space="0" w:color="auto"/>
                <w:bottom w:val="none" w:sz="0" w:space="0" w:color="auto"/>
                <w:right w:val="none" w:sz="0" w:space="0" w:color="auto"/>
              </w:divBdr>
            </w:div>
            <w:div w:id="1343360656">
              <w:marLeft w:val="0"/>
              <w:marRight w:val="0"/>
              <w:marTop w:val="0"/>
              <w:marBottom w:val="0"/>
              <w:divBdr>
                <w:top w:val="none" w:sz="0" w:space="0" w:color="auto"/>
                <w:left w:val="none" w:sz="0" w:space="0" w:color="auto"/>
                <w:bottom w:val="none" w:sz="0" w:space="0" w:color="auto"/>
                <w:right w:val="none" w:sz="0" w:space="0" w:color="auto"/>
              </w:divBdr>
            </w:div>
            <w:div w:id="1003970167">
              <w:marLeft w:val="0"/>
              <w:marRight w:val="0"/>
              <w:marTop w:val="0"/>
              <w:marBottom w:val="0"/>
              <w:divBdr>
                <w:top w:val="none" w:sz="0" w:space="0" w:color="auto"/>
                <w:left w:val="none" w:sz="0" w:space="0" w:color="auto"/>
                <w:bottom w:val="none" w:sz="0" w:space="0" w:color="auto"/>
                <w:right w:val="none" w:sz="0" w:space="0" w:color="auto"/>
              </w:divBdr>
            </w:div>
            <w:div w:id="657462968">
              <w:marLeft w:val="0"/>
              <w:marRight w:val="0"/>
              <w:marTop w:val="0"/>
              <w:marBottom w:val="0"/>
              <w:divBdr>
                <w:top w:val="none" w:sz="0" w:space="0" w:color="auto"/>
                <w:left w:val="none" w:sz="0" w:space="0" w:color="auto"/>
                <w:bottom w:val="none" w:sz="0" w:space="0" w:color="auto"/>
                <w:right w:val="none" w:sz="0" w:space="0" w:color="auto"/>
              </w:divBdr>
            </w:div>
            <w:div w:id="720330916">
              <w:marLeft w:val="0"/>
              <w:marRight w:val="0"/>
              <w:marTop w:val="0"/>
              <w:marBottom w:val="0"/>
              <w:divBdr>
                <w:top w:val="none" w:sz="0" w:space="0" w:color="auto"/>
                <w:left w:val="none" w:sz="0" w:space="0" w:color="auto"/>
                <w:bottom w:val="none" w:sz="0" w:space="0" w:color="auto"/>
                <w:right w:val="none" w:sz="0" w:space="0" w:color="auto"/>
              </w:divBdr>
            </w:div>
            <w:div w:id="598560130">
              <w:marLeft w:val="0"/>
              <w:marRight w:val="0"/>
              <w:marTop w:val="0"/>
              <w:marBottom w:val="0"/>
              <w:divBdr>
                <w:top w:val="none" w:sz="0" w:space="0" w:color="auto"/>
                <w:left w:val="none" w:sz="0" w:space="0" w:color="auto"/>
                <w:bottom w:val="none" w:sz="0" w:space="0" w:color="auto"/>
                <w:right w:val="none" w:sz="0" w:space="0" w:color="auto"/>
              </w:divBdr>
            </w:div>
            <w:div w:id="42561179">
              <w:marLeft w:val="0"/>
              <w:marRight w:val="0"/>
              <w:marTop w:val="0"/>
              <w:marBottom w:val="0"/>
              <w:divBdr>
                <w:top w:val="none" w:sz="0" w:space="0" w:color="auto"/>
                <w:left w:val="none" w:sz="0" w:space="0" w:color="auto"/>
                <w:bottom w:val="none" w:sz="0" w:space="0" w:color="auto"/>
                <w:right w:val="none" w:sz="0" w:space="0" w:color="auto"/>
              </w:divBdr>
            </w:div>
            <w:div w:id="1350793648">
              <w:marLeft w:val="0"/>
              <w:marRight w:val="0"/>
              <w:marTop w:val="0"/>
              <w:marBottom w:val="0"/>
              <w:divBdr>
                <w:top w:val="none" w:sz="0" w:space="0" w:color="auto"/>
                <w:left w:val="none" w:sz="0" w:space="0" w:color="auto"/>
                <w:bottom w:val="none" w:sz="0" w:space="0" w:color="auto"/>
                <w:right w:val="none" w:sz="0" w:space="0" w:color="auto"/>
              </w:divBdr>
            </w:div>
            <w:div w:id="1855336915">
              <w:marLeft w:val="0"/>
              <w:marRight w:val="0"/>
              <w:marTop w:val="0"/>
              <w:marBottom w:val="0"/>
              <w:divBdr>
                <w:top w:val="none" w:sz="0" w:space="0" w:color="auto"/>
                <w:left w:val="none" w:sz="0" w:space="0" w:color="auto"/>
                <w:bottom w:val="none" w:sz="0" w:space="0" w:color="auto"/>
                <w:right w:val="none" w:sz="0" w:space="0" w:color="auto"/>
              </w:divBdr>
            </w:div>
            <w:div w:id="2033649219">
              <w:marLeft w:val="0"/>
              <w:marRight w:val="0"/>
              <w:marTop w:val="0"/>
              <w:marBottom w:val="0"/>
              <w:divBdr>
                <w:top w:val="none" w:sz="0" w:space="0" w:color="auto"/>
                <w:left w:val="none" w:sz="0" w:space="0" w:color="auto"/>
                <w:bottom w:val="none" w:sz="0" w:space="0" w:color="auto"/>
                <w:right w:val="none" w:sz="0" w:space="0" w:color="auto"/>
              </w:divBdr>
            </w:div>
            <w:div w:id="1041784806">
              <w:marLeft w:val="0"/>
              <w:marRight w:val="0"/>
              <w:marTop w:val="0"/>
              <w:marBottom w:val="0"/>
              <w:divBdr>
                <w:top w:val="none" w:sz="0" w:space="0" w:color="auto"/>
                <w:left w:val="none" w:sz="0" w:space="0" w:color="auto"/>
                <w:bottom w:val="none" w:sz="0" w:space="0" w:color="auto"/>
                <w:right w:val="none" w:sz="0" w:space="0" w:color="auto"/>
              </w:divBdr>
            </w:div>
            <w:div w:id="377824354">
              <w:marLeft w:val="0"/>
              <w:marRight w:val="0"/>
              <w:marTop w:val="0"/>
              <w:marBottom w:val="0"/>
              <w:divBdr>
                <w:top w:val="none" w:sz="0" w:space="0" w:color="auto"/>
                <w:left w:val="none" w:sz="0" w:space="0" w:color="auto"/>
                <w:bottom w:val="none" w:sz="0" w:space="0" w:color="auto"/>
                <w:right w:val="none" w:sz="0" w:space="0" w:color="auto"/>
              </w:divBdr>
            </w:div>
            <w:div w:id="1700274722">
              <w:marLeft w:val="0"/>
              <w:marRight w:val="0"/>
              <w:marTop w:val="0"/>
              <w:marBottom w:val="0"/>
              <w:divBdr>
                <w:top w:val="none" w:sz="0" w:space="0" w:color="auto"/>
                <w:left w:val="none" w:sz="0" w:space="0" w:color="auto"/>
                <w:bottom w:val="none" w:sz="0" w:space="0" w:color="auto"/>
                <w:right w:val="none" w:sz="0" w:space="0" w:color="auto"/>
              </w:divBdr>
            </w:div>
            <w:div w:id="75637084">
              <w:marLeft w:val="0"/>
              <w:marRight w:val="0"/>
              <w:marTop w:val="0"/>
              <w:marBottom w:val="0"/>
              <w:divBdr>
                <w:top w:val="none" w:sz="0" w:space="0" w:color="auto"/>
                <w:left w:val="none" w:sz="0" w:space="0" w:color="auto"/>
                <w:bottom w:val="none" w:sz="0" w:space="0" w:color="auto"/>
                <w:right w:val="none" w:sz="0" w:space="0" w:color="auto"/>
              </w:divBdr>
            </w:div>
            <w:div w:id="1580990746">
              <w:marLeft w:val="0"/>
              <w:marRight w:val="0"/>
              <w:marTop w:val="0"/>
              <w:marBottom w:val="0"/>
              <w:divBdr>
                <w:top w:val="none" w:sz="0" w:space="0" w:color="auto"/>
                <w:left w:val="none" w:sz="0" w:space="0" w:color="auto"/>
                <w:bottom w:val="none" w:sz="0" w:space="0" w:color="auto"/>
                <w:right w:val="none" w:sz="0" w:space="0" w:color="auto"/>
              </w:divBdr>
            </w:div>
            <w:div w:id="1235319562">
              <w:marLeft w:val="0"/>
              <w:marRight w:val="0"/>
              <w:marTop w:val="0"/>
              <w:marBottom w:val="0"/>
              <w:divBdr>
                <w:top w:val="none" w:sz="0" w:space="0" w:color="auto"/>
                <w:left w:val="none" w:sz="0" w:space="0" w:color="auto"/>
                <w:bottom w:val="none" w:sz="0" w:space="0" w:color="auto"/>
                <w:right w:val="none" w:sz="0" w:space="0" w:color="auto"/>
              </w:divBdr>
            </w:div>
            <w:div w:id="1328246981">
              <w:marLeft w:val="0"/>
              <w:marRight w:val="0"/>
              <w:marTop w:val="0"/>
              <w:marBottom w:val="0"/>
              <w:divBdr>
                <w:top w:val="none" w:sz="0" w:space="0" w:color="auto"/>
                <w:left w:val="none" w:sz="0" w:space="0" w:color="auto"/>
                <w:bottom w:val="none" w:sz="0" w:space="0" w:color="auto"/>
                <w:right w:val="none" w:sz="0" w:space="0" w:color="auto"/>
              </w:divBdr>
            </w:div>
            <w:div w:id="1662347138">
              <w:marLeft w:val="0"/>
              <w:marRight w:val="0"/>
              <w:marTop w:val="0"/>
              <w:marBottom w:val="0"/>
              <w:divBdr>
                <w:top w:val="none" w:sz="0" w:space="0" w:color="auto"/>
                <w:left w:val="none" w:sz="0" w:space="0" w:color="auto"/>
                <w:bottom w:val="none" w:sz="0" w:space="0" w:color="auto"/>
                <w:right w:val="none" w:sz="0" w:space="0" w:color="auto"/>
              </w:divBdr>
            </w:div>
            <w:div w:id="540560102">
              <w:marLeft w:val="0"/>
              <w:marRight w:val="0"/>
              <w:marTop w:val="0"/>
              <w:marBottom w:val="0"/>
              <w:divBdr>
                <w:top w:val="none" w:sz="0" w:space="0" w:color="auto"/>
                <w:left w:val="none" w:sz="0" w:space="0" w:color="auto"/>
                <w:bottom w:val="none" w:sz="0" w:space="0" w:color="auto"/>
                <w:right w:val="none" w:sz="0" w:space="0" w:color="auto"/>
              </w:divBdr>
            </w:div>
            <w:div w:id="1744988690">
              <w:marLeft w:val="0"/>
              <w:marRight w:val="0"/>
              <w:marTop w:val="0"/>
              <w:marBottom w:val="0"/>
              <w:divBdr>
                <w:top w:val="none" w:sz="0" w:space="0" w:color="auto"/>
                <w:left w:val="none" w:sz="0" w:space="0" w:color="auto"/>
                <w:bottom w:val="none" w:sz="0" w:space="0" w:color="auto"/>
                <w:right w:val="none" w:sz="0" w:space="0" w:color="auto"/>
              </w:divBdr>
            </w:div>
            <w:div w:id="1785802171">
              <w:marLeft w:val="0"/>
              <w:marRight w:val="0"/>
              <w:marTop w:val="0"/>
              <w:marBottom w:val="0"/>
              <w:divBdr>
                <w:top w:val="none" w:sz="0" w:space="0" w:color="auto"/>
                <w:left w:val="none" w:sz="0" w:space="0" w:color="auto"/>
                <w:bottom w:val="none" w:sz="0" w:space="0" w:color="auto"/>
                <w:right w:val="none" w:sz="0" w:space="0" w:color="auto"/>
              </w:divBdr>
            </w:div>
            <w:div w:id="1874728513">
              <w:marLeft w:val="0"/>
              <w:marRight w:val="0"/>
              <w:marTop w:val="0"/>
              <w:marBottom w:val="0"/>
              <w:divBdr>
                <w:top w:val="none" w:sz="0" w:space="0" w:color="auto"/>
                <w:left w:val="none" w:sz="0" w:space="0" w:color="auto"/>
                <w:bottom w:val="none" w:sz="0" w:space="0" w:color="auto"/>
                <w:right w:val="none" w:sz="0" w:space="0" w:color="auto"/>
              </w:divBdr>
            </w:div>
            <w:div w:id="1405642660">
              <w:marLeft w:val="0"/>
              <w:marRight w:val="0"/>
              <w:marTop w:val="0"/>
              <w:marBottom w:val="0"/>
              <w:divBdr>
                <w:top w:val="none" w:sz="0" w:space="0" w:color="auto"/>
                <w:left w:val="none" w:sz="0" w:space="0" w:color="auto"/>
                <w:bottom w:val="none" w:sz="0" w:space="0" w:color="auto"/>
                <w:right w:val="none" w:sz="0" w:space="0" w:color="auto"/>
              </w:divBdr>
            </w:div>
            <w:div w:id="350035226">
              <w:marLeft w:val="0"/>
              <w:marRight w:val="0"/>
              <w:marTop w:val="0"/>
              <w:marBottom w:val="0"/>
              <w:divBdr>
                <w:top w:val="none" w:sz="0" w:space="0" w:color="auto"/>
                <w:left w:val="none" w:sz="0" w:space="0" w:color="auto"/>
                <w:bottom w:val="none" w:sz="0" w:space="0" w:color="auto"/>
                <w:right w:val="none" w:sz="0" w:space="0" w:color="auto"/>
              </w:divBdr>
            </w:div>
            <w:div w:id="254555868">
              <w:marLeft w:val="0"/>
              <w:marRight w:val="0"/>
              <w:marTop w:val="0"/>
              <w:marBottom w:val="0"/>
              <w:divBdr>
                <w:top w:val="none" w:sz="0" w:space="0" w:color="auto"/>
                <w:left w:val="none" w:sz="0" w:space="0" w:color="auto"/>
                <w:bottom w:val="none" w:sz="0" w:space="0" w:color="auto"/>
                <w:right w:val="none" w:sz="0" w:space="0" w:color="auto"/>
              </w:divBdr>
            </w:div>
            <w:div w:id="811823219">
              <w:marLeft w:val="0"/>
              <w:marRight w:val="0"/>
              <w:marTop w:val="0"/>
              <w:marBottom w:val="0"/>
              <w:divBdr>
                <w:top w:val="none" w:sz="0" w:space="0" w:color="auto"/>
                <w:left w:val="none" w:sz="0" w:space="0" w:color="auto"/>
                <w:bottom w:val="none" w:sz="0" w:space="0" w:color="auto"/>
                <w:right w:val="none" w:sz="0" w:space="0" w:color="auto"/>
              </w:divBdr>
            </w:div>
            <w:div w:id="479926374">
              <w:marLeft w:val="0"/>
              <w:marRight w:val="0"/>
              <w:marTop w:val="0"/>
              <w:marBottom w:val="0"/>
              <w:divBdr>
                <w:top w:val="none" w:sz="0" w:space="0" w:color="auto"/>
                <w:left w:val="none" w:sz="0" w:space="0" w:color="auto"/>
                <w:bottom w:val="none" w:sz="0" w:space="0" w:color="auto"/>
                <w:right w:val="none" w:sz="0" w:space="0" w:color="auto"/>
              </w:divBdr>
            </w:div>
            <w:div w:id="248077123">
              <w:marLeft w:val="0"/>
              <w:marRight w:val="0"/>
              <w:marTop w:val="0"/>
              <w:marBottom w:val="0"/>
              <w:divBdr>
                <w:top w:val="none" w:sz="0" w:space="0" w:color="auto"/>
                <w:left w:val="none" w:sz="0" w:space="0" w:color="auto"/>
                <w:bottom w:val="none" w:sz="0" w:space="0" w:color="auto"/>
                <w:right w:val="none" w:sz="0" w:space="0" w:color="auto"/>
              </w:divBdr>
            </w:div>
            <w:div w:id="1122455322">
              <w:marLeft w:val="0"/>
              <w:marRight w:val="0"/>
              <w:marTop w:val="0"/>
              <w:marBottom w:val="0"/>
              <w:divBdr>
                <w:top w:val="none" w:sz="0" w:space="0" w:color="auto"/>
                <w:left w:val="none" w:sz="0" w:space="0" w:color="auto"/>
                <w:bottom w:val="none" w:sz="0" w:space="0" w:color="auto"/>
                <w:right w:val="none" w:sz="0" w:space="0" w:color="auto"/>
              </w:divBdr>
            </w:div>
            <w:div w:id="638387699">
              <w:marLeft w:val="0"/>
              <w:marRight w:val="0"/>
              <w:marTop w:val="0"/>
              <w:marBottom w:val="0"/>
              <w:divBdr>
                <w:top w:val="none" w:sz="0" w:space="0" w:color="auto"/>
                <w:left w:val="none" w:sz="0" w:space="0" w:color="auto"/>
                <w:bottom w:val="none" w:sz="0" w:space="0" w:color="auto"/>
                <w:right w:val="none" w:sz="0" w:space="0" w:color="auto"/>
              </w:divBdr>
            </w:div>
            <w:div w:id="1265723153">
              <w:marLeft w:val="0"/>
              <w:marRight w:val="0"/>
              <w:marTop w:val="0"/>
              <w:marBottom w:val="0"/>
              <w:divBdr>
                <w:top w:val="none" w:sz="0" w:space="0" w:color="auto"/>
                <w:left w:val="none" w:sz="0" w:space="0" w:color="auto"/>
                <w:bottom w:val="none" w:sz="0" w:space="0" w:color="auto"/>
                <w:right w:val="none" w:sz="0" w:space="0" w:color="auto"/>
              </w:divBdr>
            </w:div>
            <w:div w:id="620262001">
              <w:marLeft w:val="0"/>
              <w:marRight w:val="0"/>
              <w:marTop w:val="0"/>
              <w:marBottom w:val="0"/>
              <w:divBdr>
                <w:top w:val="none" w:sz="0" w:space="0" w:color="auto"/>
                <w:left w:val="none" w:sz="0" w:space="0" w:color="auto"/>
                <w:bottom w:val="none" w:sz="0" w:space="0" w:color="auto"/>
                <w:right w:val="none" w:sz="0" w:space="0" w:color="auto"/>
              </w:divBdr>
            </w:div>
            <w:div w:id="298609822">
              <w:marLeft w:val="0"/>
              <w:marRight w:val="0"/>
              <w:marTop w:val="0"/>
              <w:marBottom w:val="0"/>
              <w:divBdr>
                <w:top w:val="none" w:sz="0" w:space="0" w:color="auto"/>
                <w:left w:val="none" w:sz="0" w:space="0" w:color="auto"/>
                <w:bottom w:val="none" w:sz="0" w:space="0" w:color="auto"/>
                <w:right w:val="none" w:sz="0" w:space="0" w:color="auto"/>
              </w:divBdr>
            </w:div>
            <w:div w:id="165440703">
              <w:marLeft w:val="0"/>
              <w:marRight w:val="0"/>
              <w:marTop w:val="0"/>
              <w:marBottom w:val="0"/>
              <w:divBdr>
                <w:top w:val="none" w:sz="0" w:space="0" w:color="auto"/>
                <w:left w:val="none" w:sz="0" w:space="0" w:color="auto"/>
                <w:bottom w:val="none" w:sz="0" w:space="0" w:color="auto"/>
                <w:right w:val="none" w:sz="0" w:space="0" w:color="auto"/>
              </w:divBdr>
            </w:div>
            <w:div w:id="32848052">
              <w:marLeft w:val="0"/>
              <w:marRight w:val="0"/>
              <w:marTop w:val="0"/>
              <w:marBottom w:val="0"/>
              <w:divBdr>
                <w:top w:val="none" w:sz="0" w:space="0" w:color="auto"/>
                <w:left w:val="none" w:sz="0" w:space="0" w:color="auto"/>
                <w:bottom w:val="none" w:sz="0" w:space="0" w:color="auto"/>
                <w:right w:val="none" w:sz="0" w:space="0" w:color="auto"/>
              </w:divBdr>
            </w:div>
            <w:div w:id="1719010543">
              <w:marLeft w:val="0"/>
              <w:marRight w:val="0"/>
              <w:marTop w:val="0"/>
              <w:marBottom w:val="0"/>
              <w:divBdr>
                <w:top w:val="none" w:sz="0" w:space="0" w:color="auto"/>
                <w:left w:val="none" w:sz="0" w:space="0" w:color="auto"/>
                <w:bottom w:val="none" w:sz="0" w:space="0" w:color="auto"/>
                <w:right w:val="none" w:sz="0" w:space="0" w:color="auto"/>
              </w:divBdr>
            </w:div>
            <w:div w:id="1158811998">
              <w:marLeft w:val="0"/>
              <w:marRight w:val="0"/>
              <w:marTop w:val="0"/>
              <w:marBottom w:val="0"/>
              <w:divBdr>
                <w:top w:val="none" w:sz="0" w:space="0" w:color="auto"/>
                <w:left w:val="none" w:sz="0" w:space="0" w:color="auto"/>
                <w:bottom w:val="none" w:sz="0" w:space="0" w:color="auto"/>
                <w:right w:val="none" w:sz="0" w:space="0" w:color="auto"/>
              </w:divBdr>
            </w:div>
            <w:div w:id="1650011016">
              <w:marLeft w:val="0"/>
              <w:marRight w:val="0"/>
              <w:marTop w:val="0"/>
              <w:marBottom w:val="0"/>
              <w:divBdr>
                <w:top w:val="none" w:sz="0" w:space="0" w:color="auto"/>
                <w:left w:val="none" w:sz="0" w:space="0" w:color="auto"/>
                <w:bottom w:val="none" w:sz="0" w:space="0" w:color="auto"/>
                <w:right w:val="none" w:sz="0" w:space="0" w:color="auto"/>
              </w:divBdr>
            </w:div>
            <w:div w:id="402407775">
              <w:marLeft w:val="0"/>
              <w:marRight w:val="0"/>
              <w:marTop w:val="0"/>
              <w:marBottom w:val="0"/>
              <w:divBdr>
                <w:top w:val="none" w:sz="0" w:space="0" w:color="auto"/>
                <w:left w:val="none" w:sz="0" w:space="0" w:color="auto"/>
                <w:bottom w:val="none" w:sz="0" w:space="0" w:color="auto"/>
                <w:right w:val="none" w:sz="0" w:space="0" w:color="auto"/>
              </w:divBdr>
            </w:div>
            <w:div w:id="2066834279">
              <w:marLeft w:val="0"/>
              <w:marRight w:val="0"/>
              <w:marTop w:val="0"/>
              <w:marBottom w:val="0"/>
              <w:divBdr>
                <w:top w:val="none" w:sz="0" w:space="0" w:color="auto"/>
                <w:left w:val="none" w:sz="0" w:space="0" w:color="auto"/>
                <w:bottom w:val="none" w:sz="0" w:space="0" w:color="auto"/>
                <w:right w:val="none" w:sz="0" w:space="0" w:color="auto"/>
              </w:divBdr>
            </w:div>
            <w:div w:id="2107461016">
              <w:marLeft w:val="0"/>
              <w:marRight w:val="0"/>
              <w:marTop w:val="0"/>
              <w:marBottom w:val="0"/>
              <w:divBdr>
                <w:top w:val="none" w:sz="0" w:space="0" w:color="auto"/>
                <w:left w:val="none" w:sz="0" w:space="0" w:color="auto"/>
                <w:bottom w:val="none" w:sz="0" w:space="0" w:color="auto"/>
                <w:right w:val="none" w:sz="0" w:space="0" w:color="auto"/>
              </w:divBdr>
            </w:div>
            <w:div w:id="1645771087">
              <w:marLeft w:val="0"/>
              <w:marRight w:val="0"/>
              <w:marTop w:val="0"/>
              <w:marBottom w:val="0"/>
              <w:divBdr>
                <w:top w:val="none" w:sz="0" w:space="0" w:color="auto"/>
                <w:left w:val="none" w:sz="0" w:space="0" w:color="auto"/>
                <w:bottom w:val="none" w:sz="0" w:space="0" w:color="auto"/>
                <w:right w:val="none" w:sz="0" w:space="0" w:color="auto"/>
              </w:divBdr>
            </w:div>
            <w:div w:id="117067027">
              <w:marLeft w:val="0"/>
              <w:marRight w:val="0"/>
              <w:marTop w:val="0"/>
              <w:marBottom w:val="0"/>
              <w:divBdr>
                <w:top w:val="none" w:sz="0" w:space="0" w:color="auto"/>
                <w:left w:val="none" w:sz="0" w:space="0" w:color="auto"/>
                <w:bottom w:val="none" w:sz="0" w:space="0" w:color="auto"/>
                <w:right w:val="none" w:sz="0" w:space="0" w:color="auto"/>
              </w:divBdr>
            </w:div>
            <w:div w:id="1704204717">
              <w:marLeft w:val="0"/>
              <w:marRight w:val="0"/>
              <w:marTop w:val="0"/>
              <w:marBottom w:val="0"/>
              <w:divBdr>
                <w:top w:val="none" w:sz="0" w:space="0" w:color="auto"/>
                <w:left w:val="none" w:sz="0" w:space="0" w:color="auto"/>
                <w:bottom w:val="none" w:sz="0" w:space="0" w:color="auto"/>
                <w:right w:val="none" w:sz="0" w:space="0" w:color="auto"/>
              </w:divBdr>
            </w:div>
            <w:div w:id="2139102019">
              <w:marLeft w:val="0"/>
              <w:marRight w:val="0"/>
              <w:marTop w:val="0"/>
              <w:marBottom w:val="0"/>
              <w:divBdr>
                <w:top w:val="none" w:sz="0" w:space="0" w:color="auto"/>
                <w:left w:val="none" w:sz="0" w:space="0" w:color="auto"/>
                <w:bottom w:val="none" w:sz="0" w:space="0" w:color="auto"/>
                <w:right w:val="none" w:sz="0" w:space="0" w:color="auto"/>
              </w:divBdr>
            </w:div>
            <w:div w:id="1616135158">
              <w:marLeft w:val="0"/>
              <w:marRight w:val="0"/>
              <w:marTop w:val="0"/>
              <w:marBottom w:val="0"/>
              <w:divBdr>
                <w:top w:val="none" w:sz="0" w:space="0" w:color="auto"/>
                <w:left w:val="none" w:sz="0" w:space="0" w:color="auto"/>
                <w:bottom w:val="none" w:sz="0" w:space="0" w:color="auto"/>
                <w:right w:val="none" w:sz="0" w:space="0" w:color="auto"/>
              </w:divBdr>
            </w:div>
            <w:div w:id="1208493589">
              <w:marLeft w:val="0"/>
              <w:marRight w:val="0"/>
              <w:marTop w:val="0"/>
              <w:marBottom w:val="0"/>
              <w:divBdr>
                <w:top w:val="none" w:sz="0" w:space="0" w:color="auto"/>
                <w:left w:val="none" w:sz="0" w:space="0" w:color="auto"/>
                <w:bottom w:val="none" w:sz="0" w:space="0" w:color="auto"/>
                <w:right w:val="none" w:sz="0" w:space="0" w:color="auto"/>
              </w:divBdr>
            </w:div>
            <w:div w:id="120659204">
              <w:marLeft w:val="0"/>
              <w:marRight w:val="0"/>
              <w:marTop w:val="0"/>
              <w:marBottom w:val="0"/>
              <w:divBdr>
                <w:top w:val="none" w:sz="0" w:space="0" w:color="auto"/>
                <w:left w:val="none" w:sz="0" w:space="0" w:color="auto"/>
                <w:bottom w:val="none" w:sz="0" w:space="0" w:color="auto"/>
                <w:right w:val="none" w:sz="0" w:space="0" w:color="auto"/>
              </w:divBdr>
            </w:div>
            <w:div w:id="1156533372">
              <w:marLeft w:val="0"/>
              <w:marRight w:val="0"/>
              <w:marTop w:val="0"/>
              <w:marBottom w:val="0"/>
              <w:divBdr>
                <w:top w:val="none" w:sz="0" w:space="0" w:color="auto"/>
                <w:left w:val="none" w:sz="0" w:space="0" w:color="auto"/>
                <w:bottom w:val="none" w:sz="0" w:space="0" w:color="auto"/>
                <w:right w:val="none" w:sz="0" w:space="0" w:color="auto"/>
              </w:divBdr>
            </w:div>
            <w:div w:id="1124034979">
              <w:marLeft w:val="0"/>
              <w:marRight w:val="0"/>
              <w:marTop w:val="0"/>
              <w:marBottom w:val="0"/>
              <w:divBdr>
                <w:top w:val="none" w:sz="0" w:space="0" w:color="auto"/>
                <w:left w:val="none" w:sz="0" w:space="0" w:color="auto"/>
                <w:bottom w:val="none" w:sz="0" w:space="0" w:color="auto"/>
                <w:right w:val="none" w:sz="0" w:space="0" w:color="auto"/>
              </w:divBdr>
            </w:div>
            <w:div w:id="1135561032">
              <w:marLeft w:val="0"/>
              <w:marRight w:val="0"/>
              <w:marTop w:val="0"/>
              <w:marBottom w:val="0"/>
              <w:divBdr>
                <w:top w:val="none" w:sz="0" w:space="0" w:color="auto"/>
                <w:left w:val="none" w:sz="0" w:space="0" w:color="auto"/>
                <w:bottom w:val="none" w:sz="0" w:space="0" w:color="auto"/>
                <w:right w:val="none" w:sz="0" w:space="0" w:color="auto"/>
              </w:divBdr>
            </w:div>
            <w:div w:id="1969357919">
              <w:marLeft w:val="0"/>
              <w:marRight w:val="0"/>
              <w:marTop w:val="0"/>
              <w:marBottom w:val="0"/>
              <w:divBdr>
                <w:top w:val="none" w:sz="0" w:space="0" w:color="auto"/>
                <w:left w:val="none" w:sz="0" w:space="0" w:color="auto"/>
                <w:bottom w:val="none" w:sz="0" w:space="0" w:color="auto"/>
                <w:right w:val="none" w:sz="0" w:space="0" w:color="auto"/>
              </w:divBdr>
            </w:div>
            <w:div w:id="777607981">
              <w:marLeft w:val="0"/>
              <w:marRight w:val="0"/>
              <w:marTop w:val="0"/>
              <w:marBottom w:val="0"/>
              <w:divBdr>
                <w:top w:val="none" w:sz="0" w:space="0" w:color="auto"/>
                <w:left w:val="none" w:sz="0" w:space="0" w:color="auto"/>
                <w:bottom w:val="none" w:sz="0" w:space="0" w:color="auto"/>
                <w:right w:val="none" w:sz="0" w:space="0" w:color="auto"/>
              </w:divBdr>
            </w:div>
            <w:div w:id="1752505348">
              <w:marLeft w:val="0"/>
              <w:marRight w:val="0"/>
              <w:marTop w:val="0"/>
              <w:marBottom w:val="0"/>
              <w:divBdr>
                <w:top w:val="none" w:sz="0" w:space="0" w:color="auto"/>
                <w:left w:val="none" w:sz="0" w:space="0" w:color="auto"/>
                <w:bottom w:val="none" w:sz="0" w:space="0" w:color="auto"/>
                <w:right w:val="none" w:sz="0" w:space="0" w:color="auto"/>
              </w:divBdr>
            </w:div>
            <w:div w:id="1163820071">
              <w:marLeft w:val="0"/>
              <w:marRight w:val="0"/>
              <w:marTop w:val="0"/>
              <w:marBottom w:val="0"/>
              <w:divBdr>
                <w:top w:val="none" w:sz="0" w:space="0" w:color="auto"/>
                <w:left w:val="none" w:sz="0" w:space="0" w:color="auto"/>
                <w:bottom w:val="none" w:sz="0" w:space="0" w:color="auto"/>
                <w:right w:val="none" w:sz="0" w:space="0" w:color="auto"/>
              </w:divBdr>
            </w:div>
            <w:div w:id="2131052030">
              <w:marLeft w:val="0"/>
              <w:marRight w:val="0"/>
              <w:marTop w:val="0"/>
              <w:marBottom w:val="0"/>
              <w:divBdr>
                <w:top w:val="none" w:sz="0" w:space="0" w:color="auto"/>
                <w:left w:val="none" w:sz="0" w:space="0" w:color="auto"/>
                <w:bottom w:val="none" w:sz="0" w:space="0" w:color="auto"/>
                <w:right w:val="none" w:sz="0" w:space="0" w:color="auto"/>
              </w:divBdr>
            </w:div>
            <w:div w:id="782923992">
              <w:marLeft w:val="0"/>
              <w:marRight w:val="0"/>
              <w:marTop w:val="0"/>
              <w:marBottom w:val="0"/>
              <w:divBdr>
                <w:top w:val="none" w:sz="0" w:space="0" w:color="auto"/>
                <w:left w:val="none" w:sz="0" w:space="0" w:color="auto"/>
                <w:bottom w:val="none" w:sz="0" w:space="0" w:color="auto"/>
                <w:right w:val="none" w:sz="0" w:space="0" w:color="auto"/>
              </w:divBdr>
            </w:div>
            <w:div w:id="678311454">
              <w:marLeft w:val="0"/>
              <w:marRight w:val="0"/>
              <w:marTop w:val="0"/>
              <w:marBottom w:val="0"/>
              <w:divBdr>
                <w:top w:val="none" w:sz="0" w:space="0" w:color="auto"/>
                <w:left w:val="none" w:sz="0" w:space="0" w:color="auto"/>
                <w:bottom w:val="none" w:sz="0" w:space="0" w:color="auto"/>
                <w:right w:val="none" w:sz="0" w:space="0" w:color="auto"/>
              </w:divBdr>
            </w:div>
            <w:div w:id="688408312">
              <w:marLeft w:val="0"/>
              <w:marRight w:val="0"/>
              <w:marTop w:val="0"/>
              <w:marBottom w:val="0"/>
              <w:divBdr>
                <w:top w:val="none" w:sz="0" w:space="0" w:color="auto"/>
                <w:left w:val="none" w:sz="0" w:space="0" w:color="auto"/>
                <w:bottom w:val="none" w:sz="0" w:space="0" w:color="auto"/>
                <w:right w:val="none" w:sz="0" w:space="0" w:color="auto"/>
              </w:divBdr>
            </w:div>
            <w:div w:id="1124229208">
              <w:marLeft w:val="0"/>
              <w:marRight w:val="0"/>
              <w:marTop w:val="0"/>
              <w:marBottom w:val="0"/>
              <w:divBdr>
                <w:top w:val="none" w:sz="0" w:space="0" w:color="auto"/>
                <w:left w:val="none" w:sz="0" w:space="0" w:color="auto"/>
                <w:bottom w:val="none" w:sz="0" w:space="0" w:color="auto"/>
                <w:right w:val="none" w:sz="0" w:space="0" w:color="auto"/>
              </w:divBdr>
            </w:div>
            <w:div w:id="1179078580">
              <w:marLeft w:val="0"/>
              <w:marRight w:val="0"/>
              <w:marTop w:val="0"/>
              <w:marBottom w:val="0"/>
              <w:divBdr>
                <w:top w:val="none" w:sz="0" w:space="0" w:color="auto"/>
                <w:left w:val="none" w:sz="0" w:space="0" w:color="auto"/>
                <w:bottom w:val="none" w:sz="0" w:space="0" w:color="auto"/>
                <w:right w:val="none" w:sz="0" w:space="0" w:color="auto"/>
              </w:divBdr>
            </w:div>
            <w:div w:id="988903026">
              <w:marLeft w:val="0"/>
              <w:marRight w:val="0"/>
              <w:marTop w:val="0"/>
              <w:marBottom w:val="0"/>
              <w:divBdr>
                <w:top w:val="none" w:sz="0" w:space="0" w:color="auto"/>
                <w:left w:val="none" w:sz="0" w:space="0" w:color="auto"/>
                <w:bottom w:val="none" w:sz="0" w:space="0" w:color="auto"/>
                <w:right w:val="none" w:sz="0" w:space="0" w:color="auto"/>
              </w:divBdr>
            </w:div>
            <w:div w:id="371610205">
              <w:marLeft w:val="0"/>
              <w:marRight w:val="0"/>
              <w:marTop w:val="0"/>
              <w:marBottom w:val="0"/>
              <w:divBdr>
                <w:top w:val="none" w:sz="0" w:space="0" w:color="auto"/>
                <w:left w:val="none" w:sz="0" w:space="0" w:color="auto"/>
                <w:bottom w:val="none" w:sz="0" w:space="0" w:color="auto"/>
                <w:right w:val="none" w:sz="0" w:space="0" w:color="auto"/>
              </w:divBdr>
            </w:div>
            <w:div w:id="1659965583">
              <w:marLeft w:val="0"/>
              <w:marRight w:val="0"/>
              <w:marTop w:val="0"/>
              <w:marBottom w:val="0"/>
              <w:divBdr>
                <w:top w:val="none" w:sz="0" w:space="0" w:color="auto"/>
                <w:left w:val="none" w:sz="0" w:space="0" w:color="auto"/>
                <w:bottom w:val="none" w:sz="0" w:space="0" w:color="auto"/>
                <w:right w:val="none" w:sz="0" w:space="0" w:color="auto"/>
              </w:divBdr>
            </w:div>
            <w:div w:id="1416710603">
              <w:marLeft w:val="0"/>
              <w:marRight w:val="0"/>
              <w:marTop w:val="0"/>
              <w:marBottom w:val="0"/>
              <w:divBdr>
                <w:top w:val="none" w:sz="0" w:space="0" w:color="auto"/>
                <w:left w:val="none" w:sz="0" w:space="0" w:color="auto"/>
                <w:bottom w:val="none" w:sz="0" w:space="0" w:color="auto"/>
                <w:right w:val="none" w:sz="0" w:space="0" w:color="auto"/>
              </w:divBdr>
            </w:div>
            <w:div w:id="544610769">
              <w:marLeft w:val="0"/>
              <w:marRight w:val="0"/>
              <w:marTop w:val="0"/>
              <w:marBottom w:val="0"/>
              <w:divBdr>
                <w:top w:val="none" w:sz="0" w:space="0" w:color="auto"/>
                <w:left w:val="none" w:sz="0" w:space="0" w:color="auto"/>
                <w:bottom w:val="none" w:sz="0" w:space="0" w:color="auto"/>
                <w:right w:val="none" w:sz="0" w:space="0" w:color="auto"/>
              </w:divBdr>
            </w:div>
            <w:div w:id="76678857">
              <w:marLeft w:val="0"/>
              <w:marRight w:val="0"/>
              <w:marTop w:val="0"/>
              <w:marBottom w:val="0"/>
              <w:divBdr>
                <w:top w:val="none" w:sz="0" w:space="0" w:color="auto"/>
                <w:left w:val="none" w:sz="0" w:space="0" w:color="auto"/>
                <w:bottom w:val="none" w:sz="0" w:space="0" w:color="auto"/>
                <w:right w:val="none" w:sz="0" w:space="0" w:color="auto"/>
              </w:divBdr>
            </w:div>
            <w:div w:id="1363634541">
              <w:marLeft w:val="0"/>
              <w:marRight w:val="0"/>
              <w:marTop w:val="0"/>
              <w:marBottom w:val="0"/>
              <w:divBdr>
                <w:top w:val="none" w:sz="0" w:space="0" w:color="auto"/>
                <w:left w:val="none" w:sz="0" w:space="0" w:color="auto"/>
                <w:bottom w:val="none" w:sz="0" w:space="0" w:color="auto"/>
                <w:right w:val="none" w:sz="0" w:space="0" w:color="auto"/>
              </w:divBdr>
            </w:div>
            <w:div w:id="781417457">
              <w:marLeft w:val="0"/>
              <w:marRight w:val="0"/>
              <w:marTop w:val="0"/>
              <w:marBottom w:val="0"/>
              <w:divBdr>
                <w:top w:val="none" w:sz="0" w:space="0" w:color="auto"/>
                <w:left w:val="none" w:sz="0" w:space="0" w:color="auto"/>
                <w:bottom w:val="none" w:sz="0" w:space="0" w:color="auto"/>
                <w:right w:val="none" w:sz="0" w:space="0" w:color="auto"/>
              </w:divBdr>
            </w:div>
            <w:div w:id="115150640">
              <w:marLeft w:val="0"/>
              <w:marRight w:val="0"/>
              <w:marTop w:val="0"/>
              <w:marBottom w:val="0"/>
              <w:divBdr>
                <w:top w:val="none" w:sz="0" w:space="0" w:color="auto"/>
                <w:left w:val="none" w:sz="0" w:space="0" w:color="auto"/>
                <w:bottom w:val="none" w:sz="0" w:space="0" w:color="auto"/>
                <w:right w:val="none" w:sz="0" w:space="0" w:color="auto"/>
              </w:divBdr>
            </w:div>
            <w:div w:id="939609349">
              <w:marLeft w:val="0"/>
              <w:marRight w:val="0"/>
              <w:marTop w:val="0"/>
              <w:marBottom w:val="0"/>
              <w:divBdr>
                <w:top w:val="none" w:sz="0" w:space="0" w:color="auto"/>
                <w:left w:val="none" w:sz="0" w:space="0" w:color="auto"/>
                <w:bottom w:val="none" w:sz="0" w:space="0" w:color="auto"/>
                <w:right w:val="none" w:sz="0" w:space="0" w:color="auto"/>
              </w:divBdr>
            </w:div>
            <w:div w:id="1357541547">
              <w:marLeft w:val="0"/>
              <w:marRight w:val="0"/>
              <w:marTop w:val="0"/>
              <w:marBottom w:val="0"/>
              <w:divBdr>
                <w:top w:val="none" w:sz="0" w:space="0" w:color="auto"/>
                <w:left w:val="none" w:sz="0" w:space="0" w:color="auto"/>
                <w:bottom w:val="none" w:sz="0" w:space="0" w:color="auto"/>
                <w:right w:val="none" w:sz="0" w:space="0" w:color="auto"/>
              </w:divBdr>
            </w:div>
            <w:div w:id="2102604093">
              <w:marLeft w:val="0"/>
              <w:marRight w:val="0"/>
              <w:marTop w:val="0"/>
              <w:marBottom w:val="0"/>
              <w:divBdr>
                <w:top w:val="none" w:sz="0" w:space="0" w:color="auto"/>
                <w:left w:val="none" w:sz="0" w:space="0" w:color="auto"/>
                <w:bottom w:val="none" w:sz="0" w:space="0" w:color="auto"/>
                <w:right w:val="none" w:sz="0" w:space="0" w:color="auto"/>
              </w:divBdr>
            </w:div>
            <w:div w:id="392892288">
              <w:marLeft w:val="0"/>
              <w:marRight w:val="0"/>
              <w:marTop w:val="0"/>
              <w:marBottom w:val="0"/>
              <w:divBdr>
                <w:top w:val="none" w:sz="0" w:space="0" w:color="auto"/>
                <w:left w:val="none" w:sz="0" w:space="0" w:color="auto"/>
                <w:bottom w:val="none" w:sz="0" w:space="0" w:color="auto"/>
                <w:right w:val="none" w:sz="0" w:space="0" w:color="auto"/>
              </w:divBdr>
            </w:div>
            <w:div w:id="685400429">
              <w:marLeft w:val="0"/>
              <w:marRight w:val="0"/>
              <w:marTop w:val="0"/>
              <w:marBottom w:val="0"/>
              <w:divBdr>
                <w:top w:val="none" w:sz="0" w:space="0" w:color="auto"/>
                <w:left w:val="none" w:sz="0" w:space="0" w:color="auto"/>
                <w:bottom w:val="none" w:sz="0" w:space="0" w:color="auto"/>
                <w:right w:val="none" w:sz="0" w:space="0" w:color="auto"/>
              </w:divBdr>
            </w:div>
            <w:div w:id="8909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53007441">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59018">
      <w:bodyDiv w:val="1"/>
      <w:marLeft w:val="0"/>
      <w:marRight w:val="0"/>
      <w:marTop w:val="0"/>
      <w:marBottom w:val="0"/>
      <w:divBdr>
        <w:top w:val="none" w:sz="0" w:space="0" w:color="auto"/>
        <w:left w:val="none" w:sz="0" w:space="0" w:color="auto"/>
        <w:bottom w:val="none" w:sz="0" w:space="0" w:color="auto"/>
        <w:right w:val="none" w:sz="0" w:space="0" w:color="auto"/>
      </w:divBdr>
      <w:divsChild>
        <w:div w:id="1873226824">
          <w:marLeft w:val="0"/>
          <w:marRight w:val="0"/>
          <w:marTop w:val="0"/>
          <w:marBottom w:val="0"/>
          <w:divBdr>
            <w:top w:val="none" w:sz="0" w:space="0" w:color="auto"/>
            <w:left w:val="none" w:sz="0" w:space="0" w:color="auto"/>
            <w:bottom w:val="none" w:sz="0" w:space="0" w:color="auto"/>
            <w:right w:val="none" w:sz="0" w:space="0" w:color="auto"/>
          </w:divBdr>
          <w:divsChild>
            <w:div w:id="1605965042">
              <w:marLeft w:val="0"/>
              <w:marRight w:val="0"/>
              <w:marTop w:val="0"/>
              <w:marBottom w:val="0"/>
              <w:divBdr>
                <w:top w:val="none" w:sz="0" w:space="0" w:color="auto"/>
                <w:left w:val="none" w:sz="0" w:space="0" w:color="auto"/>
                <w:bottom w:val="none" w:sz="0" w:space="0" w:color="auto"/>
                <w:right w:val="none" w:sz="0" w:space="0" w:color="auto"/>
              </w:divBdr>
            </w:div>
            <w:div w:id="395202358">
              <w:marLeft w:val="0"/>
              <w:marRight w:val="0"/>
              <w:marTop w:val="0"/>
              <w:marBottom w:val="0"/>
              <w:divBdr>
                <w:top w:val="none" w:sz="0" w:space="0" w:color="auto"/>
                <w:left w:val="none" w:sz="0" w:space="0" w:color="auto"/>
                <w:bottom w:val="none" w:sz="0" w:space="0" w:color="auto"/>
                <w:right w:val="none" w:sz="0" w:space="0" w:color="auto"/>
              </w:divBdr>
            </w:div>
            <w:div w:id="1917670334">
              <w:marLeft w:val="0"/>
              <w:marRight w:val="0"/>
              <w:marTop w:val="0"/>
              <w:marBottom w:val="0"/>
              <w:divBdr>
                <w:top w:val="none" w:sz="0" w:space="0" w:color="auto"/>
                <w:left w:val="none" w:sz="0" w:space="0" w:color="auto"/>
                <w:bottom w:val="none" w:sz="0" w:space="0" w:color="auto"/>
                <w:right w:val="none" w:sz="0" w:space="0" w:color="auto"/>
              </w:divBdr>
            </w:div>
            <w:div w:id="1169520865">
              <w:marLeft w:val="0"/>
              <w:marRight w:val="0"/>
              <w:marTop w:val="0"/>
              <w:marBottom w:val="0"/>
              <w:divBdr>
                <w:top w:val="none" w:sz="0" w:space="0" w:color="auto"/>
                <w:left w:val="none" w:sz="0" w:space="0" w:color="auto"/>
                <w:bottom w:val="none" w:sz="0" w:space="0" w:color="auto"/>
                <w:right w:val="none" w:sz="0" w:space="0" w:color="auto"/>
              </w:divBdr>
            </w:div>
            <w:div w:id="78983470">
              <w:marLeft w:val="0"/>
              <w:marRight w:val="0"/>
              <w:marTop w:val="0"/>
              <w:marBottom w:val="0"/>
              <w:divBdr>
                <w:top w:val="none" w:sz="0" w:space="0" w:color="auto"/>
                <w:left w:val="none" w:sz="0" w:space="0" w:color="auto"/>
                <w:bottom w:val="none" w:sz="0" w:space="0" w:color="auto"/>
                <w:right w:val="none" w:sz="0" w:space="0" w:color="auto"/>
              </w:divBdr>
            </w:div>
            <w:div w:id="983697403">
              <w:marLeft w:val="0"/>
              <w:marRight w:val="0"/>
              <w:marTop w:val="0"/>
              <w:marBottom w:val="0"/>
              <w:divBdr>
                <w:top w:val="none" w:sz="0" w:space="0" w:color="auto"/>
                <w:left w:val="none" w:sz="0" w:space="0" w:color="auto"/>
                <w:bottom w:val="none" w:sz="0" w:space="0" w:color="auto"/>
                <w:right w:val="none" w:sz="0" w:space="0" w:color="auto"/>
              </w:divBdr>
            </w:div>
            <w:div w:id="599529427">
              <w:marLeft w:val="0"/>
              <w:marRight w:val="0"/>
              <w:marTop w:val="0"/>
              <w:marBottom w:val="0"/>
              <w:divBdr>
                <w:top w:val="none" w:sz="0" w:space="0" w:color="auto"/>
                <w:left w:val="none" w:sz="0" w:space="0" w:color="auto"/>
                <w:bottom w:val="none" w:sz="0" w:space="0" w:color="auto"/>
                <w:right w:val="none" w:sz="0" w:space="0" w:color="auto"/>
              </w:divBdr>
            </w:div>
            <w:div w:id="197940552">
              <w:marLeft w:val="0"/>
              <w:marRight w:val="0"/>
              <w:marTop w:val="0"/>
              <w:marBottom w:val="0"/>
              <w:divBdr>
                <w:top w:val="none" w:sz="0" w:space="0" w:color="auto"/>
                <w:left w:val="none" w:sz="0" w:space="0" w:color="auto"/>
                <w:bottom w:val="none" w:sz="0" w:space="0" w:color="auto"/>
                <w:right w:val="none" w:sz="0" w:space="0" w:color="auto"/>
              </w:divBdr>
            </w:div>
            <w:div w:id="1600680994">
              <w:marLeft w:val="0"/>
              <w:marRight w:val="0"/>
              <w:marTop w:val="0"/>
              <w:marBottom w:val="0"/>
              <w:divBdr>
                <w:top w:val="none" w:sz="0" w:space="0" w:color="auto"/>
                <w:left w:val="none" w:sz="0" w:space="0" w:color="auto"/>
                <w:bottom w:val="none" w:sz="0" w:space="0" w:color="auto"/>
                <w:right w:val="none" w:sz="0" w:space="0" w:color="auto"/>
              </w:divBdr>
            </w:div>
            <w:div w:id="1916237006">
              <w:marLeft w:val="0"/>
              <w:marRight w:val="0"/>
              <w:marTop w:val="0"/>
              <w:marBottom w:val="0"/>
              <w:divBdr>
                <w:top w:val="none" w:sz="0" w:space="0" w:color="auto"/>
                <w:left w:val="none" w:sz="0" w:space="0" w:color="auto"/>
                <w:bottom w:val="none" w:sz="0" w:space="0" w:color="auto"/>
                <w:right w:val="none" w:sz="0" w:space="0" w:color="auto"/>
              </w:divBdr>
            </w:div>
            <w:div w:id="673412531">
              <w:marLeft w:val="0"/>
              <w:marRight w:val="0"/>
              <w:marTop w:val="0"/>
              <w:marBottom w:val="0"/>
              <w:divBdr>
                <w:top w:val="none" w:sz="0" w:space="0" w:color="auto"/>
                <w:left w:val="none" w:sz="0" w:space="0" w:color="auto"/>
                <w:bottom w:val="none" w:sz="0" w:space="0" w:color="auto"/>
                <w:right w:val="none" w:sz="0" w:space="0" w:color="auto"/>
              </w:divBdr>
            </w:div>
            <w:div w:id="1995182220">
              <w:marLeft w:val="0"/>
              <w:marRight w:val="0"/>
              <w:marTop w:val="0"/>
              <w:marBottom w:val="0"/>
              <w:divBdr>
                <w:top w:val="none" w:sz="0" w:space="0" w:color="auto"/>
                <w:left w:val="none" w:sz="0" w:space="0" w:color="auto"/>
                <w:bottom w:val="none" w:sz="0" w:space="0" w:color="auto"/>
                <w:right w:val="none" w:sz="0" w:space="0" w:color="auto"/>
              </w:divBdr>
            </w:div>
            <w:div w:id="1607496603">
              <w:marLeft w:val="0"/>
              <w:marRight w:val="0"/>
              <w:marTop w:val="0"/>
              <w:marBottom w:val="0"/>
              <w:divBdr>
                <w:top w:val="none" w:sz="0" w:space="0" w:color="auto"/>
                <w:left w:val="none" w:sz="0" w:space="0" w:color="auto"/>
                <w:bottom w:val="none" w:sz="0" w:space="0" w:color="auto"/>
                <w:right w:val="none" w:sz="0" w:space="0" w:color="auto"/>
              </w:divBdr>
            </w:div>
            <w:div w:id="477264525">
              <w:marLeft w:val="0"/>
              <w:marRight w:val="0"/>
              <w:marTop w:val="0"/>
              <w:marBottom w:val="0"/>
              <w:divBdr>
                <w:top w:val="none" w:sz="0" w:space="0" w:color="auto"/>
                <w:left w:val="none" w:sz="0" w:space="0" w:color="auto"/>
                <w:bottom w:val="none" w:sz="0" w:space="0" w:color="auto"/>
                <w:right w:val="none" w:sz="0" w:space="0" w:color="auto"/>
              </w:divBdr>
            </w:div>
            <w:div w:id="263727072">
              <w:marLeft w:val="0"/>
              <w:marRight w:val="0"/>
              <w:marTop w:val="0"/>
              <w:marBottom w:val="0"/>
              <w:divBdr>
                <w:top w:val="none" w:sz="0" w:space="0" w:color="auto"/>
                <w:left w:val="none" w:sz="0" w:space="0" w:color="auto"/>
                <w:bottom w:val="none" w:sz="0" w:space="0" w:color="auto"/>
                <w:right w:val="none" w:sz="0" w:space="0" w:color="auto"/>
              </w:divBdr>
            </w:div>
            <w:div w:id="1180701516">
              <w:marLeft w:val="0"/>
              <w:marRight w:val="0"/>
              <w:marTop w:val="0"/>
              <w:marBottom w:val="0"/>
              <w:divBdr>
                <w:top w:val="none" w:sz="0" w:space="0" w:color="auto"/>
                <w:left w:val="none" w:sz="0" w:space="0" w:color="auto"/>
                <w:bottom w:val="none" w:sz="0" w:space="0" w:color="auto"/>
                <w:right w:val="none" w:sz="0" w:space="0" w:color="auto"/>
              </w:divBdr>
            </w:div>
            <w:div w:id="1342660372">
              <w:marLeft w:val="0"/>
              <w:marRight w:val="0"/>
              <w:marTop w:val="0"/>
              <w:marBottom w:val="0"/>
              <w:divBdr>
                <w:top w:val="none" w:sz="0" w:space="0" w:color="auto"/>
                <w:left w:val="none" w:sz="0" w:space="0" w:color="auto"/>
                <w:bottom w:val="none" w:sz="0" w:space="0" w:color="auto"/>
                <w:right w:val="none" w:sz="0" w:space="0" w:color="auto"/>
              </w:divBdr>
            </w:div>
            <w:div w:id="346031368">
              <w:marLeft w:val="0"/>
              <w:marRight w:val="0"/>
              <w:marTop w:val="0"/>
              <w:marBottom w:val="0"/>
              <w:divBdr>
                <w:top w:val="none" w:sz="0" w:space="0" w:color="auto"/>
                <w:left w:val="none" w:sz="0" w:space="0" w:color="auto"/>
                <w:bottom w:val="none" w:sz="0" w:space="0" w:color="auto"/>
                <w:right w:val="none" w:sz="0" w:space="0" w:color="auto"/>
              </w:divBdr>
            </w:div>
            <w:div w:id="2090423367">
              <w:marLeft w:val="0"/>
              <w:marRight w:val="0"/>
              <w:marTop w:val="0"/>
              <w:marBottom w:val="0"/>
              <w:divBdr>
                <w:top w:val="none" w:sz="0" w:space="0" w:color="auto"/>
                <w:left w:val="none" w:sz="0" w:space="0" w:color="auto"/>
                <w:bottom w:val="none" w:sz="0" w:space="0" w:color="auto"/>
                <w:right w:val="none" w:sz="0" w:space="0" w:color="auto"/>
              </w:divBdr>
            </w:div>
            <w:div w:id="1429811881">
              <w:marLeft w:val="0"/>
              <w:marRight w:val="0"/>
              <w:marTop w:val="0"/>
              <w:marBottom w:val="0"/>
              <w:divBdr>
                <w:top w:val="none" w:sz="0" w:space="0" w:color="auto"/>
                <w:left w:val="none" w:sz="0" w:space="0" w:color="auto"/>
                <w:bottom w:val="none" w:sz="0" w:space="0" w:color="auto"/>
                <w:right w:val="none" w:sz="0" w:space="0" w:color="auto"/>
              </w:divBdr>
            </w:div>
            <w:div w:id="622270861">
              <w:marLeft w:val="0"/>
              <w:marRight w:val="0"/>
              <w:marTop w:val="0"/>
              <w:marBottom w:val="0"/>
              <w:divBdr>
                <w:top w:val="none" w:sz="0" w:space="0" w:color="auto"/>
                <w:left w:val="none" w:sz="0" w:space="0" w:color="auto"/>
                <w:bottom w:val="none" w:sz="0" w:space="0" w:color="auto"/>
                <w:right w:val="none" w:sz="0" w:space="0" w:color="auto"/>
              </w:divBdr>
            </w:div>
            <w:div w:id="1102727017">
              <w:marLeft w:val="0"/>
              <w:marRight w:val="0"/>
              <w:marTop w:val="0"/>
              <w:marBottom w:val="0"/>
              <w:divBdr>
                <w:top w:val="none" w:sz="0" w:space="0" w:color="auto"/>
                <w:left w:val="none" w:sz="0" w:space="0" w:color="auto"/>
                <w:bottom w:val="none" w:sz="0" w:space="0" w:color="auto"/>
                <w:right w:val="none" w:sz="0" w:space="0" w:color="auto"/>
              </w:divBdr>
            </w:div>
            <w:div w:id="524903261">
              <w:marLeft w:val="0"/>
              <w:marRight w:val="0"/>
              <w:marTop w:val="0"/>
              <w:marBottom w:val="0"/>
              <w:divBdr>
                <w:top w:val="none" w:sz="0" w:space="0" w:color="auto"/>
                <w:left w:val="none" w:sz="0" w:space="0" w:color="auto"/>
                <w:bottom w:val="none" w:sz="0" w:space="0" w:color="auto"/>
                <w:right w:val="none" w:sz="0" w:space="0" w:color="auto"/>
              </w:divBdr>
            </w:div>
            <w:div w:id="219874948">
              <w:marLeft w:val="0"/>
              <w:marRight w:val="0"/>
              <w:marTop w:val="0"/>
              <w:marBottom w:val="0"/>
              <w:divBdr>
                <w:top w:val="none" w:sz="0" w:space="0" w:color="auto"/>
                <w:left w:val="none" w:sz="0" w:space="0" w:color="auto"/>
                <w:bottom w:val="none" w:sz="0" w:space="0" w:color="auto"/>
                <w:right w:val="none" w:sz="0" w:space="0" w:color="auto"/>
              </w:divBdr>
            </w:div>
            <w:div w:id="206260091">
              <w:marLeft w:val="0"/>
              <w:marRight w:val="0"/>
              <w:marTop w:val="0"/>
              <w:marBottom w:val="0"/>
              <w:divBdr>
                <w:top w:val="none" w:sz="0" w:space="0" w:color="auto"/>
                <w:left w:val="none" w:sz="0" w:space="0" w:color="auto"/>
                <w:bottom w:val="none" w:sz="0" w:space="0" w:color="auto"/>
                <w:right w:val="none" w:sz="0" w:space="0" w:color="auto"/>
              </w:divBdr>
            </w:div>
            <w:div w:id="1775589510">
              <w:marLeft w:val="0"/>
              <w:marRight w:val="0"/>
              <w:marTop w:val="0"/>
              <w:marBottom w:val="0"/>
              <w:divBdr>
                <w:top w:val="none" w:sz="0" w:space="0" w:color="auto"/>
                <w:left w:val="none" w:sz="0" w:space="0" w:color="auto"/>
                <w:bottom w:val="none" w:sz="0" w:space="0" w:color="auto"/>
                <w:right w:val="none" w:sz="0" w:space="0" w:color="auto"/>
              </w:divBdr>
            </w:div>
            <w:div w:id="977606612">
              <w:marLeft w:val="0"/>
              <w:marRight w:val="0"/>
              <w:marTop w:val="0"/>
              <w:marBottom w:val="0"/>
              <w:divBdr>
                <w:top w:val="none" w:sz="0" w:space="0" w:color="auto"/>
                <w:left w:val="none" w:sz="0" w:space="0" w:color="auto"/>
                <w:bottom w:val="none" w:sz="0" w:space="0" w:color="auto"/>
                <w:right w:val="none" w:sz="0" w:space="0" w:color="auto"/>
              </w:divBdr>
            </w:div>
            <w:div w:id="928077711">
              <w:marLeft w:val="0"/>
              <w:marRight w:val="0"/>
              <w:marTop w:val="0"/>
              <w:marBottom w:val="0"/>
              <w:divBdr>
                <w:top w:val="none" w:sz="0" w:space="0" w:color="auto"/>
                <w:left w:val="none" w:sz="0" w:space="0" w:color="auto"/>
                <w:bottom w:val="none" w:sz="0" w:space="0" w:color="auto"/>
                <w:right w:val="none" w:sz="0" w:space="0" w:color="auto"/>
              </w:divBdr>
            </w:div>
            <w:div w:id="420563267">
              <w:marLeft w:val="0"/>
              <w:marRight w:val="0"/>
              <w:marTop w:val="0"/>
              <w:marBottom w:val="0"/>
              <w:divBdr>
                <w:top w:val="none" w:sz="0" w:space="0" w:color="auto"/>
                <w:left w:val="none" w:sz="0" w:space="0" w:color="auto"/>
                <w:bottom w:val="none" w:sz="0" w:space="0" w:color="auto"/>
                <w:right w:val="none" w:sz="0" w:space="0" w:color="auto"/>
              </w:divBdr>
            </w:div>
            <w:div w:id="928200325">
              <w:marLeft w:val="0"/>
              <w:marRight w:val="0"/>
              <w:marTop w:val="0"/>
              <w:marBottom w:val="0"/>
              <w:divBdr>
                <w:top w:val="none" w:sz="0" w:space="0" w:color="auto"/>
                <w:left w:val="none" w:sz="0" w:space="0" w:color="auto"/>
                <w:bottom w:val="none" w:sz="0" w:space="0" w:color="auto"/>
                <w:right w:val="none" w:sz="0" w:space="0" w:color="auto"/>
              </w:divBdr>
            </w:div>
            <w:div w:id="447166739">
              <w:marLeft w:val="0"/>
              <w:marRight w:val="0"/>
              <w:marTop w:val="0"/>
              <w:marBottom w:val="0"/>
              <w:divBdr>
                <w:top w:val="none" w:sz="0" w:space="0" w:color="auto"/>
                <w:left w:val="none" w:sz="0" w:space="0" w:color="auto"/>
                <w:bottom w:val="none" w:sz="0" w:space="0" w:color="auto"/>
                <w:right w:val="none" w:sz="0" w:space="0" w:color="auto"/>
              </w:divBdr>
            </w:div>
            <w:div w:id="556432397">
              <w:marLeft w:val="0"/>
              <w:marRight w:val="0"/>
              <w:marTop w:val="0"/>
              <w:marBottom w:val="0"/>
              <w:divBdr>
                <w:top w:val="none" w:sz="0" w:space="0" w:color="auto"/>
                <w:left w:val="none" w:sz="0" w:space="0" w:color="auto"/>
                <w:bottom w:val="none" w:sz="0" w:space="0" w:color="auto"/>
                <w:right w:val="none" w:sz="0" w:space="0" w:color="auto"/>
              </w:divBdr>
            </w:div>
            <w:div w:id="840587290">
              <w:marLeft w:val="0"/>
              <w:marRight w:val="0"/>
              <w:marTop w:val="0"/>
              <w:marBottom w:val="0"/>
              <w:divBdr>
                <w:top w:val="none" w:sz="0" w:space="0" w:color="auto"/>
                <w:left w:val="none" w:sz="0" w:space="0" w:color="auto"/>
                <w:bottom w:val="none" w:sz="0" w:space="0" w:color="auto"/>
                <w:right w:val="none" w:sz="0" w:space="0" w:color="auto"/>
              </w:divBdr>
            </w:div>
            <w:div w:id="75177346">
              <w:marLeft w:val="0"/>
              <w:marRight w:val="0"/>
              <w:marTop w:val="0"/>
              <w:marBottom w:val="0"/>
              <w:divBdr>
                <w:top w:val="none" w:sz="0" w:space="0" w:color="auto"/>
                <w:left w:val="none" w:sz="0" w:space="0" w:color="auto"/>
                <w:bottom w:val="none" w:sz="0" w:space="0" w:color="auto"/>
                <w:right w:val="none" w:sz="0" w:space="0" w:color="auto"/>
              </w:divBdr>
            </w:div>
            <w:div w:id="656493503">
              <w:marLeft w:val="0"/>
              <w:marRight w:val="0"/>
              <w:marTop w:val="0"/>
              <w:marBottom w:val="0"/>
              <w:divBdr>
                <w:top w:val="none" w:sz="0" w:space="0" w:color="auto"/>
                <w:left w:val="none" w:sz="0" w:space="0" w:color="auto"/>
                <w:bottom w:val="none" w:sz="0" w:space="0" w:color="auto"/>
                <w:right w:val="none" w:sz="0" w:space="0" w:color="auto"/>
              </w:divBdr>
            </w:div>
            <w:div w:id="1780367025">
              <w:marLeft w:val="0"/>
              <w:marRight w:val="0"/>
              <w:marTop w:val="0"/>
              <w:marBottom w:val="0"/>
              <w:divBdr>
                <w:top w:val="none" w:sz="0" w:space="0" w:color="auto"/>
                <w:left w:val="none" w:sz="0" w:space="0" w:color="auto"/>
                <w:bottom w:val="none" w:sz="0" w:space="0" w:color="auto"/>
                <w:right w:val="none" w:sz="0" w:space="0" w:color="auto"/>
              </w:divBdr>
            </w:div>
            <w:div w:id="839351538">
              <w:marLeft w:val="0"/>
              <w:marRight w:val="0"/>
              <w:marTop w:val="0"/>
              <w:marBottom w:val="0"/>
              <w:divBdr>
                <w:top w:val="none" w:sz="0" w:space="0" w:color="auto"/>
                <w:left w:val="none" w:sz="0" w:space="0" w:color="auto"/>
                <w:bottom w:val="none" w:sz="0" w:space="0" w:color="auto"/>
                <w:right w:val="none" w:sz="0" w:space="0" w:color="auto"/>
              </w:divBdr>
            </w:div>
            <w:div w:id="1886092058">
              <w:marLeft w:val="0"/>
              <w:marRight w:val="0"/>
              <w:marTop w:val="0"/>
              <w:marBottom w:val="0"/>
              <w:divBdr>
                <w:top w:val="none" w:sz="0" w:space="0" w:color="auto"/>
                <w:left w:val="none" w:sz="0" w:space="0" w:color="auto"/>
                <w:bottom w:val="none" w:sz="0" w:space="0" w:color="auto"/>
                <w:right w:val="none" w:sz="0" w:space="0" w:color="auto"/>
              </w:divBdr>
            </w:div>
            <w:div w:id="1270237894">
              <w:marLeft w:val="0"/>
              <w:marRight w:val="0"/>
              <w:marTop w:val="0"/>
              <w:marBottom w:val="0"/>
              <w:divBdr>
                <w:top w:val="none" w:sz="0" w:space="0" w:color="auto"/>
                <w:left w:val="none" w:sz="0" w:space="0" w:color="auto"/>
                <w:bottom w:val="none" w:sz="0" w:space="0" w:color="auto"/>
                <w:right w:val="none" w:sz="0" w:space="0" w:color="auto"/>
              </w:divBdr>
            </w:div>
            <w:div w:id="579487861">
              <w:marLeft w:val="0"/>
              <w:marRight w:val="0"/>
              <w:marTop w:val="0"/>
              <w:marBottom w:val="0"/>
              <w:divBdr>
                <w:top w:val="none" w:sz="0" w:space="0" w:color="auto"/>
                <w:left w:val="none" w:sz="0" w:space="0" w:color="auto"/>
                <w:bottom w:val="none" w:sz="0" w:space="0" w:color="auto"/>
                <w:right w:val="none" w:sz="0" w:space="0" w:color="auto"/>
              </w:divBdr>
            </w:div>
            <w:div w:id="1413773060">
              <w:marLeft w:val="0"/>
              <w:marRight w:val="0"/>
              <w:marTop w:val="0"/>
              <w:marBottom w:val="0"/>
              <w:divBdr>
                <w:top w:val="none" w:sz="0" w:space="0" w:color="auto"/>
                <w:left w:val="none" w:sz="0" w:space="0" w:color="auto"/>
                <w:bottom w:val="none" w:sz="0" w:space="0" w:color="auto"/>
                <w:right w:val="none" w:sz="0" w:space="0" w:color="auto"/>
              </w:divBdr>
            </w:div>
            <w:div w:id="207107053">
              <w:marLeft w:val="0"/>
              <w:marRight w:val="0"/>
              <w:marTop w:val="0"/>
              <w:marBottom w:val="0"/>
              <w:divBdr>
                <w:top w:val="none" w:sz="0" w:space="0" w:color="auto"/>
                <w:left w:val="none" w:sz="0" w:space="0" w:color="auto"/>
                <w:bottom w:val="none" w:sz="0" w:space="0" w:color="auto"/>
                <w:right w:val="none" w:sz="0" w:space="0" w:color="auto"/>
              </w:divBdr>
            </w:div>
            <w:div w:id="404693196">
              <w:marLeft w:val="0"/>
              <w:marRight w:val="0"/>
              <w:marTop w:val="0"/>
              <w:marBottom w:val="0"/>
              <w:divBdr>
                <w:top w:val="none" w:sz="0" w:space="0" w:color="auto"/>
                <w:left w:val="none" w:sz="0" w:space="0" w:color="auto"/>
                <w:bottom w:val="none" w:sz="0" w:space="0" w:color="auto"/>
                <w:right w:val="none" w:sz="0" w:space="0" w:color="auto"/>
              </w:divBdr>
            </w:div>
            <w:div w:id="1272393029">
              <w:marLeft w:val="0"/>
              <w:marRight w:val="0"/>
              <w:marTop w:val="0"/>
              <w:marBottom w:val="0"/>
              <w:divBdr>
                <w:top w:val="none" w:sz="0" w:space="0" w:color="auto"/>
                <w:left w:val="none" w:sz="0" w:space="0" w:color="auto"/>
                <w:bottom w:val="none" w:sz="0" w:space="0" w:color="auto"/>
                <w:right w:val="none" w:sz="0" w:space="0" w:color="auto"/>
              </w:divBdr>
            </w:div>
            <w:div w:id="1037854013">
              <w:marLeft w:val="0"/>
              <w:marRight w:val="0"/>
              <w:marTop w:val="0"/>
              <w:marBottom w:val="0"/>
              <w:divBdr>
                <w:top w:val="none" w:sz="0" w:space="0" w:color="auto"/>
                <w:left w:val="none" w:sz="0" w:space="0" w:color="auto"/>
                <w:bottom w:val="none" w:sz="0" w:space="0" w:color="auto"/>
                <w:right w:val="none" w:sz="0" w:space="0" w:color="auto"/>
              </w:divBdr>
            </w:div>
            <w:div w:id="2145998934">
              <w:marLeft w:val="0"/>
              <w:marRight w:val="0"/>
              <w:marTop w:val="0"/>
              <w:marBottom w:val="0"/>
              <w:divBdr>
                <w:top w:val="none" w:sz="0" w:space="0" w:color="auto"/>
                <w:left w:val="none" w:sz="0" w:space="0" w:color="auto"/>
                <w:bottom w:val="none" w:sz="0" w:space="0" w:color="auto"/>
                <w:right w:val="none" w:sz="0" w:space="0" w:color="auto"/>
              </w:divBdr>
            </w:div>
            <w:div w:id="2029140552">
              <w:marLeft w:val="0"/>
              <w:marRight w:val="0"/>
              <w:marTop w:val="0"/>
              <w:marBottom w:val="0"/>
              <w:divBdr>
                <w:top w:val="none" w:sz="0" w:space="0" w:color="auto"/>
                <w:left w:val="none" w:sz="0" w:space="0" w:color="auto"/>
                <w:bottom w:val="none" w:sz="0" w:space="0" w:color="auto"/>
                <w:right w:val="none" w:sz="0" w:space="0" w:color="auto"/>
              </w:divBdr>
            </w:div>
            <w:div w:id="1763994097">
              <w:marLeft w:val="0"/>
              <w:marRight w:val="0"/>
              <w:marTop w:val="0"/>
              <w:marBottom w:val="0"/>
              <w:divBdr>
                <w:top w:val="none" w:sz="0" w:space="0" w:color="auto"/>
                <w:left w:val="none" w:sz="0" w:space="0" w:color="auto"/>
                <w:bottom w:val="none" w:sz="0" w:space="0" w:color="auto"/>
                <w:right w:val="none" w:sz="0" w:space="0" w:color="auto"/>
              </w:divBdr>
            </w:div>
            <w:div w:id="1780175058">
              <w:marLeft w:val="0"/>
              <w:marRight w:val="0"/>
              <w:marTop w:val="0"/>
              <w:marBottom w:val="0"/>
              <w:divBdr>
                <w:top w:val="none" w:sz="0" w:space="0" w:color="auto"/>
                <w:left w:val="none" w:sz="0" w:space="0" w:color="auto"/>
                <w:bottom w:val="none" w:sz="0" w:space="0" w:color="auto"/>
                <w:right w:val="none" w:sz="0" w:space="0" w:color="auto"/>
              </w:divBdr>
            </w:div>
            <w:div w:id="691960848">
              <w:marLeft w:val="0"/>
              <w:marRight w:val="0"/>
              <w:marTop w:val="0"/>
              <w:marBottom w:val="0"/>
              <w:divBdr>
                <w:top w:val="none" w:sz="0" w:space="0" w:color="auto"/>
                <w:left w:val="none" w:sz="0" w:space="0" w:color="auto"/>
                <w:bottom w:val="none" w:sz="0" w:space="0" w:color="auto"/>
                <w:right w:val="none" w:sz="0" w:space="0" w:color="auto"/>
              </w:divBdr>
            </w:div>
            <w:div w:id="477963518">
              <w:marLeft w:val="0"/>
              <w:marRight w:val="0"/>
              <w:marTop w:val="0"/>
              <w:marBottom w:val="0"/>
              <w:divBdr>
                <w:top w:val="none" w:sz="0" w:space="0" w:color="auto"/>
                <w:left w:val="none" w:sz="0" w:space="0" w:color="auto"/>
                <w:bottom w:val="none" w:sz="0" w:space="0" w:color="auto"/>
                <w:right w:val="none" w:sz="0" w:space="0" w:color="auto"/>
              </w:divBdr>
            </w:div>
            <w:div w:id="951866251">
              <w:marLeft w:val="0"/>
              <w:marRight w:val="0"/>
              <w:marTop w:val="0"/>
              <w:marBottom w:val="0"/>
              <w:divBdr>
                <w:top w:val="none" w:sz="0" w:space="0" w:color="auto"/>
                <w:left w:val="none" w:sz="0" w:space="0" w:color="auto"/>
                <w:bottom w:val="none" w:sz="0" w:space="0" w:color="auto"/>
                <w:right w:val="none" w:sz="0" w:space="0" w:color="auto"/>
              </w:divBdr>
            </w:div>
            <w:div w:id="309797490">
              <w:marLeft w:val="0"/>
              <w:marRight w:val="0"/>
              <w:marTop w:val="0"/>
              <w:marBottom w:val="0"/>
              <w:divBdr>
                <w:top w:val="none" w:sz="0" w:space="0" w:color="auto"/>
                <w:left w:val="none" w:sz="0" w:space="0" w:color="auto"/>
                <w:bottom w:val="none" w:sz="0" w:space="0" w:color="auto"/>
                <w:right w:val="none" w:sz="0" w:space="0" w:color="auto"/>
              </w:divBdr>
            </w:div>
            <w:div w:id="237326384">
              <w:marLeft w:val="0"/>
              <w:marRight w:val="0"/>
              <w:marTop w:val="0"/>
              <w:marBottom w:val="0"/>
              <w:divBdr>
                <w:top w:val="none" w:sz="0" w:space="0" w:color="auto"/>
                <w:left w:val="none" w:sz="0" w:space="0" w:color="auto"/>
                <w:bottom w:val="none" w:sz="0" w:space="0" w:color="auto"/>
                <w:right w:val="none" w:sz="0" w:space="0" w:color="auto"/>
              </w:divBdr>
            </w:div>
            <w:div w:id="1689481980">
              <w:marLeft w:val="0"/>
              <w:marRight w:val="0"/>
              <w:marTop w:val="0"/>
              <w:marBottom w:val="0"/>
              <w:divBdr>
                <w:top w:val="none" w:sz="0" w:space="0" w:color="auto"/>
                <w:left w:val="none" w:sz="0" w:space="0" w:color="auto"/>
                <w:bottom w:val="none" w:sz="0" w:space="0" w:color="auto"/>
                <w:right w:val="none" w:sz="0" w:space="0" w:color="auto"/>
              </w:divBdr>
            </w:div>
            <w:div w:id="1536699546">
              <w:marLeft w:val="0"/>
              <w:marRight w:val="0"/>
              <w:marTop w:val="0"/>
              <w:marBottom w:val="0"/>
              <w:divBdr>
                <w:top w:val="none" w:sz="0" w:space="0" w:color="auto"/>
                <w:left w:val="none" w:sz="0" w:space="0" w:color="auto"/>
                <w:bottom w:val="none" w:sz="0" w:space="0" w:color="auto"/>
                <w:right w:val="none" w:sz="0" w:space="0" w:color="auto"/>
              </w:divBdr>
            </w:div>
            <w:div w:id="916477822">
              <w:marLeft w:val="0"/>
              <w:marRight w:val="0"/>
              <w:marTop w:val="0"/>
              <w:marBottom w:val="0"/>
              <w:divBdr>
                <w:top w:val="none" w:sz="0" w:space="0" w:color="auto"/>
                <w:left w:val="none" w:sz="0" w:space="0" w:color="auto"/>
                <w:bottom w:val="none" w:sz="0" w:space="0" w:color="auto"/>
                <w:right w:val="none" w:sz="0" w:space="0" w:color="auto"/>
              </w:divBdr>
            </w:div>
            <w:div w:id="602962119">
              <w:marLeft w:val="0"/>
              <w:marRight w:val="0"/>
              <w:marTop w:val="0"/>
              <w:marBottom w:val="0"/>
              <w:divBdr>
                <w:top w:val="none" w:sz="0" w:space="0" w:color="auto"/>
                <w:left w:val="none" w:sz="0" w:space="0" w:color="auto"/>
                <w:bottom w:val="none" w:sz="0" w:space="0" w:color="auto"/>
                <w:right w:val="none" w:sz="0" w:space="0" w:color="auto"/>
              </w:divBdr>
            </w:div>
            <w:div w:id="435563766">
              <w:marLeft w:val="0"/>
              <w:marRight w:val="0"/>
              <w:marTop w:val="0"/>
              <w:marBottom w:val="0"/>
              <w:divBdr>
                <w:top w:val="none" w:sz="0" w:space="0" w:color="auto"/>
                <w:left w:val="none" w:sz="0" w:space="0" w:color="auto"/>
                <w:bottom w:val="none" w:sz="0" w:space="0" w:color="auto"/>
                <w:right w:val="none" w:sz="0" w:space="0" w:color="auto"/>
              </w:divBdr>
            </w:div>
            <w:div w:id="1641687804">
              <w:marLeft w:val="0"/>
              <w:marRight w:val="0"/>
              <w:marTop w:val="0"/>
              <w:marBottom w:val="0"/>
              <w:divBdr>
                <w:top w:val="none" w:sz="0" w:space="0" w:color="auto"/>
                <w:left w:val="none" w:sz="0" w:space="0" w:color="auto"/>
                <w:bottom w:val="none" w:sz="0" w:space="0" w:color="auto"/>
                <w:right w:val="none" w:sz="0" w:space="0" w:color="auto"/>
              </w:divBdr>
            </w:div>
            <w:div w:id="614944227">
              <w:marLeft w:val="0"/>
              <w:marRight w:val="0"/>
              <w:marTop w:val="0"/>
              <w:marBottom w:val="0"/>
              <w:divBdr>
                <w:top w:val="none" w:sz="0" w:space="0" w:color="auto"/>
                <w:left w:val="none" w:sz="0" w:space="0" w:color="auto"/>
                <w:bottom w:val="none" w:sz="0" w:space="0" w:color="auto"/>
                <w:right w:val="none" w:sz="0" w:space="0" w:color="auto"/>
              </w:divBdr>
            </w:div>
            <w:div w:id="615526121">
              <w:marLeft w:val="0"/>
              <w:marRight w:val="0"/>
              <w:marTop w:val="0"/>
              <w:marBottom w:val="0"/>
              <w:divBdr>
                <w:top w:val="none" w:sz="0" w:space="0" w:color="auto"/>
                <w:left w:val="none" w:sz="0" w:space="0" w:color="auto"/>
                <w:bottom w:val="none" w:sz="0" w:space="0" w:color="auto"/>
                <w:right w:val="none" w:sz="0" w:space="0" w:color="auto"/>
              </w:divBdr>
            </w:div>
            <w:div w:id="1066028295">
              <w:marLeft w:val="0"/>
              <w:marRight w:val="0"/>
              <w:marTop w:val="0"/>
              <w:marBottom w:val="0"/>
              <w:divBdr>
                <w:top w:val="none" w:sz="0" w:space="0" w:color="auto"/>
                <w:left w:val="none" w:sz="0" w:space="0" w:color="auto"/>
                <w:bottom w:val="none" w:sz="0" w:space="0" w:color="auto"/>
                <w:right w:val="none" w:sz="0" w:space="0" w:color="auto"/>
              </w:divBdr>
            </w:div>
            <w:div w:id="309217919">
              <w:marLeft w:val="0"/>
              <w:marRight w:val="0"/>
              <w:marTop w:val="0"/>
              <w:marBottom w:val="0"/>
              <w:divBdr>
                <w:top w:val="none" w:sz="0" w:space="0" w:color="auto"/>
                <w:left w:val="none" w:sz="0" w:space="0" w:color="auto"/>
                <w:bottom w:val="none" w:sz="0" w:space="0" w:color="auto"/>
                <w:right w:val="none" w:sz="0" w:space="0" w:color="auto"/>
              </w:divBdr>
            </w:div>
            <w:div w:id="2125345043">
              <w:marLeft w:val="0"/>
              <w:marRight w:val="0"/>
              <w:marTop w:val="0"/>
              <w:marBottom w:val="0"/>
              <w:divBdr>
                <w:top w:val="none" w:sz="0" w:space="0" w:color="auto"/>
                <w:left w:val="none" w:sz="0" w:space="0" w:color="auto"/>
                <w:bottom w:val="none" w:sz="0" w:space="0" w:color="auto"/>
                <w:right w:val="none" w:sz="0" w:space="0" w:color="auto"/>
              </w:divBdr>
            </w:div>
            <w:div w:id="935290036">
              <w:marLeft w:val="0"/>
              <w:marRight w:val="0"/>
              <w:marTop w:val="0"/>
              <w:marBottom w:val="0"/>
              <w:divBdr>
                <w:top w:val="none" w:sz="0" w:space="0" w:color="auto"/>
                <w:left w:val="none" w:sz="0" w:space="0" w:color="auto"/>
                <w:bottom w:val="none" w:sz="0" w:space="0" w:color="auto"/>
                <w:right w:val="none" w:sz="0" w:space="0" w:color="auto"/>
              </w:divBdr>
            </w:div>
            <w:div w:id="27726902">
              <w:marLeft w:val="0"/>
              <w:marRight w:val="0"/>
              <w:marTop w:val="0"/>
              <w:marBottom w:val="0"/>
              <w:divBdr>
                <w:top w:val="none" w:sz="0" w:space="0" w:color="auto"/>
                <w:left w:val="none" w:sz="0" w:space="0" w:color="auto"/>
                <w:bottom w:val="none" w:sz="0" w:space="0" w:color="auto"/>
                <w:right w:val="none" w:sz="0" w:space="0" w:color="auto"/>
              </w:divBdr>
            </w:div>
            <w:div w:id="1876389335">
              <w:marLeft w:val="0"/>
              <w:marRight w:val="0"/>
              <w:marTop w:val="0"/>
              <w:marBottom w:val="0"/>
              <w:divBdr>
                <w:top w:val="none" w:sz="0" w:space="0" w:color="auto"/>
                <w:left w:val="none" w:sz="0" w:space="0" w:color="auto"/>
                <w:bottom w:val="none" w:sz="0" w:space="0" w:color="auto"/>
                <w:right w:val="none" w:sz="0" w:space="0" w:color="auto"/>
              </w:divBdr>
            </w:div>
            <w:div w:id="1796828473">
              <w:marLeft w:val="0"/>
              <w:marRight w:val="0"/>
              <w:marTop w:val="0"/>
              <w:marBottom w:val="0"/>
              <w:divBdr>
                <w:top w:val="none" w:sz="0" w:space="0" w:color="auto"/>
                <w:left w:val="none" w:sz="0" w:space="0" w:color="auto"/>
                <w:bottom w:val="none" w:sz="0" w:space="0" w:color="auto"/>
                <w:right w:val="none" w:sz="0" w:space="0" w:color="auto"/>
              </w:divBdr>
            </w:div>
            <w:div w:id="1544711979">
              <w:marLeft w:val="0"/>
              <w:marRight w:val="0"/>
              <w:marTop w:val="0"/>
              <w:marBottom w:val="0"/>
              <w:divBdr>
                <w:top w:val="none" w:sz="0" w:space="0" w:color="auto"/>
                <w:left w:val="none" w:sz="0" w:space="0" w:color="auto"/>
                <w:bottom w:val="none" w:sz="0" w:space="0" w:color="auto"/>
                <w:right w:val="none" w:sz="0" w:space="0" w:color="auto"/>
              </w:divBdr>
            </w:div>
            <w:div w:id="1658992699">
              <w:marLeft w:val="0"/>
              <w:marRight w:val="0"/>
              <w:marTop w:val="0"/>
              <w:marBottom w:val="0"/>
              <w:divBdr>
                <w:top w:val="none" w:sz="0" w:space="0" w:color="auto"/>
                <w:left w:val="none" w:sz="0" w:space="0" w:color="auto"/>
                <w:bottom w:val="none" w:sz="0" w:space="0" w:color="auto"/>
                <w:right w:val="none" w:sz="0" w:space="0" w:color="auto"/>
              </w:divBdr>
            </w:div>
            <w:div w:id="1282765915">
              <w:marLeft w:val="0"/>
              <w:marRight w:val="0"/>
              <w:marTop w:val="0"/>
              <w:marBottom w:val="0"/>
              <w:divBdr>
                <w:top w:val="none" w:sz="0" w:space="0" w:color="auto"/>
                <w:left w:val="none" w:sz="0" w:space="0" w:color="auto"/>
                <w:bottom w:val="none" w:sz="0" w:space="0" w:color="auto"/>
                <w:right w:val="none" w:sz="0" w:space="0" w:color="auto"/>
              </w:divBdr>
            </w:div>
            <w:div w:id="1796949575">
              <w:marLeft w:val="0"/>
              <w:marRight w:val="0"/>
              <w:marTop w:val="0"/>
              <w:marBottom w:val="0"/>
              <w:divBdr>
                <w:top w:val="none" w:sz="0" w:space="0" w:color="auto"/>
                <w:left w:val="none" w:sz="0" w:space="0" w:color="auto"/>
                <w:bottom w:val="none" w:sz="0" w:space="0" w:color="auto"/>
                <w:right w:val="none" w:sz="0" w:space="0" w:color="auto"/>
              </w:divBdr>
            </w:div>
            <w:div w:id="831138270">
              <w:marLeft w:val="0"/>
              <w:marRight w:val="0"/>
              <w:marTop w:val="0"/>
              <w:marBottom w:val="0"/>
              <w:divBdr>
                <w:top w:val="none" w:sz="0" w:space="0" w:color="auto"/>
                <w:left w:val="none" w:sz="0" w:space="0" w:color="auto"/>
                <w:bottom w:val="none" w:sz="0" w:space="0" w:color="auto"/>
                <w:right w:val="none" w:sz="0" w:space="0" w:color="auto"/>
              </w:divBdr>
            </w:div>
            <w:div w:id="1204632964">
              <w:marLeft w:val="0"/>
              <w:marRight w:val="0"/>
              <w:marTop w:val="0"/>
              <w:marBottom w:val="0"/>
              <w:divBdr>
                <w:top w:val="none" w:sz="0" w:space="0" w:color="auto"/>
                <w:left w:val="none" w:sz="0" w:space="0" w:color="auto"/>
                <w:bottom w:val="none" w:sz="0" w:space="0" w:color="auto"/>
                <w:right w:val="none" w:sz="0" w:space="0" w:color="auto"/>
              </w:divBdr>
            </w:div>
            <w:div w:id="2045210957">
              <w:marLeft w:val="0"/>
              <w:marRight w:val="0"/>
              <w:marTop w:val="0"/>
              <w:marBottom w:val="0"/>
              <w:divBdr>
                <w:top w:val="none" w:sz="0" w:space="0" w:color="auto"/>
                <w:left w:val="none" w:sz="0" w:space="0" w:color="auto"/>
                <w:bottom w:val="none" w:sz="0" w:space="0" w:color="auto"/>
                <w:right w:val="none" w:sz="0" w:space="0" w:color="auto"/>
              </w:divBdr>
            </w:div>
            <w:div w:id="1061755670">
              <w:marLeft w:val="0"/>
              <w:marRight w:val="0"/>
              <w:marTop w:val="0"/>
              <w:marBottom w:val="0"/>
              <w:divBdr>
                <w:top w:val="none" w:sz="0" w:space="0" w:color="auto"/>
                <w:left w:val="none" w:sz="0" w:space="0" w:color="auto"/>
                <w:bottom w:val="none" w:sz="0" w:space="0" w:color="auto"/>
                <w:right w:val="none" w:sz="0" w:space="0" w:color="auto"/>
              </w:divBdr>
            </w:div>
            <w:div w:id="814180690">
              <w:marLeft w:val="0"/>
              <w:marRight w:val="0"/>
              <w:marTop w:val="0"/>
              <w:marBottom w:val="0"/>
              <w:divBdr>
                <w:top w:val="none" w:sz="0" w:space="0" w:color="auto"/>
                <w:left w:val="none" w:sz="0" w:space="0" w:color="auto"/>
                <w:bottom w:val="none" w:sz="0" w:space="0" w:color="auto"/>
                <w:right w:val="none" w:sz="0" w:space="0" w:color="auto"/>
              </w:divBdr>
            </w:div>
            <w:div w:id="331372239">
              <w:marLeft w:val="0"/>
              <w:marRight w:val="0"/>
              <w:marTop w:val="0"/>
              <w:marBottom w:val="0"/>
              <w:divBdr>
                <w:top w:val="none" w:sz="0" w:space="0" w:color="auto"/>
                <w:left w:val="none" w:sz="0" w:space="0" w:color="auto"/>
                <w:bottom w:val="none" w:sz="0" w:space="0" w:color="auto"/>
                <w:right w:val="none" w:sz="0" w:space="0" w:color="auto"/>
              </w:divBdr>
            </w:div>
            <w:div w:id="1557086744">
              <w:marLeft w:val="0"/>
              <w:marRight w:val="0"/>
              <w:marTop w:val="0"/>
              <w:marBottom w:val="0"/>
              <w:divBdr>
                <w:top w:val="none" w:sz="0" w:space="0" w:color="auto"/>
                <w:left w:val="none" w:sz="0" w:space="0" w:color="auto"/>
                <w:bottom w:val="none" w:sz="0" w:space="0" w:color="auto"/>
                <w:right w:val="none" w:sz="0" w:space="0" w:color="auto"/>
              </w:divBdr>
            </w:div>
            <w:div w:id="579754324">
              <w:marLeft w:val="0"/>
              <w:marRight w:val="0"/>
              <w:marTop w:val="0"/>
              <w:marBottom w:val="0"/>
              <w:divBdr>
                <w:top w:val="none" w:sz="0" w:space="0" w:color="auto"/>
                <w:left w:val="none" w:sz="0" w:space="0" w:color="auto"/>
                <w:bottom w:val="none" w:sz="0" w:space="0" w:color="auto"/>
                <w:right w:val="none" w:sz="0" w:space="0" w:color="auto"/>
              </w:divBdr>
            </w:div>
            <w:div w:id="129175834">
              <w:marLeft w:val="0"/>
              <w:marRight w:val="0"/>
              <w:marTop w:val="0"/>
              <w:marBottom w:val="0"/>
              <w:divBdr>
                <w:top w:val="none" w:sz="0" w:space="0" w:color="auto"/>
                <w:left w:val="none" w:sz="0" w:space="0" w:color="auto"/>
                <w:bottom w:val="none" w:sz="0" w:space="0" w:color="auto"/>
                <w:right w:val="none" w:sz="0" w:space="0" w:color="auto"/>
              </w:divBdr>
            </w:div>
            <w:div w:id="839466119">
              <w:marLeft w:val="0"/>
              <w:marRight w:val="0"/>
              <w:marTop w:val="0"/>
              <w:marBottom w:val="0"/>
              <w:divBdr>
                <w:top w:val="none" w:sz="0" w:space="0" w:color="auto"/>
                <w:left w:val="none" w:sz="0" w:space="0" w:color="auto"/>
                <w:bottom w:val="none" w:sz="0" w:space="0" w:color="auto"/>
                <w:right w:val="none" w:sz="0" w:space="0" w:color="auto"/>
              </w:divBdr>
            </w:div>
            <w:div w:id="264576953">
              <w:marLeft w:val="0"/>
              <w:marRight w:val="0"/>
              <w:marTop w:val="0"/>
              <w:marBottom w:val="0"/>
              <w:divBdr>
                <w:top w:val="none" w:sz="0" w:space="0" w:color="auto"/>
                <w:left w:val="none" w:sz="0" w:space="0" w:color="auto"/>
                <w:bottom w:val="none" w:sz="0" w:space="0" w:color="auto"/>
                <w:right w:val="none" w:sz="0" w:space="0" w:color="auto"/>
              </w:divBdr>
            </w:div>
            <w:div w:id="2111123102">
              <w:marLeft w:val="0"/>
              <w:marRight w:val="0"/>
              <w:marTop w:val="0"/>
              <w:marBottom w:val="0"/>
              <w:divBdr>
                <w:top w:val="none" w:sz="0" w:space="0" w:color="auto"/>
                <w:left w:val="none" w:sz="0" w:space="0" w:color="auto"/>
                <w:bottom w:val="none" w:sz="0" w:space="0" w:color="auto"/>
                <w:right w:val="none" w:sz="0" w:space="0" w:color="auto"/>
              </w:divBdr>
            </w:div>
            <w:div w:id="1895265764">
              <w:marLeft w:val="0"/>
              <w:marRight w:val="0"/>
              <w:marTop w:val="0"/>
              <w:marBottom w:val="0"/>
              <w:divBdr>
                <w:top w:val="none" w:sz="0" w:space="0" w:color="auto"/>
                <w:left w:val="none" w:sz="0" w:space="0" w:color="auto"/>
                <w:bottom w:val="none" w:sz="0" w:space="0" w:color="auto"/>
                <w:right w:val="none" w:sz="0" w:space="0" w:color="auto"/>
              </w:divBdr>
            </w:div>
            <w:div w:id="1182158498">
              <w:marLeft w:val="0"/>
              <w:marRight w:val="0"/>
              <w:marTop w:val="0"/>
              <w:marBottom w:val="0"/>
              <w:divBdr>
                <w:top w:val="none" w:sz="0" w:space="0" w:color="auto"/>
                <w:left w:val="none" w:sz="0" w:space="0" w:color="auto"/>
                <w:bottom w:val="none" w:sz="0" w:space="0" w:color="auto"/>
                <w:right w:val="none" w:sz="0" w:space="0" w:color="auto"/>
              </w:divBdr>
            </w:div>
            <w:div w:id="7915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40520">
      <w:bodyDiv w:val="1"/>
      <w:marLeft w:val="0"/>
      <w:marRight w:val="0"/>
      <w:marTop w:val="0"/>
      <w:marBottom w:val="0"/>
      <w:divBdr>
        <w:top w:val="none" w:sz="0" w:space="0" w:color="auto"/>
        <w:left w:val="none" w:sz="0" w:space="0" w:color="auto"/>
        <w:bottom w:val="none" w:sz="0" w:space="0" w:color="auto"/>
        <w:right w:val="none" w:sz="0" w:space="0" w:color="auto"/>
      </w:divBdr>
      <w:divsChild>
        <w:div w:id="1600135643">
          <w:marLeft w:val="0"/>
          <w:marRight w:val="0"/>
          <w:marTop w:val="0"/>
          <w:marBottom w:val="0"/>
          <w:divBdr>
            <w:top w:val="none" w:sz="0" w:space="0" w:color="auto"/>
            <w:left w:val="none" w:sz="0" w:space="0" w:color="auto"/>
            <w:bottom w:val="none" w:sz="0" w:space="0" w:color="auto"/>
            <w:right w:val="none" w:sz="0" w:space="0" w:color="auto"/>
          </w:divBdr>
          <w:divsChild>
            <w:div w:id="1876430312">
              <w:marLeft w:val="0"/>
              <w:marRight w:val="0"/>
              <w:marTop w:val="0"/>
              <w:marBottom w:val="0"/>
              <w:divBdr>
                <w:top w:val="none" w:sz="0" w:space="0" w:color="auto"/>
                <w:left w:val="none" w:sz="0" w:space="0" w:color="auto"/>
                <w:bottom w:val="none" w:sz="0" w:space="0" w:color="auto"/>
                <w:right w:val="none" w:sz="0" w:space="0" w:color="auto"/>
              </w:divBdr>
            </w:div>
            <w:div w:id="2003387251">
              <w:marLeft w:val="0"/>
              <w:marRight w:val="0"/>
              <w:marTop w:val="0"/>
              <w:marBottom w:val="0"/>
              <w:divBdr>
                <w:top w:val="none" w:sz="0" w:space="0" w:color="auto"/>
                <w:left w:val="none" w:sz="0" w:space="0" w:color="auto"/>
                <w:bottom w:val="none" w:sz="0" w:space="0" w:color="auto"/>
                <w:right w:val="none" w:sz="0" w:space="0" w:color="auto"/>
              </w:divBdr>
            </w:div>
            <w:div w:id="502085296">
              <w:marLeft w:val="0"/>
              <w:marRight w:val="0"/>
              <w:marTop w:val="0"/>
              <w:marBottom w:val="0"/>
              <w:divBdr>
                <w:top w:val="none" w:sz="0" w:space="0" w:color="auto"/>
                <w:left w:val="none" w:sz="0" w:space="0" w:color="auto"/>
                <w:bottom w:val="none" w:sz="0" w:space="0" w:color="auto"/>
                <w:right w:val="none" w:sz="0" w:space="0" w:color="auto"/>
              </w:divBdr>
            </w:div>
            <w:div w:id="88241477">
              <w:marLeft w:val="0"/>
              <w:marRight w:val="0"/>
              <w:marTop w:val="0"/>
              <w:marBottom w:val="0"/>
              <w:divBdr>
                <w:top w:val="none" w:sz="0" w:space="0" w:color="auto"/>
                <w:left w:val="none" w:sz="0" w:space="0" w:color="auto"/>
                <w:bottom w:val="none" w:sz="0" w:space="0" w:color="auto"/>
                <w:right w:val="none" w:sz="0" w:space="0" w:color="auto"/>
              </w:divBdr>
            </w:div>
            <w:div w:id="227687210">
              <w:marLeft w:val="0"/>
              <w:marRight w:val="0"/>
              <w:marTop w:val="0"/>
              <w:marBottom w:val="0"/>
              <w:divBdr>
                <w:top w:val="none" w:sz="0" w:space="0" w:color="auto"/>
                <w:left w:val="none" w:sz="0" w:space="0" w:color="auto"/>
                <w:bottom w:val="none" w:sz="0" w:space="0" w:color="auto"/>
                <w:right w:val="none" w:sz="0" w:space="0" w:color="auto"/>
              </w:divBdr>
            </w:div>
            <w:div w:id="1688362057">
              <w:marLeft w:val="0"/>
              <w:marRight w:val="0"/>
              <w:marTop w:val="0"/>
              <w:marBottom w:val="0"/>
              <w:divBdr>
                <w:top w:val="none" w:sz="0" w:space="0" w:color="auto"/>
                <w:left w:val="none" w:sz="0" w:space="0" w:color="auto"/>
                <w:bottom w:val="none" w:sz="0" w:space="0" w:color="auto"/>
                <w:right w:val="none" w:sz="0" w:space="0" w:color="auto"/>
              </w:divBdr>
            </w:div>
            <w:div w:id="136118658">
              <w:marLeft w:val="0"/>
              <w:marRight w:val="0"/>
              <w:marTop w:val="0"/>
              <w:marBottom w:val="0"/>
              <w:divBdr>
                <w:top w:val="none" w:sz="0" w:space="0" w:color="auto"/>
                <w:left w:val="none" w:sz="0" w:space="0" w:color="auto"/>
                <w:bottom w:val="none" w:sz="0" w:space="0" w:color="auto"/>
                <w:right w:val="none" w:sz="0" w:space="0" w:color="auto"/>
              </w:divBdr>
            </w:div>
            <w:div w:id="1735472551">
              <w:marLeft w:val="0"/>
              <w:marRight w:val="0"/>
              <w:marTop w:val="0"/>
              <w:marBottom w:val="0"/>
              <w:divBdr>
                <w:top w:val="none" w:sz="0" w:space="0" w:color="auto"/>
                <w:left w:val="none" w:sz="0" w:space="0" w:color="auto"/>
                <w:bottom w:val="none" w:sz="0" w:space="0" w:color="auto"/>
                <w:right w:val="none" w:sz="0" w:space="0" w:color="auto"/>
              </w:divBdr>
            </w:div>
            <w:div w:id="1398438219">
              <w:marLeft w:val="0"/>
              <w:marRight w:val="0"/>
              <w:marTop w:val="0"/>
              <w:marBottom w:val="0"/>
              <w:divBdr>
                <w:top w:val="none" w:sz="0" w:space="0" w:color="auto"/>
                <w:left w:val="none" w:sz="0" w:space="0" w:color="auto"/>
                <w:bottom w:val="none" w:sz="0" w:space="0" w:color="auto"/>
                <w:right w:val="none" w:sz="0" w:space="0" w:color="auto"/>
              </w:divBdr>
            </w:div>
            <w:div w:id="1807968401">
              <w:marLeft w:val="0"/>
              <w:marRight w:val="0"/>
              <w:marTop w:val="0"/>
              <w:marBottom w:val="0"/>
              <w:divBdr>
                <w:top w:val="none" w:sz="0" w:space="0" w:color="auto"/>
                <w:left w:val="none" w:sz="0" w:space="0" w:color="auto"/>
                <w:bottom w:val="none" w:sz="0" w:space="0" w:color="auto"/>
                <w:right w:val="none" w:sz="0" w:space="0" w:color="auto"/>
              </w:divBdr>
            </w:div>
            <w:div w:id="923950721">
              <w:marLeft w:val="0"/>
              <w:marRight w:val="0"/>
              <w:marTop w:val="0"/>
              <w:marBottom w:val="0"/>
              <w:divBdr>
                <w:top w:val="none" w:sz="0" w:space="0" w:color="auto"/>
                <w:left w:val="none" w:sz="0" w:space="0" w:color="auto"/>
                <w:bottom w:val="none" w:sz="0" w:space="0" w:color="auto"/>
                <w:right w:val="none" w:sz="0" w:space="0" w:color="auto"/>
              </w:divBdr>
            </w:div>
            <w:div w:id="283512305">
              <w:marLeft w:val="0"/>
              <w:marRight w:val="0"/>
              <w:marTop w:val="0"/>
              <w:marBottom w:val="0"/>
              <w:divBdr>
                <w:top w:val="none" w:sz="0" w:space="0" w:color="auto"/>
                <w:left w:val="none" w:sz="0" w:space="0" w:color="auto"/>
                <w:bottom w:val="none" w:sz="0" w:space="0" w:color="auto"/>
                <w:right w:val="none" w:sz="0" w:space="0" w:color="auto"/>
              </w:divBdr>
            </w:div>
            <w:div w:id="1964531826">
              <w:marLeft w:val="0"/>
              <w:marRight w:val="0"/>
              <w:marTop w:val="0"/>
              <w:marBottom w:val="0"/>
              <w:divBdr>
                <w:top w:val="none" w:sz="0" w:space="0" w:color="auto"/>
                <w:left w:val="none" w:sz="0" w:space="0" w:color="auto"/>
                <w:bottom w:val="none" w:sz="0" w:space="0" w:color="auto"/>
                <w:right w:val="none" w:sz="0" w:space="0" w:color="auto"/>
              </w:divBdr>
            </w:div>
            <w:div w:id="667485472">
              <w:marLeft w:val="0"/>
              <w:marRight w:val="0"/>
              <w:marTop w:val="0"/>
              <w:marBottom w:val="0"/>
              <w:divBdr>
                <w:top w:val="none" w:sz="0" w:space="0" w:color="auto"/>
                <w:left w:val="none" w:sz="0" w:space="0" w:color="auto"/>
                <w:bottom w:val="none" w:sz="0" w:space="0" w:color="auto"/>
                <w:right w:val="none" w:sz="0" w:space="0" w:color="auto"/>
              </w:divBdr>
            </w:div>
            <w:div w:id="598567389">
              <w:marLeft w:val="0"/>
              <w:marRight w:val="0"/>
              <w:marTop w:val="0"/>
              <w:marBottom w:val="0"/>
              <w:divBdr>
                <w:top w:val="none" w:sz="0" w:space="0" w:color="auto"/>
                <w:left w:val="none" w:sz="0" w:space="0" w:color="auto"/>
                <w:bottom w:val="none" w:sz="0" w:space="0" w:color="auto"/>
                <w:right w:val="none" w:sz="0" w:space="0" w:color="auto"/>
              </w:divBdr>
            </w:div>
            <w:div w:id="1599290633">
              <w:marLeft w:val="0"/>
              <w:marRight w:val="0"/>
              <w:marTop w:val="0"/>
              <w:marBottom w:val="0"/>
              <w:divBdr>
                <w:top w:val="none" w:sz="0" w:space="0" w:color="auto"/>
                <w:left w:val="none" w:sz="0" w:space="0" w:color="auto"/>
                <w:bottom w:val="none" w:sz="0" w:space="0" w:color="auto"/>
                <w:right w:val="none" w:sz="0" w:space="0" w:color="auto"/>
              </w:divBdr>
            </w:div>
            <w:div w:id="381904883">
              <w:marLeft w:val="0"/>
              <w:marRight w:val="0"/>
              <w:marTop w:val="0"/>
              <w:marBottom w:val="0"/>
              <w:divBdr>
                <w:top w:val="none" w:sz="0" w:space="0" w:color="auto"/>
                <w:left w:val="none" w:sz="0" w:space="0" w:color="auto"/>
                <w:bottom w:val="none" w:sz="0" w:space="0" w:color="auto"/>
                <w:right w:val="none" w:sz="0" w:space="0" w:color="auto"/>
              </w:divBdr>
            </w:div>
            <w:div w:id="2088189763">
              <w:marLeft w:val="0"/>
              <w:marRight w:val="0"/>
              <w:marTop w:val="0"/>
              <w:marBottom w:val="0"/>
              <w:divBdr>
                <w:top w:val="none" w:sz="0" w:space="0" w:color="auto"/>
                <w:left w:val="none" w:sz="0" w:space="0" w:color="auto"/>
                <w:bottom w:val="none" w:sz="0" w:space="0" w:color="auto"/>
                <w:right w:val="none" w:sz="0" w:space="0" w:color="auto"/>
              </w:divBdr>
            </w:div>
            <w:div w:id="418715529">
              <w:marLeft w:val="0"/>
              <w:marRight w:val="0"/>
              <w:marTop w:val="0"/>
              <w:marBottom w:val="0"/>
              <w:divBdr>
                <w:top w:val="none" w:sz="0" w:space="0" w:color="auto"/>
                <w:left w:val="none" w:sz="0" w:space="0" w:color="auto"/>
                <w:bottom w:val="none" w:sz="0" w:space="0" w:color="auto"/>
                <w:right w:val="none" w:sz="0" w:space="0" w:color="auto"/>
              </w:divBdr>
            </w:div>
            <w:div w:id="2173137">
              <w:marLeft w:val="0"/>
              <w:marRight w:val="0"/>
              <w:marTop w:val="0"/>
              <w:marBottom w:val="0"/>
              <w:divBdr>
                <w:top w:val="none" w:sz="0" w:space="0" w:color="auto"/>
                <w:left w:val="none" w:sz="0" w:space="0" w:color="auto"/>
                <w:bottom w:val="none" w:sz="0" w:space="0" w:color="auto"/>
                <w:right w:val="none" w:sz="0" w:space="0" w:color="auto"/>
              </w:divBdr>
            </w:div>
            <w:div w:id="1994600773">
              <w:marLeft w:val="0"/>
              <w:marRight w:val="0"/>
              <w:marTop w:val="0"/>
              <w:marBottom w:val="0"/>
              <w:divBdr>
                <w:top w:val="none" w:sz="0" w:space="0" w:color="auto"/>
                <w:left w:val="none" w:sz="0" w:space="0" w:color="auto"/>
                <w:bottom w:val="none" w:sz="0" w:space="0" w:color="auto"/>
                <w:right w:val="none" w:sz="0" w:space="0" w:color="auto"/>
              </w:divBdr>
            </w:div>
            <w:div w:id="948782843">
              <w:marLeft w:val="0"/>
              <w:marRight w:val="0"/>
              <w:marTop w:val="0"/>
              <w:marBottom w:val="0"/>
              <w:divBdr>
                <w:top w:val="none" w:sz="0" w:space="0" w:color="auto"/>
                <w:left w:val="none" w:sz="0" w:space="0" w:color="auto"/>
                <w:bottom w:val="none" w:sz="0" w:space="0" w:color="auto"/>
                <w:right w:val="none" w:sz="0" w:space="0" w:color="auto"/>
              </w:divBdr>
            </w:div>
            <w:div w:id="467475914">
              <w:marLeft w:val="0"/>
              <w:marRight w:val="0"/>
              <w:marTop w:val="0"/>
              <w:marBottom w:val="0"/>
              <w:divBdr>
                <w:top w:val="none" w:sz="0" w:space="0" w:color="auto"/>
                <w:left w:val="none" w:sz="0" w:space="0" w:color="auto"/>
                <w:bottom w:val="none" w:sz="0" w:space="0" w:color="auto"/>
                <w:right w:val="none" w:sz="0" w:space="0" w:color="auto"/>
              </w:divBdr>
            </w:div>
            <w:div w:id="1714303716">
              <w:marLeft w:val="0"/>
              <w:marRight w:val="0"/>
              <w:marTop w:val="0"/>
              <w:marBottom w:val="0"/>
              <w:divBdr>
                <w:top w:val="none" w:sz="0" w:space="0" w:color="auto"/>
                <w:left w:val="none" w:sz="0" w:space="0" w:color="auto"/>
                <w:bottom w:val="none" w:sz="0" w:space="0" w:color="auto"/>
                <w:right w:val="none" w:sz="0" w:space="0" w:color="auto"/>
              </w:divBdr>
            </w:div>
            <w:div w:id="2003392450">
              <w:marLeft w:val="0"/>
              <w:marRight w:val="0"/>
              <w:marTop w:val="0"/>
              <w:marBottom w:val="0"/>
              <w:divBdr>
                <w:top w:val="none" w:sz="0" w:space="0" w:color="auto"/>
                <w:left w:val="none" w:sz="0" w:space="0" w:color="auto"/>
                <w:bottom w:val="none" w:sz="0" w:space="0" w:color="auto"/>
                <w:right w:val="none" w:sz="0" w:space="0" w:color="auto"/>
              </w:divBdr>
            </w:div>
            <w:div w:id="1225946778">
              <w:marLeft w:val="0"/>
              <w:marRight w:val="0"/>
              <w:marTop w:val="0"/>
              <w:marBottom w:val="0"/>
              <w:divBdr>
                <w:top w:val="none" w:sz="0" w:space="0" w:color="auto"/>
                <w:left w:val="none" w:sz="0" w:space="0" w:color="auto"/>
                <w:bottom w:val="none" w:sz="0" w:space="0" w:color="auto"/>
                <w:right w:val="none" w:sz="0" w:space="0" w:color="auto"/>
              </w:divBdr>
            </w:div>
            <w:div w:id="269119601">
              <w:marLeft w:val="0"/>
              <w:marRight w:val="0"/>
              <w:marTop w:val="0"/>
              <w:marBottom w:val="0"/>
              <w:divBdr>
                <w:top w:val="none" w:sz="0" w:space="0" w:color="auto"/>
                <w:left w:val="none" w:sz="0" w:space="0" w:color="auto"/>
                <w:bottom w:val="none" w:sz="0" w:space="0" w:color="auto"/>
                <w:right w:val="none" w:sz="0" w:space="0" w:color="auto"/>
              </w:divBdr>
            </w:div>
            <w:div w:id="1331131895">
              <w:marLeft w:val="0"/>
              <w:marRight w:val="0"/>
              <w:marTop w:val="0"/>
              <w:marBottom w:val="0"/>
              <w:divBdr>
                <w:top w:val="none" w:sz="0" w:space="0" w:color="auto"/>
                <w:left w:val="none" w:sz="0" w:space="0" w:color="auto"/>
                <w:bottom w:val="none" w:sz="0" w:space="0" w:color="auto"/>
                <w:right w:val="none" w:sz="0" w:space="0" w:color="auto"/>
              </w:divBdr>
            </w:div>
            <w:div w:id="1104422560">
              <w:marLeft w:val="0"/>
              <w:marRight w:val="0"/>
              <w:marTop w:val="0"/>
              <w:marBottom w:val="0"/>
              <w:divBdr>
                <w:top w:val="none" w:sz="0" w:space="0" w:color="auto"/>
                <w:left w:val="none" w:sz="0" w:space="0" w:color="auto"/>
                <w:bottom w:val="none" w:sz="0" w:space="0" w:color="auto"/>
                <w:right w:val="none" w:sz="0" w:space="0" w:color="auto"/>
              </w:divBdr>
            </w:div>
            <w:div w:id="1402288801">
              <w:marLeft w:val="0"/>
              <w:marRight w:val="0"/>
              <w:marTop w:val="0"/>
              <w:marBottom w:val="0"/>
              <w:divBdr>
                <w:top w:val="none" w:sz="0" w:space="0" w:color="auto"/>
                <w:left w:val="none" w:sz="0" w:space="0" w:color="auto"/>
                <w:bottom w:val="none" w:sz="0" w:space="0" w:color="auto"/>
                <w:right w:val="none" w:sz="0" w:space="0" w:color="auto"/>
              </w:divBdr>
            </w:div>
            <w:div w:id="1475444491">
              <w:marLeft w:val="0"/>
              <w:marRight w:val="0"/>
              <w:marTop w:val="0"/>
              <w:marBottom w:val="0"/>
              <w:divBdr>
                <w:top w:val="none" w:sz="0" w:space="0" w:color="auto"/>
                <w:left w:val="none" w:sz="0" w:space="0" w:color="auto"/>
                <w:bottom w:val="none" w:sz="0" w:space="0" w:color="auto"/>
                <w:right w:val="none" w:sz="0" w:space="0" w:color="auto"/>
              </w:divBdr>
            </w:div>
            <w:div w:id="1812211846">
              <w:marLeft w:val="0"/>
              <w:marRight w:val="0"/>
              <w:marTop w:val="0"/>
              <w:marBottom w:val="0"/>
              <w:divBdr>
                <w:top w:val="none" w:sz="0" w:space="0" w:color="auto"/>
                <w:left w:val="none" w:sz="0" w:space="0" w:color="auto"/>
                <w:bottom w:val="none" w:sz="0" w:space="0" w:color="auto"/>
                <w:right w:val="none" w:sz="0" w:space="0" w:color="auto"/>
              </w:divBdr>
            </w:div>
            <w:div w:id="733939119">
              <w:marLeft w:val="0"/>
              <w:marRight w:val="0"/>
              <w:marTop w:val="0"/>
              <w:marBottom w:val="0"/>
              <w:divBdr>
                <w:top w:val="none" w:sz="0" w:space="0" w:color="auto"/>
                <w:left w:val="none" w:sz="0" w:space="0" w:color="auto"/>
                <w:bottom w:val="none" w:sz="0" w:space="0" w:color="auto"/>
                <w:right w:val="none" w:sz="0" w:space="0" w:color="auto"/>
              </w:divBdr>
            </w:div>
            <w:div w:id="615677802">
              <w:marLeft w:val="0"/>
              <w:marRight w:val="0"/>
              <w:marTop w:val="0"/>
              <w:marBottom w:val="0"/>
              <w:divBdr>
                <w:top w:val="none" w:sz="0" w:space="0" w:color="auto"/>
                <w:left w:val="none" w:sz="0" w:space="0" w:color="auto"/>
                <w:bottom w:val="none" w:sz="0" w:space="0" w:color="auto"/>
                <w:right w:val="none" w:sz="0" w:space="0" w:color="auto"/>
              </w:divBdr>
            </w:div>
            <w:div w:id="896016140">
              <w:marLeft w:val="0"/>
              <w:marRight w:val="0"/>
              <w:marTop w:val="0"/>
              <w:marBottom w:val="0"/>
              <w:divBdr>
                <w:top w:val="none" w:sz="0" w:space="0" w:color="auto"/>
                <w:left w:val="none" w:sz="0" w:space="0" w:color="auto"/>
                <w:bottom w:val="none" w:sz="0" w:space="0" w:color="auto"/>
                <w:right w:val="none" w:sz="0" w:space="0" w:color="auto"/>
              </w:divBdr>
            </w:div>
            <w:div w:id="352414035">
              <w:marLeft w:val="0"/>
              <w:marRight w:val="0"/>
              <w:marTop w:val="0"/>
              <w:marBottom w:val="0"/>
              <w:divBdr>
                <w:top w:val="none" w:sz="0" w:space="0" w:color="auto"/>
                <w:left w:val="none" w:sz="0" w:space="0" w:color="auto"/>
                <w:bottom w:val="none" w:sz="0" w:space="0" w:color="auto"/>
                <w:right w:val="none" w:sz="0" w:space="0" w:color="auto"/>
              </w:divBdr>
            </w:div>
            <w:div w:id="1054045733">
              <w:marLeft w:val="0"/>
              <w:marRight w:val="0"/>
              <w:marTop w:val="0"/>
              <w:marBottom w:val="0"/>
              <w:divBdr>
                <w:top w:val="none" w:sz="0" w:space="0" w:color="auto"/>
                <w:left w:val="none" w:sz="0" w:space="0" w:color="auto"/>
                <w:bottom w:val="none" w:sz="0" w:space="0" w:color="auto"/>
                <w:right w:val="none" w:sz="0" w:space="0" w:color="auto"/>
              </w:divBdr>
            </w:div>
            <w:div w:id="164174100">
              <w:marLeft w:val="0"/>
              <w:marRight w:val="0"/>
              <w:marTop w:val="0"/>
              <w:marBottom w:val="0"/>
              <w:divBdr>
                <w:top w:val="none" w:sz="0" w:space="0" w:color="auto"/>
                <w:left w:val="none" w:sz="0" w:space="0" w:color="auto"/>
                <w:bottom w:val="none" w:sz="0" w:space="0" w:color="auto"/>
                <w:right w:val="none" w:sz="0" w:space="0" w:color="auto"/>
              </w:divBdr>
            </w:div>
            <w:div w:id="693850445">
              <w:marLeft w:val="0"/>
              <w:marRight w:val="0"/>
              <w:marTop w:val="0"/>
              <w:marBottom w:val="0"/>
              <w:divBdr>
                <w:top w:val="none" w:sz="0" w:space="0" w:color="auto"/>
                <w:left w:val="none" w:sz="0" w:space="0" w:color="auto"/>
                <w:bottom w:val="none" w:sz="0" w:space="0" w:color="auto"/>
                <w:right w:val="none" w:sz="0" w:space="0" w:color="auto"/>
              </w:divBdr>
            </w:div>
            <w:div w:id="320737542">
              <w:marLeft w:val="0"/>
              <w:marRight w:val="0"/>
              <w:marTop w:val="0"/>
              <w:marBottom w:val="0"/>
              <w:divBdr>
                <w:top w:val="none" w:sz="0" w:space="0" w:color="auto"/>
                <w:left w:val="none" w:sz="0" w:space="0" w:color="auto"/>
                <w:bottom w:val="none" w:sz="0" w:space="0" w:color="auto"/>
                <w:right w:val="none" w:sz="0" w:space="0" w:color="auto"/>
              </w:divBdr>
            </w:div>
            <w:div w:id="766579690">
              <w:marLeft w:val="0"/>
              <w:marRight w:val="0"/>
              <w:marTop w:val="0"/>
              <w:marBottom w:val="0"/>
              <w:divBdr>
                <w:top w:val="none" w:sz="0" w:space="0" w:color="auto"/>
                <w:left w:val="none" w:sz="0" w:space="0" w:color="auto"/>
                <w:bottom w:val="none" w:sz="0" w:space="0" w:color="auto"/>
                <w:right w:val="none" w:sz="0" w:space="0" w:color="auto"/>
              </w:divBdr>
            </w:div>
            <w:div w:id="175074387">
              <w:marLeft w:val="0"/>
              <w:marRight w:val="0"/>
              <w:marTop w:val="0"/>
              <w:marBottom w:val="0"/>
              <w:divBdr>
                <w:top w:val="none" w:sz="0" w:space="0" w:color="auto"/>
                <w:left w:val="none" w:sz="0" w:space="0" w:color="auto"/>
                <w:bottom w:val="none" w:sz="0" w:space="0" w:color="auto"/>
                <w:right w:val="none" w:sz="0" w:space="0" w:color="auto"/>
              </w:divBdr>
            </w:div>
            <w:div w:id="1132094668">
              <w:marLeft w:val="0"/>
              <w:marRight w:val="0"/>
              <w:marTop w:val="0"/>
              <w:marBottom w:val="0"/>
              <w:divBdr>
                <w:top w:val="none" w:sz="0" w:space="0" w:color="auto"/>
                <w:left w:val="none" w:sz="0" w:space="0" w:color="auto"/>
                <w:bottom w:val="none" w:sz="0" w:space="0" w:color="auto"/>
                <w:right w:val="none" w:sz="0" w:space="0" w:color="auto"/>
              </w:divBdr>
            </w:div>
            <w:div w:id="2121367073">
              <w:marLeft w:val="0"/>
              <w:marRight w:val="0"/>
              <w:marTop w:val="0"/>
              <w:marBottom w:val="0"/>
              <w:divBdr>
                <w:top w:val="none" w:sz="0" w:space="0" w:color="auto"/>
                <w:left w:val="none" w:sz="0" w:space="0" w:color="auto"/>
                <w:bottom w:val="none" w:sz="0" w:space="0" w:color="auto"/>
                <w:right w:val="none" w:sz="0" w:space="0" w:color="auto"/>
              </w:divBdr>
            </w:div>
            <w:div w:id="2010718231">
              <w:marLeft w:val="0"/>
              <w:marRight w:val="0"/>
              <w:marTop w:val="0"/>
              <w:marBottom w:val="0"/>
              <w:divBdr>
                <w:top w:val="none" w:sz="0" w:space="0" w:color="auto"/>
                <w:left w:val="none" w:sz="0" w:space="0" w:color="auto"/>
                <w:bottom w:val="none" w:sz="0" w:space="0" w:color="auto"/>
                <w:right w:val="none" w:sz="0" w:space="0" w:color="auto"/>
              </w:divBdr>
            </w:div>
            <w:div w:id="8876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3516">
      <w:bodyDiv w:val="1"/>
      <w:marLeft w:val="0"/>
      <w:marRight w:val="0"/>
      <w:marTop w:val="0"/>
      <w:marBottom w:val="0"/>
      <w:divBdr>
        <w:top w:val="none" w:sz="0" w:space="0" w:color="auto"/>
        <w:left w:val="none" w:sz="0" w:space="0" w:color="auto"/>
        <w:bottom w:val="none" w:sz="0" w:space="0" w:color="auto"/>
        <w:right w:val="none" w:sz="0" w:space="0" w:color="auto"/>
      </w:divBdr>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0554">
      <w:bodyDiv w:val="1"/>
      <w:marLeft w:val="0"/>
      <w:marRight w:val="0"/>
      <w:marTop w:val="0"/>
      <w:marBottom w:val="0"/>
      <w:divBdr>
        <w:top w:val="none" w:sz="0" w:space="0" w:color="auto"/>
        <w:left w:val="none" w:sz="0" w:space="0" w:color="auto"/>
        <w:bottom w:val="none" w:sz="0" w:space="0" w:color="auto"/>
        <w:right w:val="none" w:sz="0" w:space="0" w:color="auto"/>
      </w:divBdr>
      <w:divsChild>
        <w:div w:id="569342447">
          <w:marLeft w:val="0"/>
          <w:marRight w:val="0"/>
          <w:marTop w:val="0"/>
          <w:marBottom w:val="0"/>
          <w:divBdr>
            <w:top w:val="none" w:sz="0" w:space="0" w:color="auto"/>
            <w:left w:val="none" w:sz="0" w:space="0" w:color="auto"/>
            <w:bottom w:val="none" w:sz="0" w:space="0" w:color="auto"/>
            <w:right w:val="none" w:sz="0" w:space="0" w:color="auto"/>
          </w:divBdr>
          <w:divsChild>
            <w:div w:id="1838841559">
              <w:marLeft w:val="0"/>
              <w:marRight w:val="0"/>
              <w:marTop w:val="0"/>
              <w:marBottom w:val="0"/>
              <w:divBdr>
                <w:top w:val="none" w:sz="0" w:space="0" w:color="auto"/>
                <w:left w:val="none" w:sz="0" w:space="0" w:color="auto"/>
                <w:bottom w:val="none" w:sz="0" w:space="0" w:color="auto"/>
                <w:right w:val="none" w:sz="0" w:space="0" w:color="auto"/>
              </w:divBdr>
            </w:div>
            <w:div w:id="754667747">
              <w:marLeft w:val="0"/>
              <w:marRight w:val="0"/>
              <w:marTop w:val="0"/>
              <w:marBottom w:val="0"/>
              <w:divBdr>
                <w:top w:val="none" w:sz="0" w:space="0" w:color="auto"/>
                <w:left w:val="none" w:sz="0" w:space="0" w:color="auto"/>
                <w:bottom w:val="none" w:sz="0" w:space="0" w:color="auto"/>
                <w:right w:val="none" w:sz="0" w:space="0" w:color="auto"/>
              </w:divBdr>
            </w:div>
            <w:div w:id="1053190599">
              <w:marLeft w:val="0"/>
              <w:marRight w:val="0"/>
              <w:marTop w:val="0"/>
              <w:marBottom w:val="0"/>
              <w:divBdr>
                <w:top w:val="none" w:sz="0" w:space="0" w:color="auto"/>
                <w:left w:val="none" w:sz="0" w:space="0" w:color="auto"/>
                <w:bottom w:val="none" w:sz="0" w:space="0" w:color="auto"/>
                <w:right w:val="none" w:sz="0" w:space="0" w:color="auto"/>
              </w:divBdr>
            </w:div>
            <w:div w:id="439378890">
              <w:marLeft w:val="0"/>
              <w:marRight w:val="0"/>
              <w:marTop w:val="0"/>
              <w:marBottom w:val="0"/>
              <w:divBdr>
                <w:top w:val="none" w:sz="0" w:space="0" w:color="auto"/>
                <w:left w:val="none" w:sz="0" w:space="0" w:color="auto"/>
                <w:bottom w:val="none" w:sz="0" w:space="0" w:color="auto"/>
                <w:right w:val="none" w:sz="0" w:space="0" w:color="auto"/>
              </w:divBdr>
            </w:div>
            <w:div w:id="1795714620">
              <w:marLeft w:val="0"/>
              <w:marRight w:val="0"/>
              <w:marTop w:val="0"/>
              <w:marBottom w:val="0"/>
              <w:divBdr>
                <w:top w:val="none" w:sz="0" w:space="0" w:color="auto"/>
                <w:left w:val="none" w:sz="0" w:space="0" w:color="auto"/>
                <w:bottom w:val="none" w:sz="0" w:space="0" w:color="auto"/>
                <w:right w:val="none" w:sz="0" w:space="0" w:color="auto"/>
              </w:divBdr>
            </w:div>
            <w:div w:id="559560742">
              <w:marLeft w:val="0"/>
              <w:marRight w:val="0"/>
              <w:marTop w:val="0"/>
              <w:marBottom w:val="0"/>
              <w:divBdr>
                <w:top w:val="none" w:sz="0" w:space="0" w:color="auto"/>
                <w:left w:val="none" w:sz="0" w:space="0" w:color="auto"/>
                <w:bottom w:val="none" w:sz="0" w:space="0" w:color="auto"/>
                <w:right w:val="none" w:sz="0" w:space="0" w:color="auto"/>
              </w:divBdr>
            </w:div>
            <w:div w:id="444928928">
              <w:marLeft w:val="0"/>
              <w:marRight w:val="0"/>
              <w:marTop w:val="0"/>
              <w:marBottom w:val="0"/>
              <w:divBdr>
                <w:top w:val="none" w:sz="0" w:space="0" w:color="auto"/>
                <w:left w:val="none" w:sz="0" w:space="0" w:color="auto"/>
                <w:bottom w:val="none" w:sz="0" w:space="0" w:color="auto"/>
                <w:right w:val="none" w:sz="0" w:space="0" w:color="auto"/>
              </w:divBdr>
            </w:div>
            <w:div w:id="1684357571">
              <w:marLeft w:val="0"/>
              <w:marRight w:val="0"/>
              <w:marTop w:val="0"/>
              <w:marBottom w:val="0"/>
              <w:divBdr>
                <w:top w:val="none" w:sz="0" w:space="0" w:color="auto"/>
                <w:left w:val="none" w:sz="0" w:space="0" w:color="auto"/>
                <w:bottom w:val="none" w:sz="0" w:space="0" w:color="auto"/>
                <w:right w:val="none" w:sz="0" w:space="0" w:color="auto"/>
              </w:divBdr>
            </w:div>
            <w:div w:id="1853303749">
              <w:marLeft w:val="0"/>
              <w:marRight w:val="0"/>
              <w:marTop w:val="0"/>
              <w:marBottom w:val="0"/>
              <w:divBdr>
                <w:top w:val="none" w:sz="0" w:space="0" w:color="auto"/>
                <w:left w:val="none" w:sz="0" w:space="0" w:color="auto"/>
                <w:bottom w:val="none" w:sz="0" w:space="0" w:color="auto"/>
                <w:right w:val="none" w:sz="0" w:space="0" w:color="auto"/>
              </w:divBdr>
            </w:div>
            <w:div w:id="877203917">
              <w:marLeft w:val="0"/>
              <w:marRight w:val="0"/>
              <w:marTop w:val="0"/>
              <w:marBottom w:val="0"/>
              <w:divBdr>
                <w:top w:val="none" w:sz="0" w:space="0" w:color="auto"/>
                <w:left w:val="none" w:sz="0" w:space="0" w:color="auto"/>
                <w:bottom w:val="none" w:sz="0" w:space="0" w:color="auto"/>
                <w:right w:val="none" w:sz="0" w:space="0" w:color="auto"/>
              </w:divBdr>
            </w:div>
            <w:div w:id="1631865798">
              <w:marLeft w:val="0"/>
              <w:marRight w:val="0"/>
              <w:marTop w:val="0"/>
              <w:marBottom w:val="0"/>
              <w:divBdr>
                <w:top w:val="none" w:sz="0" w:space="0" w:color="auto"/>
                <w:left w:val="none" w:sz="0" w:space="0" w:color="auto"/>
                <w:bottom w:val="none" w:sz="0" w:space="0" w:color="auto"/>
                <w:right w:val="none" w:sz="0" w:space="0" w:color="auto"/>
              </w:divBdr>
            </w:div>
            <w:div w:id="2094664619">
              <w:marLeft w:val="0"/>
              <w:marRight w:val="0"/>
              <w:marTop w:val="0"/>
              <w:marBottom w:val="0"/>
              <w:divBdr>
                <w:top w:val="none" w:sz="0" w:space="0" w:color="auto"/>
                <w:left w:val="none" w:sz="0" w:space="0" w:color="auto"/>
                <w:bottom w:val="none" w:sz="0" w:space="0" w:color="auto"/>
                <w:right w:val="none" w:sz="0" w:space="0" w:color="auto"/>
              </w:divBdr>
            </w:div>
            <w:div w:id="448553097">
              <w:marLeft w:val="0"/>
              <w:marRight w:val="0"/>
              <w:marTop w:val="0"/>
              <w:marBottom w:val="0"/>
              <w:divBdr>
                <w:top w:val="none" w:sz="0" w:space="0" w:color="auto"/>
                <w:left w:val="none" w:sz="0" w:space="0" w:color="auto"/>
                <w:bottom w:val="none" w:sz="0" w:space="0" w:color="auto"/>
                <w:right w:val="none" w:sz="0" w:space="0" w:color="auto"/>
              </w:divBdr>
            </w:div>
            <w:div w:id="472066258">
              <w:marLeft w:val="0"/>
              <w:marRight w:val="0"/>
              <w:marTop w:val="0"/>
              <w:marBottom w:val="0"/>
              <w:divBdr>
                <w:top w:val="none" w:sz="0" w:space="0" w:color="auto"/>
                <w:left w:val="none" w:sz="0" w:space="0" w:color="auto"/>
                <w:bottom w:val="none" w:sz="0" w:space="0" w:color="auto"/>
                <w:right w:val="none" w:sz="0" w:space="0" w:color="auto"/>
              </w:divBdr>
            </w:div>
            <w:div w:id="207764699">
              <w:marLeft w:val="0"/>
              <w:marRight w:val="0"/>
              <w:marTop w:val="0"/>
              <w:marBottom w:val="0"/>
              <w:divBdr>
                <w:top w:val="none" w:sz="0" w:space="0" w:color="auto"/>
                <w:left w:val="none" w:sz="0" w:space="0" w:color="auto"/>
                <w:bottom w:val="none" w:sz="0" w:space="0" w:color="auto"/>
                <w:right w:val="none" w:sz="0" w:space="0" w:color="auto"/>
              </w:divBdr>
            </w:div>
            <w:div w:id="917522838">
              <w:marLeft w:val="0"/>
              <w:marRight w:val="0"/>
              <w:marTop w:val="0"/>
              <w:marBottom w:val="0"/>
              <w:divBdr>
                <w:top w:val="none" w:sz="0" w:space="0" w:color="auto"/>
                <w:left w:val="none" w:sz="0" w:space="0" w:color="auto"/>
                <w:bottom w:val="none" w:sz="0" w:space="0" w:color="auto"/>
                <w:right w:val="none" w:sz="0" w:space="0" w:color="auto"/>
              </w:divBdr>
            </w:div>
            <w:div w:id="359164231">
              <w:marLeft w:val="0"/>
              <w:marRight w:val="0"/>
              <w:marTop w:val="0"/>
              <w:marBottom w:val="0"/>
              <w:divBdr>
                <w:top w:val="none" w:sz="0" w:space="0" w:color="auto"/>
                <w:left w:val="none" w:sz="0" w:space="0" w:color="auto"/>
                <w:bottom w:val="none" w:sz="0" w:space="0" w:color="auto"/>
                <w:right w:val="none" w:sz="0" w:space="0" w:color="auto"/>
              </w:divBdr>
            </w:div>
            <w:div w:id="1830709382">
              <w:marLeft w:val="0"/>
              <w:marRight w:val="0"/>
              <w:marTop w:val="0"/>
              <w:marBottom w:val="0"/>
              <w:divBdr>
                <w:top w:val="none" w:sz="0" w:space="0" w:color="auto"/>
                <w:left w:val="none" w:sz="0" w:space="0" w:color="auto"/>
                <w:bottom w:val="none" w:sz="0" w:space="0" w:color="auto"/>
                <w:right w:val="none" w:sz="0" w:space="0" w:color="auto"/>
              </w:divBdr>
            </w:div>
            <w:div w:id="144200210">
              <w:marLeft w:val="0"/>
              <w:marRight w:val="0"/>
              <w:marTop w:val="0"/>
              <w:marBottom w:val="0"/>
              <w:divBdr>
                <w:top w:val="none" w:sz="0" w:space="0" w:color="auto"/>
                <w:left w:val="none" w:sz="0" w:space="0" w:color="auto"/>
                <w:bottom w:val="none" w:sz="0" w:space="0" w:color="auto"/>
                <w:right w:val="none" w:sz="0" w:space="0" w:color="auto"/>
              </w:divBdr>
            </w:div>
            <w:div w:id="807669660">
              <w:marLeft w:val="0"/>
              <w:marRight w:val="0"/>
              <w:marTop w:val="0"/>
              <w:marBottom w:val="0"/>
              <w:divBdr>
                <w:top w:val="none" w:sz="0" w:space="0" w:color="auto"/>
                <w:left w:val="none" w:sz="0" w:space="0" w:color="auto"/>
                <w:bottom w:val="none" w:sz="0" w:space="0" w:color="auto"/>
                <w:right w:val="none" w:sz="0" w:space="0" w:color="auto"/>
              </w:divBdr>
            </w:div>
            <w:div w:id="1578248923">
              <w:marLeft w:val="0"/>
              <w:marRight w:val="0"/>
              <w:marTop w:val="0"/>
              <w:marBottom w:val="0"/>
              <w:divBdr>
                <w:top w:val="none" w:sz="0" w:space="0" w:color="auto"/>
                <w:left w:val="none" w:sz="0" w:space="0" w:color="auto"/>
                <w:bottom w:val="none" w:sz="0" w:space="0" w:color="auto"/>
                <w:right w:val="none" w:sz="0" w:space="0" w:color="auto"/>
              </w:divBdr>
            </w:div>
            <w:div w:id="810558980">
              <w:marLeft w:val="0"/>
              <w:marRight w:val="0"/>
              <w:marTop w:val="0"/>
              <w:marBottom w:val="0"/>
              <w:divBdr>
                <w:top w:val="none" w:sz="0" w:space="0" w:color="auto"/>
                <w:left w:val="none" w:sz="0" w:space="0" w:color="auto"/>
                <w:bottom w:val="none" w:sz="0" w:space="0" w:color="auto"/>
                <w:right w:val="none" w:sz="0" w:space="0" w:color="auto"/>
              </w:divBdr>
            </w:div>
            <w:div w:id="1857113211">
              <w:marLeft w:val="0"/>
              <w:marRight w:val="0"/>
              <w:marTop w:val="0"/>
              <w:marBottom w:val="0"/>
              <w:divBdr>
                <w:top w:val="none" w:sz="0" w:space="0" w:color="auto"/>
                <w:left w:val="none" w:sz="0" w:space="0" w:color="auto"/>
                <w:bottom w:val="none" w:sz="0" w:space="0" w:color="auto"/>
                <w:right w:val="none" w:sz="0" w:space="0" w:color="auto"/>
              </w:divBdr>
            </w:div>
            <w:div w:id="614287945">
              <w:marLeft w:val="0"/>
              <w:marRight w:val="0"/>
              <w:marTop w:val="0"/>
              <w:marBottom w:val="0"/>
              <w:divBdr>
                <w:top w:val="none" w:sz="0" w:space="0" w:color="auto"/>
                <w:left w:val="none" w:sz="0" w:space="0" w:color="auto"/>
                <w:bottom w:val="none" w:sz="0" w:space="0" w:color="auto"/>
                <w:right w:val="none" w:sz="0" w:space="0" w:color="auto"/>
              </w:divBdr>
            </w:div>
            <w:div w:id="1879925837">
              <w:marLeft w:val="0"/>
              <w:marRight w:val="0"/>
              <w:marTop w:val="0"/>
              <w:marBottom w:val="0"/>
              <w:divBdr>
                <w:top w:val="none" w:sz="0" w:space="0" w:color="auto"/>
                <w:left w:val="none" w:sz="0" w:space="0" w:color="auto"/>
                <w:bottom w:val="none" w:sz="0" w:space="0" w:color="auto"/>
                <w:right w:val="none" w:sz="0" w:space="0" w:color="auto"/>
              </w:divBdr>
            </w:div>
            <w:div w:id="283538122">
              <w:marLeft w:val="0"/>
              <w:marRight w:val="0"/>
              <w:marTop w:val="0"/>
              <w:marBottom w:val="0"/>
              <w:divBdr>
                <w:top w:val="none" w:sz="0" w:space="0" w:color="auto"/>
                <w:left w:val="none" w:sz="0" w:space="0" w:color="auto"/>
                <w:bottom w:val="none" w:sz="0" w:space="0" w:color="auto"/>
                <w:right w:val="none" w:sz="0" w:space="0" w:color="auto"/>
              </w:divBdr>
            </w:div>
            <w:div w:id="1314019369">
              <w:marLeft w:val="0"/>
              <w:marRight w:val="0"/>
              <w:marTop w:val="0"/>
              <w:marBottom w:val="0"/>
              <w:divBdr>
                <w:top w:val="none" w:sz="0" w:space="0" w:color="auto"/>
                <w:left w:val="none" w:sz="0" w:space="0" w:color="auto"/>
                <w:bottom w:val="none" w:sz="0" w:space="0" w:color="auto"/>
                <w:right w:val="none" w:sz="0" w:space="0" w:color="auto"/>
              </w:divBdr>
            </w:div>
            <w:div w:id="1053577038">
              <w:marLeft w:val="0"/>
              <w:marRight w:val="0"/>
              <w:marTop w:val="0"/>
              <w:marBottom w:val="0"/>
              <w:divBdr>
                <w:top w:val="none" w:sz="0" w:space="0" w:color="auto"/>
                <w:left w:val="none" w:sz="0" w:space="0" w:color="auto"/>
                <w:bottom w:val="none" w:sz="0" w:space="0" w:color="auto"/>
                <w:right w:val="none" w:sz="0" w:space="0" w:color="auto"/>
              </w:divBdr>
            </w:div>
            <w:div w:id="182597655">
              <w:marLeft w:val="0"/>
              <w:marRight w:val="0"/>
              <w:marTop w:val="0"/>
              <w:marBottom w:val="0"/>
              <w:divBdr>
                <w:top w:val="none" w:sz="0" w:space="0" w:color="auto"/>
                <w:left w:val="none" w:sz="0" w:space="0" w:color="auto"/>
                <w:bottom w:val="none" w:sz="0" w:space="0" w:color="auto"/>
                <w:right w:val="none" w:sz="0" w:space="0" w:color="auto"/>
              </w:divBdr>
            </w:div>
            <w:div w:id="1686403417">
              <w:marLeft w:val="0"/>
              <w:marRight w:val="0"/>
              <w:marTop w:val="0"/>
              <w:marBottom w:val="0"/>
              <w:divBdr>
                <w:top w:val="none" w:sz="0" w:space="0" w:color="auto"/>
                <w:left w:val="none" w:sz="0" w:space="0" w:color="auto"/>
                <w:bottom w:val="none" w:sz="0" w:space="0" w:color="auto"/>
                <w:right w:val="none" w:sz="0" w:space="0" w:color="auto"/>
              </w:divBdr>
            </w:div>
            <w:div w:id="1736929614">
              <w:marLeft w:val="0"/>
              <w:marRight w:val="0"/>
              <w:marTop w:val="0"/>
              <w:marBottom w:val="0"/>
              <w:divBdr>
                <w:top w:val="none" w:sz="0" w:space="0" w:color="auto"/>
                <w:left w:val="none" w:sz="0" w:space="0" w:color="auto"/>
                <w:bottom w:val="none" w:sz="0" w:space="0" w:color="auto"/>
                <w:right w:val="none" w:sz="0" w:space="0" w:color="auto"/>
              </w:divBdr>
            </w:div>
            <w:div w:id="1709837767">
              <w:marLeft w:val="0"/>
              <w:marRight w:val="0"/>
              <w:marTop w:val="0"/>
              <w:marBottom w:val="0"/>
              <w:divBdr>
                <w:top w:val="none" w:sz="0" w:space="0" w:color="auto"/>
                <w:left w:val="none" w:sz="0" w:space="0" w:color="auto"/>
                <w:bottom w:val="none" w:sz="0" w:space="0" w:color="auto"/>
                <w:right w:val="none" w:sz="0" w:space="0" w:color="auto"/>
              </w:divBdr>
            </w:div>
            <w:div w:id="273102054">
              <w:marLeft w:val="0"/>
              <w:marRight w:val="0"/>
              <w:marTop w:val="0"/>
              <w:marBottom w:val="0"/>
              <w:divBdr>
                <w:top w:val="none" w:sz="0" w:space="0" w:color="auto"/>
                <w:left w:val="none" w:sz="0" w:space="0" w:color="auto"/>
                <w:bottom w:val="none" w:sz="0" w:space="0" w:color="auto"/>
                <w:right w:val="none" w:sz="0" w:space="0" w:color="auto"/>
              </w:divBdr>
            </w:div>
            <w:div w:id="1779564725">
              <w:marLeft w:val="0"/>
              <w:marRight w:val="0"/>
              <w:marTop w:val="0"/>
              <w:marBottom w:val="0"/>
              <w:divBdr>
                <w:top w:val="none" w:sz="0" w:space="0" w:color="auto"/>
                <w:left w:val="none" w:sz="0" w:space="0" w:color="auto"/>
                <w:bottom w:val="none" w:sz="0" w:space="0" w:color="auto"/>
                <w:right w:val="none" w:sz="0" w:space="0" w:color="auto"/>
              </w:divBdr>
            </w:div>
            <w:div w:id="662926272">
              <w:marLeft w:val="0"/>
              <w:marRight w:val="0"/>
              <w:marTop w:val="0"/>
              <w:marBottom w:val="0"/>
              <w:divBdr>
                <w:top w:val="none" w:sz="0" w:space="0" w:color="auto"/>
                <w:left w:val="none" w:sz="0" w:space="0" w:color="auto"/>
                <w:bottom w:val="none" w:sz="0" w:space="0" w:color="auto"/>
                <w:right w:val="none" w:sz="0" w:space="0" w:color="auto"/>
              </w:divBdr>
            </w:div>
            <w:div w:id="1236547588">
              <w:marLeft w:val="0"/>
              <w:marRight w:val="0"/>
              <w:marTop w:val="0"/>
              <w:marBottom w:val="0"/>
              <w:divBdr>
                <w:top w:val="none" w:sz="0" w:space="0" w:color="auto"/>
                <w:left w:val="none" w:sz="0" w:space="0" w:color="auto"/>
                <w:bottom w:val="none" w:sz="0" w:space="0" w:color="auto"/>
                <w:right w:val="none" w:sz="0" w:space="0" w:color="auto"/>
              </w:divBdr>
            </w:div>
            <w:div w:id="2042899524">
              <w:marLeft w:val="0"/>
              <w:marRight w:val="0"/>
              <w:marTop w:val="0"/>
              <w:marBottom w:val="0"/>
              <w:divBdr>
                <w:top w:val="none" w:sz="0" w:space="0" w:color="auto"/>
                <w:left w:val="none" w:sz="0" w:space="0" w:color="auto"/>
                <w:bottom w:val="none" w:sz="0" w:space="0" w:color="auto"/>
                <w:right w:val="none" w:sz="0" w:space="0" w:color="auto"/>
              </w:divBdr>
            </w:div>
            <w:div w:id="941498813">
              <w:marLeft w:val="0"/>
              <w:marRight w:val="0"/>
              <w:marTop w:val="0"/>
              <w:marBottom w:val="0"/>
              <w:divBdr>
                <w:top w:val="none" w:sz="0" w:space="0" w:color="auto"/>
                <w:left w:val="none" w:sz="0" w:space="0" w:color="auto"/>
                <w:bottom w:val="none" w:sz="0" w:space="0" w:color="auto"/>
                <w:right w:val="none" w:sz="0" w:space="0" w:color="auto"/>
              </w:divBdr>
            </w:div>
            <w:div w:id="1386178705">
              <w:marLeft w:val="0"/>
              <w:marRight w:val="0"/>
              <w:marTop w:val="0"/>
              <w:marBottom w:val="0"/>
              <w:divBdr>
                <w:top w:val="none" w:sz="0" w:space="0" w:color="auto"/>
                <w:left w:val="none" w:sz="0" w:space="0" w:color="auto"/>
                <w:bottom w:val="none" w:sz="0" w:space="0" w:color="auto"/>
                <w:right w:val="none" w:sz="0" w:space="0" w:color="auto"/>
              </w:divBdr>
            </w:div>
            <w:div w:id="612908069">
              <w:marLeft w:val="0"/>
              <w:marRight w:val="0"/>
              <w:marTop w:val="0"/>
              <w:marBottom w:val="0"/>
              <w:divBdr>
                <w:top w:val="none" w:sz="0" w:space="0" w:color="auto"/>
                <w:left w:val="none" w:sz="0" w:space="0" w:color="auto"/>
                <w:bottom w:val="none" w:sz="0" w:space="0" w:color="auto"/>
                <w:right w:val="none" w:sz="0" w:space="0" w:color="auto"/>
              </w:divBdr>
            </w:div>
            <w:div w:id="2058163920">
              <w:marLeft w:val="0"/>
              <w:marRight w:val="0"/>
              <w:marTop w:val="0"/>
              <w:marBottom w:val="0"/>
              <w:divBdr>
                <w:top w:val="none" w:sz="0" w:space="0" w:color="auto"/>
                <w:left w:val="none" w:sz="0" w:space="0" w:color="auto"/>
                <w:bottom w:val="none" w:sz="0" w:space="0" w:color="auto"/>
                <w:right w:val="none" w:sz="0" w:space="0" w:color="auto"/>
              </w:divBdr>
            </w:div>
            <w:div w:id="1094519548">
              <w:marLeft w:val="0"/>
              <w:marRight w:val="0"/>
              <w:marTop w:val="0"/>
              <w:marBottom w:val="0"/>
              <w:divBdr>
                <w:top w:val="none" w:sz="0" w:space="0" w:color="auto"/>
                <w:left w:val="none" w:sz="0" w:space="0" w:color="auto"/>
                <w:bottom w:val="none" w:sz="0" w:space="0" w:color="auto"/>
                <w:right w:val="none" w:sz="0" w:space="0" w:color="auto"/>
              </w:divBdr>
            </w:div>
            <w:div w:id="1686706839">
              <w:marLeft w:val="0"/>
              <w:marRight w:val="0"/>
              <w:marTop w:val="0"/>
              <w:marBottom w:val="0"/>
              <w:divBdr>
                <w:top w:val="none" w:sz="0" w:space="0" w:color="auto"/>
                <w:left w:val="none" w:sz="0" w:space="0" w:color="auto"/>
                <w:bottom w:val="none" w:sz="0" w:space="0" w:color="auto"/>
                <w:right w:val="none" w:sz="0" w:space="0" w:color="auto"/>
              </w:divBdr>
            </w:div>
            <w:div w:id="643971759">
              <w:marLeft w:val="0"/>
              <w:marRight w:val="0"/>
              <w:marTop w:val="0"/>
              <w:marBottom w:val="0"/>
              <w:divBdr>
                <w:top w:val="none" w:sz="0" w:space="0" w:color="auto"/>
                <w:left w:val="none" w:sz="0" w:space="0" w:color="auto"/>
                <w:bottom w:val="none" w:sz="0" w:space="0" w:color="auto"/>
                <w:right w:val="none" w:sz="0" w:space="0" w:color="auto"/>
              </w:divBdr>
            </w:div>
            <w:div w:id="1946115172">
              <w:marLeft w:val="0"/>
              <w:marRight w:val="0"/>
              <w:marTop w:val="0"/>
              <w:marBottom w:val="0"/>
              <w:divBdr>
                <w:top w:val="none" w:sz="0" w:space="0" w:color="auto"/>
                <w:left w:val="none" w:sz="0" w:space="0" w:color="auto"/>
                <w:bottom w:val="none" w:sz="0" w:space="0" w:color="auto"/>
                <w:right w:val="none" w:sz="0" w:space="0" w:color="auto"/>
              </w:divBdr>
            </w:div>
            <w:div w:id="207840576">
              <w:marLeft w:val="0"/>
              <w:marRight w:val="0"/>
              <w:marTop w:val="0"/>
              <w:marBottom w:val="0"/>
              <w:divBdr>
                <w:top w:val="none" w:sz="0" w:space="0" w:color="auto"/>
                <w:left w:val="none" w:sz="0" w:space="0" w:color="auto"/>
                <w:bottom w:val="none" w:sz="0" w:space="0" w:color="auto"/>
                <w:right w:val="none" w:sz="0" w:space="0" w:color="auto"/>
              </w:divBdr>
            </w:div>
            <w:div w:id="1587030482">
              <w:marLeft w:val="0"/>
              <w:marRight w:val="0"/>
              <w:marTop w:val="0"/>
              <w:marBottom w:val="0"/>
              <w:divBdr>
                <w:top w:val="none" w:sz="0" w:space="0" w:color="auto"/>
                <w:left w:val="none" w:sz="0" w:space="0" w:color="auto"/>
                <w:bottom w:val="none" w:sz="0" w:space="0" w:color="auto"/>
                <w:right w:val="none" w:sz="0" w:space="0" w:color="auto"/>
              </w:divBdr>
            </w:div>
            <w:div w:id="2133283810">
              <w:marLeft w:val="0"/>
              <w:marRight w:val="0"/>
              <w:marTop w:val="0"/>
              <w:marBottom w:val="0"/>
              <w:divBdr>
                <w:top w:val="none" w:sz="0" w:space="0" w:color="auto"/>
                <w:left w:val="none" w:sz="0" w:space="0" w:color="auto"/>
                <w:bottom w:val="none" w:sz="0" w:space="0" w:color="auto"/>
                <w:right w:val="none" w:sz="0" w:space="0" w:color="auto"/>
              </w:divBdr>
            </w:div>
            <w:div w:id="3481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57713475">
      <w:bodyDiv w:val="1"/>
      <w:marLeft w:val="0"/>
      <w:marRight w:val="0"/>
      <w:marTop w:val="0"/>
      <w:marBottom w:val="0"/>
      <w:divBdr>
        <w:top w:val="none" w:sz="0" w:space="0" w:color="auto"/>
        <w:left w:val="none" w:sz="0" w:space="0" w:color="auto"/>
        <w:bottom w:val="none" w:sz="0" w:space="0" w:color="auto"/>
        <w:right w:val="none" w:sz="0" w:space="0" w:color="auto"/>
      </w:divBdr>
      <w:divsChild>
        <w:div w:id="922030241">
          <w:marLeft w:val="0"/>
          <w:marRight w:val="0"/>
          <w:marTop w:val="0"/>
          <w:marBottom w:val="0"/>
          <w:divBdr>
            <w:top w:val="none" w:sz="0" w:space="0" w:color="auto"/>
            <w:left w:val="none" w:sz="0" w:space="0" w:color="auto"/>
            <w:bottom w:val="none" w:sz="0" w:space="0" w:color="auto"/>
            <w:right w:val="none" w:sz="0" w:space="0" w:color="auto"/>
          </w:divBdr>
          <w:divsChild>
            <w:div w:id="89813651">
              <w:marLeft w:val="0"/>
              <w:marRight w:val="0"/>
              <w:marTop w:val="0"/>
              <w:marBottom w:val="0"/>
              <w:divBdr>
                <w:top w:val="none" w:sz="0" w:space="0" w:color="auto"/>
                <w:left w:val="none" w:sz="0" w:space="0" w:color="auto"/>
                <w:bottom w:val="none" w:sz="0" w:space="0" w:color="auto"/>
                <w:right w:val="none" w:sz="0" w:space="0" w:color="auto"/>
              </w:divBdr>
            </w:div>
            <w:div w:id="629943666">
              <w:marLeft w:val="0"/>
              <w:marRight w:val="0"/>
              <w:marTop w:val="0"/>
              <w:marBottom w:val="0"/>
              <w:divBdr>
                <w:top w:val="none" w:sz="0" w:space="0" w:color="auto"/>
                <w:left w:val="none" w:sz="0" w:space="0" w:color="auto"/>
                <w:bottom w:val="none" w:sz="0" w:space="0" w:color="auto"/>
                <w:right w:val="none" w:sz="0" w:space="0" w:color="auto"/>
              </w:divBdr>
            </w:div>
            <w:div w:id="374699560">
              <w:marLeft w:val="0"/>
              <w:marRight w:val="0"/>
              <w:marTop w:val="0"/>
              <w:marBottom w:val="0"/>
              <w:divBdr>
                <w:top w:val="none" w:sz="0" w:space="0" w:color="auto"/>
                <w:left w:val="none" w:sz="0" w:space="0" w:color="auto"/>
                <w:bottom w:val="none" w:sz="0" w:space="0" w:color="auto"/>
                <w:right w:val="none" w:sz="0" w:space="0" w:color="auto"/>
              </w:divBdr>
            </w:div>
            <w:div w:id="2076585496">
              <w:marLeft w:val="0"/>
              <w:marRight w:val="0"/>
              <w:marTop w:val="0"/>
              <w:marBottom w:val="0"/>
              <w:divBdr>
                <w:top w:val="none" w:sz="0" w:space="0" w:color="auto"/>
                <w:left w:val="none" w:sz="0" w:space="0" w:color="auto"/>
                <w:bottom w:val="none" w:sz="0" w:space="0" w:color="auto"/>
                <w:right w:val="none" w:sz="0" w:space="0" w:color="auto"/>
              </w:divBdr>
            </w:div>
            <w:div w:id="1916623728">
              <w:marLeft w:val="0"/>
              <w:marRight w:val="0"/>
              <w:marTop w:val="0"/>
              <w:marBottom w:val="0"/>
              <w:divBdr>
                <w:top w:val="none" w:sz="0" w:space="0" w:color="auto"/>
                <w:left w:val="none" w:sz="0" w:space="0" w:color="auto"/>
                <w:bottom w:val="none" w:sz="0" w:space="0" w:color="auto"/>
                <w:right w:val="none" w:sz="0" w:space="0" w:color="auto"/>
              </w:divBdr>
            </w:div>
            <w:div w:id="1857572095">
              <w:marLeft w:val="0"/>
              <w:marRight w:val="0"/>
              <w:marTop w:val="0"/>
              <w:marBottom w:val="0"/>
              <w:divBdr>
                <w:top w:val="none" w:sz="0" w:space="0" w:color="auto"/>
                <w:left w:val="none" w:sz="0" w:space="0" w:color="auto"/>
                <w:bottom w:val="none" w:sz="0" w:space="0" w:color="auto"/>
                <w:right w:val="none" w:sz="0" w:space="0" w:color="auto"/>
              </w:divBdr>
            </w:div>
            <w:div w:id="1719745735">
              <w:marLeft w:val="0"/>
              <w:marRight w:val="0"/>
              <w:marTop w:val="0"/>
              <w:marBottom w:val="0"/>
              <w:divBdr>
                <w:top w:val="none" w:sz="0" w:space="0" w:color="auto"/>
                <w:left w:val="none" w:sz="0" w:space="0" w:color="auto"/>
                <w:bottom w:val="none" w:sz="0" w:space="0" w:color="auto"/>
                <w:right w:val="none" w:sz="0" w:space="0" w:color="auto"/>
              </w:divBdr>
            </w:div>
            <w:div w:id="1213031653">
              <w:marLeft w:val="0"/>
              <w:marRight w:val="0"/>
              <w:marTop w:val="0"/>
              <w:marBottom w:val="0"/>
              <w:divBdr>
                <w:top w:val="none" w:sz="0" w:space="0" w:color="auto"/>
                <w:left w:val="none" w:sz="0" w:space="0" w:color="auto"/>
                <w:bottom w:val="none" w:sz="0" w:space="0" w:color="auto"/>
                <w:right w:val="none" w:sz="0" w:space="0" w:color="auto"/>
              </w:divBdr>
            </w:div>
            <w:div w:id="1047413717">
              <w:marLeft w:val="0"/>
              <w:marRight w:val="0"/>
              <w:marTop w:val="0"/>
              <w:marBottom w:val="0"/>
              <w:divBdr>
                <w:top w:val="none" w:sz="0" w:space="0" w:color="auto"/>
                <w:left w:val="none" w:sz="0" w:space="0" w:color="auto"/>
                <w:bottom w:val="none" w:sz="0" w:space="0" w:color="auto"/>
                <w:right w:val="none" w:sz="0" w:space="0" w:color="auto"/>
              </w:divBdr>
            </w:div>
            <w:div w:id="1392533355">
              <w:marLeft w:val="0"/>
              <w:marRight w:val="0"/>
              <w:marTop w:val="0"/>
              <w:marBottom w:val="0"/>
              <w:divBdr>
                <w:top w:val="none" w:sz="0" w:space="0" w:color="auto"/>
                <w:left w:val="none" w:sz="0" w:space="0" w:color="auto"/>
                <w:bottom w:val="none" w:sz="0" w:space="0" w:color="auto"/>
                <w:right w:val="none" w:sz="0" w:space="0" w:color="auto"/>
              </w:divBdr>
            </w:div>
            <w:div w:id="941960131">
              <w:marLeft w:val="0"/>
              <w:marRight w:val="0"/>
              <w:marTop w:val="0"/>
              <w:marBottom w:val="0"/>
              <w:divBdr>
                <w:top w:val="none" w:sz="0" w:space="0" w:color="auto"/>
                <w:left w:val="none" w:sz="0" w:space="0" w:color="auto"/>
                <w:bottom w:val="none" w:sz="0" w:space="0" w:color="auto"/>
                <w:right w:val="none" w:sz="0" w:space="0" w:color="auto"/>
              </w:divBdr>
            </w:div>
            <w:div w:id="2032224978">
              <w:marLeft w:val="0"/>
              <w:marRight w:val="0"/>
              <w:marTop w:val="0"/>
              <w:marBottom w:val="0"/>
              <w:divBdr>
                <w:top w:val="none" w:sz="0" w:space="0" w:color="auto"/>
                <w:left w:val="none" w:sz="0" w:space="0" w:color="auto"/>
                <w:bottom w:val="none" w:sz="0" w:space="0" w:color="auto"/>
                <w:right w:val="none" w:sz="0" w:space="0" w:color="auto"/>
              </w:divBdr>
            </w:div>
            <w:div w:id="2080441543">
              <w:marLeft w:val="0"/>
              <w:marRight w:val="0"/>
              <w:marTop w:val="0"/>
              <w:marBottom w:val="0"/>
              <w:divBdr>
                <w:top w:val="none" w:sz="0" w:space="0" w:color="auto"/>
                <w:left w:val="none" w:sz="0" w:space="0" w:color="auto"/>
                <w:bottom w:val="none" w:sz="0" w:space="0" w:color="auto"/>
                <w:right w:val="none" w:sz="0" w:space="0" w:color="auto"/>
              </w:divBdr>
            </w:div>
            <w:div w:id="1358970718">
              <w:marLeft w:val="0"/>
              <w:marRight w:val="0"/>
              <w:marTop w:val="0"/>
              <w:marBottom w:val="0"/>
              <w:divBdr>
                <w:top w:val="none" w:sz="0" w:space="0" w:color="auto"/>
                <w:left w:val="none" w:sz="0" w:space="0" w:color="auto"/>
                <w:bottom w:val="none" w:sz="0" w:space="0" w:color="auto"/>
                <w:right w:val="none" w:sz="0" w:space="0" w:color="auto"/>
              </w:divBdr>
            </w:div>
            <w:div w:id="460225729">
              <w:marLeft w:val="0"/>
              <w:marRight w:val="0"/>
              <w:marTop w:val="0"/>
              <w:marBottom w:val="0"/>
              <w:divBdr>
                <w:top w:val="none" w:sz="0" w:space="0" w:color="auto"/>
                <w:left w:val="none" w:sz="0" w:space="0" w:color="auto"/>
                <w:bottom w:val="none" w:sz="0" w:space="0" w:color="auto"/>
                <w:right w:val="none" w:sz="0" w:space="0" w:color="auto"/>
              </w:divBdr>
            </w:div>
            <w:div w:id="335886821">
              <w:marLeft w:val="0"/>
              <w:marRight w:val="0"/>
              <w:marTop w:val="0"/>
              <w:marBottom w:val="0"/>
              <w:divBdr>
                <w:top w:val="none" w:sz="0" w:space="0" w:color="auto"/>
                <w:left w:val="none" w:sz="0" w:space="0" w:color="auto"/>
                <w:bottom w:val="none" w:sz="0" w:space="0" w:color="auto"/>
                <w:right w:val="none" w:sz="0" w:space="0" w:color="auto"/>
              </w:divBdr>
            </w:div>
            <w:div w:id="817771564">
              <w:marLeft w:val="0"/>
              <w:marRight w:val="0"/>
              <w:marTop w:val="0"/>
              <w:marBottom w:val="0"/>
              <w:divBdr>
                <w:top w:val="none" w:sz="0" w:space="0" w:color="auto"/>
                <w:left w:val="none" w:sz="0" w:space="0" w:color="auto"/>
                <w:bottom w:val="none" w:sz="0" w:space="0" w:color="auto"/>
                <w:right w:val="none" w:sz="0" w:space="0" w:color="auto"/>
              </w:divBdr>
            </w:div>
            <w:div w:id="273488596">
              <w:marLeft w:val="0"/>
              <w:marRight w:val="0"/>
              <w:marTop w:val="0"/>
              <w:marBottom w:val="0"/>
              <w:divBdr>
                <w:top w:val="none" w:sz="0" w:space="0" w:color="auto"/>
                <w:left w:val="none" w:sz="0" w:space="0" w:color="auto"/>
                <w:bottom w:val="none" w:sz="0" w:space="0" w:color="auto"/>
                <w:right w:val="none" w:sz="0" w:space="0" w:color="auto"/>
              </w:divBdr>
            </w:div>
            <w:div w:id="992569082">
              <w:marLeft w:val="0"/>
              <w:marRight w:val="0"/>
              <w:marTop w:val="0"/>
              <w:marBottom w:val="0"/>
              <w:divBdr>
                <w:top w:val="none" w:sz="0" w:space="0" w:color="auto"/>
                <w:left w:val="none" w:sz="0" w:space="0" w:color="auto"/>
                <w:bottom w:val="none" w:sz="0" w:space="0" w:color="auto"/>
                <w:right w:val="none" w:sz="0" w:space="0" w:color="auto"/>
              </w:divBdr>
            </w:div>
            <w:div w:id="504785520">
              <w:marLeft w:val="0"/>
              <w:marRight w:val="0"/>
              <w:marTop w:val="0"/>
              <w:marBottom w:val="0"/>
              <w:divBdr>
                <w:top w:val="none" w:sz="0" w:space="0" w:color="auto"/>
                <w:left w:val="none" w:sz="0" w:space="0" w:color="auto"/>
                <w:bottom w:val="none" w:sz="0" w:space="0" w:color="auto"/>
                <w:right w:val="none" w:sz="0" w:space="0" w:color="auto"/>
              </w:divBdr>
            </w:div>
            <w:div w:id="1993364426">
              <w:marLeft w:val="0"/>
              <w:marRight w:val="0"/>
              <w:marTop w:val="0"/>
              <w:marBottom w:val="0"/>
              <w:divBdr>
                <w:top w:val="none" w:sz="0" w:space="0" w:color="auto"/>
                <w:left w:val="none" w:sz="0" w:space="0" w:color="auto"/>
                <w:bottom w:val="none" w:sz="0" w:space="0" w:color="auto"/>
                <w:right w:val="none" w:sz="0" w:space="0" w:color="auto"/>
              </w:divBdr>
            </w:div>
            <w:div w:id="311253536">
              <w:marLeft w:val="0"/>
              <w:marRight w:val="0"/>
              <w:marTop w:val="0"/>
              <w:marBottom w:val="0"/>
              <w:divBdr>
                <w:top w:val="none" w:sz="0" w:space="0" w:color="auto"/>
                <w:left w:val="none" w:sz="0" w:space="0" w:color="auto"/>
                <w:bottom w:val="none" w:sz="0" w:space="0" w:color="auto"/>
                <w:right w:val="none" w:sz="0" w:space="0" w:color="auto"/>
              </w:divBdr>
            </w:div>
            <w:div w:id="598684003">
              <w:marLeft w:val="0"/>
              <w:marRight w:val="0"/>
              <w:marTop w:val="0"/>
              <w:marBottom w:val="0"/>
              <w:divBdr>
                <w:top w:val="none" w:sz="0" w:space="0" w:color="auto"/>
                <w:left w:val="none" w:sz="0" w:space="0" w:color="auto"/>
                <w:bottom w:val="none" w:sz="0" w:space="0" w:color="auto"/>
                <w:right w:val="none" w:sz="0" w:space="0" w:color="auto"/>
              </w:divBdr>
            </w:div>
            <w:div w:id="756681586">
              <w:marLeft w:val="0"/>
              <w:marRight w:val="0"/>
              <w:marTop w:val="0"/>
              <w:marBottom w:val="0"/>
              <w:divBdr>
                <w:top w:val="none" w:sz="0" w:space="0" w:color="auto"/>
                <w:left w:val="none" w:sz="0" w:space="0" w:color="auto"/>
                <w:bottom w:val="none" w:sz="0" w:space="0" w:color="auto"/>
                <w:right w:val="none" w:sz="0" w:space="0" w:color="auto"/>
              </w:divBdr>
            </w:div>
            <w:div w:id="265621706">
              <w:marLeft w:val="0"/>
              <w:marRight w:val="0"/>
              <w:marTop w:val="0"/>
              <w:marBottom w:val="0"/>
              <w:divBdr>
                <w:top w:val="none" w:sz="0" w:space="0" w:color="auto"/>
                <w:left w:val="none" w:sz="0" w:space="0" w:color="auto"/>
                <w:bottom w:val="none" w:sz="0" w:space="0" w:color="auto"/>
                <w:right w:val="none" w:sz="0" w:space="0" w:color="auto"/>
              </w:divBdr>
            </w:div>
            <w:div w:id="601492160">
              <w:marLeft w:val="0"/>
              <w:marRight w:val="0"/>
              <w:marTop w:val="0"/>
              <w:marBottom w:val="0"/>
              <w:divBdr>
                <w:top w:val="none" w:sz="0" w:space="0" w:color="auto"/>
                <w:left w:val="none" w:sz="0" w:space="0" w:color="auto"/>
                <w:bottom w:val="none" w:sz="0" w:space="0" w:color="auto"/>
                <w:right w:val="none" w:sz="0" w:space="0" w:color="auto"/>
              </w:divBdr>
            </w:div>
            <w:div w:id="1670718611">
              <w:marLeft w:val="0"/>
              <w:marRight w:val="0"/>
              <w:marTop w:val="0"/>
              <w:marBottom w:val="0"/>
              <w:divBdr>
                <w:top w:val="none" w:sz="0" w:space="0" w:color="auto"/>
                <w:left w:val="none" w:sz="0" w:space="0" w:color="auto"/>
                <w:bottom w:val="none" w:sz="0" w:space="0" w:color="auto"/>
                <w:right w:val="none" w:sz="0" w:space="0" w:color="auto"/>
              </w:divBdr>
            </w:div>
            <w:div w:id="566258452">
              <w:marLeft w:val="0"/>
              <w:marRight w:val="0"/>
              <w:marTop w:val="0"/>
              <w:marBottom w:val="0"/>
              <w:divBdr>
                <w:top w:val="none" w:sz="0" w:space="0" w:color="auto"/>
                <w:left w:val="none" w:sz="0" w:space="0" w:color="auto"/>
                <w:bottom w:val="none" w:sz="0" w:space="0" w:color="auto"/>
                <w:right w:val="none" w:sz="0" w:space="0" w:color="auto"/>
              </w:divBdr>
            </w:div>
            <w:div w:id="2061441937">
              <w:marLeft w:val="0"/>
              <w:marRight w:val="0"/>
              <w:marTop w:val="0"/>
              <w:marBottom w:val="0"/>
              <w:divBdr>
                <w:top w:val="none" w:sz="0" w:space="0" w:color="auto"/>
                <w:left w:val="none" w:sz="0" w:space="0" w:color="auto"/>
                <w:bottom w:val="none" w:sz="0" w:space="0" w:color="auto"/>
                <w:right w:val="none" w:sz="0" w:space="0" w:color="auto"/>
              </w:divBdr>
            </w:div>
            <w:div w:id="378018348">
              <w:marLeft w:val="0"/>
              <w:marRight w:val="0"/>
              <w:marTop w:val="0"/>
              <w:marBottom w:val="0"/>
              <w:divBdr>
                <w:top w:val="none" w:sz="0" w:space="0" w:color="auto"/>
                <w:left w:val="none" w:sz="0" w:space="0" w:color="auto"/>
                <w:bottom w:val="none" w:sz="0" w:space="0" w:color="auto"/>
                <w:right w:val="none" w:sz="0" w:space="0" w:color="auto"/>
              </w:divBdr>
            </w:div>
            <w:div w:id="269319541">
              <w:marLeft w:val="0"/>
              <w:marRight w:val="0"/>
              <w:marTop w:val="0"/>
              <w:marBottom w:val="0"/>
              <w:divBdr>
                <w:top w:val="none" w:sz="0" w:space="0" w:color="auto"/>
                <w:left w:val="none" w:sz="0" w:space="0" w:color="auto"/>
                <w:bottom w:val="none" w:sz="0" w:space="0" w:color="auto"/>
                <w:right w:val="none" w:sz="0" w:space="0" w:color="auto"/>
              </w:divBdr>
            </w:div>
            <w:div w:id="200480319">
              <w:marLeft w:val="0"/>
              <w:marRight w:val="0"/>
              <w:marTop w:val="0"/>
              <w:marBottom w:val="0"/>
              <w:divBdr>
                <w:top w:val="none" w:sz="0" w:space="0" w:color="auto"/>
                <w:left w:val="none" w:sz="0" w:space="0" w:color="auto"/>
                <w:bottom w:val="none" w:sz="0" w:space="0" w:color="auto"/>
                <w:right w:val="none" w:sz="0" w:space="0" w:color="auto"/>
              </w:divBdr>
            </w:div>
            <w:div w:id="61373450">
              <w:marLeft w:val="0"/>
              <w:marRight w:val="0"/>
              <w:marTop w:val="0"/>
              <w:marBottom w:val="0"/>
              <w:divBdr>
                <w:top w:val="none" w:sz="0" w:space="0" w:color="auto"/>
                <w:left w:val="none" w:sz="0" w:space="0" w:color="auto"/>
                <w:bottom w:val="none" w:sz="0" w:space="0" w:color="auto"/>
                <w:right w:val="none" w:sz="0" w:space="0" w:color="auto"/>
              </w:divBdr>
            </w:div>
            <w:div w:id="864905444">
              <w:marLeft w:val="0"/>
              <w:marRight w:val="0"/>
              <w:marTop w:val="0"/>
              <w:marBottom w:val="0"/>
              <w:divBdr>
                <w:top w:val="none" w:sz="0" w:space="0" w:color="auto"/>
                <w:left w:val="none" w:sz="0" w:space="0" w:color="auto"/>
                <w:bottom w:val="none" w:sz="0" w:space="0" w:color="auto"/>
                <w:right w:val="none" w:sz="0" w:space="0" w:color="auto"/>
              </w:divBdr>
            </w:div>
            <w:div w:id="147140423">
              <w:marLeft w:val="0"/>
              <w:marRight w:val="0"/>
              <w:marTop w:val="0"/>
              <w:marBottom w:val="0"/>
              <w:divBdr>
                <w:top w:val="none" w:sz="0" w:space="0" w:color="auto"/>
                <w:left w:val="none" w:sz="0" w:space="0" w:color="auto"/>
                <w:bottom w:val="none" w:sz="0" w:space="0" w:color="auto"/>
                <w:right w:val="none" w:sz="0" w:space="0" w:color="auto"/>
              </w:divBdr>
            </w:div>
            <w:div w:id="1115908981">
              <w:marLeft w:val="0"/>
              <w:marRight w:val="0"/>
              <w:marTop w:val="0"/>
              <w:marBottom w:val="0"/>
              <w:divBdr>
                <w:top w:val="none" w:sz="0" w:space="0" w:color="auto"/>
                <w:left w:val="none" w:sz="0" w:space="0" w:color="auto"/>
                <w:bottom w:val="none" w:sz="0" w:space="0" w:color="auto"/>
                <w:right w:val="none" w:sz="0" w:space="0" w:color="auto"/>
              </w:divBdr>
            </w:div>
            <w:div w:id="456796007">
              <w:marLeft w:val="0"/>
              <w:marRight w:val="0"/>
              <w:marTop w:val="0"/>
              <w:marBottom w:val="0"/>
              <w:divBdr>
                <w:top w:val="none" w:sz="0" w:space="0" w:color="auto"/>
                <w:left w:val="none" w:sz="0" w:space="0" w:color="auto"/>
                <w:bottom w:val="none" w:sz="0" w:space="0" w:color="auto"/>
                <w:right w:val="none" w:sz="0" w:space="0" w:color="auto"/>
              </w:divBdr>
            </w:div>
            <w:div w:id="1089737886">
              <w:marLeft w:val="0"/>
              <w:marRight w:val="0"/>
              <w:marTop w:val="0"/>
              <w:marBottom w:val="0"/>
              <w:divBdr>
                <w:top w:val="none" w:sz="0" w:space="0" w:color="auto"/>
                <w:left w:val="none" w:sz="0" w:space="0" w:color="auto"/>
                <w:bottom w:val="none" w:sz="0" w:space="0" w:color="auto"/>
                <w:right w:val="none" w:sz="0" w:space="0" w:color="auto"/>
              </w:divBdr>
            </w:div>
            <w:div w:id="2015453056">
              <w:marLeft w:val="0"/>
              <w:marRight w:val="0"/>
              <w:marTop w:val="0"/>
              <w:marBottom w:val="0"/>
              <w:divBdr>
                <w:top w:val="none" w:sz="0" w:space="0" w:color="auto"/>
                <w:left w:val="none" w:sz="0" w:space="0" w:color="auto"/>
                <w:bottom w:val="none" w:sz="0" w:space="0" w:color="auto"/>
                <w:right w:val="none" w:sz="0" w:space="0" w:color="auto"/>
              </w:divBdr>
            </w:div>
            <w:div w:id="1596554657">
              <w:marLeft w:val="0"/>
              <w:marRight w:val="0"/>
              <w:marTop w:val="0"/>
              <w:marBottom w:val="0"/>
              <w:divBdr>
                <w:top w:val="none" w:sz="0" w:space="0" w:color="auto"/>
                <w:left w:val="none" w:sz="0" w:space="0" w:color="auto"/>
                <w:bottom w:val="none" w:sz="0" w:space="0" w:color="auto"/>
                <w:right w:val="none" w:sz="0" w:space="0" w:color="auto"/>
              </w:divBdr>
            </w:div>
            <w:div w:id="1147741476">
              <w:marLeft w:val="0"/>
              <w:marRight w:val="0"/>
              <w:marTop w:val="0"/>
              <w:marBottom w:val="0"/>
              <w:divBdr>
                <w:top w:val="none" w:sz="0" w:space="0" w:color="auto"/>
                <w:left w:val="none" w:sz="0" w:space="0" w:color="auto"/>
                <w:bottom w:val="none" w:sz="0" w:space="0" w:color="auto"/>
                <w:right w:val="none" w:sz="0" w:space="0" w:color="auto"/>
              </w:divBdr>
            </w:div>
            <w:div w:id="1447507652">
              <w:marLeft w:val="0"/>
              <w:marRight w:val="0"/>
              <w:marTop w:val="0"/>
              <w:marBottom w:val="0"/>
              <w:divBdr>
                <w:top w:val="none" w:sz="0" w:space="0" w:color="auto"/>
                <w:left w:val="none" w:sz="0" w:space="0" w:color="auto"/>
                <w:bottom w:val="none" w:sz="0" w:space="0" w:color="auto"/>
                <w:right w:val="none" w:sz="0" w:space="0" w:color="auto"/>
              </w:divBdr>
            </w:div>
            <w:div w:id="325666979">
              <w:marLeft w:val="0"/>
              <w:marRight w:val="0"/>
              <w:marTop w:val="0"/>
              <w:marBottom w:val="0"/>
              <w:divBdr>
                <w:top w:val="none" w:sz="0" w:space="0" w:color="auto"/>
                <w:left w:val="none" w:sz="0" w:space="0" w:color="auto"/>
                <w:bottom w:val="none" w:sz="0" w:space="0" w:color="auto"/>
                <w:right w:val="none" w:sz="0" w:space="0" w:color="auto"/>
              </w:divBdr>
            </w:div>
            <w:div w:id="1132946229">
              <w:marLeft w:val="0"/>
              <w:marRight w:val="0"/>
              <w:marTop w:val="0"/>
              <w:marBottom w:val="0"/>
              <w:divBdr>
                <w:top w:val="none" w:sz="0" w:space="0" w:color="auto"/>
                <w:left w:val="none" w:sz="0" w:space="0" w:color="auto"/>
                <w:bottom w:val="none" w:sz="0" w:space="0" w:color="auto"/>
                <w:right w:val="none" w:sz="0" w:space="0" w:color="auto"/>
              </w:divBdr>
            </w:div>
            <w:div w:id="165092407">
              <w:marLeft w:val="0"/>
              <w:marRight w:val="0"/>
              <w:marTop w:val="0"/>
              <w:marBottom w:val="0"/>
              <w:divBdr>
                <w:top w:val="none" w:sz="0" w:space="0" w:color="auto"/>
                <w:left w:val="none" w:sz="0" w:space="0" w:color="auto"/>
                <w:bottom w:val="none" w:sz="0" w:space="0" w:color="auto"/>
                <w:right w:val="none" w:sz="0" w:space="0" w:color="auto"/>
              </w:divBdr>
            </w:div>
            <w:div w:id="1887638045">
              <w:marLeft w:val="0"/>
              <w:marRight w:val="0"/>
              <w:marTop w:val="0"/>
              <w:marBottom w:val="0"/>
              <w:divBdr>
                <w:top w:val="none" w:sz="0" w:space="0" w:color="auto"/>
                <w:left w:val="none" w:sz="0" w:space="0" w:color="auto"/>
                <w:bottom w:val="none" w:sz="0" w:space="0" w:color="auto"/>
                <w:right w:val="none" w:sz="0" w:space="0" w:color="auto"/>
              </w:divBdr>
            </w:div>
            <w:div w:id="2078167187">
              <w:marLeft w:val="0"/>
              <w:marRight w:val="0"/>
              <w:marTop w:val="0"/>
              <w:marBottom w:val="0"/>
              <w:divBdr>
                <w:top w:val="none" w:sz="0" w:space="0" w:color="auto"/>
                <w:left w:val="none" w:sz="0" w:space="0" w:color="auto"/>
                <w:bottom w:val="none" w:sz="0" w:space="0" w:color="auto"/>
                <w:right w:val="none" w:sz="0" w:space="0" w:color="auto"/>
              </w:divBdr>
            </w:div>
            <w:div w:id="902448150">
              <w:marLeft w:val="0"/>
              <w:marRight w:val="0"/>
              <w:marTop w:val="0"/>
              <w:marBottom w:val="0"/>
              <w:divBdr>
                <w:top w:val="none" w:sz="0" w:space="0" w:color="auto"/>
                <w:left w:val="none" w:sz="0" w:space="0" w:color="auto"/>
                <w:bottom w:val="none" w:sz="0" w:space="0" w:color="auto"/>
                <w:right w:val="none" w:sz="0" w:space="0" w:color="auto"/>
              </w:divBdr>
            </w:div>
            <w:div w:id="166597200">
              <w:marLeft w:val="0"/>
              <w:marRight w:val="0"/>
              <w:marTop w:val="0"/>
              <w:marBottom w:val="0"/>
              <w:divBdr>
                <w:top w:val="none" w:sz="0" w:space="0" w:color="auto"/>
                <w:left w:val="none" w:sz="0" w:space="0" w:color="auto"/>
                <w:bottom w:val="none" w:sz="0" w:space="0" w:color="auto"/>
                <w:right w:val="none" w:sz="0" w:space="0" w:color="auto"/>
              </w:divBdr>
            </w:div>
            <w:div w:id="634987607">
              <w:marLeft w:val="0"/>
              <w:marRight w:val="0"/>
              <w:marTop w:val="0"/>
              <w:marBottom w:val="0"/>
              <w:divBdr>
                <w:top w:val="none" w:sz="0" w:space="0" w:color="auto"/>
                <w:left w:val="none" w:sz="0" w:space="0" w:color="auto"/>
                <w:bottom w:val="none" w:sz="0" w:space="0" w:color="auto"/>
                <w:right w:val="none" w:sz="0" w:space="0" w:color="auto"/>
              </w:divBdr>
            </w:div>
            <w:div w:id="748424866">
              <w:marLeft w:val="0"/>
              <w:marRight w:val="0"/>
              <w:marTop w:val="0"/>
              <w:marBottom w:val="0"/>
              <w:divBdr>
                <w:top w:val="none" w:sz="0" w:space="0" w:color="auto"/>
                <w:left w:val="none" w:sz="0" w:space="0" w:color="auto"/>
                <w:bottom w:val="none" w:sz="0" w:space="0" w:color="auto"/>
                <w:right w:val="none" w:sz="0" w:space="0" w:color="auto"/>
              </w:divBdr>
            </w:div>
            <w:div w:id="1562209226">
              <w:marLeft w:val="0"/>
              <w:marRight w:val="0"/>
              <w:marTop w:val="0"/>
              <w:marBottom w:val="0"/>
              <w:divBdr>
                <w:top w:val="none" w:sz="0" w:space="0" w:color="auto"/>
                <w:left w:val="none" w:sz="0" w:space="0" w:color="auto"/>
                <w:bottom w:val="none" w:sz="0" w:space="0" w:color="auto"/>
                <w:right w:val="none" w:sz="0" w:space="0" w:color="auto"/>
              </w:divBdr>
            </w:div>
            <w:div w:id="977343153">
              <w:marLeft w:val="0"/>
              <w:marRight w:val="0"/>
              <w:marTop w:val="0"/>
              <w:marBottom w:val="0"/>
              <w:divBdr>
                <w:top w:val="none" w:sz="0" w:space="0" w:color="auto"/>
                <w:left w:val="none" w:sz="0" w:space="0" w:color="auto"/>
                <w:bottom w:val="none" w:sz="0" w:space="0" w:color="auto"/>
                <w:right w:val="none" w:sz="0" w:space="0" w:color="auto"/>
              </w:divBdr>
            </w:div>
            <w:div w:id="554894874">
              <w:marLeft w:val="0"/>
              <w:marRight w:val="0"/>
              <w:marTop w:val="0"/>
              <w:marBottom w:val="0"/>
              <w:divBdr>
                <w:top w:val="none" w:sz="0" w:space="0" w:color="auto"/>
                <w:left w:val="none" w:sz="0" w:space="0" w:color="auto"/>
                <w:bottom w:val="none" w:sz="0" w:space="0" w:color="auto"/>
                <w:right w:val="none" w:sz="0" w:space="0" w:color="auto"/>
              </w:divBdr>
            </w:div>
            <w:div w:id="220219631">
              <w:marLeft w:val="0"/>
              <w:marRight w:val="0"/>
              <w:marTop w:val="0"/>
              <w:marBottom w:val="0"/>
              <w:divBdr>
                <w:top w:val="none" w:sz="0" w:space="0" w:color="auto"/>
                <w:left w:val="none" w:sz="0" w:space="0" w:color="auto"/>
                <w:bottom w:val="none" w:sz="0" w:space="0" w:color="auto"/>
                <w:right w:val="none" w:sz="0" w:space="0" w:color="auto"/>
              </w:divBdr>
            </w:div>
            <w:div w:id="371809417">
              <w:marLeft w:val="0"/>
              <w:marRight w:val="0"/>
              <w:marTop w:val="0"/>
              <w:marBottom w:val="0"/>
              <w:divBdr>
                <w:top w:val="none" w:sz="0" w:space="0" w:color="auto"/>
                <w:left w:val="none" w:sz="0" w:space="0" w:color="auto"/>
                <w:bottom w:val="none" w:sz="0" w:space="0" w:color="auto"/>
                <w:right w:val="none" w:sz="0" w:space="0" w:color="auto"/>
              </w:divBdr>
            </w:div>
            <w:div w:id="508833879">
              <w:marLeft w:val="0"/>
              <w:marRight w:val="0"/>
              <w:marTop w:val="0"/>
              <w:marBottom w:val="0"/>
              <w:divBdr>
                <w:top w:val="none" w:sz="0" w:space="0" w:color="auto"/>
                <w:left w:val="none" w:sz="0" w:space="0" w:color="auto"/>
                <w:bottom w:val="none" w:sz="0" w:space="0" w:color="auto"/>
                <w:right w:val="none" w:sz="0" w:space="0" w:color="auto"/>
              </w:divBdr>
            </w:div>
            <w:div w:id="296297594">
              <w:marLeft w:val="0"/>
              <w:marRight w:val="0"/>
              <w:marTop w:val="0"/>
              <w:marBottom w:val="0"/>
              <w:divBdr>
                <w:top w:val="none" w:sz="0" w:space="0" w:color="auto"/>
                <w:left w:val="none" w:sz="0" w:space="0" w:color="auto"/>
                <w:bottom w:val="none" w:sz="0" w:space="0" w:color="auto"/>
                <w:right w:val="none" w:sz="0" w:space="0" w:color="auto"/>
              </w:divBdr>
            </w:div>
            <w:div w:id="1629361361">
              <w:marLeft w:val="0"/>
              <w:marRight w:val="0"/>
              <w:marTop w:val="0"/>
              <w:marBottom w:val="0"/>
              <w:divBdr>
                <w:top w:val="none" w:sz="0" w:space="0" w:color="auto"/>
                <w:left w:val="none" w:sz="0" w:space="0" w:color="auto"/>
                <w:bottom w:val="none" w:sz="0" w:space="0" w:color="auto"/>
                <w:right w:val="none" w:sz="0" w:space="0" w:color="auto"/>
              </w:divBdr>
            </w:div>
            <w:div w:id="789320397">
              <w:marLeft w:val="0"/>
              <w:marRight w:val="0"/>
              <w:marTop w:val="0"/>
              <w:marBottom w:val="0"/>
              <w:divBdr>
                <w:top w:val="none" w:sz="0" w:space="0" w:color="auto"/>
                <w:left w:val="none" w:sz="0" w:space="0" w:color="auto"/>
                <w:bottom w:val="none" w:sz="0" w:space="0" w:color="auto"/>
                <w:right w:val="none" w:sz="0" w:space="0" w:color="auto"/>
              </w:divBdr>
            </w:div>
            <w:div w:id="1589732481">
              <w:marLeft w:val="0"/>
              <w:marRight w:val="0"/>
              <w:marTop w:val="0"/>
              <w:marBottom w:val="0"/>
              <w:divBdr>
                <w:top w:val="none" w:sz="0" w:space="0" w:color="auto"/>
                <w:left w:val="none" w:sz="0" w:space="0" w:color="auto"/>
                <w:bottom w:val="none" w:sz="0" w:space="0" w:color="auto"/>
                <w:right w:val="none" w:sz="0" w:space="0" w:color="auto"/>
              </w:divBdr>
            </w:div>
            <w:div w:id="1177694417">
              <w:marLeft w:val="0"/>
              <w:marRight w:val="0"/>
              <w:marTop w:val="0"/>
              <w:marBottom w:val="0"/>
              <w:divBdr>
                <w:top w:val="none" w:sz="0" w:space="0" w:color="auto"/>
                <w:left w:val="none" w:sz="0" w:space="0" w:color="auto"/>
                <w:bottom w:val="none" w:sz="0" w:space="0" w:color="auto"/>
                <w:right w:val="none" w:sz="0" w:space="0" w:color="auto"/>
              </w:divBdr>
            </w:div>
            <w:div w:id="1646661214">
              <w:marLeft w:val="0"/>
              <w:marRight w:val="0"/>
              <w:marTop w:val="0"/>
              <w:marBottom w:val="0"/>
              <w:divBdr>
                <w:top w:val="none" w:sz="0" w:space="0" w:color="auto"/>
                <w:left w:val="none" w:sz="0" w:space="0" w:color="auto"/>
                <w:bottom w:val="none" w:sz="0" w:space="0" w:color="auto"/>
                <w:right w:val="none" w:sz="0" w:space="0" w:color="auto"/>
              </w:divBdr>
            </w:div>
            <w:div w:id="1028720807">
              <w:marLeft w:val="0"/>
              <w:marRight w:val="0"/>
              <w:marTop w:val="0"/>
              <w:marBottom w:val="0"/>
              <w:divBdr>
                <w:top w:val="none" w:sz="0" w:space="0" w:color="auto"/>
                <w:left w:val="none" w:sz="0" w:space="0" w:color="auto"/>
                <w:bottom w:val="none" w:sz="0" w:space="0" w:color="auto"/>
                <w:right w:val="none" w:sz="0" w:space="0" w:color="auto"/>
              </w:divBdr>
            </w:div>
            <w:div w:id="10836601">
              <w:marLeft w:val="0"/>
              <w:marRight w:val="0"/>
              <w:marTop w:val="0"/>
              <w:marBottom w:val="0"/>
              <w:divBdr>
                <w:top w:val="none" w:sz="0" w:space="0" w:color="auto"/>
                <w:left w:val="none" w:sz="0" w:space="0" w:color="auto"/>
                <w:bottom w:val="none" w:sz="0" w:space="0" w:color="auto"/>
                <w:right w:val="none" w:sz="0" w:space="0" w:color="auto"/>
              </w:divBdr>
            </w:div>
            <w:div w:id="22757417">
              <w:marLeft w:val="0"/>
              <w:marRight w:val="0"/>
              <w:marTop w:val="0"/>
              <w:marBottom w:val="0"/>
              <w:divBdr>
                <w:top w:val="none" w:sz="0" w:space="0" w:color="auto"/>
                <w:left w:val="none" w:sz="0" w:space="0" w:color="auto"/>
                <w:bottom w:val="none" w:sz="0" w:space="0" w:color="auto"/>
                <w:right w:val="none" w:sz="0" w:space="0" w:color="auto"/>
              </w:divBdr>
            </w:div>
            <w:div w:id="234434478">
              <w:marLeft w:val="0"/>
              <w:marRight w:val="0"/>
              <w:marTop w:val="0"/>
              <w:marBottom w:val="0"/>
              <w:divBdr>
                <w:top w:val="none" w:sz="0" w:space="0" w:color="auto"/>
                <w:left w:val="none" w:sz="0" w:space="0" w:color="auto"/>
                <w:bottom w:val="none" w:sz="0" w:space="0" w:color="auto"/>
                <w:right w:val="none" w:sz="0" w:space="0" w:color="auto"/>
              </w:divBdr>
            </w:div>
            <w:div w:id="841240176">
              <w:marLeft w:val="0"/>
              <w:marRight w:val="0"/>
              <w:marTop w:val="0"/>
              <w:marBottom w:val="0"/>
              <w:divBdr>
                <w:top w:val="none" w:sz="0" w:space="0" w:color="auto"/>
                <w:left w:val="none" w:sz="0" w:space="0" w:color="auto"/>
                <w:bottom w:val="none" w:sz="0" w:space="0" w:color="auto"/>
                <w:right w:val="none" w:sz="0" w:space="0" w:color="auto"/>
              </w:divBdr>
            </w:div>
            <w:div w:id="925000275">
              <w:marLeft w:val="0"/>
              <w:marRight w:val="0"/>
              <w:marTop w:val="0"/>
              <w:marBottom w:val="0"/>
              <w:divBdr>
                <w:top w:val="none" w:sz="0" w:space="0" w:color="auto"/>
                <w:left w:val="none" w:sz="0" w:space="0" w:color="auto"/>
                <w:bottom w:val="none" w:sz="0" w:space="0" w:color="auto"/>
                <w:right w:val="none" w:sz="0" w:space="0" w:color="auto"/>
              </w:divBdr>
            </w:div>
            <w:div w:id="553851238">
              <w:marLeft w:val="0"/>
              <w:marRight w:val="0"/>
              <w:marTop w:val="0"/>
              <w:marBottom w:val="0"/>
              <w:divBdr>
                <w:top w:val="none" w:sz="0" w:space="0" w:color="auto"/>
                <w:left w:val="none" w:sz="0" w:space="0" w:color="auto"/>
                <w:bottom w:val="none" w:sz="0" w:space="0" w:color="auto"/>
                <w:right w:val="none" w:sz="0" w:space="0" w:color="auto"/>
              </w:divBdr>
            </w:div>
            <w:div w:id="2089232419">
              <w:marLeft w:val="0"/>
              <w:marRight w:val="0"/>
              <w:marTop w:val="0"/>
              <w:marBottom w:val="0"/>
              <w:divBdr>
                <w:top w:val="none" w:sz="0" w:space="0" w:color="auto"/>
                <w:left w:val="none" w:sz="0" w:space="0" w:color="auto"/>
                <w:bottom w:val="none" w:sz="0" w:space="0" w:color="auto"/>
                <w:right w:val="none" w:sz="0" w:space="0" w:color="auto"/>
              </w:divBdr>
            </w:div>
            <w:div w:id="12313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8186">
      <w:bodyDiv w:val="1"/>
      <w:marLeft w:val="0"/>
      <w:marRight w:val="0"/>
      <w:marTop w:val="0"/>
      <w:marBottom w:val="0"/>
      <w:divBdr>
        <w:top w:val="none" w:sz="0" w:space="0" w:color="auto"/>
        <w:left w:val="none" w:sz="0" w:space="0" w:color="auto"/>
        <w:bottom w:val="none" w:sz="0" w:space="0" w:color="auto"/>
        <w:right w:val="none" w:sz="0" w:space="0" w:color="auto"/>
      </w:divBdr>
    </w:div>
    <w:div w:id="2011784672">
      <w:bodyDiv w:val="1"/>
      <w:marLeft w:val="0"/>
      <w:marRight w:val="0"/>
      <w:marTop w:val="0"/>
      <w:marBottom w:val="0"/>
      <w:divBdr>
        <w:top w:val="none" w:sz="0" w:space="0" w:color="auto"/>
        <w:left w:val="none" w:sz="0" w:space="0" w:color="auto"/>
        <w:bottom w:val="none" w:sz="0" w:space="0" w:color="auto"/>
        <w:right w:val="none" w:sz="0" w:space="0" w:color="auto"/>
      </w:divBdr>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1623">
      <w:bodyDiv w:val="1"/>
      <w:marLeft w:val="0"/>
      <w:marRight w:val="0"/>
      <w:marTop w:val="0"/>
      <w:marBottom w:val="0"/>
      <w:divBdr>
        <w:top w:val="none" w:sz="0" w:space="0" w:color="auto"/>
        <w:left w:val="none" w:sz="0" w:space="0" w:color="auto"/>
        <w:bottom w:val="none" w:sz="0" w:space="0" w:color="auto"/>
        <w:right w:val="none" w:sz="0" w:space="0" w:color="auto"/>
      </w:divBdr>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microsoft.com/office/2011/relationships/commentsExtended" Target="commentsExtended.xml"/><Relationship Id="rId50" Type="http://schemas.openxmlformats.org/officeDocument/2006/relationships/hyperlink" Target="https://community.spiceworks.com/programming/powershell" TargetMode="External"/><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microsoft.com/office/2016/09/relationships/commentsIds" Target="commentsIds.xml"/><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image" Target="media/image1.emf"/><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comments" Target="comments.xml"/><Relationship Id="rId59" Type="http://schemas.openxmlformats.org/officeDocument/2006/relationships/image" Target="media/image46.png"/><Relationship Id="rId67" Type="http://schemas.microsoft.com/office/2011/relationships/people" Target="peop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microsoft.com/office/2018/08/relationships/commentsExtensible" Target="commentsExtensible.xml"/><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11157</TotalTime>
  <Pages>48</Pages>
  <Words>12507</Words>
  <Characters>71296</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77</cp:revision>
  <dcterms:created xsi:type="dcterms:W3CDTF">2022-04-30T11:53:00Z</dcterms:created>
  <dcterms:modified xsi:type="dcterms:W3CDTF">2022-05-09T14:49:00Z</dcterms:modified>
</cp:coreProperties>
</file>